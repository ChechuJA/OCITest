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4301" w14:textId="51A5C8E5" w:rsidR="00896428" w:rsidRDefault="00896428" w:rsidP="00896428">
      <w:pPr>
        <w:pStyle w:val="Heading1"/>
        <w:rPr>
          <w:lang w:val="en-US"/>
        </w:rPr>
      </w:pPr>
      <w:r>
        <w:rPr>
          <w:lang w:val="en-US"/>
        </w:rPr>
        <w:t>Instructions</w:t>
      </w:r>
    </w:p>
    <w:tbl>
      <w:tblPr>
        <w:tblStyle w:val="TableGrid"/>
        <w:tblW w:w="0" w:type="auto"/>
        <w:tblLayout w:type="fixed"/>
        <w:tblLook w:val="04A0" w:firstRow="1" w:lastRow="0" w:firstColumn="1" w:lastColumn="0" w:noHBand="0" w:noVBand="1"/>
      </w:tblPr>
      <w:tblGrid>
        <w:gridCol w:w="4248"/>
        <w:gridCol w:w="5102"/>
      </w:tblGrid>
      <w:tr w:rsidR="00896428" w14:paraId="64C1D219" w14:textId="77777777" w:rsidTr="00A161C6">
        <w:tc>
          <w:tcPr>
            <w:tcW w:w="4248" w:type="dxa"/>
          </w:tcPr>
          <w:p w14:paraId="56535E18" w14:textId="60EB6671" w:rsidR="00896428" w:rsidRDefault="00896428" w:rsidP="00E3628A">
            <w:pPr>
              <w:rPr>
                <w:lang w:val="en-US"/>
              </w:rPr>
            </w:pPr>
            <w:r>
              <w:rPr>
                <w:lang w:val="en-US"/>
              </w:rPr>
              <w:t>Before tak</w:t>
            </w:r>
            <w:r w:rsidR="005171DF">
              <w:rPr>
                <w:lang w:val="en-US"/>
              </w:rPr>
              <w:t>ing</w:t>
            </w:r>
            <w:r>
              <w:rPr>
                <w:lang w:val="en-US"/>
              </w:rPr>
              <w:t xml:space="preserve"> the test, hide Questions and Answers by clicking on a heading</w:t>
            </w:r>
            <w:r w:rsidRPr="00E225FA">
              <w:rPr>
                <w:lang w:val="en-US"/>
              </w:rPr>
              <w:sym w:font="Wingdings" w:char="F0E0"/>
            </w:r>
            <w:r>
              <w:rPr>
                <w:lang w:val="en-US"/>
              </w:rPr>
              <w:t xml:space="preserve"> Expand Collapse and Select “Collapse All Headings.” </w:t>
            </w:r>
          </w:p>
          <w:p w14:paraId="574DABAA" w14:textId="77777777" w:rsidR="00896428" w:rsidRDefault="00896428" w:rsidP="00E3628A">
            <w:pPr>
              <w:rPr>
                <w:lang w:val="en-US"/>
              </w:rPr>
            </w:pPr>
          </w:p>
          <w:p w14:paraId="59BF76A4" w14:textId="77777777" w:rsidR="00896428" w:rsidRDefault="00896428" w:rsidP="00E3628A">
            <w:pPr>
              <w:rPr>
                <w:lang w:val="en-US"/>
              </w:rPr>
            </w:pPr>
            <w:r>
              <w:rPr>
                <w:lang w:val="en-US"/>
              </w:rPr>
              <w:t xml:space="preserve">Navigate through the Questions to read them and Expand the Answer to check if you are successful. </w:t>
            </w:r>
          </w:p>
        </w:tc>
        <w:tc>
          <w:tcPr>
            <w:tcW w:w="5102" w:type="dxa"/>
          </w:tcPr>
          <w:p w14:paraId="21376246" w14:textId="77777777" w:rsidR="00896428" w:rsidRDefault="00896428" w:rsidP="00E3628A">
            <w:pPr>
              <w:rPr>
                <w:lang w:val="en-US"/>
              </w:rPr>
            </w:pPr>
            <w:r w:rsidRPr="004E7DAB">
              <w:rPr>
                <w:noProof/>
                <w:lang w:val="en-US"/>
              </w:rPr>
              <w:drawing>
                <wp:inline distT="0" distB="0" distL="0" distR="0" wp14:anchorId="55DD783E" wp14:editId="2C5AC2F5">
                  <wp:extent cx="3255818" cy="1627909"/>
                  <wp:effectExtent l="0" t="0" r="1905" b="0"/>
                  <wp:docPr id="1022532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2979" name="Picture 1" descr="A screenshot of a computer&#10;&#10;Description automatically generated"/>
                          <pic:cNvPicPr/>
                        </pic:nvPicPr>
                        <pic:blipFill>
                          <a:blip r:embed="rId6"/>
                          <a:stretch>
                            <a:fillRect/>
                          </a:stretch>
                        </pic:blipFill>
                        <pic:spPr>
                          <a:xfrm>
                            <a:off x="0" y="0"/>
                            <a:ext cx="3279030" cy="1639515"/>
                          </a:xfrm>
                          <a:prstGeom prst="rect">
                            <a:avLst/>
                          </a:prstGeom>
                        </pic:spPr>
                      </pic:pic>
                    </a:graphicData>
                  </a:graphic>
                </wp:inline>
              </w:drawing>
            </w:r>
          </w:p>
        </w:tc>
      </w:tr>
      <w:tr w:rsidR="00896428" w:rsidRPr="00A161C6" w14:paraId="5C16AEB2" w14:textId="77777777" w:rsidTr="00A161C6">
        <w:tc>
          <w:tcPr>
            <w:tcW w:w="4248" w:type="dxa"/>
          </w:tcPr>
          <w:p w14:paraId="7AA5EB89" w14:textId="77777777" w:rsidR="00896428" w:rsidRDefault="00896428" w:rsidP="00E3628A">
            <w:pPr>
              <w:rPr>
                <w:lang w:val="en-US"/>
              </w:rPr>
            </w:pPr>
            <w:r>
              <w:rPr>
                <w:lang w:val="en-US"/>
              </w:rPr>
              <w:t>MACRO ICONS</w:t>
            </w:r>
            <w:r w:rsidR="00EB0BE3">
              <w:rPr>
                <w:lang w:val="en-US"/>
              </w:rPr>
              <w:t xml:space="preserve">: </w:t>
            </w:r>
          </w:p>
          <w:p w14:paraId="4A49DA89" w14:textId="77777777" w:rsidR="00502DAA" w:rsidRDefault="00502DAA" w:rsidP="00E3628A">
            <w:pPr>
              <w:rPr>
                <w:lang w:val="en-US"/>
              </w:rPr>
            </w:pPr>
            <w:r w:rsidRPr="00502DAA">
              <w:rPr>
                <w:noProof/>
                <w:lang w:val="en-US"/>
              </w:rPr>
              <w:drawing>
                <wp:inline distT="0" distB="0" distL="0" distR="0" wp14:anchorId="30F60214" wp14:editId="68BA8145">
                  <wp:extent cx="2543530" cy="333422"/>
                  <wp:effectExtent l="0" t="0" r="0" b="9525"/>
                  <wp:docPr id="120589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4119" name=""/>
                          <pic:cNvPicPr/>
                        </pic:nvPicPr>
                        <pic:blipFill>
                          <a:blip r:embed="rId7"/>
                          <a:stretch>
                            <a:fillRect/>
                          </a:stretch>
                        </pic:blipFill>
                        <pic:spPr>
                          <a:xfrm>
                            <a:off x="0" y="0"/>
                            <a:ext cx="2543530" cy="333422"/>
                          </a:xfrm>
                          <a:prstGeom prst="rect">
                            <a:avLst/>
                          </a:prstGeom>
                        </pic:spPr>
                      </pic:pic>
                    </a:graphicData>
                  </a:graphic>
                </wp:inline>
              </w:drawing>
            </w:r>
          </w:p>
        </w:tc>
        <w:tc>
          <w:tcPr>
            <w:tcW w:w="5102" w:type="dxa"/>
          </w:tcPr>
          <w:p w14:paraId="0E5185AD" w14:textId="77777777" w:rsidR="00896428" w:rsidRDefault="00A161C6" w:rsidP="00E3628A">
            <w:pPr>
              <w:rPr>
                <w:noProof/>
                <w:lang w:val="en-US"/>
              </w:rPr>
            </w:pPr>
            <w:r w:rsidRPr="00A161C6">
              <w:rPr>
                <w:noProof/>
                <w:lang w:val="en-US"/>
              </w:rPr>
              <w:drawing>
                <wp:inline distT="0" distB="0" distL="0" distR="0" wp14:anchorId="55FE2342" wp14:editId="119B8A19">
                  <wp:extent cx="257211" cy="276264"/>
                  <wp:effectExtent l="0" t="0" r="9525" b="9525"/>
                  <wp:docPr id="13036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10827" name=""/>
                          <pic:cNvPicPr/>
                        </pic:nvPicPr>
                        <pic:blipFill>
                          <a:blip r:embed="rId8"/>
                          <a:stretch>
                            <a:fillRect/>
                          </a:stretch>
                        </pic:blipFill>
                        <pic:spPr>
                          <a:xfrm>
                            <a:off x="0" y="0"/>
                            <a:ext cx="257211" cy="276264"/>
                          </a:xfrm>
                          <a:prstGeom prst="rect">
                            <a:avLst/>
                          </a:prstGeom>
                        </pic:spPr>
                      </pic:pic>
                    </a:graphicData>
                  </a:graphic>
                </wp:inline>
              </w:drawing>
            </w:r>
            <w:r>
              <w:rPr>
                <w:noProof/>
                <w:lang w:val="en-US"/>
              </w:rPr>
              <w:t>: Insert a new blank question to fulfill.</w:t>
            </w:r>
          </w:p>
          <w:p w14:paraId="6881F165" w14:textId="77777777" w:rsidR="00A161C6" w:rsidRPr="004E7DAB" w:rsidRDefault="003E0D91" w:rsidP="00E3628A">
            <w:pPr>
              <w:rPr>
                <w:noProof/>
                <w:lang w:val="en-US"/>
              </w:rPr>
            </w:pPr>
            <w:r w:rsidRPr="003E0D91">
              <w:rPr>
                <w:noProof/>
                <w:lang w:val="en-US"/>
              </w:rPr>
              <w:drawing>
                <wp:inline distT="0" distB="0" distL="0" distR="0" wp14:anchorId="170DA2DF" wp14:editId="012E0AED">
                  <wp:extent cx="276264" cy="266737"/>
                  <wp:effectExtent l="0" t="0" r="9525" b="0"/>
                  <wp:docPr id="195049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585" name=""/>
                          <pic:cNvPicPr/>
                        </pic:nvPicPr>
                        <pic:blipFill>
                          <a:blip r:embed="rId9"/>
                          <a:stretch>
                            <a:fillRect/>
                          </a:stretch>
                        </pic:blipFill>
                        <pic:spPr>
                          <a:xfrm>
                            <a:off x="0" y="0"/>
                            <a:ext cx="276264" cy="266737"/>
                          </a:xfrm>
                          <a:prstGeom prst="rect">
                            <a:avLst/>
                          </a:prstGeom>
                        </pic:spPr>
                      </pic:pic>
                    </a:graphicData>
                  </a:graphic>
                </wp:inline>
              </w:drawing>
            </w:r>
            <w:r>
              <w:rPr>
                <w:noProof/>
                <w:lang w:val="en-US"/>
              </w:rPr>
              <w:t>: insert a “</w:t>
            </w:r>
            <w:r w:rsidRPr="003E0D91">
              <w:rPr>
                <w:noProof/>
                <w:color w:val="4C94D8" w:themeColor="text2" w:themeTint="80"/>
                <w:lang w:val="en-US"/>
              </w:rPr>
              <w:t>REVIEW</w:t>
            </w:r>
            <w:r>
              <w:rPr>
                <w:noProof/>
                <w:lang w:val="en-US"/>
              </w:rPr>
              <w:t>” statement</w:t>
            </w:r>
            <w:r w:rsidR="0010517D">
              <w:rPr>
                <w:noProof/>
                <w:lang w:val="en-US"/>
              </w:rPr>
              <w:t>.</w:t>
            </w:r>
          </w:p>
        </w:tc>
      </w:tr>
      <w:tr w:rsidR="00D4292F" w:rsidRPr="00A161C6" w14:paraId="33F51A6D" w14:textId="77777777" w:rsidTr="00D4292F">
        <w:trPr>
          <w:trHeight w:val="3386"/>
        </w:trPr>
        <w:tc>
          <w:tcPr>
            <w:tcW w:w="9350" w:type="dxa"/>
            <w:gridSpan w:val="2"/>
          </w:tcPr>
          <w:p w14:paraId="6D38B7EE" w14:textId="6356D5BA" w:rsidR="00D4292F" w:rsidRPr="00A161C6" w:rsidRDefault="00BF7975" w:rsidP="00D4292F">
            <w:pPr>
              <w:jc w:val="center"/>
              <w:rPr>
                <w:noProof/>
                <w:lang w:val="en-US"/>
              </w:rPr>
            </w:pPr>
            <w:r w:rsidRPr="00BF7975">
              <w:rPr>
                <w:noProof/>
                <w:lang w:val="en-US"/>
              </w:rPr>
              <w:drawing>
                <wp:inline distT="0" distB="0" distL="0" distR="0" wp14:anchorId="155222E1" wp14:editId="6C65AF75">
                  <wp:extent cx="4151840" cy="2499559"/>
                  <wp:effectExtent l="0" t="0" r="1270" b="0"/>
                  <wp:docPr id="1540208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08485" name=""/>
                          <pic:cNvPicPr/>
                        </pic:nvPicPr>
                        <pic:blipFill>
                          <a:blip r:embed="rId10"/>
                          <a:stretch>
                            <a:fillRect/>
                          </a:stretch>
                        </pic:blipFill>
                        <pic:spPr>
                          <a:xfrm>
                            <a:off x="0" y="0"/>
                            <a:ext cx="4171407" cy="2511339"/>
                          </a:xfrm>
                          <a:prstGeom prst="rect">
                            <a:avLst/>
                          </a:prstGeom>
                        </pic:spPr>
                      </pic:pic>
                    </a:graphicData>
                  </a:graphic>
                </wp:inline>
              </w:drawing>
            </w:r>
          </w:p>
        </w:tc>
      </w:tr>
    </w:tbl>
    <w:p w14:paraId="30A16700" w14:textId="610AB8D4" w:rsidR="003525D4" w:rsidRDefault="003525D4" w:rsidP="00807B82">
      <w:pPr>
        <w:rPr>
          <w:lang w:val="en-GB"/>
        </w:rPr>
      </w:pPr>
    </w:p>
    <w:p w14:paraId="451A944B" w14:textId="7B3C1655"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7B7D0E6" w14:textId="77777777" w:rsidR="007C6517" w:rsidRPr="007C6517" w:rsidRDefault="007C6517" w:rsidP="007C6517">
      <w:pPr>
        <w:rPr>
          <w:shd w:val="clear" w:color="auto" w:fill="FFFFFF"/>
          <w:lang w:val="en-GB"/>
        </w:rPr>
      </w:pPr>
      <w:r w:rsidRPr="007C6517">
        <w:rPr>
          <w:shd w:val="clear" w:color="auto" w:fill="FFFFFF"/>
          <w:lang w:val="en-GB"/>
        </w:rPr>
        <w:t>IaC (Infrastructure as Code) can be stored in a version control system along with application code.</w:t>
      </w:r>
    </w:p>
    <w:p w14:paraId="51D5BE40" w14:textId="77777777" w:rsidR="007C6517" w:rsidRPr="007C6517" w:rsidRDefault="007C6517" w:rsidP="007C6517">
      <w:pPr>
        <w:numPr>
          <w:ilvl w:val="0"/>
          <w:numId w:val="3"/>
        </w:numPr>
        <w:contextualSpacing/>
        <w:rPr>
          <w:shd w:val="clear" w:color="auto" w:fill="FFFFFF"/>
          <w:lang w:val="en-GB"/>
        </w:rPr>
      </w:pPr>
      <w:r w:rsidRPr="007C6517">
        <w:rPr>
          <w:shd w:val="clear" w:color="auto" w:fill="FFFFFF"/>
          <w:lang w:val="en-GB"/>
        </w:rPr>
        <w:t>True</w:t>
      </w:r>
    </w:p>
    <w:p w14:paraId="0FF08E05" w14:textId="77777777" w:rsidR="007C6517" w:rsidRPr="007C6517" w:rsidRDefault="007C6517" w:rsidP="007C6517">
      <w:pPr>
        <w:numPr>
          <w:ilvl w:val="0"/>
          <w:numId w:val="3"/>
        </w:numPr>
        <w:contextualSpacing/>
        <w:rPr>
          <w:shd w:val="clear" w:color="auto" w:fill="FFFFFF"/>
          <w:lang w:val="en-GB"/>
        </w:rPr>
      </w:pPr>
      <w:r w:rsidRPr="007C6517">
        <w:rPr>
          <w:shd w:val="clear" w:color="auto" w:fill="FFFFFF"/>
          <w:lang w:val="en-GB"/>
        </w:rPr>
        <w:t>False</w:t>
      </w:r>
    </w:p>
    <w:p w14:paraId="1A851775" w14:textId="77777777" w:rsidR="007C6517" w:rsidRPr="004E37B0" w:rsidRDefault="007C6517" w:rsidP="004E37B0">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4E37B0">
        <w:rPr>
          <w:rFonts w:asciiTheme="majorHAnsi" w:eastAsiaTheme="majorEastAsia" w:hAnsiTheme="majorHAnsi" w:cstheme="majorBidi"/>
          <w:color w:val="0F4761" w:themeColor="accent1" w:themeShade="BF"/>
          <w:sz w:val="32"/>
          <w:szCs w:val="32"/>
          <w:lang w:val="en-US"/>
        </w:rPr>
        <w:t>Answer</w:t>
      </w:r>
    </w:p>
    <w:p w14:paraId="7EE19B79" w14:textId="10DF1ED8" w:rsidR="007C6517" w:rsidRPr="007C6517" w:rsidRDefault="007C6517" w:rsidP="007C6517">
      <w:pPr>
        <w:ind w:left="360"/>
        <w:rPr>
          <w:b/>
          <w:bCs/>
          <w:lang w:val="en-US"/>
        </w:rPr>
      </w:pPr>
      <w:r w:rsidRPr="007C6517">
        <w:rPr>
          <w:b/>
          <w:bCs/>
          <w:lang w:val="en-US"/>
        </w:rPr>
        <w:t xml:space="preserve">Correct Answer:  </w:t>
      </w:r>
      <w:r w:rsidR="004F1D60">
        <w:rPr>
          <w:b/>
          <w:bCs/>
          <w:lang w:val="en-US"/>
        </w:rPr>
        <w:t>A</w:t>
      </w:r>
    </w:p>
    <w:p w14:paraId="30166519" w14:textId="77777777" w:rsidR="007C6517" w:rsidRDefault="007C6517" w:rsidP="007C6517">
      <w:pPr>
        <w:ind w:left="360"/>
        <w:rPr>
          <w:b/>
          <w:bCs/>
          <w:lang w:val="en-US"/>
        </w:rPr>
      </w:pPr>
      <w:r w:rsidRPr="007C6517">
        <w:rPr>
          <w:b/>
          <w:bCs/>
          <w:lang w:val="en-US"/>
        </w:rPr>
        <w:t xml:space="preserve">Explanation: </w:t>
      </w:r>
    </w:p>
    <w:p w14:paraId="053A0260" w14:textId="10EFD08F" w:rsidR="003B3DFF" w:rsidRPr="007C6517" w:rsidRDefault="003B3DFF" w:rsidP="007C6517">
      <w:pPr>
        <w:ind w:left="360"/>
        <w:rPr>
          <w:lang w:val="en-US"/>
        </w:rPr>
      </w:pPr>
      <w:r w:rsidRPr="003B3DFF">
        <w:rPr>
          <w:lang w:val="en-GB"/>
        </w:rPr>
        <w:t xml:space="preserve">Infrastructure as Code (IaC) is </w:t>
      </w:r>
      <w:r w:rsidRPr="003B3DFF">
        <w:rPr>
          <w:i/>
          <w:iCs/>
          <w:lang w:val="en-GB"/>
        </w:rPr>
        <w:t>meant</w:t>
      </w:r>
      <w:r w:rsidRPr="003B3DFF">
        <w:rPr>
          <w:lang w:val="en-GB"/>
        </w:rPr>
        <w:t xml:space="preserve"> to be stored in version control systems (like Git) right alongside application code. </w:t>
      </w:r>
      <w:r w:rsidRPr="00F714B5">
        <w:rPr>
          <w:lang w:val="en-GB"/>
        </w:rPr>
        <w:t>This is actually one of its biggest strengths.</w:t>
      </w:r>
    </w:p>
    <w:p w14:paraId="66313889" w14:textId="31BF6209" w:rsidR="007C6517" w:rsidRPr="00616207" w:rsidRDefault="007C6517" w:rsidP="007C6517">
      <w:pPr>
        <w:rPr>
          <w:lang w:val="en-GB"/>
        </w:rPr>
      </w:pPr>
      <w:r w:rsidRPr="007C6517">
        <w:rPr>
          <w:b/>
          <w:bCs/>
          <w:lang w:val="en-US"/>
        </w:rPr>
        <w:lastRenderedPageBreak/>
        <w:t>Discussion:</w:t>
      </w:r>
      <w:r w:rsidRPr="007C6517">
        <w:rPr>
          <w:rFonts w:ascii="Roboto Condensed" w:hAnsi="Roboto Condensed"/>
          <w:color w:val="505050"/>
          <w:shd w:val="clear" w:color="auto" w:fill="F8F9FA"/>
          <w:lang w:val="en-US"/>
        </w:rPr>
        <w:t xml:space="preserve"> </w:t>
      </w:r>
      <w:hyperlink r:id="rId11" w:history="1">
        <w:r w:rsidR="00616207" w:rsidRPr="00311C38">
          <w:rPr>
            <w:rStyle w:val="Hyperlink"/>
            <w:lang w:val="en-GB"/>
          </w:rPr>
          <w:t>https://www.examtopics.com/discussions/hashicorp/view/385616-exam-terraform-associate-004-topic-1-question-1-discussion/</w:t>
        </w:r>
      </w:hyperlink>
      <w:r w:rsidR="00616207">
        <w:rPr>
          <w:lang w:val="en-GB"/>
        </w:rPr>
        <w:t xml:space="preserve"> </w:t>
      </w:r>
    </w:p>
    <w:p w14:paraId="0952D26A"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495EDC89" w14:textId="77777777" w:rsidR="007C6517" w:rsidRPr="007C6517" w:rsidRDefault="007C6517" w:rsidP="007C6517">
      <w:pPr>
        <w:rPr>
          <w:shd w:val="clear" w:color="auto" w:fill="FFFFFF"/>
          <w:lang w:val="en-US"/>
        </w:rPr>
      </w:pPr>
      <w:r w:rsidRPr="007C6517">
        <w:rPr>
          <w:shd w:val="clear" w:color="auto" w:fill="FFFFFF"/>
          <w:lang w:val="en-US"/>
        </w:rPr>
        <w:t>It is best practice to store secret data in the same version control repository as your Terraform configuration.</w:t>
      </w:r>
    </w:p>
    <w:p w14:paraId="573F5E2B" w14:textId="77777777" w:rsidR="007C6517" w:rsidRPr="007C6517" w:rsidRDefault="007C6517" w:rsidP="007C6517">
      <w:pPr>
        <w:numPr>
          <w:ilvl w:val="0"/>
          <w:numId w:val="5"/>
        </w:numPr>
        <w:contextualSpacing/>
        <w:rPr>
          <w:shd w:val="clear" w:color="auto" w:fill="FFFFFF"/>
          <w:lang w:val="en-US"/>
        </w:rPr>
      </w:pPr>
      <w:r w:rsidRPr="007C6517">
        <w:rPr>
          <w:shd w:val="clear" w:color="auto" w:fill="FFFFFF"/>
          <w:lang w:val="en-US"/>
        </w:rPr>
        <w:t>True</w:t>
      </w:r>
    </w:p>
    <w:p w14:paraId="350C6EC4" w14:textId="77777777" w:rsidR="007C6517" w:rsidRPr="007C6517" w:rsidRDefault="007C6517" w:rsidP="007C6517">
      <w:pPr>
        <w:numPr>
          <w:ilvl w:val="0"/>
          <w:numId w:val="5"/>
        </w:numPr>
        <w:contextualSpacing/>
        <w:rPr>
          <w:shd w:val="clear" w:color="auto" w:fill="FFFFFF"/>
          <w:lang w:val="en-US"/>
        </w:rPr>
      </w:pPr>
      <w:r w:rsidRPr="007C6517">
        <w:rPr>
          <w:shd w:val="clear" w:color="auto" w:fill="FFFFFF"/>
          <w:lang w:val="en-US"/>
        </w:rPr>
        <w:t>False</w:t>
      </w:r>
    </w:p>
    <w:p w14:paraId="39021232"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1F80DC76" w14:textId="77777777" w:rsidR="007C6517" w:rsidRPr="007C6517" w:rsidRDefault="007C6517" w:rsidP="007C6517">
      <w:pPr>
        <w:ind w:left="360"/>
        <w:rPr>
          <w:b/>
          <w:bCs/>
          <w:lang w:val="en-US"/>
        </w:rPr>
      </w:pPr>
      <w:r w:rsidRPr="007C6517">
        <w:rPr>
          <w:b/>
          <w:bCs/>
          <w:lang w:val="en-US"/>
        </w:rPr>
        <w:t>Correct Answer:  B</w:t>
      </w:r>
    </w:p>
    <w:p w14:paraId="2D965B9B" w14:textId="77777777" w:rsidR="007C6517" w:rsidRPr="007C6517" w:rsidRDefault="007C6517" w:rsidP="007C6517">
      <w:pPr>
        <w:ind w:left="360"/>
        <w:rPr>
          <w:lang w:val="en-US"/>
        </w:rPr>
      </w:pPr>
      <w:r w:rsidRPr="007C6517">
        <w:rPr>
          <w:b/>
          <w:bCs/>
          <w:lang w:val="en-US"/>
        </w:rPr>
        <w:t xml:space="preserve">Explanation: </w:t>
      </w:r>
    </w:p>
    <w:p w14:paraId="7C4520BF" w14:textId="52A77DAF" w:rsidR="007C6517" w:rsidRPr="005D78AA"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 w:history="1">
        <w:r w:rsidR="005D78AA" w:rsidRPr="00311C38">
          <w:rPr>
            <w:rStyle w:val="Hyperlink"/>
            <w:lang w:val="en-GB"/>
          </w:rPr>
          <w:t>https://www.examtopics.com/discussions/hashicorp/view/385617-exam-terraform-associate-004-topic-1-question-2-discussion/</w:t>
        </w:r>
      </w:hyperlink>
      <w:r w:rsidR="005D78AA">
        <w:rPr>
          <w:lang w:val="en-GB"/>
        </w:rPr>
        <w:t xml:space="preserve"> </w:t>
      </w:r>
    </w:p>
    <w:p w14:paraId="03063E9E"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19CF75C" w14:textId="77777777" w:rsidR="007C6517" w:rsidRPr="007C6517" w:rsidRDefault="007C6517" w:rsidP="007C6517">
      <w:pPr>
        <w:rPr>
          <w:shd w:val="clear" w:color="auto" w:fill="FFFFFF"/>
          <w:lang w:val="en-GB"/>
        </w:rPr>
      </w:pPr>
      <w:r w:rsidRPr="007C6517">
        <w:rPr>
          <w:shd w:val="clear" w:color="auto" w:fill="FFFFFF"/>
          <w:lang w:val="en-GB"/>
        </w:rPr>
        <w:t>Which is an advantage of using IaC (Infrastructure as Code) that is not possible when provisioning with a GUI (Graphical User Interface)?</w:t>
      </w:r>
    </w:p>
    <w:p w14:paraId="1DCA549A" w14:textId="77777777" w:rsidR="007C6517" w:rsidRPr="007C6517" w:rsidRDefault="007C6517" w:rsidP="007C6517">
      <w:pPr>
        <w:numPr>
          <w:ilvl w:val="0"/>
          <w:numId w:val="4"/>
        </w:numPr>
        <w:contextualSpacing/>
        <w:rPr>
          <w:shd w:val="clear" w:color="auto" w:fill="FFFFFF"/>
          <w:lang w:val="en-GB"/>
        </w:rPr>
      </w:pPr>
      <w:r w:rsidRPr="007C6517">
        <w:rPr>
          <w:shd w:val="clear" w:color="auto" w:fill="FFFFFF"/>
          <w:lang w:val="en-GB"/>
        </w:rPr>
        <w:t>Let’s you version, reuse, and share infrastructure configuration.</w:t>
      </w:r>
    </w:p>
    <w:p w14:paraId="761C49B2" w14:textId="77777777" w:rsidR="007C6517" w:rsidRPr="007C6517" w:rsidRDefault="007C6517" w:rsidP="007C6517">
      <w:pPr>
        <w:numPr>
          <w:ilvl w:val="0"/>
          <w:numId w:val="4"/>
        </w:numPr>
        <w:contextualSpacing/>
        <w:rPr>
          <w:shd w:val="clear" w:color="auto" w:fill="FFFFFF"/>
          <w:lang w:val="en-GB"/>
        </w:rPr>
      </w:pPr>
      <w:r w:rsidRPr="007C6517">
        <w:rPr>
          <w:shd w:val="clear" w:color="auto" w:fill="FFFFFF"/>
          <w:lang w:val="en-GB"/>
        </w:rPr>
        <w:t>Secures your credentials.</w:t>
      </w:r>
    </w:p>
    <w:p w14:paraId="364422E2" w14:textId="77777777" w:rsidR="007C6517" w:rsidRPr="007C6517" w:rsidRDefault="007C6517" w:rsidP="007C6517">
      <w:pPr>
        <w:numPr>
          <w:ilvl w:val="0"/>
          <w:numId w:val="4"/>
        </w:numPr>
        <w:contextualSpacing/>
        <w:rPr>
          <w:shd w:val="clear" w:color="auto" w:fill="FFFFFF"/>
          <w:lang w:val="en-GB"/>
        </w:rPr>
      </w:pPr>
      <w:r w:rsidRPr="007C6517">
        <w:rPr>
          <w:shd w:val="clear" w:color="auto" w:fill="FFFFFF"/>
          <w:lang w:val="en-GB"/>
        </w:rPr>
        <w:t>Provisions the same resources at a lower cost.</w:t>
      </w:r>
    </w:p>
    <w:p w14:paraId="6EFAFD42" w14:textId="77777777" w:rsidR="007C6517" w:rsidRPr="007C6517" w:rsidRDefault="007C6517" w:rsidP="007C6517">
      <w:pPr>
        <w:numPr>
          <w:ilvl w:val="0"/>
          <w:numId w:val="4"/>
        </w:numPr>
        <w:contextualSpacing/>
        <w:rPr>
          <w:shd w:val="clear" w:color="auto" w:fill="FFFFFF"/>
          <w:lang w:val="en-GB"/>
        </w:rPr>
      </w:pPr>
      <w:r w:rsidRPr="007C6517">
        <w:rPr>
          <w:shd w:val="clear" w:color="auto" w:fill="FFFFFF"/>
          <w:lang w:val="en-GB"/>
        </w:rPr>
        <w:t>Prevents manual modifications to your resources</w:t>
      </w:r>
    </w:p>
    <w:p w14:paraId="2DD2BFEB" w14:textId="77777777" w:rsidR="007C6517" w:rsidRPr="007C6517" w:rsidRDefault="007C6517" w:rsidP="004E37B0">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919666D" w14:textId="77777777" w:rsidR="007C6517" w:rsidRPr="007C6517" w:rsidRDefault="007C6517" w:rsidP="007C6517">
      <w:pPr>
        <w:ind w:left="360"/>
        <w:rPr>
          <w:b/>
          <w:bCs/>
          <w:lang w:val="en-US"/>
        </w:rPr>
      </w:pPr>
      <w:r w:rsidRPr="007C6517">
        <w:rPr>
          <w:b/>
          <w:bCs/>
          <w:lang w:val="en-US"/>
        </w:rPr>
        <w:t>Correct Answer:  A</w:t>
      </w:r>
    </w:p>
    <w:p w14:paraId="2E7B2516" w14:textId="77777777" w:rsidR="007C6517" w:rsidRPr="007C6517" w:rsidRDefault="007C6517" w:rsidP="007C6517">
      <w:pPr>
        <w:ind w:left="360"/>
        <w:rPr>
          <w:b/>
          <w:bCs/>
          <w:lang w:val="en-US"/>
        </w:rPr>
      </w:pPr>
      <w:r w:rsidRPr="007C6517">
        <w:rPr>
          <w:b/>
          <w:bCs/>
          <w:lang w:val="en-US"/>
        </w:rPr>
        <w:t xml:space="preserve">Explanation: </w:t>
      </w:r>
    </w:p>
    <w:p w14:paraId="454A8D64" w14:textId="7CA06500"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3" w:history="1">
        <w:r w:rsidR="005411C4" w:rsidRPr="005411C4">
          <w:rPr>
            <w:rStyle w:val="Hyperlink"/>
            <w:lang w:val="en-GB"/>
          </w:rPr>
          <w:t>Exam Terraform Associate 004 topic 1 question 3 discussion - ExamTopics</w:t>
        </w:r>
      </w:hyperlink>
    </w:p>
    <w:p w14:paraId="581F0B58" w14:textId="29C99FB1"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A031CE4" w14:textId="77777777" w:rsidR="007C6517" w:rsidRPr="007C6517" w:rsidRDefault="007C6517" w:rsidP="007C6517">
      <w:pPr>
        <w:rPr>
          <w:shd w:val="clear" w:color="auto" w:fill="FFFFFF"/>
          <w:lang w:val="en-GB"/>
        </w:rPr>
      </w:pPr>
      <w:r w:rsidRPr="007C6517">
        <w:rPr>
          <w:shd w:val="clear" w:color="auto" w:fill="FFFFFF"/>
          <w:lang w:val="en-GB"/>
        </w:rPr>
        <w:t>What is an advantage of immutable infrastructure?</w:t>
      </w:r>
    </w:p>
    <w:p w14:paraId="24781C37" w14:textId="77777777" w:rsidR="007C6517" w:rsidRPr="007C6517" w:rsidRDefault="007C6517" w:rsidP="007C6517">
      <w:pPr>
        <w:numPr>
          <w:ilvl w:val="0"/>
          <w:numId w:val="10"/>
        </w:numPr>
        <w:contextualSpacing/>
        <w:rPr>
          <w:shd w:val="clear" w:color="auto" w:fill="FFFFFF"/>
          <w:lang w:val="en-GB"/>
        </w:rPr>
      </w:pPr>
      <w:r w:rsidRPr="007C6517">
        <w:rPr>
          <w:shd w:val="clear" w:color="auto" w:fill="FFFFFF"/>
          <w:lang w:val="en-GB"/>
        </w:rPr>
        <w:t>Automatic infrastructure upgrades</w:t>
      </w:r>
    </w:p>
    <w:p w14:paraId="2EDF251A" w14:textId="77777777" w:rsidR="007C6517" w:rsidRPr="007C6517" w:rsidRDefault="007C6517" w:rsidP="007C6517">
      <w:pPr>
        <w:numPr>
          <w:ilvl w:val="0"/>
          <w:numId w:val="10"/>
        </w:numPr>
        <w:contextualSpacing/>
        <w:rPr>
          <w:shd w:val="clear" w:color="auto" w:fill="FFFFFF"/>
          <w:lang w:val="en-GB"/>
        </w:rPr>
      </w:pPr>
      <w:r w:rsidRPr="007C6517">
        <w:rPr>
          <w:shd w:val="clear" w:color="auto" w:fill="FFFFFF"/>
          <w:lang w:val="en-GB"/>
        </w:rPr>
        <w:t>In-place infrastructure upgrades</w:t>
      </w:r>
    </w:p>
    <w:p w14:paraId="419F15FC" w14:textId="77777777" w:rsidR="007C6517" w:rsidRPr="007C6517" w:rsidRDefault="007C6517" w:rsidP="007C6517">
      <w:pPr>
        <w:numPr>
          <w:ilvl w:val="0"/>
          <w:numId w:val="10"/>
        </w:numPr>
        <w:contextualSpacing/>
        <w:rPr>
          <w:shd w:val="clear" w:color="auto" w:fill="FFFFFF"/>
          <w:lang w:val="en-GB"/>
        </w:rPr>
      </w:pPr>
      <w:r w:rsidRPr="007C6517">
        <w:rPr>
          <w:shd w:val="clear" w:color="auto" w:fill="FFFFFF"/>
          <w:lang w:val="en-GB"/>
        </w:rPr>
        <w:t>Quicker infrastructure upgrades</w:t>
      </w:r>
    </w:p>
    <w:p w14:paraId="0F1B3F97" w14:textId="77777777" w:rsidR="007C6517" w:rsidRPr="007C6517" w:rsidRDefault="007C6517" w:rsidP="007C6517">
      <w:pPr>
        <w:numPr>
          <w:ilvl w:val="0"/>
          <w:numId w:val="10"/>
        </w:numPr>
        <w:contextualSpacing/>
        <w:rPr>
          <w:shd w:val="clear" w:color="auto" w:fill="FFFFFF"/>
          <w:lang w:val="en-GB"/>
        </w:rPr>
      </w:pPr>
      <w:r w:rsidRPr="007C6517">
        <w:rPr>
          <w:shd w:val="clear" w:color="auto" w:fill="FFFFFF"/>
          <w:lang w:val="en-GB"/>
        </w:rPr>
        <w:t>Less complex infrastructure upgrades</w:t>
      </w:r>
    </w:p>
    <w:p w14:paraId="23632B92" w14:textId="77777777" w:rsidR="007C6517" w:rsidRPr="007C6517" w:rsidRDefault="007C6517" w:rsidP="004E37B0">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E8B3DDB" w14:textId="77777777" w:rsidR="007C6517" w:rsidRPr="007C6517" w:rsidRDefault="007C6517" w:rsidP="007C6517">
      <w:pPr>
        <w:ind w:left="360"/>
        <w:rPr>
          <w:b/>
          <w:bCs/>
          <w:lang w:val="en-US"/>
        </w:rPr>
      </w:pPr>
      <w:r w:rsidRPr="007C6517">
        <w:rPr>
          <w:b/>
          <w:bCs/>
          <w:lang w:val="en-US"/>
        </w:rPr>
        <w:t>Correct Answer:  D</w:t>
      </w:r>
    </w:p>
    <w:p w14:paraId="2ED0CEC8" w14:textId="77777777" w:rsidR="007C6517" w:rsidRDefault="007C6517" w:rsidP="007C6517">
      <w:pPr>
        <w:ind w:left="360"/>
        <w:rPr>
          <w:b/>
          <w:bCs/>
          <w:lang w:val="en-US"/>
        </w:rPr>
      </w:pPr>
      <w:r w:rsidRPr="007C6517">
        <w:rPr>
          <w:b/>
          <w:bCs/>
          <w:lang w:val="en-US"/>
        </w:rPr>
        <w:lastRenderedPageBreak/>
        <w:t xml:space="preserve">Explanation: </w:t>
      </w:r>
    </w:p>
    <w:p w14:paraId="1838C3DE" w14:textId="5BE1C962" w:rsidR="000574CF" w:rsidRPr="007C6517" w:rsidRDefault="000574CF" w:rsidP="007C6517">
      <w:pPr>
        <w:ind w:left="360"/>
        <w:rPr>
          <w:lang w:val="en-GB"/>
        </w:rPr>
      </w:pPr>
      <w:r w:rsidRPr="000574CF">
        <w:rPr>
          <w:lang w:val="en-GB"/>
        </w:rPr>
        <w:t>Immutable infrastructure means that instead of modifying existing servers, you replace them entirely with new, preconfigured ones. This approach removes a lot of the uncertainty and drift that comes from patching or updating systems in place.</w:t>
      </w:r>
    </w:p>
    <w:p w14:paraId="1B99886E"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4" w:history="1">
        <w:r w:rsidRPr="007C6517">
          <w:rPr>
            <w:color w:val="467886" w:themeColor="hyperlink"/>
            <w:u w:val="single"/>
            <w:lang w:val="en-GB"/>
          </w:rPr>
          <w:t>Exam Terraform Associate 004 topic 1 question 4 discussion - ExamTopics</w:t>
        </w:r>
      </w:hyperlink>
    </w:p>
    <w:p w14:paraId="6C139928"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46E79262" w14:textId="77777777" w:rsidR="007C6517" w:rsidRPr="007C6517" w:rsidRDefault="007C6517" w:rsidP="007C6517">
      <w:pPr>
        <w:rPr>
          <w:shd w:val="clear" w:color="auto" w:fill="FFFFFF"/>
          <w:lang w:val="en-GB"/>
        </w:rPr>
      </w:pPr>
      <w:r w:rsidRPr="007C6517">
        <w:rPr>
          <w:shd w:val="clear" w:color="auto" w:fill="FFFFFF"/>
          <w:lang w:val="en-GB"/>
        </w:rPr>
        <w:t>What is the primary purpose of IaC (Infrastructure as Code)?</w:t>
      </w:r>
    </w:p>
    <w:p w14:paraId="3CE7A75F" w14:textId="77777777" w:rsidR="007C6517" w:rsidRPr="007C6517" w:rsidRDefault="007C6517" w:rsidP="007C6517">
      <w:pPr>
        <w:numPr>
          <w:ilvl w:val="0"/>
          <w:numId w:val="6"/>
        </w:numPr>
        <w:contextualSpacing/>
        <w:rPr>
          <w:shd w:val="clear" w:color="auto" w:fill="FFFFFF"/>
          <w:lang w:val="en-GB"/>
        </w:rPr>
      </w:pPr>
      <w:r w:rsidRPr="007C6517">
        <w:rPr>
          <w:shd w:val="clear" w:color="auto" w:fill="FFFFFF"/>
          <w:lang w:val="en-GB"/>
        </w:rPr>
        <w:t>To define a pipeline to test and deliver software.</w:t>
      </w:r>
    </w:p>
    <w:p w14:paraId="1E0CC553" w14:textId="77777777" w:rsidR="007C6517" w:rsidRPr="007C6517" w:rsidRDefault="007C6517" w:rsidP="007C6517">
      <w:pPr>
        <w:numPr>
          <w:ilvl w:val="0"/>
          <w:numId w:val="6"/>
        </w:numPr>
        <w:contextualSpacing/>
        <w:rPr>
          <w:shd w:val="clear" w:color="auto" w:fill="FFFFFF"/>
          <w:lang w:val="en-GB"/>
        </w:rPr>
      </w:pPr>
      <w:r w:rsidRPr="007C6517">
        <w:rPr>
          <w:shd w:val="clear" w:color="auto" w:fill="FFFFFF"/>
          <w:lang w:val="en-GB"/>
        </w:rPr>
        <w:t>To provision infrastructure cheaply.</w:t>
      </w:r>
    </w:p>
    <w:p w14:paraId="6AFAC483" w14:textId="77777777" w:rsidR="007C6517" w:rsidRPr="007C6517" w:rsidRDefault="007C6517" w:rsidP="007C6517">
      <w:pPr>
        <w:numPr>
          <w:ilvl w:val="0"/>
          <w:numId w:val="6"/>
        </w:numPr>
        <w:contextualSpacing/>
        <w:rPr>
          <w:shd w:val="clear" w:color="auto" w:fill="FFFFFF"/>
          <w:lang w:val="en-GB"/>
        </w:rPr>
      </w:pPr>
      <w:r w:rsidRPr="007C6517">
        <w:rPr>
          <w:shd w:val="clear" w:color="auto" w:fill="FFFFFF"/>
          <w:lang w:val="en-GB"/>
        </w:rPr>
        <w:t>To programmatically create and configure resources.</w:t>
      </w:r>
    </w:p>
    <w:p w14:paraId="3151BABF" w14:textId="77777777" w:rsidR="007C6517" w:rsidRPr="007C6517" w:rsidRDefault="007C6517" w:rsidP="007C6517">
      <w:pPr>
        <w:numPr>
          <w:ilvl w:val="0"/>
          <w:numId w:val="6"/>
        </w:numPr>
        <w:contextualSpacing/>
        <w:rPr>
          <w:shd w:val="clear" w:color="auto" w:fill="FFFFFF"/>
          <w:lang w:val="en-GB"/>
        </w:rPr>
      </w:pPr>
      <w:r w:rsidRPr="007C6517">
        <w:rPr>
          <w:shd w:val="clear" w:color="auto" w:fill="FFFFFF"/>
          <w:lang w:val="en-GB"/>
        </w:rPr>
        <w:t>To define a vendor-agnostic API.</w:t>
      </w:r>
    </w:p>
    <w:p w14:paraId="2775ED42" w14:textId="77777777" w:rsidR="007C6517" w:rsidRPr="007C6517" w:rsidRDefault="007C6517" w:rsidP="004E37B0">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21BB578" w14:textId="77777777" w:rsidR="007C6517" w:rsidRPr="007C6517" w:rsidRDefault="007C6517" w:rsidP="007C6517">
      <w:pPr>
        <w:ind w:left="360"/>
        <w:rPr>
          <w:b/>
          <w:bCs/>
          <w:lang w:val="en-US"/>
        </w:rPr>
      </w:pPr>
      <w:r w:rsidRPr="007C6517">
        <w:rPr>
          <w:b/>
          <w:bCs/>
          <w:lang w:val="en-US"/>
        </w:rPr>
        <w:t>Correct Answer:  C</w:t>
      </w:r>
    </w:p>
    <w:p w14:paraId="2C0DBB26" w14:textId="77777777" w:rsidR="007C6517" w:rsidRPr="007C6517" w:rsidRDefault="007C6517" w:rsidP="007C6517">
      <w:pPr>
        <w:ind w:left="360"/>
        <w:rPr>
          <w:b/>
          <w:bCs/>
          <w:lang w:val="en-US"/>
        </w:rPr>
      </w:pPr>
      <w:r w:rsidRPr="007C6517">
        <w:rPr>
          <w:b/>
          <w:bCs/>
          <w:lang w:val="en-US"/>
        </w:rPr>
        <w:t xml:space="preserve">Explanation: </w:t>
      </w:r>
    </w:p>
    <w:p w14:paraId="25D172B4" w14:textId="349116F9" w:rsidR="007C6517" w:rsidRPr="00F0516E"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5" w:history="1">
        <w:r w:rsidR="00F0516E" w:rsidRPr="00311C38">
          <w:rPr>
            <w:rStyle w:val="Hyperlink"/>
            <w:lang w:val="en-GB"/>
          </w:rPr>
          <w:t>https://www.examtopics.com/discussions/hashicorp/view/385615-exam-terraform-associate-004-topic-1-question-5-discussion/</w:t>
        </w:r>
      </w:hyperlink>
      <w:r w:rsidR="00F0516E">
        <w:rPr>
          <w:lang w:val="en-GB"/>
        </w:rPr>
        <w:t xml:space="preserve"> </w:t>
      </w:r>
    </w:p>
    <w:p w14:paraId="6F2A2B52" w14:textId="28DD102E"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 xml:space="preserve">Question. </w:t>
      </w:r>
    </w:p>
    <w:p w14:paraId="3FCCD104" w14:textId="77777777" w:rsidR="007C6517" w:rsidRPr="007C6517" w:rsidRDefault="007C6517" w:rsidP="007C6517">
      <w:pPr>
        <w:rPr>
          <w:shd w:val="clear" w:color="auto" w:fill="FFFFFF"/>
          <w:lang w:val="en-GB"/>
        </w:rPr>
      </w:pPr>
      <w:r w:rsidRPr="007C6517">
        <w:rPr>
          <w:shd w:val="clear" w:color="auto" w:fill="FFFFFF"/>
          <w:lang w:val="en-US"/>
        </w:rPr>
        <w:t>Y</w:t>
      </w:r>
      <w:r w:rsidRPr="007C6517">
        <w:rPr>
          <w:shd w:val="clear" w:color="auto" w:fill="FFFFFF"/>
          <w:lang w:val="en-GB"/>
        </w:rPr>
        <w:t>our team adopts an AWS CloudFormation as the standardized method for provisioning public cloud resources.</w:t>
      </w:r>
      <w:r w:rsidRPr="007C6517">
        <w:rPr>
          <w:shd w:val="clear" w:color="auto" w:fill="FFFFFF"/>
          <w:lang w:val="en-GB"/>
        </w:rPr>
        <w:br/>
      </w:r>
      <w:r w:rsidRPr="007C6517">
        <w:rPr>
          <w:b/>
          <w:bCs/>
          <w:shd w:val="clear" w:color="auto" w:fill="FFFFFF"/>
          <w:lang w:val="en-GB"/>
        </w:rPr>
        <w:t>Which scenario presents a challenge for your team?</w:t>
      </w:r>
    </w:p>
    <w:p w14:paraId="2F7B5368" w14:textId="77777777" w:rsidR="007C6517" w:rsidRPr="007C6517" w:rsidRDefault="007C6517" w:rsidP="007C6517">
      <w:pPr>
        <w:numPr>
          <w:ilvl w:val="0"/>
          <w:numId w:val="7"/>
        </w:numPr>
        <w:contextualSpacing/>
        <w:rPr>
          <w:shd w:val="clear" w:color="auto" w:fill="FFFFFF"/>
          <w:lang w:val="en-GB"/>
        </w:rPr>
      </w:pPr>
      <w:r w:rsidRPr="007C6517">
        <w:rPr>
          <w:shd w:val="clear" w:color="auto" w:fill="FFFFFF"/>
          <w:lang w:val="en-GB"/>
        </w:rPr>
        <w:t>Deploying new infrastructure into Microsoft Azure.</w:t>
      </w:r>
    </w:p>
    <w:p w14:paraId="293B852A" w14:textId="77777777" w:rsidR="007C6517" w:rsidRPr="007C6517" w:rsidRDefault="007C6517" w:rsidP="007C6517">
      <w:pPr>
        <w:numPr>
          <w:ilvl w:val="0"/>
          <w:numId w:val="7"/>
        </w:numPr>
        <w:contextualSpacing/>
        <w:rPr>
          <w:shd w:val="clear" w:color="auto" w:fill="FFFFFF"/>
          <w:lang w:val="en-GB"/>
        </w:rPr>
      </w:pPr>
      <w:r w:rsidRPr="007C6517">
        <w:rPr>
          <w:shd w:val="clear" w:color="auto" w:fill="FFFFFF"/>
          <w:lang w:val="en-GB"/>
        </w:rPr>
        <w:t>Automating a manual, web console-based provisioning process.</w:t>
      </w:r>
    </w:p>
    <w:p w14:paraId="6B706190" w14:textId="77777777" w:rsidR="007C6517" w:rsidRPr="007C6517" w:rsidRDefault="007C6517" w:rsidP="007C6517">
      <w:pPr>
        <w:numPr>
          <w:ilvl w:val="0"/>
          <w:numId w:val="7"/>
        </w:numPr>
        <w:contextualSpacing/>
        <w:rPr>
          <w:shd w:val="clear" w:color="auto" w:fill="FFFFFF"/>
          <w:lang w:val="en-GB"/>
        </w:rPr>
      </w:pPr>
      <w:r w:rsidRPr="007C6517">
        <w:rPr>
          <w:shd w:val="clear" w:color="auto" w:fill="FFFFFF"/>
          <w:lang w:val="en-GB"/>
        </w:rPr>
        <w:t>Building a reusable code base that can deploy resources into any AWS region.</w:t>
      </w:r>
    </w:p>
    <w:p w14:paraId="515BD230" w14:textId="77777777" w:rsidR="007C6517" w:rsidRPr="007C6517" w:rsidRDefault="007C6517" w:rsidP="007C6517">
      <w:pPr>
        <w:numPr>
          <w:ilvl w:val="0"/>
          <w:numId w:val="7"/>
        </w:numPr>
        <w:contextualSpacing/>
        <w:rPr>
          <w:shd w:val="clear" w:color="auto" w:fill="FFFFFF"/>
          <w:lang w:val="en-GB"/>
        </w:rPr>
      </w:pPr>
      <w:r w:rsidRPr="007C6517">
        <w:rPr>
          <w:shd w:val="clear" w:color="auto" w:fill="FFFFFF"/>
          <w:lang w:val="en-GB"/>
        </w:rPr>
        <w:t>Managing a new application stack built on AWS-native services</w:t>
      </w:r>
    </w:p>
    <w:p w14:paraId="4A9B6576" w14:textId="77777777" w:rsidR="007C6517" w:rsidRPr="007C6517" w:rsidRDefault="007C6517" w:rsidP="00FF321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6903A88" w14:textId="77777777" w:rsidR="007C6517" w:rsidRPr="007C6517" w:rsidRDefault="007C6517" w:rsidP="007C6517">
      <w:pPr>
        <w:ind w:left="360"/>
        <w:rPr>
          <w:b/>
          <w:bCs/>
          <w:lang w:val="en-US"/>
        </w:rPr>
      </w:pPr>
      <w:r w:rsidRPr="007C6517">
        <w:rPr>
          <w:b/>
          <w:bCs/>
          <w:lang w:val="en-US"/>
        </w:rPr>
        <w:t>Correct Answer:  A</w:t>
      </w:r>
    </w:p>
    <w:p w14:paraId="26224501" w14:textId="77777777" w:rsidR="007C6517" w:rsidRDefault="007C6517" w:rsidP="007C6517">
      <w:pPr>
        <w:ind w:left="360"/>
        <w:rPr>
          <w:b/>
          <w:bCs/>
          <w:lang w:val="en-US"/>
        </w:rPr>
      </w:pPr>
      <w:r w:rsidRPr="007C6517">
        <w:rPr>
          <w:b/>
          <w:bCs/>
          <w:lang w:val="en-US"/>
        </w:rPr>
        <w:t xml:space="preserve">Explanation: </w:t>
      </w:r>
    </w:p>
    <w:p w14:paraId="42A7DFF8" w14:textId="5F7FB367" w:rsidR="004970EB" w:rsidRPr="007C6517" w:rsidRDefault="004970EB" w:rsidP="007C6517">
      <w:pPr>
        <w:ind w:left="360"/>
        <w:rPr>
          <w:lang w:val="en-GB"/>
        </w:rPr>
      </w:pPr>
      <w:r w:rsidRPr="004970EB">
        <w:rPr>
          <w:lang w:val="en-GB"/>
        </w:rPr>
        <w:t>CloudFormation is an AWS</w:t>
      </w:r>
      <w:r w:rsidRPr="004970EB">
        <w:rPr>
          <w:lang w:val="en-GB"/>
        </w:rPr>
        <w:noBreakHyphen/>
        <w:t>specific Infrastructure as Code service. It cannot deploy or manage resources in other cloud providers like Microsoft Azure or Google Cloud.</w:t>
      </w:r>
    </w:p>
    <w:p w14:paraId="0BBE09CA" w14:textId="40B64770" w:rsidR="007C6517" w:rsidRPr="009314C9"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6" w:history="1">
        <w:r w:rsidR="009314C9" w:rsidRPr="00311C38">
          <w:rPr>
            <w:rStyle w:val="Hyperlink"/>
            <w:lang w:val="en-GB"/>
          </w:rPr>
          <w:t>https://www.examtopics.com/discussions/hashicorp/view/385614-exam-terraform-associate-004-topic-1-question-6-discussion/</w:t>
        </w:r>
      </w:hyperlink>
      <w:r w:rsidR="009314C9">
        <w:rPr>
          <w:lang w:val="en-GB"/>
        </w:rPr>
        <w:t xml:space="preserve"> </w:t>
      </w:r>
    </w:p>
    <w:p w14:paraId="148A365E"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15547F87" w14:textId="77777777" w:rsidR="007C6517" w:rsidRPr="007C6517" w:rsidRDefault="007C6517" w:rsidP="007C6517">
      <w:pPr>
        <w:rPr>
          <w:shd w:val="clear" w:color="auto" w:fill="FFFFFF"/>
          <w:lang w:val="en-GB"/>
        </w:rPr>
      </w:pPr>
      <w:r w:rsidRPr="007C6517">
        <w:rPr>
          <w:shd w:val="clear" w:color="auto" w:fill="FFFFFF"/>
          <w:lang w:val="en-GB"/>
        </w:rPr>
        <w:t xml:space="preserve">Which is </w:t>
      </w:r>
      <w:r w:rsidRPr="0063301C">
        <w:rPr>
          <w:b/>
          <w:bCs/>
          <w:shd w:val="clear" w:color="auto" w:fill="FFFFFF"/>
          <w:lang w:val="en-GB"/>
        </w:rPr>
        <w:t>not</w:t>
      </w:r>
      <w:r w:rsidRPr="007C6517">
        <w:rPr>
          <w:shd w:val="clear" w:color="auto" w:fill="FFFFFF"/>
          <w:lang w:val="en-GB"/>
        </w:rPr>
        <w:t xml:space="preserve"> a benefit of adopting IaC (Infrastructure as Code)?</w:t>
      </w:r>
    </w:p>
    <w:p w14:paraId="65AD2D8A" w14:textId="77777777" w:rsidR="007C6517" w:rsidRPr="007C6517" w:rsidRDefault="007C6517" w:rsidP="007C6517">
      <w:pPr>
        <w:numPr>
          <w:ilvl w:val="0"/>
          <w:numId w:val="8"/>
        </w:numPr>
        <w:contextualSpacing/>
        <w:rPr>
          <w:shd w:val="clear" w:color="auto" w:fill="FFFFFF"/>
          <w:lang w:val="en-GB"/>
        </w:rPr>
      </w:pPr>
      <w:r w:rsidRPr="007C6517">
        <w:rPr>
          <w:shd w:val="clear" w:color="auto" w:fill="FFFFFF"/>
          <w:lang w:val="en-GB"/>
        </w:rPr>
        <w:t>Reusability of code</w:t>
      </w:r>
    </w:p>
    <w:p w14:paraId="3FB8FC9F" w14:textId="77777777" w:rsidR="007C6517" w:rsidRPr="007C6517" w:rsidRDefault="007C6517" w:rsidP="007C6517">
      <w:pPr>
        <w:numPr>
          <w:ilvl w:val="0"/>
          <w:numId w:val="8"/>
        </w:numPr>
        <w:contextualSpacing/>
        <w:rPr>
          <w:shd w:val="clear" w:color="auto" w:fill="FFFFFF"/>
          <w:lang w:val="en-GB"/>
        </w:rPr>
      </w:pPr>
      <w:r w:rsidRPr="007C6517">
        <w:rPr>
          <w:shd w:val="clear" w:color="auto" w:fill="FFFFFF"/>
          <w:lang w:val="en-GB"/>
        </w:rPr>
        <w:t>Automation</w:t>
      </w:r>
    </w:p>
    <w:p w14:paraId="36C03269" w14:textId="77777777" w:rsidR="007C6517" w:rsidRPr="007C6517" w:rsidRDefault="007C6517" w:rsidP="007C6517">
      <w:pPr>
        <w:numPr>
          <w:ilvl w:val="0"/>
          <w:numId w:val="8"/>
        </w:numPr>
        <w:contextualSpacing/>
        <w:rPr>
          <w:shd w:val="clear" w:color="auto" w:fill="FFFFFF"/>
          <w:lang w:val="en-GB"/>
        </w:rPr>
      </w:pPr>
      <w:r w:rsidRPr="007C6517">
        <w:rPr>
          <w:shd w:val="clear" w:color="auto" w:fill="FFFFFF"/>
          <w:lang w:val="en-GB"/>
        </w:rPr>
        <w:t>A GUI (Graphical User Interface)</w:t>
      </w:r>
    </w:p>
    <w:p w14:paraId="065AA709" w14:textId="77777777" w:rsidR="007C6517" w:rsidRPr="007C6517" w:rsidRDefault="007C6517" w:rsidP="007C6517">
      <w:pPr>
        <w:numPr>
          <w:ilvl w:val="0"/>
          <w:numId w:val="8"/>
        </w:numPr>
        <w:contextualSpacing/>
        <w:rPr>
          <w:shd w:val="clear" w:color="auto" w:fill="FFFFFF"/>
          <w:lang w:val="en-GB"/>
        </w:rPr>
      </w:pPr>
      <w:r w:rsidRPr="007C6517">
        <w:rPr>
          <w:shd w:val="clear" w:color="auto" w:fill="FFFFFF"/>
          <w:lang w:val="en-GB"/>
        </w:rPr>
        <w:t>Versioning</w:t>
      </w:r>
    </w:p>
    <w:p w14:paraId="5EC6C348" w14:textId="77777777" w:rsidR="007C6517" w:rsidRPr="007C6517" w:rsidRDefault="007C6517" w:rsidP="00FF321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A3E9825" w14:textId="77777777" w:rsidR="007C6517" w:rsidRPr="007C6517" w:rsidRDefault="007C6517" w:rsidP="007C6517">
      <w:pPr>
        <w:ind w:left="360"/>
        <w:rPr>
          <w:b/>
          <w:bCs/>
          <w:lang w:val="en-US"/>
        </w:rPr>
      </w:pPr>
      <w:r w:rsidRPr="007C6517">
        <w:rPr>
          <w:b/>
          <w:bCs/>
          <w:lang w:val="en-US"/>
        </w:rPr>
        <w:t>Correct Answer:  C</w:t>
      </w:r>
    </w:p>
    <w:p w14:paraId="1E5F8801" w14:textId="77777777" w:rsidR="007C6517" w:rsidRPr="007C6517" w:rsidRDefault="007C6517" w:rsidP="007C6517">
      <w:pPr>
        <w:ind w:left="360"/>
        <w:rPr>
          <w:b/>
          <w:bCs/>
          <w:lang w:val="en-US"/>
        </w:rPr>
      </w:pPr>
      <w:r w:rsidRPr="007C6517">
        <w:rPr>
          <w:b/>
          <w:bCs/>
          <w:lang w:val="en-US"/>
        </w:rPr>
        <w:t xml:space="preserve">Explanation: </w:t>
      </w:r>
    </w:p>
    <w:p w14:paraId="51F1498E" w14:textId="6A552118" w:rsidR="007C6517" w:rsidRPr="00FB4F2A"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7" w:history="1">
        <w:r w:rsidR="00FB4F2A" w:rsidRPr="00311C38">
          <w:rPr>
            <w:rStyle w:val="Hyperlink"/>
            <w:lang w:val="en-GB"/>
          </w:rPr>
          <w:t>https://www.examtopics.com/discussions/hashicorp/view/385613-exam-terraform-associate-004-topic-1-question-7-discussion/</w:t>
        </w:r>
      </w:hyperlink>
      <w:r w:rsidR="00FB4F2A">
        <w:rPr>
          <w:lang w:val="en-GB"/>
        </w:rPr>
        <w:t xml:space="preserve"> </w:t>
      </w:r>
    </w:p>
    <w:p w14:paraId="309FB975" w14:textId="749163AA"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 xml:space="preserve">Question. </w:t>
      </w:r>
    </w:p>
    <w:p w14:paraId="7A9A946B" w14:textId="77777777" w:rsidR="007C6517" w:rsidRPr="007C6517" w:rsidRDefault="007C6517" w:rsidP="007C6517">
      <w:pPr>
        <w:rPr>
          <w:shd w:val="clear" w:color="auto" w:fill="FFFFFF"/>
          <w:lang w:val="en-GB"/>
        </w:rPr>
      </w:pPr>
      <w:r w:rsidRPr="007C6517">
        <w:rPr>
          <w:shd w:val="clear" w:color="auto" w:fill="FFFFFF"/>
          <w:lang w:val="en-GB"/>
        </w:rPr>
        <w:t xml:space="preserve">How does the use of Infrastructure as Code (IaC) enhance the reliability of your infrastructure? </w:t>
      </w:r>
      <w:r w:rsidRPr="007C6517">
        <w:rPr>
          <w:b/>
          <w:bCs/>
          <w:shd w:val="clear" w:color="auto" w:fill="FFFFFF"/>
          <w:lang w:val="en-GB"/>
        </w:rPr>
        <w:t>(Choose two.)</w:t>
      </w:r>
    </w:p>
    <w:p w14:paraId="173CC1B0" w14:textId="77777777" w:rsidR="007C6517" w:rsidRPr="007C6517" w:rsidRDefault="007C6517" w:rsidP="007C6517">
      <w:pPr>
        <w:numPr>
          <w:ilvl w:val="0"/>
          <w:numId w:val="9"/>
        </w:numPr>
        <w:contextualSpacing/>
        <w:rPr>
          <w:shd w:val="clear" w:color="auto" w:fill="FFFFFF"/>
          <w:lang w:val="en-GB"/>
        </w:rPr>
      </w:pPr>
      <w:r w:rsidRPr="007C6517">
        <w:rPr>
          <w:shd w:val="clear" w:color="auto" w:fill="FFFFFF"/>
          <w:lang w:val="en-GB"/>
        </w:rPr>
        <w:t>Configuration drift is reduced with declarative definitions.</w:t>
      </w:r>
    </w:p>
    <w:p w14:paraId="10DF374F" w14:textId="77777777" w:rsidR="007C6517" w:rsidRPr="007C6517" w:rsidRDefault="007C6517" w:rsidP="007C6517">
      <w:pPr>
        <w:numPr>
          <w:ilvl w:val="0"/>
          <w:numId w:val="9"/>
        </w:numPr>
        <w:contextualSpacing/>
        <w:rPr>
          <w:shd w:val="clear" w:color="auto" w:fill="FFFFFF"/>
          <w:lang w:val="en-GB"/>
        </w:rPr>
      </w:pPr>
      <w:r w:rsidRPr="007C6517">
        <w:rPr>
          <w:shd w:val="clear" w:color="auto" w:fill="FFFFFF"/>
          <w:lang w:val="en-GB"/>
        </w:rPr>
        <w:t>Updates are deployed with zero downtime.</w:t>
      </w:r>
    </w:p>
    <w:p w14:paraId="5E599848" w14:textId="77777777" w:rsidR="007C6517" w:rsidRPr="007C6517" w:rsidRDefault="007C6517" w:rsidP="007C6517">
      <w:pPr>
        <w:numPr>
          <w:ilvl w:val="0"/>
          <w:numId w:val="9"/>
        </w:numPr>
        <w:contextualSpacing/>
        <w:rPr>
          <w:shd w:val="clear" w:color="auto" w:fill="FFFFFF"/>
          <w:lang w:val="en-GB"/>
        </w:rPr>
      </w:pPr>
      <w:r w:rsidRPr="007C6517">
        <w:rPr>
          <w:shd w:val="clear" w:color="auto" w:fill="FFFFFF"/>
          <w:lang w:val="en-GB"/>
        </w:rPr>
        <w:t>Proposed changes can be reviewed before being applied.</w:t>
      </w:r>
    </w:p>
    <w:p w14:paraId="2E33E00B" w14:textId="77777777" w:rsidR="007C6517" w:rsidRPr="007C6517" w:rsidRDefault="007C6517" w:rsidP="007C6517">
      <w:pPr>
        <w:numPr>
          <w:ilvl w:val="0"/>
          <w:numId w:val="9"/>
        </w:numPr>
        <w:contextualSpacing/>
        <w:rPr>
          <w:shd w:val="clear" w:color="auto" w:fill="FFFFFF"/>
          <w:lang w:val="en-GB"/>
        </w:rPr>
      </w:pPr>
      <w:r w:rsidRPr="007C6517">
        <w:rPr>
          <w:shd w:val="clear" w:color="auto" w:fill="FFFFFF"/>
          <w:lang w:val="en-GB"/>
        </w:rPr>
        <w:t>Incorrect configurations cannot be deployed.</w:t>
      </w:r>
    </w:p>
    <w:p w14:paraId="1726D054" w14:textId="77777777" w:rsidR="007C6517" w:rsidRPr="007C6517" w:rsidRDefault="007C6517" w:rsidP="007C6517">
      <w:pPr>
        <w:numPr>
          <w:ilvl w:val="0"/>
          <w:numId w:val="9"/>
        </w:numPr>
        <w:contextualSpacing/>
        <w:rPr>
          <w:shd w:val="clear" w:color="auto" w:fill="FFFFFF"/>
          <w:lang w:val="en-GB"/>
        </w:rPr>
      </w:pPr>
      <w:r w:rsidRPr="007C6517">
        <w:rPr>
          <w:shd w:val="clear" w:color="auto" w:fill="FFFFFF"/>
          <w:lang w:val="en-GB"/>
        </w:rPr>
        <w:t>Infrastructure is automatically scaled to meet demand.</w:t>
      </w:r>
    </w:p>
    <w:p w14:paraId="4712E12F" w14:textId="77777777" w:rsidR="007C6517" w:rsidRPr="007C6517" w:rsidRDefault="007C6517" w:rsidP="00FF3211">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A55AA88" w14:textId="77777777" w:rsidR="007C6517" w:rsidRPr="007C6517" w:rsidRDefault="007C6517" w:rsidP="007C6517">
      <w:pPr>
        <w:ind w:left="360"/>
        <w:rPr>
          <w:b/>
          <w:bCs/>
          <w:lang w:val="en-US"/>
        </w:rPr>
      </w:pPr>
      <w:r w:rsidRPr="007C6517">
        <w:rPr>
          <w:b/>
          <w:bCs/>
          <w:lang w:val="en-US"/>
        </w:rPr>
        <w:t>Correct Answer: A,C</w:t>
      </w:r>
    </w:p>
    <w:p w14:paraId="037BF0D0" w14:textId="77777777" w:rsidR="007C6517" w:rsidRPr="007C6517" w:rsidRDefault="007C6517" w:rsidP="007C6517">
      <w:pPr>
        <w:ind w:left="360"/>
        <w:rPr>
          <w:b/>
          <w:bCs/>
          <w:lang w:val="en-US"/>
        </w:rPr>
      </w:pPr>
      <w:r w:rsidRPr="007C6517">
        <w:rPr>
          <w:b/>
          <w:bCs/>
          <w:lang w:val="en-US"/>
        </w:rPr>
        <w:t xml:space="preserve">Explanation: </w:t>
      </w:r>
    </w:p>
    <w:p w14:paraId="44D20107" w14:textId="77777777" w:rsidR="007C6517" w:rsidRPr="00CE29C5"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8" w:history="1">
        <w:r w:rsidRPr="007C6517">
          <w:rPr>
            <w:color w:val="467886" w:themeColor="hyperlink"/>
            <w:u w:val="single"/>
            <w:lang w:val="en-GB"/>
          </w:rPr>
          <w:t>Exam Terraform Associate 004 topic 1 question 8 discussion - ExamTopics</w:t>
        </w:r>
      </w:hyperlink>
    </w:p>
    <w:p w14:paraId="4134AA7C" w14:textId="77777777" w:rsidR="002861E4" w:rsidRDefault="002861E4" w:rsidP="00807B82">
      <w:pPr>
        <w:pStyle w:val="Question"/>
        <w:rPr>
          <w:shd w:val="clear" w:color="auto" w:fill="FFFFFF"/>
        </w:rPr>
      </w:pPr>
      <w:r>
        <w:rPr>
          <w:shd w:val="clear" w:color="auto" w:fill="FFFFFF"/>
        </w:rPr>
        <w:t>Question.</w:t>
      </w:r>
    </w:p>
    <w:p w14:paraId="58ED2683" w14:textId="77777777" w:rsidR="00740997" w:rsidRDefault="00E26B91" w:rsidP="00E26B91">
      <w:pPr>
        <w:rPr>
          <w:shd w:val="clear" w:color="auto" w:fill="FFFFFF"/>
          <w:lang w:val="en-GB"/>
        </w:rPr>
      </w:pPr>
      <w:r w:rsidRPr="00E26B91">
        <w:rPr>
          <w:shd w:val="clear" w:color="auto" w:fill="FFFFFF"/>
          <w:lang w:val="en-GB"/>
        </w:rPr>
        <w:t>Your team often uses API calls to create and manage cloud infrastructure.</w:t>
      </w:r>
    </w:p>
    <w:p w14:paraId="6C888FDB" w14:textId="4E381792" w:rsidR="00E26B91" w:rsidRPr="00E26B91" w:rsidRDefault="00E26B91" w:rsidP="00E26B91">
      <w:pPr>
        <w:rPr>
          <w:shd w:val="clear" w:color="auto" w:fill="FFFFFF"/>
          <w:lang w:val="en-GB"/>
        </w:rPr>
      </w:pPr>
      <w:r w:rsidRPr="00E26B91">
        <w:rPr>
          <w:shd w:val="clear" w:color="auto" w:fill="FFFFFF"/>
          <w:lang w:val="en-GB"/>
        </w:rPr>
        <w:br/>
      </w:r>
      <w:r w:rsidRPr="00F64690">
        <w:rPr>
          <w:b/>
          <w:bCs/>
          <w:shd w:val="clear" w:color="auto" w:fill="FFFFFF"/>
          <w:lang w:val="en-GB"/>
        </w:rPr>
        <w:t>In what ways does Terraform differ from conventional infrastructure management approaches?</w:t>
      </w:r>
    </w:p>
    <w:p w14:paraId="4E03C390" w14:textId="3B640A17" w:rsidR="00E26B91" w:rsidRPr="00E26B91" w:rsidRDefault="00E26B91" w:rsidP="0032415B">
      <w:pPr>
        <w:pStyle w:val="ListParagraph"/>
        <w:numPr>
          <w:ilvl w:val="0"/>
          <w:numId w:val="88"/>
        </w:numPr>
        <w:rPr>
          <w:shd w:val="clear" w:color="auto" w:fill="FFFFFF"/>
          <w:lang w:val="en-GB"/>
        </w:rPr>
      </w:pPr>
      <w:r w:rsidRPr="00E26B91">
        <w:rPr>
          <w:shd w:val="clear" w:color="auto" w:fill="FFFFFF"/>
          <w:lang w:val="en-GB"/>
        </w:rPr>
        <w:t>Terraform replaces cloud provider APIs with its own protocols, enabling automated deployments.</w:t>
      </w:r>
    </w:p>
    <w:p w14:paraId="017240A9" w14:textId="0BF3492B" w:rsidR="00E26B91" w:rsidRPr="00E26B91" w:rsidRDefault="00E26B91" w:rsidP="0032415B">
      <w:pPr>
        <w:pStyle w:val="ListParagraph"/>
        <w:numPr>
          <w:ilvl w:val="0"/>
          <w:numId w:val="88"/>
        </w:numPr>
        <w:rPr>
          <w:shd w:val="clear" w:color="auto" w:fill="FFFFFF"/>
          <w:lang w:val="en-GB"/>
        </w:rPr>
      </w:pPr>
      <w:r w:rsidRPr="00E26B91">
        <w:rPr>
          <w:shd w:val="clear" w:color="auto" w:fill="FFFFFF"/>
          <w:lang w:val="en-GB"/>
        </w:rPr>
        <w:t>Terraform describes infrastructure with version-controlled, repeatable configurations that specify the desired state.</w:t>
      </w:r>
    </w:p>
    <w:p w14:paraId="1727429A" w14:textId="0E233D93" w:rsidR="00E26B91" w:rsidRPr="00E26B91" w:rsidRDefault="00E26B91" w:rsidP="0032415B">
      <w:pPr>
        <w:pStyle w:val="ListParagraph"/>
        <w:numPr>
          <w:ilvl w:val="0"/>
          <w:numId w:val="88"/>
        </w:numPr>
        <w:rPr>
          <w:shd w:val="clear" w:color="auto" w:fill="FFFFFF"/>
          <w:lang w:val="en-GB"/>
        </w:rPr>
      </w:pPr>
      <w:r w:rsidRPr="00E26B91">
        <w:rPr>
          <w:shd w:val="clear" w:color="auto" w:fill="FFFFFF"/>
          <w:lang w:val="en-GB"/>
        </w:rPr>
        <w:lastRenderedPageBreak/>
        <w:t>Terraform is merely a wrapper for cloud provider APIs, so there is little to no difference in calling the API directly.</w:t>
      </w:r>
    </w:p>
    <w:p w14:paraId="5832D20E" w14:textId="0684AE46" w:rsidR="00E26B91" w:rsidRPr="00E26B91" w:rsidRDefault="00E26B91" w:rsidP="0032415B">
      <w:pPr>
        <w:pStyle w:val="ListParagraph"/>
        <w:numPr>
          <w:ilvl w:val="0"/>
          <w:numId w:val="88"/>
        </w:numPr>
        <w:rPr>
          <w:shd w:val="clear" w:color="auto" w:fill="FFFFFF"/>
          <w:lang w:val="en-GB"/>
        </w:rPr>
      </w:pPr>
      <w:r w:rsidRPr="00E26B91">
        <w:rPr>
          <w:shd w:val="clear" w:color="auto" w:fill="FFFFFF"/>
          <w:lang w:val="en-GB"/>
        </w:rPr>
        <w:t>Terraform enforces infrastructure through imperative scripts to ensure tasks are completed in the proper order.</w:t>
      </w:r>
    </w:p>
    <w:p w14:paraId="09A107F3" w14:textId="77777777" w:rsidR="002861E4" w:rsidRPr="009A381A" w:rsidRDefault="002861E4" w:rsidP="002861E4">
      <w:pPr>
        <w:pStyle w:val="Heading2"/>
        <w:ind w:left="0"/>
        <w:rPr>
          <w:lang w:val="en-US"/>
        </w:rPr>
      </w:pPr>
      <w:r>
        <w:rPr>
          <w:rStyle w:val="Heading2Char"/>
          <w:lang w:val="en-US"/>
        </w:rPr>
        <w:t>Answer</w:t>
      </w:r>
    </w:p>
    <w:p w14:paraId="01BABBA4" w14:textId="4649425E" w:rsidR="002861E4" w:rsidRDefault="002861E4" w:rsidP="00807B82">
      <w:pPr>
        <w:ind w:left="360"/>
        <w:rPr>
          <w:b/>
          <w:bCs/>
          <w:lang w:val="en-US"/>
        </w:rPr>
      </w:pPr>
      <w:r w:rsidRPr="00357222">
        <w:rPr>
          <w:b/>
          <w:bCs/>
          <w:lang w:val="en-US"/>
        </w:rPr>
        <w:t>Correct Answer:</w:t>
      </w:r>
      <w:r>
        <w:rPr>
          <w:b/>
          <w:bCs/>
          <w:lang w:val="en-US"/>
        </w:rPr>
        <w:t xml:space="preserve">  </w:t>
      </w:r>
      <w:r w:rsidR="000F0391">
        <w:rPr>
          <w:b/>
          <w:bCs/>
          <w:lang w:val="en-US"/>
        </w:rPr>
        <w:t>B</w:t>
      </w:r>
    </w:p>
    <w:p w14:paraId="73BD2531" w14:textId="77777777" w:rsidR="002861E4" w:rsidRPr="00192E72" w:rsidRDefault="002861E4" w:rsidP="00807B82">
      <w:pPr>
        <w:ind w:left="360"/>
        <w:rPr>
          <w:lang w:val="en-US"/>
        </w:rPr>
      </w:pPr>
      <w:r>
        <w:rPr>
          <w:b/>
          <w:bCs/>
          <w:lang w:val="en-US"/>
        </w:rPr>
        <w:t xml:space="preserve">Explanation: </w:t>
      </w:r>
    </w:p>
    <w:p w14:paraId="3A48C5DC" w14:textId="3CF4B528" w:rsidR="002861E4" w:rsidRPr="00CE29C5" w:rsidRDefault="002861E4"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9" w:history="1">
        <w:r w:rsidR="000F0391" w:rsidRPr="000F0391">
          <w:rPr>
            <w:rStyle w:val="Hyperlink"/>
            <w:lang w:val="en-GB"/>
          </w:rPr>
          <w:t>Exam Terraform Associate 004 topic 1 question 9 discussion - ExamTopics</w:t>
        </w:r>
      </w:hyperlink>
    </w:p>
    <w:p w14:paraId="65B628F3" w14:textId="4DA0F0D2" w:rsidR="00611D0F" w:rsidRDefault="00611D0F" w:rsidP="00807B82">
      <w:pPr>
        <w:pStyle w:val="Question"/>
        <w:rPr>
          <w:shd w:val="clear" w:color="auto" w:fill="FFFFFF"/>
        </w:rPr>
      </w:pPr>
      <w:r>
        <w:rPr>
          <w:shd w:val="clear" w:color="auto" w:fill="FFFFFF"/>
        </w:rPr>
        <w:t>Question.</w:t>
      </w:r>
      <w:r w:rsidR="004A4405">
        <w:rPr>
          <w:shd w:val="clear" w:color="auto" w:fill="FFFFFF"/>
        </w:rPr>
        <w:t xml:space="preserve"> </w:t>
      </w:r>
    </w:p>
    <w:p w14:paraId="5AEA4E89" w14:textId="77777777" w:rsidR="0087192F" w:rsidRPr="0087192F" w:rsidRDefault="0087192F" w:rsidP="0087192F">
      <w:pPr>
        <w:rPr>
          <w:shd w:val="clear" w:color="auto" w:fill="FFFFFF"/>
          <w:lang w:val="en-GB"/>
        </w:rPr>
      </w:pPr>
      <w:r w:rsidRPr="0087192F">
        <w:rPr>
          <w:shd w:val="clear" w:color="auto" w:fill="FFFFFF"/>
          <w:lang w:val="en-GB"/>
        </w:rPr>
        <w:t>Which of these workflows is only enabled by the use of Infrastructure as Code?</w:t>
      </w:r>
    </w:p>
    <w:p w14:paraId="69D3D055" w14:textId="5C83DE8E" w:rsidR="0087192F" w:rsidRPr="0087192F" w:rsidRDefault="0087192F" w:rsidP="0032415B">
      <w:pPr>
        <w:pStyle w:val="ListParagraph"/>
        <w:numPr>
          <w:ilvl w:val="0"/>
          <w:numId w:val="89"/>
        </w:numPr>
        <w:rPr>
          <w:shd w:val="clear" w:color="auto" w:fill="FFFFFF"/>
          <w:lang w:val="en-GB"/>
        </w:rPr>
      </w:pPr>
      <w:r w:rsidRPr="0087192F">
        <w:rPr>
          <w:shd w:val="clear" w:color="auto" w:fill="FFFFFF"/>
          <w:lang w:val="en-GB"/>
        </w:rPr>
        <w:t>Automatic scaling of resources based on application load.</w:t>
      </w:r>
    </w:p>
    <w:p w14:paraId="7DEC42AA" w14:textId="1D10DEE6" w:rsidR="0087192F" w:rsidRPr="0087192F" w:rsidRDefault="0087192F" w:rsidP="0032415B">
      <w:pPr>
        <w:pStyle w:val="ListParagraph"/>
        <w:numPr>
          <w:ilvl w:val="0"/>
          <w:numId w:val="89"/>
        </w:numPr>
        <w:rPr>
          <w:shd w:val="clear" w:color="auto" w:fill="FFFFFF"/>
          <w:lang w:val="en-GB"/>
        </w:rPr>
      </w:pPr>
      <w:r w:rsidRPr="0087192F">
        <w:rPr>
          <w:shd w:val="clear" w:color="auto" w:fill="FFFFFF"/>
          <w:lang w:val="en-GB"/>
        </w:rPr>
        <w:t>Cost optimization of infrastructure deployment.</w:t>
      </w:r>
    </w:p>
    <w:p w14:paraId="6BC66246" w14:textId="1CBC11DF" w:rsidR="0087192F" w:rsidRPr="0087192F" w:rsidRDefault="0087192F" w:rsidP="0032415B">
      <w:pPr>
        <w:pStyle w:val="ListParagraph"/>
        <w:numPr>
          <w:ilvl w:val="0"/>
          <w:numId w:val="89"/>
        </w:numPr>
        <w:rPr>
          <w:shd w:val="clear" w:color="auto" w:fill="FFFFFF"/>
          <w:lang w:val="en-GB"/>
        </w:rPr>
      </w:pPr>
      <w:r w:rsidRPr="0087192F">
        <w:rPr>
          <w:shd w:val="clear" w:color="auto" w:fill="FFFFFF"/>
          <w:lang w:val="en-GB"/>
        </w:rPr>
        <w:t>Role-based access control of cloud resources.</w:t>
      </w:r>
    </w:p>
    <w:p w14:paraId="34B514A3" w14:textId="1E3515C3" w:rsidR="0087192F" w:rsidRPr="0087192F" w:rsidRDefault="0087192F" w:rsidP="0032415B">
      <w:pPr>
        <w:pStyle w:val="ListParagraph"/>
        <w:numPr>
          <w:ilvl w:val="0"/>
          <w:numId w:val="89"/>
        </w:numPr>
        <w:rPr>
          <w:shd w:val="clear" w:color="auto" w:fill="FFFFFF"/>
          <w:lang w:val="en-GB"/>
        </w:rPr>
      </w:pPr>
      <w:r w:rsidRPr="0087192F">
        <w:rPr>
          <w:shd w:val="clear" w:color="auto" w:fill="FFFFFF"/>
          <w:lang w:val="en-GB"/>
        </w:rPr>
        <w:t>Reviewing the proposed changes for potential security issues.</w:t>
      </w:r>
    </w:p>
    <w:p w14:paraId="7C20A69E" w14:textId="77777777" w:rsidR="00611D0F" w:rsidRPr="009A381A" w:rsidRDefault="00611D0F" w:rsidP="00611D0F">
      <w:pPr>
        <w:pStyle w:val="Heading2"/>
        <w:ind w:left="0"/>
        <w:rPr>
          <w:lang w:val="en-US"/>
        </w:rPr>
      </w:pPr>
      <w:r>
        <w:rPr>
          <w:rStyle w:val="Heading2Char"/>
          <w:lang w:val="en-US"/>
        </w:rPr>
        <w:t>Answer</w:t>
      </w:r>
    </w:p>
    <w:p w14:paraId="0BA4FD67" w14:textId="339A660B" w:rsidR="00611D0F" w:rsidRDefault="00611D0F" w:rsidP="00807B82">
      <w:pPr>
        <w:ind w:left="360"/>
        <w:rPr>
          <w:b/>
          <w:bCs/>
          <w:lang w:val="en-US"/>
        </w:rPr>
      </w:pPr>
      <w:r w:rsidRPr="00357222">
        <w:rPr>
          <w:b/>
          <w:bCs/>
          <w:lang w:val="en-US"/>
        </w:rPr>
        <w:t>Correct Answer:</w:t>
      </w:r>
      <w:r>
        <w:rPr>
          <w:b/>
          <w:bCs/>
          <w:lang w:val="en-US"/>
        </w:rPr>
        <w:t xml:space="preserve">  </w:t>
      </w:r>
      <w:r w:rsidR="000550DF">
        <w:rPr>
          <w:b/>
          <w:bCs/>
          <w:lang w:val="en-US"/>
        </w:rPr>
        <w:t>D</w:t>
      </w:r>
    </w:p>
    <w:p w14:paraId="539A1196" w14:textId="77777777" w:rsidR="00611D0F" w:rsidRDefault="00611D0F" w:rsidP="00807B82">
      <w:pPr>
        <w:ind w:left="360"/>
        <w:rPr>
          <w:b/>
          <w:bCs/>
          <w:lang w:val="en-US"/>
        </w:rPr>
      </w:pPr>
      <w:r>
        <w:rPr>
          <w:b/>
          <w:bCs/>
          <w:lang w:val="en-US"/>
        </w:rPr>
        <w:t xml:space="preserve">Explanation: </w:t>
      </w:r>
    </w:p>
    <w:p w14:paraId="3290D3E1" w14:textId="43501463" w:rsidR="000550DF" w:rsidRPr="000550DF" w:rsidRDefault="000550DF" w:rsidP="00807B82">
      <w:pPr>
        <w:ind w:left="360"/>
        <w:rPr>
          <w:lang w:val="en-GB"/>
        </w:rPr>
      </w:pPr>
      <w:r w:rsidRPr="000550DF">
        <w:rPr>
          <w:lang w:val="en-GB"/>
        </w:rPr>
        <w:t xml:space="preserve">Only Infrastructure as Code (IaC) enables a workflow where teams can </w:t>
      </w:r>
      <w:r w:rsidRPr="000550DF">
        <w:rPr>
          <w:b/>
          <w:bCs/>
          <w:lang w:val="en-GB"/>
        </w:rPr>
        <w:t>review proposed infrastructure changes before they are applied</w:t>
      </w:r>
      <w:r w:rsidRPr="000550DF">
        <w:rPr>
          <w:lang w:val="en-GB"/>
        </w:rPr>
        <w:t xml:space="preserve">. This is possible because IaC tools (like Terraform, Pulumi, CloudFormation) generate a </w:t>
      </w:r>
      <w:r w:rsidRPr="000550DF">
        <w:rPr>
          <w:i/>
          <w:iCs/>
          <w:lang w:val="en-GB"/>
        </w:rPr>
        <w:t>plan</w:t>
      </w:r>
      <w:r w:rsidRPr="000550DF">
        <w:rPr>
          <w:lang w:val="en-GB"/>
        </w:rPr>
        <w:t xml:space="preserve"> or </w:t>
      </w:r>
      <w:r w:rsidRPr="000550DF">
        <w:rPr>
          <w:i/>
          <w:iCs/>
          <w:lang w:val="en-GB"/>
        </w:rPr>
        <w:t>diff</w:t>
      </w:r>
      <w:r w:rsidRPr="000550DF">
        <w:rPr>
          <w:lang w:val="en-GB"/>
        </w:rPr>
        <w:t xml:space="preserve"> that shows exactly what will change. Teams can then perform code review, security review, and compliance checks just like with application code.</w:t>
      </w:r>
    </w:p>
    <w:p w14:paraId="58A19809" w14:textId="63AF4DFC" w:rsidR="00611D0F" w:rsidRPr="00CE29C5" w:rsidRDefault="00611D0F"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20" w:history="1">
        <w:r w:rsidR="007D3FD6" w:rsidRPr="007D3FD6">
          <w:rPr>
            <w:rStyle w:val="Hyperlink"/>
            <w:lang w:val="en-GB"/>
          </w:rPr>
          <w:t>Exam Terraform Associate 004 topic 1 question 10 discussion - ExamTopics</w:t>
        </w:r>
      </w:hyperlink>
    </w:p>
    <w:p w14:paraId="35BB640D" w14:textId="324375CE" w:rsidR="007D3FD6" w:rsidRDefault="007D3FD6" w:rsidP="00807B82">
      <w:pPr>
        <w:pStyle w:val="Question"/>
        <w:rPr>
          <w:shd w:val="clear" w:color="auto" w:fill="FFFFFF"/>
        </w:rPr>
      </w:pPr>
      <w:r>
        <w:rPr>
          <w:shd w:val="clear" w:color="auto" w:fill="FFFFFF"/>
        </w:rPr>
        <w:t>Question.</w:t>
      </w:r>
    </w:p>
    <w:p w14:paraId="375F9EBA" w14:textId="77777777" w:rsidR="008E6255" w:rsidRPr="008E6255" w:rsidRDefault="008E6255" w:rsidP="008E6255">
      <w:pPr>
        <w:rPr>
          <w:shd w:val="clear" w:color="auto" w:fill="FFFFFF"/>
          <w:lang w:val="en-GB"/>
        </w:rPr>
      </w:pPr>
      <w:r w:rsidRPr="008E6255">
        <w:rPr>
          <w:shd w:val="clear" w:color="auto" w:fill="FFFFFF"/>
          <w:lang w:val="en-GB"/>
        </w:rPr>
        <w:t>What does Terraform use to deploy infrastructure for different cloud providers?</w:t>
      </w:r>
    </w:p>
    <w:p w14:paraId="6A590D33" w14:textId="01E91BA3" w:rsidR="008E6255" w:rsidRPr="008E6255" w:rsidRDefault="008E6255" w:rsidP="0032415B">
      <w:pPr>
        <w:pStyle w:val="ListParagraph"/>
        <w:numPr>
          <w:ilvl w:val="0"/>
          <w:numId w:val="90"/>
        </w:numPr>
        <w:rPr>
          <w:shd w:val="clear" w:color="auto" w:fill="FFFFFF"/>
          <w:lang w:val="en-GB"/>
        </w:rPr>
      </w:pPr>
      <w:r w:rsidRPr="008E6255">
        <w:rPr>
          <w:shd w:val="clear" w:color="auto" w:fill="FFFFFF"/>
          <w:lang w:val="en-GB"/>
        </w:rPr>
        <w:t>Custom APIs developed by HashiCorp</w:t>
      </w:r>
    </w:p>
    <w:p w14:paraId="755C503D" w14:textId="79F3FBA0" w:rsidR="008E6255" w:rsidRPr="008E6255" w:rsidRDefault="008E6255" w:rsidP="0032415B">
      <w:pPr>
        <w:pStyle w:val="ListParagraph"/>
        <w:numPr>
          <w:ilvl w:val="0"/>
          <w:numId w:val="90"/>
        </w:numPr>
        <w:rPr>
          <w:shd w:val="clear" w:color="auto" w:fill="FFFFFF"/>
          <w:lang w:val="en-GB"/>
        </w:rPr>
      </w:pPr>
      <w:r w:rsidRPr="008E6255">
        <w:rPr>
          <w:shd w:val="clear" w:color="auto" w:fill="FFFFFF"/>
          <w:lang w:val="en-GB"/>
        </w:rPr>
        <w:t>Vendors’ CLI tools</w:t>
      </w:r>
    </w:p>
    <w:p w14:paraId="717F37E2" w14:textId="1E658652" w:rsidR="008E6255" w:rsidRPr="008E6255" w:rsidRDefault="008E6255" w:rsidP="0032415B">
      <w:pPr>
        <w:pStyle w:val="ListParagraph"/>
        <w:numPr>
          <w:ilvl w:val="0"/>
          <w:numId w:val="90"/>
        </w:numPr>
        <w:rPr>
          <w:shd w:val="clear" w:color="auto" w:fill="FFFFFF"/>
          <w:lang w:val="en-GB"/>
        </w:rPr>
      </w:pPr>
      <w:r w:rsidRPr="008E6255">
        <w:rPr>
          <w:shd w:val="clear" w:color="auto" w:fill="FFFFFF"/>
          <w:lang w:val="en-GB"/>
        </w:rPr>
        <w:t>Vendors’ UI</w:t>
      </w:r>
    </w:p>
    <w:p w14:paraId="388FBF88" w14:textId="7CA3B0DD" w:rsidR="008E6255" w:rsidRPr="008E6255" w:rsidRDefault="008E6255" w:rsidP="0032415B">
      <w:pPr>
        <w:pStyle w:val="ListParagraph"/>
        <w:numPr>
          <w:ilvl w:val="0"/>
          <w:numId w:val="90"/>
        </w:numPr>
        <w:rPr>
          <w:shd w:val="clear" w:color="auto" w:fill="FFFFFF"/>
          <w:lang w:val="en-GB"/>
        </w:rPr>
      </w:pPr>
      <w:r w:rsidRPr="008E6255">
        <w:rPr>
          <w:shd w:val="clear" w:color="auto" w:fill="FFFFFF"/>
          <w:lang w:val="en-GB"/>
        </w:rPr>
        <w:t>Vendor-specific providers</w:t>
      </w:r>
    </w:p>
    <w:p w14:paraId="45EB5B05" w14:textId="77777777" w:rsidR="007D3FD6" w:rsidRPr="009A381A" w:rsidRDefault="007D3FD6" w:rsidP="007D3FD6">
      <w:pPr>
        <w:pStyle w:val="Heading2"/>
        <w:ind w:left="0"/>
        <w:rPr>
          <w:lang w:val="en-US"/>
        </w:rPr>
      </w:pPr>
      <w:r>
        <w:rPr>
          <w:rStyle w:val="Heading2Char"/>
          <w:lang w:val="en-US"/>
        </w:rPr>
        <w:t>Answer</w:t>
      </w:r>
    </w:p>
    <w:p w14:paraId="710F9E50" w14:textId="760761FA" w:rsidR="007D3FD6" w:rsidRDefault="007D3FD6" w:rsidP="00807B82">
      <w:pPr>
        <w:ind w:left="360"/>
        <w:rPr>
          <w:b/>
          <w:bCs/>
          <w:lang w:val="en-US"/>
        </w:rPr>
      </w:pPr>
      <w:r w:rsidRPr="00357222">
        <w:rPr>
          <w:b/>
          <w:bCs/>
          <w:lang w:val="en-US"/>
        </w:rPr>
        <w:t>Correct Answer:</w:t>
      </w:r>
      <w:r>
        <w:rPr>
          <w:b/>
          <w:bCs/>
          <w:lang w:val="en-US"/>
        </w:rPr>
        <w:t xml:space="preserve">  </w:t>
      </w:r>
      <w:r w:rsidR="008E6255">
        <w:rPr>
          <w:b/>
          <w:bCs/>
          <w:lang w:val="en-US"/>
        </w:rPr>
        <w:t>D</w:t>
      </w:r>
    </w:p>
    <w:p w14:paraId="7F39588C" w14:textId="77777777" w:rsidR="007D3FD6" w:rsidRDefault="007D3FD6" w:rsidP="00807B82">
      <w:pPr>
        <w:ind w:left="360"/>
        <w:rPr>
          <w:b/>
          <w:bCs/>
          <w:lang w:val="en-US"/>
        </w:rPr>
      </w:pPr>
      <w:r>
        <w:rPr>
          <w:b/>
          <w:bCs/>
          <w:lang w:val="en-US"/>
        </w:rPr>
        <w:lastRenderedPageBreak/>
        <w:t xml:space="preserve">Explanation: </w:t>
      </w:r>
    </w:p>
    <w:p w14:paraId="74CBDAA6" w14:textId="4579F707" w:rsidR="008E6255" w:rsidRPr="00804107" w:rsidRDefault="00804107" w:rsidP="00807B82">
      <w:pPr>
        <w:ind w:left="360"/>
        <w:rPr>
          <w:lang w:val="en-GB"/>
        </w:rPr>
      </w:pPr>
      <w:r w:rsidRPr="00804107">
        <w:rPr>
          <w:lang w:val="en-GB"/>
        </w:rPr>
        <w:t xml:space="preserve">Terraform deploys infrastructure through </w:t>
      </w:r>
      <w:r w:rsidRPr="00804107">
        <w:rPr>
          <w:b/>
          <w:bCs/>
          <w:lang w:val="en-GB"/>
        </w:rPr>
        <w:t>vendor</w:t>
      </w:r>
      <w:r w:rsidRPr="00804107">
        <w:rPr>
          <w:b/>
          <w:bCs/>
          <w:lang w:val="en-GB"/>
        </w:rPr>
        <w:noBreakHyphen/>
        <w:t>specific providers</w:t>
      </w:r>
      <w:r w:rsidRPr="00804107">
        <w:rPr>
          <w:lang w:val="en-GB"/>
        </w:rPr>
        <w:t>, which are plugins that know how to interact with each cloud provider’s APIs (AWS, Azure, GCP, etc.). Providers translate Terraform’s declarative configuration into the appropriate API calls.</w:t>
      </w:r>
    </w:p>
    <w:p w14:paraId="5606EBDE" w14:textId="01A3BD6D" w:rsidR="007D3FD6" w:rsidRPr="00804107" w:rsidRDefault="007D3FD6"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21" w:history="1">
        <w:r w:rsidR="00804107" w:rsidRPr="00804107">
          <w:rPr>
            <w:rStyle w:val="Hyperlink"/>
            <w:lang w:val="en-GB"/>
          </w:rPr>
          <w:t>Exam Terraform Associate 004 topic 1 question 11 discussion - ExamTopics</w:t>
        </w:r>
      </w:hyperlink>
    </w:p>
    <w:p w14:paraId="477E3C7D"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50E3642C" w14:textId="77777777" w:rsidR="007C6517" w:rsidRPr="007C6517" w:rsidRDefault="007C6517" w:rsidP="007C6517">
      <w:pPr>
        <w:rPr>
          <w:shd w:val="clear" w:color="auto" w:fill="FFFFFF"/>
          <w:lang w:val="en-GB"/>
        </w:rPr>
      </w:pPr>
      <w:r w:rsidRPr="007C6517">
        <w:rPr>
          <w:shd w:val="clear" w:color="auto" w:fill="FFFFFF"/>
          <w:lang w:val="en-GB"/>
        </w:rPr>
        <w:t>How can you enable verbose logging to troubleshoot?</w:t>
      </w:r>
    </w:p>
    <w:p w14:paraId="3E86C0E1" w14:textId="77777777" w:rsidR="007C6517" w:rsidRPr="007C6517" w:rsidRDefault="007C6517" w:rsidP="0032415B">
      <w:pPr>
        <w:numPr>
          <w:ilvl w:val="0"/>
          <w:numId w:val="12"/>
        </w:numPr>
        <w:contextualSpacing/>
        <w:rPr>
          <w:shd w:val="clear" w:color="auto" w:fill="FFFFFF"/>
          <w:lang w:val="en-GB"/>
        </w:rPr>
      </w:pPr>
      <w:r w:rsidRPr="007C6517">
        <w:rPr>
          <w:shd w:val="clear" w:color="auto" w:fill="FFFFFF"/>
          <w:lang w:val="en-GB"/>
        </w:rPr>
        <w:t>Set the log level command line flag.</w:t>
      </w:r>
    </w:p>
    <w:p w14:paraId="52A249DC" w14:textId="77777777" w:rsidR="007C6517" w:rsidRPr="007C6517" w:rsidRDefault="007C6517" w:rsidP="0032415B">
      <w:pPr>
        <w:numPr>
          <w:ilvl w:val="0"/>
          <w:numId w:val="12"/>
        </w:numPr>
        <w:contextualSpacing/>
        <w:rPr>
          <w:shd w:val="clear" w:color="auto" w:fill="FFFFFF"/>
          <w:lang w:val="en-GB"/>
        </w:rPr>
      </w:pPr>
      <w:r w:rsidRPr="007C6517">
        <w:rPr>
          <w:shd w:val="clear" w:color="auto" w:fill="FFFFFF"/>
          <w:lang w:val="en-GB"/>
        </w:rPr>
        <w:t>Set the TF_LOG environment variable.</w:t>
      </w:r>
    </w:p>
    <w:p w14:paraId="36F859C2" w14:textId="77777777" w:rsidR="007C6517" w:rsidRPr="007C6517" w:rsidRDefault="007C6517" w:rsidP="0032415B">
      <w:pPr>
        <w:numPr>
          <w:ilvl w:val="0"/>
          <w:numId w:val="12"/>
        </w:numPr>
        <w:contextualSpacing/>
        <w:rPr>
          <w:shd w:val="clear" w:color="auto" w:fill="FFFFFF"/>
          <w:lang w:val="en-GB"/>
        </w:rPr>
      </w:pPr>
      <w:r w:rsidRPr="007C6517">
        <w:rPr>
          <w:shd w:val="clear" w:color="auto" w:fill="FFFFFF"/>
          <w:lang w:val="en-GB"/>
        </w:rPr>
        <w:t>Set the log level in your terraform block.</w:t>
      </w:r>
    </w:p>
    <w:p w14:paraId="70984356"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1C5C2E9C" w14:textId="77777777" w:rsidR="007C6517" w:rsidRPr="007C6517" w:rsidRDefault="007C6517" w:rsidP="007C6517">
      <w:pPr>
        <w:ind w:left="360"/>
        <w:rPr>
          <w:b/>
          <w:bCs/>
          <w:lang w:val="en-US"/>
        </w:rPr>
      </w:pPr>
      <w:r w:rsidRPr="007C6517">
        <w:rPr>
          <w:b/>
          <w:bCs/>
          <w:lang w:val="en-US"/>
        </w:rPr>
        <w:t>Correct Answer:  B</w:t>
      </w:r>
    </w:p>
    <w:p w14:paraId="1774CD99" w14:textId="77777777" w:rsidR="007C6517" w:rsidRDefault="007C6517" w:rsidP="007C6517">
      <w:pPr>
        <w:ind w:left="360"/>
        <w:rPr>
          <w:b/>
          <w:bCs/>
          <w:lang w:val="en-US"/>
        </w:rPr>
      </w:pPr>
      <w:r w:rsidRPr="007C6517">
        <w:rPr>
          <w:b/>
          <w:bCs/>
          <w:lang w:val="en-US"/>
        </w:rPr>
        <w:t xml:space="preserve">Explanation: </w:t>
      </w:r>
    </w:p>
    <w:p w14:paraId="7ED5C2CF" w14:textId="1C96E4F2" w:rsidR="00B06D27" w:rsidRPr="00B06D27" w:rsidRDefault="00B06D27" w:rsidP="00B06D27">
      <w:pPr>
        <w:ind w:left="360"/>
        <w:rPr>
          <w:lang w:val="en-GB"/>
        </w:rPr>
      </w:pPr>
      <w:r w:rsidRPr="00B06D27">
        <w:rPr>
          <w:lang w:val="en-GB"/>
        </w:rPr>
        <w:t xml:space="preserve">Terraform’s defining feature is that it uses </w:t>
      </w:r>
      <w:r w:rsidRPr="00B06D27">
        <w:rPr>
          <w:b/>
          <w:bCs/>
          <w:lang w:val="en-GB"/>
        </w:rPr>
        <w:t>declarative, version</w:t>
      </w:r>
      <w:r w:rsidRPr="00B06D27">
        <w:rPr>
          <w:b/>
          <w:bCs/>
          <w:lang w:val="en-GB"/>
        </w:rPr>
        <w:noBreakHyphen/>
        <w:t>controlled configuration files</w:t>
      </w:r>
      <w:r w:rsidRPr="00B06D27">
        <w:rPr>
          <w:lang w:val="en-GB"/>
        </w:rPr>
        <w:t xml:space="preserve"> to describe the </w:t>
      </w:r>
      <w:r w:rsidRPr="00B06D27">
        <w:rPr>
          <w:i/>
          <w:iCs/>
          <w:lang w:val="en-GB"/>
        </w:rPr>
        <w:t>desired state</w:t>
      </w:r>
      <w:r w:rsidRPr="00B06D27">
        <w:rPr>
          <w:lang w:val="en-GB"/>
        </w:rPr>
        <w:t xml:space="preserve"> of infrastructure. Terraform then determines how to reach that state by planning and applying changes.</w:t>
      </w:r>
    </w:p>
    <w:p w14:paraId="77001F86"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22" w:history="1">
        <w:r w:rsidRPr="007C6517">
          <w:rPr>
            <w:color w:val="467886" w:themeColor="hyperlink"/>
            <w:u w:val="single"/>
            <w:lang w:val="en-GB"/>
          </w:rPr>
          <w:t>Exam Terraform Associate 004 topic 2 question 1 discussion - ExamTopics</w:t>
        </w:r>
      </w:hyperlink>
    </w:p>
    <w:p w14:paraId="5AC659AE"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66B47C0" w14:textId="77777777" w:rsidR="007C6517" w:rsidRPr="007C6517" w:rsidRDefault="007C6517" w:rsidP="007C6517">
      <w:pPr>
        <w:rPr>
          <w:shd w:val="clear" w:color="auto" w:fill="FFFFFF"/>
          <w:lang w:val="en-GB"/>
        </w:rPr>
      </w:pPr>
      <w:r w:rsidRPr="007C6517">
        <w:rPr>
          <w:shd w:val="clear" w:color="auto" w:fill="FFFFFF"/>
          <w:lang w:val="en-GB"/>
        </w:rPr>
        <w:t>Which command lets you experiment with Terraform expressions?</w:t>
      </w:r>
    </w:p>
    <w:p w14:paraId="5CAC3490" w14:textId="77777777" w:rsidR="007C6517" w:rsidRPr="007C6517" w:rsidRDefault="007C6517" w:rsidP="0032415B">
      <w:pPr>
        <w:numPr>
          <w:ilvl w:val="0"/>
          <w:numId w:val="26"/>
        </w:numPr>
        <w:contextualSpacing/>
        <w:rPr>
          <w:shd w:val="clear" w:color="auto" w:fill="FFFFFF"/>
          <w:lang w:val="en-GB"/>
        </w:rPr>
      </w:pPr>
      <w:r w:rsidRPr="007C6517">
        <w:rPr>
          <w:shd w:val="clear" w:color="auto" w:fill="FFFFFF"/>
          <w:lang w:val="en-GB"/>
        </w:rPr>
        <w:t>terraform console</w:t>
      </w:r>
    </w:p>
    <w:p w14:paraId="556971C5" w14:textId="77777777" w:rsidR="007C6517" w:rsidRPr="007C6517" w:rsidRDefault="007C6517" w:rsidP="0032415B">
      <w:pPr>
        <w:numPr>
          <w:ilvl w:val="0"/>
          <w:numId w:val="26"/>
        </w:numPr>
        <w:contextualSpacing/>
        <w:rPr>
          <w:shd w:val="clear" w:color="auto" w:fill="FFFFFF"/>
          <w:lang w:val="en-GB"/>
        </w:rPr>
      </w:pPr>
      <w:r w:rsidRPr="007C6517">
        <w:rPr>
          <w:shd w:val="clear" w:color="auto" w:fill="FFFFFF"/>
          <w:lang w:val="en-GB"/>
        </w:rPr>
        <w:t>terraform env</w:t>
      </w:r>
    </w:p>
    <w:p w14:paraId="493E7D44" w14:textId="77777777" w:rsidR="007C6517" w:rsidRPr="007C6517" w:rsidRDefault="007C6517" w:rsidP="0032415B">
      <w:pPr>
        <w:numPr>
          <w:ilvl w:val="0"/>
          <w:numId w:val="26"/>
        </w:numPr>
        <w:contextualSpacing/>
        <w:rPr>
          <w:shd w:val="clear" w:color="auto" w:fill="FFFFFF"/>
          <w:lang w:val="en-GB"/>
        </w:rPr>
      </w:pPr>
      <w:r w:rsidRPr="007C6517">
        <w:rPr>
          <w:shd w:val="clear" w:color="auto" w:fill="FFFFFF"/>
          <w:lang w:val="en-GB"/>
        </w:rPr>
        <w:t>terraform validate</w:t>
      </w:r>
    </w:p>
    <w:p w14:paraId="7D58665A" w14:textId="77777777" w:rsidR="007C6517" w:rsidRPr="007C6517" w:rsidRDefault="007C6517" w:rsidP="0032415B">
      <w:pPr>
        <w:numPr>
          <w:ilvl w:val="0"/>
          <w:numId w:val="26"/>
        </w:numPr>
        <w:contextualSpacing/>
        <w:rPr>
          <w:shd w:val="clear" w:color="auto" w:fill="FFFFFF"/>
          <w:lang w:val="en-GB"/>
        </w:rPr>
      </w:pPr>
      <w:r w:rsidRPr="007C6517">
        <w:rPr>
          <w:shd w:val="clear" w:color="auto" w:fill="FFFFFF"/>
          <w:lang w:val="en-GB"/>
        </w:rPr>
        <w:t>terraform test</w:t>
      </w:r>
    </w:p>
    <w:p w14:paraId="435B83EE"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8E11768" w14:textId="77777777" w:rsidR="007C6517" w:rsidRPr="007C6517" w:rsidRDefault="007C6517" w:rsidP="007C6517">
      <w:pPr>
        <w:ind w:left="360"/>
        <w:rPr>
          <w:b/>
          <w:bCs/>
          <w:lang w:val="en-US"/>
        </w:rPr>
      </w:pPr>
      <w:r w:rsidRPr="007C6517">
        <w:rPr>
          <w:b/>
          <w:bCs/>
          <w:lang w:val="en-US"/>
        </w:rPr>
        <w:t>Correct Answer:  A</w:t>
      </w:r>
    </w:p>
    <w:p w14:paraId="5E4BB15E" w14:textId="77777777" w:rsidR="007C6517" w:rsidRPr="007C6517" w:rsidRDefault="007C6517" w:rsidP="007C6517">
      <w:pPr>
        <w:ind w:left="360"/>
        <w:rPr>
          <w:lang w:val="en-US"/>
        </w:rPr>
      </w:pPr>
      <w:r w:rsidRPr="007C6517">
        <w:rPr>
          <w:b/>
          <w:bCs/>
          <w:lang w:val="en-US"/>
        </w:rPr>
        <w:t xml:space="preserve">Explanation: </w:t>
      </w:r>
    </w:p>
    <w:p w14:paraId="18E05305"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23" w:history="1">
        <w:r w:rsidRPr="007C6517">
          <w:rPr>
            <w:color w:val="467886" w:themeColor="hyperlink"/>
            <w:u w:val="single"/>
            <w:lang w:val="en-GB"/>
          </w:rPr>
          <w:t>Exam Terraform Associate 004 topic 2 question 2 discussion - ExamTopics</w:t>
        </w:r>
      </w:hyperlink>
    </w:p>
    <w:p w14:paraId="70DDA18F"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18BD461" w14:textId="77777777" w:rsidR="007C6517" w:rsidRPr="007C6517" w:rsidRDefault="007C6517" w:rsidP="007C6517">
      <w:pPr>
        <w:rPr>
          <w:shd w:val="clear" w:color="auto" w:fill="FFFFFF"/>
          <w:lang w:val="en-GB"/>
        </w:rPr>
      </w:pPr>
      <w:r w:rsidRPr="007C6517">
        <w:rPr>
          <w:shd w:val="clear" w:color="auto" w:fill="FFFFFF"/>
          <w:lang w:val="en-GB"/>
        </w:rPr>
        <w:t>You can install Community/Partner plugins using terraform init.</w:t>
      </w:r>
    </w:p>
    <w:p w14:paraId="6C5F303A" w14:textId="77777777" w:rsidR="007C6517" w:rsidRPr="007C6517" w:rsidRDefault="007C6517" w:rsidP="0032415B">
      <w:pPr>
        <w:numPr>
          <w:ilvl w:val="0"/>
          <w:numId w:val="79"/>
        </w:numPr>
        <w:contextualSpacing/>
        <w:rPr>
          <w:shd w:val="clear" w:color="auto" w:fill="FFFFFF"/>
          <w:lang w:val="en-GB"/>
        </w:rPr>
      </w:pPr>
      <w:r w:rsidRPr="007C6517">
        <w:rPr>
          <w:shd w:val="clear" w:color="auto" w:fill="FFFFFF"/>
          <w:lang w:val="en-GB"/>
        </w:rPr>
        <w:t>True</w:t>
      </w:r>
    </w:p>
    <w:p w14:paraId="1ACA1A9C" w14:textId="77777777" w:rsidR="007C6517" w:rsidRPr="007C6517" w:rsidRDefault="007C6517" w:rsidP="0032415B">
      <w:pPr>
        <w:numPr>
          <w:ilvl w:val="0"/>
          <w:numId w:val="79"/>
        </w:numPr>
        <w:contextualSpacing/>
        <w:rPr>
          <w:shd w:val="clear" w:color="auto" w:fill="FFFFFF"/>
          <w:lang w:val="en-GB"/>
        </w:rPr>
      </w:pPr>
      <w:r w:rsidRPr="007C6517">
        <w:rPr>
          <w:shd w:val="clear" w:color="auto" w:fill="FFFFFF"/>
          <w:lang w:val="en-GB"/>
        </w:rPr>
        <w:lastRenderedPageBreak/>
        <w:t>False</w:t>
      </w:r>
    </w:p>
    <w:p w14:paraId="566B8326"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59336A6" w14:textId="77777777" w:rsidR="007C6517" w:rsidRPr="007C6517" w:rsidRDefault="007C6517" w:rsidP="007C6517">
      <w:pPr>
        <w:ind w:left="360"/>
        <w:rPr>
          <w:b/>
          <w:bCs/>
          <w:lang w:val="en-US"/>
        </w:rPr>
      </w:pPr>
      <w:r w:rsidRPr="007C6517">
        <w:rPr>
          <w:b/>
          <w:bCs/>
          <w:lang w:val="en-US"/>
        </w:rPr>
        <w:t xml:space="preserve">Correct Answer: A </w:t>
      </w:r>
    </w:p>
    <w:p w14:paraId="2BA46316" w14:textId="77777777" w:rsidR="007C6517" w:rsidRPr="007C6517" w:rsidRDefault="007C6517" w:rsidP="007C6517">
      <w:pPr>
        <w:ind w:left="360"/>
        <w:rPr>
          <w:lang w:val="en-US"/>
        </w:rPr>
      </w:pPr>
      <w:r w:rsidRPr="007C6517">
        <w:rPr>
          <w:b/>
          <w:bCs/>
          <w:lang w:val="en-US"/>
        </w:rPr>
        <w:t xml:space="preserve">Explanation: </w:t>
      </w:r>
    </w:p>
    <w:p w14:paraId="5C7A024E"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24" w:history="1">
        <w:r w:rsidRPr="007C6517">
          <w:rPr>
            <w:color w:val="467886" w:themeColor="hyperlink"/>
            <w:u w:val="single"/>
            <w:lang w:val="en-GB"/>
          </w:rPr>
          <w:t>Exam Terraform Associate 004 topic 2 question 3 discussion - ExamTopics</w:t>
        </w:r>
      </w:hyperlink>
    </w:p>
    <w:p w14:paraId="4FB756D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478B03D1" w14:textId="77777777" w:rsidR="007C6517" w:rsidRPr="007C6517" w:rsidRDefault="007C6517" w:rsidP="007C6517">
      <w:pPr>
        <w:rPr>
          <w:shd w:val="clear" w:color="auto" w:fill="FFFFFF"/>
          <w:lang w:val="en-GB"/>
        </w:rPr>
      </w:pPr>
      <w:r w:rsidRPr="007C6517">
        <w:rPr>
          <w:shd w:val="clear" w:color="auto" w:fill="FFFFFF"/>
          <w:lang w:val="en-GB"/>
        </w:rPr>
        <w:t xml:space="preserve">What functionality do providers offer in Terraform? </w:t>
      </w:r>
      <w:r w:rsidRPr="007C6517">
        <w:rPr>
          <w:b/>
          <w:bCs/>
          <w:shd w:val="clear" w:color="auto" w:fill="FFFFFF"/>
          <w:lang w:val="en-GB"/>
        </w:rPr>
        <w:t>(Choose three.)</w:t>
      </w:r>
    </w:p>
    <w:p w14:paraId="3B1E4BFB" w14:textId="77777777" w:rsidR="007C6517" w:rsidRPr="007C6517" w:rsidRDefault="007C6517" w:rsidP="0032415B">
      <w:pPr>
        <w:numPr>
          <w:ilvl w:val="0"/>
          <w:numId w:val="25"/>
        </w:numPr>
        <w:contextualSpacing/>
        <w:rPr>
          <w:shd w:val="clear" w:color="auto" w:fill="FFFFFF"/>
          <w:lang w:val="en-GB"/>
        </w:rPr>
      </w:pPr>
      <w:r w:rsidRPr="007C6517">
        <w:rPr>
          <w:shd w:val="clear" w:color="auto" w:fill="FFFFFF"/>
          <w:lang w:val="en-GB"/>
        </w:rPr>
        <w:t>Group a collection of Terraform configuration files that map to a single state file.</w:t>
      </w:r>
    </w:p>
    <w:p w14:paraId="1455BAF9" w14:textId="77777777" w:rsidR="007C6517" w:rsidRPr="007C6517" w:rsidRDefault="007C6517" w:rsidP="0032415B">
      <w:pPr>
        <w:numPr>
          <w:ilvl w:val="0"/>
          <w:numId w:val="25"/>
        </w:numPr>
        <w:contextualSpacing/>
        <w:rPr>
          <w:shd w:val="clear" w:color="auto" w:fill="FFFFFF"/>
          <w:lang w:val="en-GB"/>
        </w:rPr>
      </w:pPr>
      <w:r w:rsidRPr="007C6517">
        <w:rPr>
          <w:shd w:val="clear" w:color="auto" w:fill="FFFFFF"/>
          <w:lang w:val="en-GB"/>
        </w:rPr>
        <w:t>Provision resources for public cloud infrastructure services.</w:t>
      </w:r>
    </w:p>
    <w:p w14:paraId="37F28D51" w14:textId="77777777" w:rsidR="007C6517" w:rsidRPr="007C6517" w:rsidRDefault="007C6517" w:rsidP="0032415B">
      <w:pPr>
        <w:numPr>
          <w:ilvl w:val="0"/>
          <w:numId w:val="25"/>
        </w:numPr>
        <w:contextualSpacing/>
        <w:rPr>
          <w:shd w:val="clear" w:color="auto" w:fill="FFFFFF"/>
          <w:lang w:val="en-GB"/>
        </w:rPr>
      </w:pPr>
      <w:r w:rsidRPr="007C6517">
        <w:rPr>
          <w:shd w:val="clear" w:color="auto" w:fill="FFFFFF"/>
          <w:lang w:val="en-GB"/>
        </w:rPr>
        <w:t>Interact with cloud provider APIs.</w:t>
      </w:r>
    </w:p>
    <w:p w14:paraId="6F24325E" w14:textId="77777777" w:rsidR="007C6517" w:rsidRPr="007C6517" w:rsidRDefault="007C6517" w:rsidP="0032415B">
      <w:pPr>
        <w:numPr>
          <w:ilvl w:val="0"/>
          <w:numId w:val="25"/>
        </w:numPr>
        <w:contextualSpacing/>
        <w:rPr>
          <w:shd w:val="clear" w:color="auto" w:fill="FFFFFF"/>
          <w:lang w:val="en-GB"/>
        </w:rPr>
      </w:pPr>
      <w:r w:rsidRPr="007C6517">
        <w:rPr>
          <w:shd w:val="clear" w:color="auto" w:fill="FFFFFF"/>
          <w:lang w:val="en-GB"/>
        </w:rPr>
        <w:t>Enforce security and compliance policies.</w:t>
      </w:r>
    </w:p>
    <w:p w14:paraId="5AAD2719" w14:textId="77777777" w:rsidR="007C6517" w:rsidRPr="007C6517" w:rsidRDefault="007C6517" w:rsidP="0032415B">
      <w:pPr>
        <w:numPr>
          <w:ilvl w:val="0"/>
          <w:numId w:val="25"/>
        </w:numPr>
        <w:contextualSpacing/>
        <w:rPr>
          <w:shd w:val="clear" w:color="auto" w:fill="FFFFFF"/>
          <w:lang w:val="en-GB"/>
        </w:rPr>
      </w:pPr>
      <w:r w:rsidRPr="007C6517">
        <w:rPr>
          <w:shd w:val="clear" w:color="auto" w:fill="FFFFFF"/>
          <w:lang w:val="en-GB"/>
        </w:rPr>
        <w:t>Provision resources for on-premises infrastructure services.</w:t>
      </w:r>
    </w:p>
    <w:p w14:paraId="3FC1DA1A"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AD8E021" w14:textId="77777777" w:rsidR="007C6517" w:rsidRPr="007C6517" w:rsidRDefault="007C6517" w:rsidP="007C6517">
      <w:pPr>
        <w:ind w:left="360"/>
        <w:rPr>
          <w:b/>
          <w:bCs/>
          <w:lang w:val="en-US"/>
        </w:rPr>
      </w:pPr>
      <w:r w:rsidRPr="007C6517">
        <w:rPr>
          <w:b/>
          <w:bCs/>
          <w:lang w:val="en-US"/>
        </w:rPr>
        <w:t>Correct Answer:  B,C,E</w:t>
      </w:r>
    </w:p>
    <w:p w14:paraId="3D1B0CCF" w14:textId="77777777" w:rsidR="007C6517" w:rsidRPr="007C6517" w:rsidRDefault="007C6517" w:rsidP="007C6517">
      <w:pPr>
        <w:ind w:left="360"/>
        <w:rPr>
          <w:lang w:val="en-US"/>
        </w:rPr>
      </w:pPr>
      <w:r w:rsidRPr="007C6517">
        <w:rPr>
          <w:b/>
          <w:bCs/>
          <w:lang w:val="en-US"/>
        </w:rPr>
        <w:t xml:space="preserve">Explanation: </w:t>
      </w:r>
    </w:p>
    <w:p w14:paraId="51C72B3A"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25" w:history="1">
        <w:r w:rsidRPr="007C6517">
          <w:rPr>
            <w:color w:val="467886" w:themeColor="hyperlink"/>
            <w:u w:val="single"/>
            <w:lang w:val="en-GB"/>
          </w:rPr>
          <w:t>Exam Terraform Associate 004 topic 2 question 4 discussion - ExamTopics</w:t>
        </w:r>
      </w:hyperlink>
    </w:p>
    <w:p w14:paraId="60D23B97"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7C4502CB" w14:textId="77777777" w:rsidR="007C6517" w:rsidRPr="007C6517" w:rsidRDefault="007C6517" w:rsidP="007C6517">
      <w:pPr>
        <w:rPr>
          <w:shd w:val="clear" w:color="auto" w:fill="FFFFFF"/>
          <w:lang w:val="en-GB"/>
        </w:rPr>
      </w:pPr>
      <w:r w:rsidRPr="007C6517">
        <w:rPr>
          <w:shd w:val="clear" w:color="auto" w:fill="FFFFFF"/>
          <w:lang w:val="en-GB"/>
        </w:rPr>
        <w:t xml:space="preserve">Terraform can only manage resource dependencies if you set them explicitly with the </w:t>
      </w:r>
      <w:r w:rsidRPr="007C6517">
        <w:rPr>
          <w:b/>
          <w:bCs/>
          <w:i/>
          <w:iCs/>
          <w:shd w:val="clear" w:color="auto" w:fill="FFFFFF"/>
          <w:lang w:val="en-GB"/>
        </w:rPr>
        <w:t>depends_on</w:t>
      </w:r>
      <w:r w:rsidRPr="007C6517">
        <w:rPr>
          <w:shd w:val="clear" w:color="auto" w:fill="FFFFFF"/>
          <w:lang w:val="en-GB"/>
        </w:rPr>
        <w:t xml:space="preserve"> argument.</w:t>
      </w:r>
    </w:p>
    <w:p w14:paraId="7E891802" w14:textId="77777777" w:rsidR="007C6517" w:rsidRPr="007C6517" w:rsidRDefault="007C6517" w:rsidP="0032415B">
      <w:pPr>
        <w:numPr>
          <w:ilvl w:val="0"/>
          <w:numId w:val="33"/>
        </w:numPr>
        <w:contextualSpacing/>
        <w:rPr>
          <w:shd w:val="clear" w:color="auto" w:fill="FFFFFF"/>
          <w:lang w:val="en-GB"/>
        </w:rPr>
      </w:pPr>
      <w:r w:rsidRPr="007C6517">
        <w:rPr>
          <w:shd w:val="clear" w:color="auto" w:fill="FFFFFF"/>
          <w:lang w:val="en-GB"/>
        </w:rPr>
        <w:t>True</w:t>
      </w:r>
    </w:p>
    <w:p w14:paraId="6C6B0514" w14:textId="77777777" w:rsidR="007C6517" w:rsidRPr="007C6517" w:rsidRDefault="007C6517" w:rsidP="0032415B">
      <w:pPr>
        <w:numPr>
          <w:ilvl w:val="0"/>
          <w:numId w:val="33"/>
        </w:numPr>
        <w:contextualSpacing/>
        <w:rPr>
          <w:shd w:val="clear" w:color="auto" w:fill="FFFFFF"/>
          <w:lang w:val="en-US"/>
        </w:rPr>
      </w:pPr>
      <w:r w:rsidRPr="007C6517">
        <w:rPr>
          <w:shd w:val="clear" w:color="auto" w:fill="FFFFFF"/>
          <w:lang w:val="en-GB"/>
        </w:rPr>
        <w:t>False</w:t>
      </w:r>
    </w:p>
    <w:p w14:paraId="60AEAFF3"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8A0D578" w14:textId="0A2213A2" w:rsidR="007C6517" w:rsidRPr="007C6517" w:rsidRDefault="007C6517" w:rsidP="007C6517">
      <w:pPr>
        <w:ind w:left="360"/>
        <w:rPr>
          <w:b/>
          <w:bCs/>
          <w:lang w:val="en-US"/>
        </w:rPr>
      </w:pPr>
      <w:r w:rsidRPr="007C6517">
        <w:rPr>
          <w:b/>
          <w:bCs/>
          <w:lang w:val="en-US"/>
        </w:rPr>
        <w:t xml:space="preserve">Correct Answer:  </w:t>
      </w:r>
      <w:r w:rsidR="00E921B3">
        <w:rPr>
          <w:b/>
          <w:bCs/>
          <w:lang w:val="en-US"/>
        </w:rPr>
        <w:t>B</w:t>
      </w:r>
    </w:p>
    <w:p w14:paraId="3D2A2E6A" w14:textId="77777777" w:rsidR="007C6517" w:rsidRPr="007C6517" w:rsidRDefault="007C6517" w:rsidP="007C6517">
      <w:pPr>
        <w:ind w:left="360"/>
        <w:rPr>
          <w:lang w:val="en-US"/>
        </w:rPr>
      </w:pPr>
      <w:r w:rsidRPr="007C6517">
        <w:rPr>
          <w:b/>
          <w:bCs/>
          <w:lang w:val="en-US"/>
        </w:rPr>
        <w:t xml:space="preserve">Explanation: </w:t>
      </w:r>
    </w:p>
    <w:p w14:paraId="16437FD6"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26" w:history="1">
        <w:r w:rsidRPr="007C6517">
          <w:rPr>
            <w:color w:val="467886" w:themeColor="hyperlink"/>
            <w:u w:val="single"/>
            <w:lang w:val="en-GB"/>
          </w:rPr>
          <w:t>Exam Terraform Associate 004 topic 2 question 5 discussion - ExamTopics</w:t>
        </w:r>
      </w:hyperlink>
    </w:p>
    <w:p w14:paraId="368BFABA"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31E7E13" w14:textId="77777777" w:rsidR="007C6517" w:rsidRPr="007C6517" w:rsidRDefault="007C6517" w:rsidP="007C6517">
      <w:pPr>
        <w:rPr>
          <w:shd w:val="clear" w:color="auto" w:fill="FFFFFF"/>
          <w:lang w:val="en-GB"/>
        </w:rPr>
      </w:pPr>
      <w:r w:rsidRPr="007C6517">
        <w:rPr>
          <w:shd w:val="clear" w:color="auto" w:fill="FFFFFF"/>
          <w:lang w:val="en-GB"/>
        </w:rPr>
        <w:t>Which of the following is not a valid Terraform collection type?</w:t>
      </w:r>
    </w:p>
    <w:p w14:paraId="33D763D6" w14:textId="77777777" w:rsidR="007C6517" w:rsidRPr="007C6517" w:rsidRDefault="007C6517" w:rsidP="0032415B">
      <w:pPr>
        <w:numPr>
          <w:ilvl w:val="0"/>
          <w:numId w:val="31"/>
        </w:numPr>
        <w:contextualSpacing/>
        <w:rPr>
          <w:shd w:val="clear" w:color="auto" w:fill="FFFFFF"/>
          <w:lang w:val="en-GB"/>
        </w:rPr>
      </w:pPr>
      <w:r w:rsidRPr="007C6517">
        <w:rPr>
          <w:shd w:val="clear" w:color="auto" w:fill="FFFFFF"/>
          <w:lang w:val="en-GB"/>
        </w:rPr>
        <w:t>set</w:t>
      </w:r>
    </w:p>
    <w:p w14:paraId="691DE6C6" w14:textId="77777777" w:rsidR="007C6517" w:rsidRPr="007C6517" w:rsidRDefault="007C6517" w:rsidP="0032415B">
      <w:pPr>
        <w:numPr>
          <w:ilvl w:val="0"/>
          <w:numId w:val="31"/>
        </w:numPr>
        <w:contextualSpacing/>
        <w:rPr>
          <w:shd w:val="clear" w:color="auto" w:fill="FFFFFF"/>
          <w:lang w:val="en-GB"/>
        </w:rPr>
      </w:pPr>
      <w:r w:rsidRPr="007C6517">
        <w:rPr>
          <w:shd w:val="clear" w:color="auto" w:fill="FFFFFF"/>
          <w:lang w:val="en-GB"/>
        </w:rPr>
        <w:t>list</w:t>
      </w:r>
    </w:p>
    <w:p w14:paraId="3B2B388F" w14:textId="77777777" w:rsidR="007C6517" w:rsidRPr="007C6517" w:rsidRDefault="007C6517" w:rsidP="0032415B">
      <w:pPr>
        <w:numPr>
          <w:ilvl w:val="0"/>
          <w:numId w:val="31"/>
        </w:numPr>
        <w:contextualSpacing/>
        <w:rPr>
          <w:shd w:val="clear" w:color="auto" w:fill="FFFFFF"/>
          <w:lang w:val="en-GB"/>
        </w:rPr>
      </w:pPr>
      <w:r w:rsidRPr="007C6517">
        <w:rPr>
          <w:shd w:val="clear" w:color="auto" w:fill="FFFFFF"/>
          <w:lang w:val="en-GB"/>
        </w:rPr>
        <w:t>map</w:t>
      </w:r>
    </w:p>
    <w:p w14:paraId="04259EBE" w14:textId="77777777" w:rsidR="007C6517" w:rsidRPr="007C6517" w:rsidRDefault="007C6517" w:rsidP="0032415B">
      <w:pPr>
        <w:numPr>
          <w:ilvl w:val="0"/>
          <w:numId w:val="31"/>
        </w:numPr>
        <w:contextualSpacing/>
        <w:rPr>
          <w:shd w:val="clear" w:color="auto" w:fill="FFFFFF"/>
          <w:lang w:val="en-GB"/>
        </w:rPr>
      </w:pPr>
      <w:r w:rsidRPr="007C6517">
        <w:rPr>
          <w:shd w:val="clear" w:color="auto" w:fill="FFFFFF"/>
          <w:lang w:val="en-GB"/>
        </w:rPr>
        <w:lastRenderedPageBreak/>
        <w:t>tree</w:t>
      </w:r>
    </w:p>
    <w:p w14:paraId="32479BDE"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0335A03" w14:textId="77777777" w:rsidR="007C6517" w:rsidRPr="007C6517" w:rsidRDefault="007C6517" w:rsidP="007C6517">
      <w:pPr>
        <w:ind w:left="360"/>
        <w:rPr>
          <w:b/>
          <w:bCs/>
          <w:lang w:val="en-US"/>
        </w:rPr>
      </w:pPr>
      <w:r w:rsidRPr="007C6517">
        <w:rPr>
          <w:b/>
          <w:bCs/>
          <w:lang w:val="en-US"/>
        </w:rPr>
        <w:t>Correct Answer:  D</w:t>
      </w:r>
    </w:p>
    <w:p w14:paraId="4D10C7B5" w14:textId="77777777" w:rsidR="007C6517" w:rsidRPr="007C6517" w:rsidRDefault="007C6517" w:rsidP="007C6517">
      <w:pPr>
        <w:ind w:left="360"/>
        <w:rPr>
          <w:lang w:val="en-US"/>
        </w:rPr>
      </w:pPr>
      <w:r w:rsidRPr="007C6517">
        <w:rPr>
          <w:b/>
          <w:bCs/>
          <w:lang w:val="en-US"/>
        </w:rPr>
        <w:t xml:space="preserve">Explanation: </w:t>
      </w:r>
    </w:p>
    <w:p w14:paraId="17CA4173"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27" w:history="1">
        <w:r w:rsidRPr="007C6517">
          <w:rPr>
            <w:color w:val="467886" w:themeColor="hyperlink"/>
            <w:u w:val="single"/>
            <w:lang w:val="en-GB"/>
          </w:rPr>
          <w:t>Exam Terraform Associate 004 topic 2 question 6 discussion - ExamTopics</w:t>
        </w:r>
      </w:hyperlink>
    </w:p>
    <w:p w14:paraId="453DA0B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84B27FA" w14:textId="77777777" w:rsidR="007C6517" w:rsidRPr="007C6517" w:rsidRDefault="007C6517" w:rsidP="007C6517">
      <w:pPr>
        <w:rPr>
          <w:shd w:val="clear" w:color="auto" w:fill="FFFFFF"/>
          <w:lang w:val="en-GB"/>
        </w:rPr>
      </w:pPr>
      <w:r w:rsidRPr="007C6517">
        <w:rPr>
          <w:shd w:val="clear" w:color="auto" w:fill="FFFFFF"/>
          <w:lang w:val="en-GB"/>
        </w:rPr>
        <w:t>A resource block is shown in the Exhibit space of this page.</w:t>
      </w:r>
    </w:p>
    <w:tbl>
      <w:tblPr>
        <w:tblStyle w:val="TableGrid"/>
        <w:tblW w:w="0" w:type="auto"/>
        <w:tblLook w:val="04A0" w:firstRow="1" w:lastRow="0" w:firstColumn="1" w:lastColumn="0" w:noHBand="0" w:noVBand="1"/>
      </w:tblPr>
      <w:tblGrid>
        <w:gridCol w:w="3114"/>
      </w:tblGrid>
      <w:tr w:rsidR="007C6517" w:rsidRPr="004434F7" w14:paraId="6FE84839" w14:textId="77777777" w:rsidTr="00F35031">
        <w:tc>
          <w:tcPr>
            <w:tcW w:w="3114" w:type="dxa"/>
          </w:tcPr>
          <w:p w14:paraId="26499510" w14:textId="334B441C" w:rsidR="007C6517" w:rsidRPr="007C6517" w:rsidRDefault="007C6517" w:rsidP="007C6517">
            <w:pPr>
              <w:rPr>
                <w:b/>
                <w:bCs/>
                <w:shd w:val="clear" w:color="auto" w:fill="FFFFFF"/>
                <w:lang w:val="en-GB"/>
              </w:rPr>
            </w:pPr>
            <w:r w:rsidRPr="007C00A0">
              <w:rPr>
                <w:b/>
                <w:bCs/>
                <w:sz w:val="18"/>
                <w:szCs w:val="18"/>
                <w:shd w:val="clear" w:color="auto" w:fill="FFFFFF"/>
                <w:lang w:val="en-GB"/>
              </w:rPr>
              <w:t>resource “aws_vpc” “main” {</w:t>
            </w:r>
            <w:r w:rsidRPr="007C00A0">
              <w:rPr>
                <w:b/>
                <w:bCs/>
                <w:sz w:val="18"/>
                <w:szCs w:val="18"/>
                <w:shd w:val="clear" w:color="auto" w:fill="FFFFFF"/>
                <w:lang w:val="en-GB"/>
              </w:rPr>
              <w:br/>
            </w:r>
            <w:r w:rsidR="007C00A0">
              <w:rPr>
                <w:b/>
                <w:bCs/>
                <w:sz w:val="18"/>
                <w:szCs w:val="18"/>
                <w:shd w:val="clear" w:color="auto" w:fill="FFFFFF"/>
                <w:lang w:val="en-GB"/>
              </w:rPr>
              <w:t xml:space="preserve">  </w:t>
            </w:r>
            <w:r w:rsidRPr="007C00A0">
              <w:rPr>
                <w:b/>
                <w:bCs/>
                <w:sz w:val="18"/>
                <w:szCs w:val="18"/>
                <w:shd w:val="clear" w:color="auto" w:fill="FFFFFF"/>
                <w:lang w:val="en-GB"/>
              </w:rPr>
              <w:t>name = “test”</w:t>
            </w:r>
            <w:r w:rsidRPr="007C00A0">
              <w:rPr>
                <w:b/>
                <w:bCs/>
                <w:sz w:val="18"/>
                <w:szCs w:val="18"/>
                <w:shd w:val="clear" w:color="auto" w:fill="FFFFFF"/>
                <w:lang w:val="en-GB"/>
              </w:rPr>
              <w:br/>
              <w:t>}</w:t>
            </w:r>
          </w:p>
        </w:tc>
      </w:tr>
    </w:tbl>
    <w:p w14:paraId="3D27A280" w14:textId="77777777" w:rsidR="007C6517" w:rsidRPr="007C6517" w:rsidRDefault="007C6517" w:rsidP="007C6517">
      <w:pPr>
        <w:rPr>
          <w:shd w:val="clear" w:color="auto" w:fill="FFFFFF"/>
          <w:lang w:val="en-GB"/>
        </w:rPr>
      </w:pPr>
      <w:r w:rsidRPr="007C6517">
        <w:rPr>
          <w:shd w:val="clear" w:color="auto" w:fill="FFFFFF"/>
          <w:lang w:val="en-GB"/>
        </w:rPr>
        <w:br/>
        <w:t>What is the provider for this resource?</w:t>
      </w:r>
    </w:p>
    <w:p w14:paraId="3491E2A4" w14:textId="77777777" w:rsidR="007C6517" w:rsidRPr="007C6517" w:rsidRDefault="007C6517" w:rsidP="0032415B">
      <w:pPr>
        <w:numPr>
          <w:ilvl w:val="0"/>
          <w:numId w:val="32"/>
        </w:numPr>
        <w:contextualSpacing/>
        <w:rPr>
          <w:shd w:val="clear" w:color="auto" w:fill="FFFFFF"/>
          <w:lang w:val="en-GB"/>
        </w:rPr>
      </w:pPr>
      <w:r w:rsidRPr="007C6517">
        <w:rPr>
          <w:shd w:val="clear" w:color="auto" w:fill="FFFFFF"/>
          <w:lang w:val="en-GB"/>
        </w:rPr>
        <w:t>main</w:t>
      </w:r>
    </w:p>
    <w:p w14:paraId="5BB074C2" w14:textId="77777777" w:rsidR="007C6517" w:rsidRPr="007C6517" w:rsidRDefault="007C6517" w:rsidP="0032415B">
      <w:pPr>
        <w:numPr>
          <w:ilvl w:val="0"/>
          <w:numId w:val="32"/>
        </w:numPr>
        <w:contextualSpacing/>
        <w:rPr>
          <w:shd w:val="clear" w:color="auto" w:fill="FFFFFF"/>
          <w:lang w:val="en-GB"/>
        </w:rPr>
      </w:pPr>
      <w:r w:rsidRPr="007C6517">
        <w:rPr>
          <w:shd w:val="clear" w:color="auto" w:fill="FFFFFF"/>
          <w:lang w:val="en-GB"/>
        </w:rPr>
        <w:t>vpc</w:t>
      </w:r>
    </w:p>
    <w:p w14:paraId="1B7C25BF" w14:textId="77777777" w:rsidR="007C6517" w:rsidRPr="007C6517" w:rsidRDefault="007C6517" w:rsidP="0032415B">
      <w:pPr>
        <w:numPr>
          <w:ilvl w:val="0"/>
          <w:numId w:val="32"/>
        </w:numPr>
        <w:contextualSpacing/>
        <w:rPr>
          <w:shd w:val="clear" w:color="auto" w:fill="FFFFFF"/>
          <w:lang w:val="en-GB"/>
        </w:rPr>
      </w:pPr>
      <w:r w:rsidRPr="007C6517">
        <w:rPr>
          <w:shd w:val="clear" w:color="auto" w:fill="FFFFFF"/>
          <w:lang w:val="en-GB"/>
        </w:rPr>
        <w:t>aws</w:t>
      </w:r>
    </w:p>
    <w:p w14:paraId="04C0E01D" w14:textId="77777777" w:rsidR="007C6517" w:rsidRPr="007C6517" w:rsidRDefault="007C6517" w:rsidP="0032415B">
      <w:pPr>
        <w:numPr>
          <w:ilvl w:val="0"/>
          <w:numId w:val="32"/>
        </w:numPr>
        <w:contextualSpacing/>
        <w:rPr>
          <w:shd w:val="clear" w:color="auto" w:fill="FFFFFF"/>
          <w:lang w:val="en-GB"/>
        </w:rPr>
      </w:pPr>
      <w:r w:rsidRPr="007C6517">
        <w:rPr>
          <w:shd w:val="clear" w:color="auto" w:fill="FFFFFF"/>
          <w:lang w:val="en-GB"/>
        </w:rPr>
        <w:t>test</w:t>
      </w:r>
    </w:p>
    <w:p w14:paraId="76627633"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A5D6F2D" w14:textId="77777777" w:rsidR="007C6517" w:rsidRPr="007C6517" w:rsidRDefault="007C6517" w:rsidP="007C6517">
      <w:pPr>
        <w:ind w:left="360"/>
        <w:rPr>
          <w:b/>
          <w:bCs/>
          <w:lang w:val="en-US"/>
        </w:rPr>
      </w:pPr>
      <w:r w:rsidRPr="007C6517">
        <w:rPr>
          <w:b/>
          <w:bCs/>
          <w:lang w:val="en-US"/>
        </w:rPr>
        <w:t>Correct Answer:  C</w:t>
      </w:r>
    </w:p>
    <w:p w14:paraId="2D7ED383" w14:textId="77777777" w:rsidR="007C6517" w:rsidRPr="007C6517" w:rsidRDefault="007C6517" w:rsidP="007C6517">
      <w:pPr>
        <w:ind w:left="360"/>
        <w:rPr>
          <w:lang w:val="en-US"/>
        </w:rPr>
      </w:pPr>
      <w:r w:rsidRPr="007C6517">
        <w:rPr>
          <w:b/>
          <w:bCs/>
          <w:lang w:val="en-US"/>
        </w:rPr>
        <w:t xml:space="preserve">Explanation: </w:t>
      </w:r>
    </w:p>
    <w:p w14:paraId="75850AF9"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28" w:history="1">
        <w:r w:rsidRPr="007C6517">
          <w:rPr>
            <w:color w:val="467886" w:themeColor="hyperlink"/>
            <w:u w:val="single"/>
            <w:lang w:val="en-GB"/>
          </w:rPr>
          <w:t>Exam Terraform Associate 004 topic 2 question 7 discussion - ExamTopics</w:t>
        </w:r>
      </w:hyperlink>
    </w:p>
    <w:p w14:paraId="0C02F01E"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7C25389" w14:textId="77777777" w:rsidR="007C6517" w:rsidRPr="007C6517" w:rsidRDefault="007C6517" w:rsidP="007C6517">
      <w:pPr>
        <w:rPr>
          <w:shd w:val="clear" w:color="auto" w:fill="FFFFFF"/>
          <w:lang w:val="en-GB"/>
        </w:rPr>
      </w:pPr>
      <w:r w:rsidRPr="007C6517">
        <w:rPr>
          <w:shd w:val="clear" w:color="auto" w:fill="FFFFFF"/>
          <w:lang w:val="en-GB"/>
        </w:rPr>
        <w:t>You must use different Terraform commands depending on the cloud provider you use.</w:t>
      </w:r>
    </w:p>
    <w:p w14:paraId="250BA828" w14:textId="77777777" w:rsidR="007C6517" w:rsidRPr="007C6517" w:rsidRDefault="007C6517" w:rsidP="0032415B">
      <w:pPr>
        <w:numPr>
          <w:ilvl w:val="0"/>
          <w:numId w:val="29"/>
        </w:numPr>
        <w:contextualSpacing/>
        <w:rPr>
          <w:shd w:val="clear" w:color="auto" w:fill="FFFFFF"/>
          <w:lang w:val="en-GB"/>
        </w:rPr>
      </w:pPr>
      <w:r w:rsidRPr="007C6517">
        <w:rPr>
          <w:shd w:val="clear" w:color="auto" w:fill="FFFFFF"/>
          <w:lang w:val="en-GB"/>
        </w:rPr>
        <w:t>True</w:t>
      </w:r>
    </w:p>
    <w:p w14:paraId="4B3EC3E6" w14:textId="77777777" w:rsidR="007C6517" w:rsidRPr="007C6517" w:rsidRDefault="007C6517" w:rsidP="0032415B">
      <w:pPr>
        <w:numPr>
          <w:ilvl w:val="0"/>
          <w:numId w:val="29"/>
        </w:numPr>
        <w:contextualSpacing/>
        <w:rPr>
          <w:shd w:val="clear" w:color="auto" w:fill="FFFFFF"/>
          <w:lang w:val="en-US"/>
        </w:rPr>
      </w:pPr>
      <w:r w:rsidRPr="007C6517">
        <w:rPr>
          <w:shd w:val="clear" w:color="auto" w:fill="FFFFFF"/>
          <w:lang w:val="en-GB"/>
        </w:rPr>
        <w:t>False</w:t>
      </w:r>
    </w:p>
    <w:p w14:paraId="41EE1F54"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734AC02" w14:textId="77777777" w:rsidR="007C6517" w:rsidRPr="007C6517" w:rsidRDefault="007C6517" w:rsidP="007C6517">
      <w:pPr>
        <w:ind w:left="360"/>
        <w:rPr>
          <w:b/>
          <w:bCs/>
          <w:lang w:val="en-US"/>
        </w:rPr>
      </w:pPr>
      <w:r w:rsidRPr="007C6517">
        <w:rPr>
          <w:b/>
          <w:bCs/>
          <w:lang w:val="en-US"/>
        </w:rPr>
        <w:t>Correct Answer:  B</w:t>
      </w:r>
    </w:p>
    <w:p w14:paraId="6AB7C867" w14:textId="77777777" w:rsidR="007C6517" w:rsidRPr="007C6517" w:rsidRDefault="007C6517" w:rsidP="007C6517">
      <w:pPr>
        <w:ind w:left="360"/>
        <w:rPr>
          <w:lang w:val="en-US"/>
        </w:rPr>
      </w:pPr>
      <w:r w:rsidRPr="007C6517">
        <w:rPr>
          <w:b/>
          <w:bCs/>
          <w:lang w:val="en-US"/>
        </w:rPr>
        <w:t xml:space="preserve">Explanation: </w:t>
      </w:r>
    </w:p>
    <w:p w14:paraId="2790050A"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29" w:history="1">
        <w:r w:rsidRPr="007C6517">
          <w:rPr>
            <w:color w:val="467886" w:themeColor="hyperlink"/>
            <w:u w:val="single"/>
            <w:lang w:val="en-GB"/>
          </w:rPr>
          <w:t>Exam Terraform Associate 004 topic 2 question 8 discussion - ExamTopics</w:t>
        </w:r>
      </w:hyperlink>
    </w:p>
    <w:p w14:paraId="5B1E2081"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DD1E6D5" w14:textId="77777777" w:rsidR="007C6517" w:rsidRPr="007C6517" w:rsidRDefault="007C6517" w:rsidP="007C6517">
      <w:pPr>
        <w:rPr>
          <w:shd w:val="clear" w:color="auto" w:fill="FFFFFF"/>
          <w:lang w:val="en-GB"/>
        </w:rPr>
      </w:pPr>
      <w:r w:rsidRPr="007C6517">
        <w:rPr>
          <w:shd w:val="clear" w:color="auto" w:fill="FFFFFF"/>
          <w:lang w:val="en-GB"/>
        </w:rPr>
        <w:t>Terraform providers are always installed from the internet.</w:t>
      </w:r>
    </w:p>
    <w:p w14:paraId="6891376B" w14:textId="77777777" w:rsidR="007C6517" w:rsidRPr="007C6517" w:rsidRDefault="007C6517" w:rsidP="0032415B">
      <w:pPr>
        <w:numPr>
          <w:ilvl w:val="0"/>
          <w:numId w:val="30"/>
        </w:numPr>
        <w:contextualSpacing/>
        <w:rPr>
          <w:shd w:val="clear" w:color="auto" w:fill="FFFFFF"/>
          <w:lang w:val="en-GB"/>
        </w:rPr>
      </w:pPr>
      <w:r w:rsidRPr="007C6517">
        <w:rPr>
          <w:shd w:val="clear" w:color="auto" w:fill="FFFFFF"/>
          <w:lang w:val="en-GB"/>
        </w:rPr>
        <w:lastRenderedPageBreak/>
        <w:t>True</w:t>
      </w:r>
    </w:p>
    <w:p w14:paraId="2607ECFF" w14:textId="77777777" w:rsidR="007C6517" w:rsidRPr="007C6517" w:rsidRDefault="007C6517" w:rsidP="0032415B">
      <w:pPr>
        <w:numPr>
          <w:ilvl w:val="0"/>
          <w:numId w:val="30"/>
        </w:numPr>
        <w:contextualSpacing/>
        <w:rPr>
          <w:shd w:val="clear" w:color="auto" w:fill="FFFFFF"/>
          <w:lang w:val="en-US"/>
        </w:rPr>
      </w:pPr>
      <w:r w:rsidRPr="007C6517">
        <w:rPr>
          <w:shd w:val="clear" w:color="auto" w:fill="FFFFFF"/>
          <w:lang w:val="en-GB"/>
        </w:rPr>
        <w:t>False</w:t>
      </w:r>
    </w:p>
    <w:p w14:paraId="191BC669"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9976077" w14:textId="77777777" w:rsidR="007C6517" w:rsidRPr="007C6517" w:rsidRDefault="007C6517" w:rsidP="007C6517">
      <w:pPr>
        <w:ind w:left="360"/>
        <w:rPr>
          <w:b/>
          <w:bCs/>
          <w:lang w:val="en-US"/>
        </w:rPr>
      </w:pPr>
      <w:r w:rsidRPr="007C6517">
        <w:rPr>
          <w:b/>
          <w:bCs/>
          <w:lang w:val="en-US"/>
        </w:rPr>
        <w:t>Correct Answer:  B</w:t>
      </w:r>
    </w:p>
    <w:p w14:paraId="1F5CA986" w14:textId="77777777" w:rsidR="007C6517" w:rsidRPr="007C6517" w:rsidRDefault="007C6517" w:rsidP="007C6517">
      <w:pPr>
        <w:ind w:left="360"/>
        <w:rPr>
          <w:lang w:val="en-US"/>
        </w:rPr>
      </w:pPr>
      <w:r w:rsidRPr="007C6517">
        <w:rPr>
          <w:b/>
          <w:bCs/>
          <w:lang w:val="en-US"/>
        </w:rPr>
        <w:t xml:space="preserve">Explanation: </w:t>
      </w:r>
    </w:p>
    <w:p w14:paraId="40E0298F"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30" w:history="1">
        <w:r w:rsidRPr="007C6517">
          <w:rPr>
            <w:color w:val="467886" w:themeColor="hyperlink"/>
            <w:u w:val="single"/>
            <w:lang w:val="en-GB"/>
          </w:rPr>
          <w:t>Exam Terraform Associate 004 topic 2 question 9 discussion - ExamTopics</w:t>
        </w:r>
      </w:hyperlink>
    </w:p>
    <w:p w14:paraId="72A72F68"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2D2AE88" w14:textId="77777777" w:rsidR="007C6517" w:rsidRPr="007C6517" w:rsidRDefault="007C6517" w:rsidP="007C6517">
      <w:pPr>
        <w:rPr>
          <w:shd w:val="clear" w:color="auto" w:fill="FFFFFF"/>
          <w:lang w:val="en-GB"/>
        </w:rPr>
      </w:pPr>
      <w:r w:rsidRPr="007C6517">
        <w:rPr>
          <w:shd w:val="clear" w:color="auto" w:fill="FFFFFF"/>
          <w:lang w:val="en-GB"/>
        </w:rPr>
        <w:t xml:space="preserve">You need to determine from which paths Terraform is loading the providers referenced in your </w:t>
      </w:r>
      <w:r w:rsidRPr="007C6517">
        <w:rPr>
          <w:b/>
          <w:bCs/>
          <w:shd w:val="clear" w:color="auto" w:fill="FFFFFF"/>
          <w:lang w:val="en-GB"/>
        </w:rPr>
        <w:t>*.tf</w:t>
      </w:r>
      <w:r w:rsidRPr="007C6517">
        <w:rPr>
          <w:shd w:val="clear" w:color="auto" w:fill="FFFFFF"/>
          <w:lang w:val="en-GB"/>
        </w:rPr>
        <w:t xml:space="preserve"> files.</w:t>
      </w:r>
      <w:r w:rsidRPr="007C6517">
        <w:rPr>
          <w:shd w:val="clear" w:color="auto" w:fill="FFFFFF"/>
          <w:lang w:val="en-GB"/>
        </w:rPr>
        <w:br/>
        <w:t>How can you enable additional logging to see this information?</w:t>
      </w:r>
    </w:p>
    <w:p w14:paraId="377E53B9" w14:textId="77777777" w:rsidR="007C6517" w:rsidRPr="007C6517" w:rsidRDefault="007C6517" w:rsidP="0032415B">
      <w:pPr>
        <w:numPr>
          <w:ilvl w:val="0"/>
          <w:numId w:val="28"/>
        </w:numPr>
        <w:contextualSpacing/>
        <w:rPr>
          <w:shd w:val="clear" w:color="auto" w:fill="FFFFFF"/>
          <w:lang w:val="en-GB"/>
        </w:rPr>
      </w:pPr>
      <w:r w:rsidRPr="007C6517">
        <w:rPr>
          <w:shd w:val="clear" w:color="auto" w:fill="FFFFFF"/>
          <w:lang w:val="en-GB"/>
        </w:rPr>
        <w:t>Set the environment variable TF_VAR_log=TRACE.</w:t>
      </w:r>
    </w:p>
    <w:p w14:paraId="045EC284" w14:textId="77777777" w:rsidR="007C6517" w:rsidRPr="007C6517" w:rsidRDefault="007C6517" w:rsidP="0032415B">
      <w:pPr>
        <w:numPr>
          <w:ilvl w:val="0"/>
          <w:numId w:val="28"/>
        </w:numPr>
        <w:contextualSpacing/>
        <w:rPr>
          <w:shd w:val="clear" w:color="auto" w:fill="FFFFFF"/>
          <w:lang w:val="en-GB"/>
        </w:rPr>
      </w:pPr>
      <w:r w:rsidRPr="007C6517">
        <w:rPr>
          <w:shd w:val="clear" w:color="auto" w:fill="FFFFFF"/>
          <w:lang w:val="en-GB"/>
        </w:rPr>
        <w:t>Set the environment variable TF_LOG=TRACE.</w:t>
      </w:r>
    </w:p>
    <w:p w14:paraId="4259016B" w14:textId="77777777" w:rsidR="007C6517" w:rsidRPr="007C6517" w:rsidRDefault="007C6517" w:rsidP="0032415B">
      <w:pPr>
        <w:numPr>
          <w:ilvl w:val="0"/>
          <w:numId w:val="28"/>
        </w:numPr>
        <w:contextualSpacing/>
        <w:rPr>
          <w:shd w:val="clear" w:color="auto" w:fill="FFFFFF"/>
          <w:lang w:val="en-GB"/>
        </w:rPr>
      </w:pPr>
      <w:r w:rsidRPr="007C6517">
        <w:rPr>
          <w:shd w:val="clear" w:color="auto" w:fill="FFFFFF"/>
          <w:lang w:val="en-GB"/>
        </w:rPr>
        <w:t>Set the environment variable TF_LOG=PATH.</w:t>
      </w:r>
    </w:p>
    <w:p w14:paraId="6B9839F0" w14:textId="77777777" w:rsidR="007C6517" w:rsidRPr="007C6517" w:rsidRDefault="007C6517" w:rsidP="0032415B">
      <w:pPr>
        <w:numPr>
          <w:ilvl w:val="0"/>
          <w:numId w:val="28"/>
        </w:numPr>
        <w:contextualSpacing/>
        <w:rPr>
          <w:shd w:val="clear" w:color="auto" w:fill="FFFFFF"/>
          <w:lang w:val="en-US"/>
        </w:rPr>
      </w:pPr>
      <w:r w:rsidRPr="007C6517">
        <w:rPr>
          <w:shd w:val="clear" w:color="auto" w:fill="FFFFFF"/>
          <w:lang w:val="en-GB"/>
        </w:rPr>
        <w:t>Set verbose logging for each provider in your Terraform configuration.</w:t>
      </w:r>
    </w:p>
    <w:p w14:paraId="49F3A4BF"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3041745" w14:textId="77777777" w:rsidR="007C6517" w:rsidRPr="007C6517" w:rsidRDefault="007C6517" w:rsidP="007C6517">
      <w:pPr>
        <w:ind w:left="360"/>
        <w:rPr>
          <w:b/>
          <w:bCs/>
          <w:lang w:val="en-US"/>
        </w:rPr>
      </w:pPr>
      <w:r w:rsidRPr="007C6517">
        <w:rPr>
          <w:b/>
          <w:bCs/>
          <w:lang w:val="en-US"/>
        </w:rPr>
        <w:t>Correct Answer:  B</w:t>
      </w:r>
    </w:p>
    <w:p w14:paraId="6EFD6A69" w14:textId="77777777" w:rsidR="007C6517" w:rsidRPr="007C6517" w:rsidRDefault="007C6517" w:rsidP="007C6517">
      <w:pPr>
        <w:ind w:left="360"/>
        <w:rPr>
          <w:lang w:val="en-US"/>
        </w:rPr>
      </w:pPr>
      <w:r w:rsidRPr="007C6517">
        <w:rPr>
          <w:b/>
          <w:bCs/>
          <w:lang w:val="en-US"/>
        </w:rPr>
        <w:t xml:space="preserve">Explanation: </w:t>
      </w:r>
    </w:p>
    <w:p w14:paraId="0AE82EC4"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31" w:history="1">
        <w:r w:rsidRPr="007C6517">
          <w:rPr>
            <w:color w:val="467886" w:themeColor="hyperlink"/>
            <w:u w:val="single"/>
            <w:lang w:val="en-GB"/>
          </w:rPr>
          <w:t>Exam Terraform Associate 004 topic 2 question 10 discussion - ExamTopics</w:t>
        </w:r>
      </w:hyperlink>
    </w:p>
    <w:p w14:paraId="0856C8FB"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4690C5F" w14:textId="77777777" w:rsidR="007C6517" w:rsidRPr="007C6517" w:rsidRDefault="007C6517" w:rsidP="007C6517">
      <w:pPr>
        <w:rPr>
          <w:shd w:val="clear" w:color="auto" w:fill="FFFFFF"/>
          <w:lang w:val="en-GB"/>
        </w:rPr>
      </w:pPr>
      <w:r w:rsidRPr="007C6517">
        <w:rPr>
          <w:shd w:val="clear" w:color="auto" w:fill="FFFFFF"/>
          <w:lang w:val="en-GB"/>
        </w:rPr>
        <w:t>Terraform requires using a different provider for each cloud provider where you want to deploy resources.</w:t>
      </w:r>
    </w:p>
    <w:p w14:paraId="4D0C3B0E" w14:textId="77777777" w:rsidR="007C6517" w:rsidRPr="007C6517" w:rsidRDefault="007C6517" w:rsidP="0032415B">
      <w:pPr>
        <w:numPr>
          <w:ilvl w:val="0"/>
          <w:numId w:val="23"/>
        </w:numPr>
        <w:contextualSpacing/>
        <w:rPr>
          <w:shd w:val="clear" w:color="auto" w:fill="FFFFFF"/>
          <w:lang w:val="en-GB"/>
        </w:rPr>
      </w:pPr>
      <w:r w:rsidRPr="007C6517">
        <w:rPr>
          <w:shd w:val="clear" w:color="auto" w:fill="FFFFFF"/>
          <w:lang w:val="en-GB"/>
        </w:rPr>
        <w:t>True</w:t>
      </w:r>
    </w:p>
    <w:p w14:paraId="694257CF" w14:textId="77777777" w:rsidR="007C6517" w:rsidRPr="007C6517" w:rsidRDefault="007C6517" w:rsidP="0032415B">
      <w:pPr>
        <w:numPr>
          <w:ilvl w:val="0"/>
          <w:numId w:val="23"/>
        </w:numPr>
        <w:contextualSpacing/>
        <w:rPr>
          <w:shd w:val="clear" w:color="auto" w:fill="FFFFFF"/>
          <w:lang w:val="en-GB"/>
        </w:rPr>
      </w:pPr>
      <w:r w:rsidRPr="007C6517">
        <w:rPr>
          <w:shd w:val="clear" w:color="auto" w:fill="FFFFFF"/>
          <w:lang w:val="en-GB"/>
        </w:rPr>
        <w:t>False</w:t>
      </w:r>
    </w:p>
    <w:p w14:paraId="312F843B"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6F091B8" w14:textId="77777777" w:rsidR="007C6517" w:rsidRPr="007C6517" w:rsidRDefault="007C6517" w:rsidP="007C6517">
      <w:pPr>
        <w:ind w:left="360"/>
        <w:rPr>
          <w:b/>
          <w:bCs/>
          <w:lang w:val="en-US"/>
        </w:rPr>
      </w:pPr>
      <w:r w:rsidRPr="007C6517">
        <w:rPr>
          <w:b/>
          <w:bCs/>
          <w:lang w:val="en-US"/>
        </w:rPr>
        <w:t>Correct Answer:  A</w:t>
      </w:r>
    </w:p>
    <w:p w14:paraId="561301DB" w14:textId="77777777" w:rsidR="007C6517" w:rsidRPr="007C6517" w:rsidRDefault="007C6517" w:rsidP="007C6517">
      <w:pPr>
        <w:ind w:left="360"/>
        <w:rPr>
          <w:lang w:val="en-US"/>
        </w:rPr>
      </w:pPr>
      <w:r w:rsidRPr="007C6517">
        <w:rPr>
          <w:b/>
          <w:bCs/>
          <w:lang w:val="en-US"/>
        </w:rPr>
        <w:t xml:space="preserve">Explanation: </w:t>
      </w:r>
    </w:p>
    <w:p w14:paraId="323B095F" w14:textId="77777777" w:rsidR="007C6517" w:rsidRPr="00CE29C5"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32" w:history="1">
        <w:r w:rsidRPr="007C6517">
          <w:rPr>
            <w:color w:val="467886" w:themeColor="hyperlink"/>
            <w:u w:val="single"/>
            <w:lang w:val="en-GB"/>
          </w:rPr>
          <w:t>Exam Terraform Associate 004 topic 2 question 11 discussion - ExamTopics</w:t>
        </w:r>
      </w:hyperlink>
    </w:p>
    <w:p w14:paraId="1007DC5B" w14:textId="77777777" w:rsidR="005C6CAE" w:rsidRDefault="005C6CAE" w:rsidP="00807B82">
      <w:pPr>
        <w:pStyle w:val="Question"/>
        <w:rPr>
          <w:shd w:val="clear" w:color="auto" w:fill="FFFFFF"/>
        </w:rPr>
      </w:pPr>
      <w:r>
        <w:rPr>
          <w:shd w:val="clear" w:color="auto" w:fill="FFFFFF"/>
        </w:rPr>
        <w:t>Question.</w:t>
      </w:r>
    </w:p>
    <w:p w14:paraId="09244272" w14:textId="77777777" w:rsidR="00BC52B1" w:rsidRPr="00BC52B1" w:rsidRDefault="00BC52B1" w:rsidP="00BC52B1">
      <w:pPr>
        <w:rPr>
          <w:shd w:val="clear" w:color="auto" w:fill="FFFFFF"/>
          <w:lang w:val="en-GB"/>
        </w:rPr>
      </w:pPr>
      <w:r w:rsidRPr="00BC52B1">
        <w:rPr>
          <w:shd w:val="clear" w:color="auto" w:fill="FFFFFF"/>
          <w:lang w:val="en-GB"/>
        </w:rPr>
        <w:t xml:space="preserve">Terraform cannot use a newly-defined cloud backend until it has been initialized with </w:t>
      </w:r>
      <w:r w:rsidRPr="004B1AC8">
        <w:rPr>
          <w:b/>
          <w:bCs/>
          <w:i/>
          <w:iCs/>
          <w:shd w:val="clear" w:color="auto" w:fill="FFFFFF"/>
          <w:lang w:val="en-GB"/>
        </w:rPr>
        <w:t>terraform init</w:t>
      </w:r>
      <w:r w:rsidRPr="00BC52B1">
        <w:rPr>
          <w:shd w:val="clear" w:color="auto" w:fill="FFFFFF"/>
          <w:lang w:val="en-GB"/>
        </w:rPr>
        <w:t>.</w:t>
      </w:r>
    </w:p>
    <w:p w14:paraId="4F15C330" w14:textId="7B3E1F52" w:rsidR="00BC52B1" w:rsidRPr="00BC52B1" w:rsidRDefault="00BC52B1" w:rsidP="0032415B">
      <w:pPr>
        <w:pStyle w:val="ListParagraph"/>
        <w:numPr>
          <w:ilvl w:val="0"/>
          <w:numId w:val="91"/>
        </w:numPr>
        <w:rPr>
          <w:shd w:val="clear" w:color="auto" w:fill="FFFFFF"/>
          <w:lang w:val="en-GB"/>
        </w:rPr>
      </w:pPr>
      <w:r w:rsidRPr="00BC52B1">
        <w:rPr>
          <w:shd w:val="clear" w:color="auto" w:fill="FFFFFF"/>
          <w:lang w:val="en-GB"/>
        </w:rPr>
        <w:lastRenderedPageBreak/>
        <w:t>True</w:t>
      </w:r>
    </w:p>
    <w:p w14:paraId="10EDF5FC" w14:textId="431426F4" w:rsidR="00BC52B1" w:rsidRPr="00BC52B1" w:rsidRDefault="00BC52B1" w:rsidP="0032415B">
      <w:pPr>
        <w:pStyle w:val="ListParagraph"/>
        <w:numPr>
          <w:ilvl w:val="0"/>
          <w:numId w:val="91"/>
        </w:numPr>
        <w:rPr>
          <w:shd w:val="clear" w:color="auto" w:fill="FFFFFF"/>
          <w:lang w:val="en-GB"/>
        </w:rPr>
      </w:pPr>
      <w:r w:rsidRPr="00BC52B1">
        <w:rPr>
          <w:shd w:val="clear" w:color="auto" w:fill="FFFFFF"/>
          <w:lang w:val="en-GB"/>
        </w:rPr>
        <w:t>False</w:t>
      </w:r>
    </w:p>
    <w:p w14:paraId="629E63FE" w14:textId="77777777" w:rsidR="005C6CAE" w:rsidRPr="009A381A" w:rsidRDefault="005C6CAE" w:rsidP="005C6CAE">
      <w:pPr>
        <w:pStyle w:val="Heading2"/>
        <w:ind w:left="0"/>
        <w:rPr>
          <w:lang w:val="en-US"/>
        </w:rPr>
      </w:pPr>
      <w:r>
        <w:rPr>
          <w:rStyle w:val="Heading2Char"/>
          <w:lang w:val="en-US"/>
        </w:rPr>
        <w:t>Answer</w:t>
      </w:r>
    </w:p>
    <w:p w14:paraId="716EFD6F" w14:textId="5412ACAE" w:rsidR="005C6CAE" w:rsidRDefault="005C6CAE" w:rsidP="00807B82">
      <w:pPr>
        <w:ind w:left="360"/>
        <w:rPr>
          <w:b/>
          <w:bCs/>
          <w:lang w:val="en-US"/>
        </w:rPr>
      </w:pPr>
      <w:r w:rsidRPr="00357222">
        <w:rPr>
          <w:b/>
          <w:bCs/>
          <w:lang w:val="en-US"/>
        </w:rPr>
        <w:t>Correct Answer:</w:t>
      </w:r>
      <w:r>
        <w:rPr>
          <w:b/>
          <w:bCs/>
          <w:lang w:val="en-US"/>
        </w:rPr>
        <w:t xml:space="preserve">  </w:t>
      </w:r>
      <w:r w:rsidR="00533B1C">
        <w:rPr>
          <w:b/>
          <w:bCs/>
          <w:lang w:val="en-US"/>
        </w:rPr>
        <w:t>A</w:t>
      </w:r>
    </w:p>
    <w:p w14:paraId="49FD7652" w14:textId="77777777" w:rsidR="005C6CAE" w:rsidRDefault="005C6CAE" w:rsidP="00807B82">
      <w:pPr>
        <w:ind w:left="360"/>
        <w:rPr>
          <w:b/>
          <w:bCs/>
          <w:lang w:val="en-US"/>
        </w:rPr>
      </w:pPr>
      <w:r>
        <w:rPr>
          <w:b/>
          <w:bCs/>
          <w:lang w:val="en-US"/>
        </w:rPr>
        <w:t xml:space="preserve">Explanation: </w:t>
      </w:r>
    </w:p>
    <w:p w14:paraId="1954C3EE" w14:textId="77777777" w:rsidR="00533B1C" w:rsidRPr="00533B1C" w:rsidRDefault="00533B1C" w:rsidP="00533B1C">
      <w:pPr>
        <w:ind w:left="360"/>
        <w:rPr>
          <w:lang w:val="en-GB"/>
        </w:rPr>
      </w:pPr>
      <w:r w:rsidRPr="00533B1C">
        <w:rPr>
          <w:lang w:val="en-GB"/>
        </w:rPr>
        <w:t xml:space="preserve">Terraform </w:t>
      </w:r>
      <w:r w:rsidRPr="00533B1C">
        <w:rPr>
          <w:b/>
          <w:bCs/>
          <w:lang w:val="en-GB"/>
        </w:rPr>
        <w:t>must</w:t>
      </w:r>
      <w:r w:rsidRPr="00533B1C">
        <w:rPr>
          <w:lang w:val="en-GB"/>
        </w:rPr>
        <w:t xml:space="preserve"> run terraform init before it can use a newly</w:t>
      </w:r>
      <w:r w:rsidRPr="00533B1C">
        <w:rPr>
          <w:lang w:val="en-GB"/>
        </w:rPr>
        <w:noBreakHyphen/>
        <w:t>defined backend (or any backend changes). Initialization downloads the backend plugin, configures it, and prepares the working directory. Without initialization, Terraform has no way to interact with that backend.</w:t>
      </w:r>
    </w:p>
    <w:p w14:paraId="1BB11051" w14:textId="09812499" w:rsidR="005C6CAE" w:rsidRPr="00CE29C5" w:rsidRDefault="005C6CAE"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33" w:history="1">
        <w:r w:rsidR="00533B1C" w:rsidRPr="00533B1C">
          <w:rPr>
            <w:rStyle w:val="Hyperlink"/>
            <w:lang w:val="en-GB"/>
          </w:rPr>
          <w:t>Exam Terraform Associate 004 topic 2 question 12 discussion - ExamTopics</w:t>
        </w:r>
      </w:hyperlink>
    </w:p>
    <w:p w14:paraId="6869FDCF" w14:textId="77777777" w:rsidR="00A44E1E" w:rsidRDefault="00A44E1E" w:rsidP="00807B82">
      <w:pPr>
        <w:pStyle w:val="Question"/>
        <w:rPr>
          <w:shd w:val="clear" w:color="auto" w:fill="FFFFFF"/>
        </w:rPr>
      </w:pPr>
      <w:r>
        <w:rPr>
          <w:shd w:val="clear" w:color="auto" w:fill="FFFFFF"/>
        </w:rPr>
        <w:t>Question.</w:t>
      </w:r>
    </w:p>
    <w:p w14:paraId="08738A62" w14:textId="77777777" w:rsidR="00A44E1E" w:rsidRPr="00A44E1E" w:rsidRDefault="00A44E1E" w:rsidP="00A44E1E">
      <w:pPr>
        <w:rPr>
          <w:shd w:val="clear" w:color="auto" w:fill="FFFFFF"/>
          <w:lang w:val="en-GB"/>
        </w:rPr>
      </w:pPr>
      <w:r w:rsidRPr="00A44E1E">
        <w:rPr>
          <w:shd w:val="clear" w:color="auto" w:fill="FFFFFF"/>
          <w:lang w:val="en-GB"/>
        </w:rPr>
        <w:t xml:space="preserve">You have a list of numbers that represents the number of free CPU cores on each virtual cluster: </w:t>
      </w:r>
      <w:r w:rsidRPr="002F29C8">
        <w:rPr>
          <w:b/>
          <w:bCs/>
          <w:i/>
          <w:iCs/>
          <w:shd w:val="clear" w:color="auto" w:fill="FFFFFF"/>
          <w:lang w:val="en-GB"/>
        </w:rPr>
        <w:t>numcpus = [ 18, 3, 7, 11, 2]</w:t>
      </w:r>
      <w:r w:rsidRPr="00A44E1E">
        <w:rPr>
          <w:shd w:val="clear" w:color="auto" w:fill="FFFFFF"/>
          <w:lang w:val="en-GB"/>
        </w:rPr>
        <w:br/>
      </w:r>
      <w:r w:rsidRPr="00A44E1E">
        <w:rPr>
          <w:shd w:val="clear" w:color="auto" w:fill="FFFFFF"/>
          <w:lang w:val="en-GB"/>
        </w:rPr>
        <w:br/>
      </w:r>
      <w:r w:rsidRPr="009E2E1C">
        <w:rPr>
          <w:b/>
          <w:bCs/>
          <w:shd w:val="clear" w:color="auto" w:fill="FFFFFF"/>
          <w:lang w:val="en-GB"/>
        </w:rPr>
        <w:t>What Terraform built-in function would you use to select the largest number from the list?</w:t>
      </w:r>
    </w:p>
    <w:p w14:paraId="5390938A" w14:textId="0CFFDFFA" w:rsidR="00A44E1E" w:rsidRPr="005C1645" w:rsidRDefault="00A44E1E" w:rsidP="0032415B">
      <w:pPr>
        <w:pStyle w:val="ListParagraph"/>
        <w:numPr>
          <w:ilvl w:val="0"/>
          <w:numId w:val="92"/>
        </w:numPr>
        <w:rPr>
          <w:shd w:val="clear" w:color="auto" w:fill="FFFFFF"/>
          <w:lang w:val="en-GB"/>
        </w:rPr>
      </w:pPr>
      <w:r w:rsidRPr="005C1645">
        <w:rPr>
          <w:shd w:val="clear" w:color="auto" w:fill="FFFFFF"/>
          <w:lang w:val="en-GB"/>
        </w:rPr>
        <w:t>top(numcpus)</w:t>
      </w:r>
    </w:p>
    <w:p w14:paraId="6C78E8FA" w14:textId="41326FA2" w:rsidR="00A44E1E" w:rsidRPr="005C1645" w:rsidRDefault="00A44E1E" w:rsidP="0032415B">
      <w:pPr>
        <w:pStyle w:val="ListParagraph"/>
        <w:numPr>
          <w:ilvl w:val="0"/>
          <w:numId w:val="92"/>
        </w:numPr>
        <w:rPr>
          <w:shd w:val="clear" w:color="auto" w:fill="FFFFFF"/>
          <w:lang w:val="en-GB"/>
        </w:rPr>
      </w:pPr>
      <w:r w:rsidRPr="005C1645">
        <w:rPr>
          <w:shd w:val="clear" w:color="auto" w:fill="FFFFFF"/>
          <w:lang w:val="en-GB"/>
        </w:rPr>
        <w:t>max(numcpus)</w:t>
      </w:r>
    </w:p>
    <w:p w14:paraId="758EA279" w14:textId="659623D4" w:rsidR="00A44E1E" w:rsidRPr="005C1645" w:rsidRDefault="00A44E1E" w:rsidP="0032415B">
      <w:pPr>
        <w:pStyle w:val="ListParagraph"/>
        <w:numPr>
          <w:ilvl w:val="0"/>
          <w:numId w:val="92"/>
        </w:numPr>
        <w:rPr>
          <w:shd w:val="clear" w:color="auto" w:fill="FFFFFF"/>
          <w:lang w:val="en-GB"/>
        </w:rPr>
      </w:pPr>
      <w:r w:rsidRPr="005C1645">
        <w:rPr>
          <w:shd w:val="clear" w:color="auto" w:fill="FFFFFF"/>
          <w:lang w:val="en-GB"/>
        </w:rPr>
        <w:t>ceil(numcpus)</w:t>
      </w:r>
    </w:p>
    <w:p w14:paraId="7BFBEC45" w14:textId="67CA7E26" w:rsidR="00A44E1E" w:rsidRPr="005C1645" w:rsidRDefault="00A44E1E" w:rsidP="0032415B">
      <w:pPr>
        <w:pStyle w:val="ListParagraph"/>
        <w:numPr>
          <w:ilvl w:val="0"/>
          <w:numId w:val="92"/>
        </w:numPr>
        <w:rPr>
          <w:shd w:val="clear" w:color="auto" w:fill="FFFFFF"/>
          <w:lang w:val="en-GB"/>
        </w:rPr>
      </w:pPr>
      <w:r w:rsidRPr="005C1645">
        <w:rPr>
          <w:shd w:val="clear" w:color="auto" w:fill="FFFFFF"/>
          <w:lang w:val="en-GB"/>
        </w:rPr>
        <w:t>high[numcpus]</w:t>
      </w:r>
    </w:p>
    <w:p w14:paraId="002C3EDB" w14:textId="77777777" w:rsidR="00A44E1E" w:rsidRPr="009A381A" w:rsidRDefault="00A44E1E" w:rsidP="00A44E1E">
      <w:pPr>
        <w:pStyle w:val="Heading2"/>
        <w:ind w:left="0"/>
        <w:rPr>
          <w:lang w:val="en-US"/>
        </w:rPr>
      </w:pPr>
      <w:r>
        <w:rPr>
          <w:rStyle w:val="Heading2Char"/>
          <w:lang w:val="en-US"/>
        </w:rPr>
        <w:t>Answer</w:t>
      </w:r>
    </w:p>
    <w:p w14:paraId="3C73F54E" w14:textId="66E30577" w:rsidR="00A44E1E" w:rsidRDefault="00A44E1E" w:rsidP="00807B82">
      <w:pPr>
        <w:ind w:left="360"/>
        <w:rPr>
          <w:b/>
          <w:bCs/>
          <w:lang w:val="en-US"/>
        </w:rPr>
      </w:pPr>
      <w:r w:rsidRPr="00357222">
        <w:rPr>
          <w:b/>
          <w:bCs/>
          <w:lang w:val="en-US"/>
        </w:rPr>
        <w:t>Correct Answer:</w:t>
      </w:r>
      <w:r>
        <w:rPr>
          <w:b/>
          <w:bCs/>
          <w:lang w:val="en-US"/>
        </w:rPr>
        <w:t xml:space="preserve">  </w:t>
      </w:r>
      <w:r w:rsidR="005C1645">
        <w:rPr>
          <w:b/>
          <w:bCs/>
          <w:lang w:val="en-US"/>
        </w:rPr>
        <w:t>B</w:t>
      </w:r>
    </w:p>
    <w:p w14:paraId="47968F72" w14:textId="77777777" w:rsidR="00A44E1E" w:rsidRPr="00192E72" w:rsidRDefault="00A44E1E" w:rsidP="00807B82">
      <w:pPr>
        <w:ind w:left="360"/>
        <w:rPr>
          <w:lang w:val="en-US"/>
        </w:rPr>
      </w:pPr>
      <w:r>
        <w:rPr>
          <w:b/>
          <w:bCs/>
          <w:lang w:val="en-US"/>
        </w:rPr>
        <w:t xml:space="preserve">Explanation: </w:t>
      </w:r>
    </w:p>
    <w:p w14:paraId="7609F608" w14:textId="0A251D14" w:rsidR="00A44E1E" w:rsidRPr="00CE29C5" w:rsidRDefault="00A44E1E"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34" w:history="1">
        <w:r w:rsidR="00BB168B" w:rsidRPr="00BB168B">
          <w:rPr>
            <w:rStyle w:val="Hyperlink"/>
            <w:lang w:val="en-GB"/>
          </w:rPr>
          <w:t>Exam Terraform Associate 004 topic 2 question 13 discussion - ExamTopics</w:t>
        </w:r>
      </w:hyperlink>
    </w:p>
    <w:p w14:paraId="08F32862" w14:textId="77777777" w:rsidR="00391A1E" w:rsidRDefault="00391A1E" w:rsidP="00807B82">
      <w:pPr>
        <w:pStyle w:val="Question"/>
        <w:rPr>
          <w:shd w:val="clear" w:color="auto" w:fill="FFFFFF"/>
        </w:rPr>
      </w:pPr>
      <w:r>
        <w:rPr>
          <w:shd w:val="clear" w:color="auto" w:fill="FFFFFF"/>
        </w:rPr>
        <w:t>Question.</w:t>
      </w:r>
    </w:p>
    <w:p w14:paraId="1F2C8D99" w14:textId="77777777" w:rsidR="00391A1E" w:rsidRPr="00391A1E" w:rsidRDefault="00391A1E" w:rsidP="00391A1E">
      <w:pPr>
        <w:rPr>
          <w:shd w:val="clear" w:color="auto" w:fill="FFFFFF"/>
          <w:lang w:val="en-GB"/>
        </w:rPr>
      </w:pPr>
      <w:r w:rsidRPr="00391A1E">
        <w:rPr>
          <w:shd w:val="clear" w:color="auto" w:fill="FFFFFF"/>
          <w:lang w:val="en-GB"/>
        </w:rPr>
        <w:t xml:space="preserve">Which of these is stored in the </w:t>
      </w:r>
      <w:r w:rsidRPr="00391A1E">
        <w:rPr>
          <w:b/>
          <w:bCs/>
          <w:shd w:val="clear" w:color="auto" w:fill="FFFFFF"/>
          <w:lang w:val="en-GB"/>
        </w:rPr>
        <w:t>.terraform</w:t>
      </w:r>
      <w:r w:rsidRPr="00391A1E">
        <w:rPr>
          <w:shd w:val="clear" w:color="auto" w:fill="FFFFFF"/>
          <w:lang w:val="en-GB"/>
        </w:rPr>
        <w:t xml:space="preserve"> directory?</w:t>
      </w:r>
    </w:p>
    <w:p w14:paraId="0B40E5FA" w14:textId="553E76BA" w:rsidR="00391A1E" w:rsidRPr="00391A1E" w:rsidRDefault="00391A1E" w:rsidP="0032415B">
      <w:pPr>
        <w:pStyle w:val="ListParagraph"/>
        <w:numPr>
          <w:ilvl w:val="0"/>
          <w:numId w:val="93"/>
        </w:numPr>
        <w:rPr>
          <w:shd w:val="clear" w:color="auto" w:fill="FFFFFF"/>
          <w:lang w:val="en-GB"/>
        </w:rPr>
      </w:pPr>
      <w:r w:rsidRPr="00391A1E">
        <w:rPr>
          <w:shd w:val="clear" w:color="auto" w:fill="FFFFFF"/>
          <w:lang w:val="en-GB"/>
        </w:rPr>
        <w:t>Providers and modules</w:t>
      </w:r>
    </w:p>
    <w:p w14:paraId="53C34E8F" w14:textId="211BB98A" w:rsidR="00391A1E" w:rsidRPr="00391A1E" w:rsidRDefault="00391A1E" w:rsidP="0032415B">
      <w:pPr>
        <w:pStyle w:val="ListParagraph"/>
        <w:numPr>
          <w:ilvl w:val="0"/>
          <w:numId w:val="93"/>
        </w:numPr>
        <w:rPr>
          <w:shd w:val="clear" w:color="auto" w:fill="FFFFFF"/>
          <w:lang w:val="en-GB"/>
        </w:rPr>
      </w:pPr>
      <w:r w:rsidRPr="00391A1E">
        <w:rPr>
          <w:shd w:val="clear" w:color="auto" w:fill="FFFFFF"/>
          <w:lang w:val="en-GB"/>
        </w:rPr>
        <w:t>Lock file</w:t>
      </w:r>
    </w:p>
    <w:p w14:paraId="06A99A45" w14:textId="199BBD21" w:rsidR="00391A1E" w:rsidRPr="00391A1E" w:rsidRDefault="00391A1E" w:rsidP="0032415B">
      <w:pPr>
        <w:pStyle w:val="ListParagraph"/>
        <w:numPr>
          <w:ilvl w:val="0"/>
          <w:numId w:val="93"/>
        </w:numPr>
        <w:rPr>
          <w:shd w:val="clear" w:color="auto" w:fill="FFFFFF"/>
          <w:lang w:val="en-GB"/>
        </w:rPr>
      </w:pPr>
      <w:r w:rsidRPr="00391A1E">
        <w:rPr>
          <w:shd w:val="clear" w:color="auto" w:fill="FFFFFF"/>
          <w:lang w:val="en-GB"/>
        </w:rPr>
        <w:t>State file</w:t>
      </w:r>
    </w:p>
    <w:p w14:paraId="33900622" w14:textId="54E2B76A" w:rsidR="00391A1E" w:rsidRPr="00391A1E" w:rsidRDefault="00391A1E" w:rsidP="0032415B">
      <w:pPr>
        <w:pStyle w:val="ListParagraph"/>
        <w:numPr>
          <w:ilvl w:val="0"/>
          <w:numId w:val="93"/>
        </w:numPr>
        <w:rPr>
          <w:shd w:val="clear" w:color="auto" w:fill="FFFFFF"/>
          <w:lang w:val="en-GB"/>
        </w:rPr>
      </w:pPr>
      <w:r w:rsidRPr="00391A1E">
        <w:rPr>
          <w:shd w:val="clear" w:color="auto" w:fill="FFFFFF"/>
          <w:lang w:val="en-GB"/>
        </w:rPr>
        <w:t>Configuration files</w:t>
      </w:r>
    </w:p>
    <w:p w14:paraId="6B37ECA1" w14:textId="77777777" w:rsidR="00391A1E" w:rsidRPr="009A381A" w:rsidRDefault="00391A1E" w:rsidP="00391A1E">
      <w:pPr>
        <w:pStyle w:val="Heading2"/>
        <w:ind w:left="0"/>
        <w:rPr>
          <w:lang w:val="en-US"/>
        </w:rPr>
      </w:pPr>
      <w:r>
        <w:rPr>
          <w:rStyle w:val="Heading2Char"/>
          <w:lang w:val="en-US"/>
        </w:rPr>
        <w:t>Answer</w:t>
      </w:r>
    </w:p>
    <w:p w14:paraId="5B7DCFCD" w14:textId="02591538" w:rsidR="00391A1E" w:rsidRDefault="00391A1E" w:rsidP="00807B82">
      <w:pPr>
        <w:ind w:left="360"/>
        <w:rPr>
          <w:b/>
          <w:bCs/>
          <w:lang w:val="en-US"/>
        </w:rPr>
      </w:pPr>
      <w:r w:rsidRPr="00357222">
        <w:rPr>
          <w:b/>
          <w:bCs/>
          <w:lang w:val="en-US"/>
        </w:rPr>
        <w:t>Correct Answer:</w:t>
      </w:r>
      <w:r>
        <w:rPr>
          <w:b/>
          <w:bCs/>
          <w:lang w:val="en-US"/>
        </w:rPr>
        <w:t xml:space="preserve">  A</w:t>
      </w:r>
    </w:p>
    <w:p w14:paraId="0499DA4C" w14:textId="77777777" w:rsidR="00391A1E" w:rsidRDefault="00391A1E" w:rsidP="00807B82">
      <w:pPr>
        <w:ind w:left="360"/>
        <w:rPr>
          <w:b/>
          <w:bCs/>
          <w:lang w:val="en-US"/>
        </w:rPr>
      </w:pPr>
      <w:r>
        <w:rPr>
          <w:b/>
          <w:bCs/>
          <w:lang w:val="en-US"/>
        </w:rPr>
        <w:t xml:space="preserve">Explanation: </w:t>
      </w:r>
    </w:p>
    <w:p w14:paraId="5BF86349" w14:textId="37C57532" w:rsidR="00391A1E" w:rsidRPr="00912CFE" w:rsidRDefault="00912CFE" w:rsidP="00807B82">
      <w:pPr>
        <w:ind w:left="360"/>
        <w:rPr>
          <w:lang w:val="en-GB"/>
        </w:rPr>
      </w:pPr>
      <w:r w:rsidRPr="00912CFE">
        <w:rPr>
          <w:lang w:val="en-GB"/>
        </w:rPr>
        <w:lastRenderedPageBreak/>
        <w:t>The hidden .terraform directory (created automatically by terraform init) is Terraform’s local cache for providers and modules.</w:t>
      </w:r>
    </w:p>
    <w:p w14:paraId="1D583B87" w14:textId="252B1383" w:rsidR="00391A1E" w:rsidRPr="00CE29C5" w:rsidRDefault="00391A1E"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35" w:history="1">
        <w:r w:rsidR="00912CFE" w:rsidRPr="00912CFE">
          <w:rPr>
            <w:rStyle w:val="Hyperlink"/>
            <w:lang w:val="en-GB"/>
          </w:rPr>
          <w:t>Exam Terraform Associate 004 topic 2 question 14 discussion - ExamTopics</w:t>
        </w:r>
      </w:hyperlink>
    </w:p>
    <w:p w14:paraId="2D510523" w14:textId="77777777" w:rsidR="00031DB1" w:rsidRDefault="00031DB1" w:rsidP="00807B82">
      <w:pPr>
        <w:pStyle w:val="Question"/>
        <w:rPr>
          <w:shd w:val="clear" w:color="auto" w:fill="FFFFFF"/>
        </w:rPr>
      </w:pPr>
      <w:r>
        <w:rPr>
          <w:shd w:val="clear" w:color="auto" w:fill="FFFFFF"/>
        </w:rPr>
        <w:t>Question.</w:t>
      </w:r>
    </w:p>
    <w:tbl>
      <w:tblPr>
        <w:tblStyle w:val="TableGrid"/>
        <w:tblW w:w="0" w:type="auto"/>
        <w:tblLook w:val="04A0" w:firstRow="1" w:lastRow="0" w:firstColumn="1" w:lastColumn="0" w:noHBand="0" w:noVBand="1"/>
      </w:tblPr>
      <w:tblGrid>
        <w:gridCol w:w="4957"/>
      </w:tblGrid>
      <w:tr w:rsidR="0085538E" w14:paraId="4B775E0A" w14:textId="77777777" w:rsidTr="0085538E">
        <w:tc>
          <w:tcPr>
            <w:tcW w:w="4957" w:type="dxa"/>
          </w:tcPr>
          <w:p w14:paraId="6A8A7A28" w14:textId="77777777" w:rsidR="0085538E" w:rsidRPr="0085538E" w:rsidRDefault="0085538E" w:rsidP="0085538E">
            <w:pPr>
              <w:rPr>
                <w:b/>
                <w:bCs/>
                <w:sz w:val="18"/>
                <w:szCs w:val="18"/>
                <w:shd w:val="clear" w:color="auto" w:fill="FFFFFF"/>
                <w:lang w:val="en-GB"/>
              </w:rPr>
            </w:pPr>
            <w:r w:rsidRPr="0085538E">
              <w:rPr>
                <w:b/>
                <w:bCs/>
                <w:sz w:val="18"/>
                <w:szCs w:val="18"/>
                <w:shd w:val="clear" w:color="auto" w:fill="FFFFFF"/>
                <w:lang w:val="en-GB"/>
              </w:rPr>
              <w:t>variable "tags" {</w:t>
            </w:r>
          </w:p>
          <w:p w14:paraId="5D7D3AB4" w14:textId="4DA16B92" w:rsidR="0085538E" w:rsidRPr="0085538E" w:rsidRDefault="0085538E" w:rsidP="0085538E">
            <w:pPr>
              <w:rPr>
                <w:b/>
                <w:bCs/>
                <w:sz w:val="18"/>
                <w:szCs w:val="18"/>
                <w:shd w:val="clear" w:color="auto" w:fill="FFFFFF"/>
                <w:lang w:val="en-GB"/>
              </w:rPr>
            </w:pPr>
            <w:r w:rsidRPr="0085538E">
              <w:rPr>
                <w:b/>
                <w:bCs/>
                <w:sz w:val="18"/>
                <w:szCs w:val="18"/>
                <w:shd w:val="clear" w:color="auto" w:fill="FFFFFF"/>
                <w:lang w:val="en-GB"/>
              </w:rPr>
              <w:t xml:space="preserve">  </w:t>
            </w:r>
            <w:r>
              <w:rPr>
                <w:b/>
                <w:bCs/>
                <w:sz w:val="18"/>
                <w:szCs w:val="18"/>
                <w:shd w:val="clear" w:color="auto" w:fill="FFFFFF"/>
                <w:lang w:val="en-GB"/>
              </w:rPr>
              <w:t xml:space="preserve"> </w:t>
            </w:r>
            <w:r w:rsidRPr="0085538E">
              <w:rPr>
                <w:b/>
                <w:bCs/>
                <w:sz w:val="18"/>
                <w:szCs w:val="18"/>
                <w:shd w:val="clear" w:color="auto" w:fill="FFFFFF"/>
                <w:lang w:val="en-GB"/>
              </w:rPr>
              <w:t>description = "Metadata tags for resources"</w:t>
            </w:r>
          </w:p>
          <w:p w14:paraId="2841F3FE" w14:textId="44A88E7D" w:rsidR="0085538E" w:rsidRPr="0085538E" w:rsidRDefault="0085538E" w:rsidP="0085538E">
            <w:pPr>
              <w:rPr>
                <w:b/>
                <w:bCs/>
                <w:sz w:val="18"/>
                <w:szCs w:val="18"/>
                <w:shd w:val="clear" w:color="auto" w:fill="FFFFFF"/>
                <w:lang w:val="en-GB"/>
              </w:rPr>
            </w:pPr>
            <w:r w:rsidRPr="0085538E">
              <w:rPr>
                <w:b/>
                <w:bCs/>
                <w:sz w:val="18"/>
                <w:szCs w:val="18"/>
                <w:shd w:val="clear" w:color="auto" w:fill="FFFFFF"/>
                <w:lang w:val="en-GB"/>
              </w:rPr>
              <w:t xml:space="preserve">  </w:t>
            </w:r>
            <w:r>
              <w:rPr>
                <w:b/>
                <w:bCs/>
                <w:sz w:val="18"/>
                <w:szCs w:val="18"/>
                <w:shd w:val="clear" w:color="auto" w:fill="FFFFFF"/>
                <w:lang w:val="en-GB"/>
              </w:rPr>
              <w:t xml:space="preserve"> </w:t>
            </w:r>
            <w:r w:rsidRPr="0085538E">
              <w:rPr>
                <w:b/>
                <w:bCs/>
                <w:sz w:val="18"/>
                <w:szCs w:val="18"/>
                <w:shd w:val="clear" w:color="auto" w:fill="FFFFFF"/>
                <w:lang w:val="en-GB"/>
              </w:rPr>
              <w:t>type        = ________________</w:t>
            </w:r>
          </w:p>
          <w:p w14:paraId="5F474037" w14:textId="4D01803C" w:rsidR="0085538E" w:rsidRDefault="0085538E" w:rsidP="0085538E">
            <w:pPr>
              <w:rPr>
                <w:shd w:val="clear" w:color="auto" w:fill="FFFFFF"/>
                <w:lang w:val="en-GB"/>
              </w:rPr>
            </w:pPr>
            <w:r w:rsidRPr="0085538E">
              <w:rPr>
                <w:b/>
                <w:bCs/>
                <w:sz w:val="18"/>
                <w:szCs w:val="18"/>
                <w:shd w:val="clear" w:color="auto" w:fill="FFFFFF"/>
                <w:lang w:val="en-GB"/>
              </w:rPr>
              <w:t>}</w:t>
            </w:r>
          </w:p>
        </w:tc>
      </w:tr>
    </w:tbl>
    <w:p w14:paraId="2B25C864" w14:textId="1C4FB564" w:rsidR="005D3D10" w:rsidRPr="00502F6D" w:rsidRDefault="005D3D10" w:rsidP="005D3D10">
      <w:pPr>
        <w:rPr>
          <w:b/>
          <w:bCs/>
          <w:shd w:val="clear" w:color="auto" w:fill="FFFFFF"/>
          <w:lang w:val="en-GB"/>
        </w:rPr>
      </w:pPr>
      <w:r w:rsidRPr="005D3D10">
        <w:rPr>
          <w:shd w:val="clear" w:color="auto" w:fill="FFFFFF"/>
          <w:lang w:val="en-GB"/>
        </w:rPr>
        <w:br/>
        <w:t>You will use this variable as the value for the tags argument in several resources. The data format must be a set of key value pairs.</w:t>
      </w:r>
      <w:r w:rsidRPr="005D3D10">
        <w:rPr>
          <w:shd w:val="clear" w:color="auto" w:fill="FFFFFF"/>
          <w:lang w:val="en-GB"/>
        </w:rPr>
        <w:br/>
      </w:r>
      <w:r w:rsidRPr="005D3D10">
        <w:rPr>
          <w:shd w:val="clear" w:color="auto" w:fill="FFFFFF"/>
          <w:lang w:val="en-GB"/>
        </w:rPr>
        <w:br/>
      </w:r>
      <w:r w:rsidRPr="00502F6D">
        <w:rPr>
          <w:b/>
          <w:bCs/>
          <w:shd w:val="clear" w:color="auto" w:fill="FFFFFF"/>
          <w:lang w:val="en-GB"/>
        </w:rPr>
        <w:t>Which type argument would you use?</w:t>
      </w:r>
    </w:p>
    <w:p w14:paraId="63857D44" w14:textId="7CF0B220" w:rsidR="005D3D10" w:rsidRPr="005D3D10" w:rsidRDefault="005D3D10" w:rsidP="0032415B">
      <w:pPr>
        <w:pStyle w:val="ListParagraph"/>
        <w:numPr>
          <w:ilvl w:val="0"/>
          <w:numId w:val="94"/>
        </w:numPr>
        <w:rPr>
          <w:shd w:val="clear" w:color="auto" w:fill="FFFFFF"/>
          <w:lang w:val="en-GB"/>
        </w:rPr>
      </w:pPr>
      <w:r w:rsidRPr="005D3D10">
        <w:rPr>
          <w:shd w:val="clear" w:color="auto" w:fill="FFFFFF"/>
          <w:lang w:val="en-GB"/>
        </w:rPr>
        <w:t>type = map(string)</w:t>
      </w:r>
    </w:p>
    <w:p w14:paraId="13238AD9" w14:textId="1DBC080C" w:rsidR="005D3D10" w:rsidRPr="005D3D10" w:rsidRDefault="005D3D10" w:rsidP="0032415B">
      <w:pPr>
        <w:pStyle w:val="ListParagraph"/>
        <w:numPr>
          <w:ilvl w:val="0"/>
          <w:numId w:val="94"/>
        </w:numPr>
        <w:rPr>
          <w:shd w:val="clear" w:color="auto" w:fill="FFFFFF"/>
          <w:lang w:val="en-GB"/>
        </w:rPr>
      </w:pPr>
      <w:r w:rsidRPr="005D3D10">
        <w:rPr>
          <w:shd w:val="clear" w:color="auto" w:fill="FFFFFF"/>
          <w:lang w:val="en-GB"/>
        </w:rPr>
        <w:t>type = any</w:t>
      </w:r>
    </w:p>
    <w:p w14:paraId="559264F2" w14:textId="36D9E22C" w:rsidR="005D3D10" w:rsidRPr="005D3D10" w:rsidRDefault="005D3D10" w:rsidP="0032415B">
      <w:pPr>
        <w:pStyle w:val="ListParagraph"/>
        <w:numPr>
          <w:ilvl w:val="0"/>
          <w:numId w:val="94"/>
        </w:numPr>
        <w:rPr>
          <w:shd w:val="clear" w:color="auto" w:fill="FFFFFF"/>
          <w:lang w:val="en-GB"/>
        </w:rPr>
      </w:pPr>
      <w:r w:rsidRPr="005D3D10">
        <w:rPr>
          <w:shd w:val="clear" w:color="auto" w:fill="FFFFFF"/>
          <w:lang w:val="en-GB"/>
        </w:rPr>
        <w:t>type = list(string)</w:t>
      </w:r>
    </w:p>
    <w:p w14:paraId="6C378801" w14:textId="0EDDEDA8" w:rsidR="005D3D10" w:rsidRPr="005D3D10" w:rsidRDefault="005D3D10" w:rsidP="0032415B">
      <w:pPr>
        <w:pStyle w:val="ListParagraph"/>
        <w:numPr>
          <w:ilvl w:val="0"/>
          <w:numId w:val="94"/>
        </w:numPr>
        <w:rPr>
          <w:shd w:val="clear" w:color="auto" w:fill="FFFFFF"/>
          <w:lang w:val="en-GB"/>
        </w:rPr>
      </w:pPr>
      <w:r w:rsidRPr="005D3D10">
        <w:rPr>
          <w:shd w:val="clear" w:color="auto" w:fill="FFFFFF"/>
          <w:lang w:val="en-GB"/>
        </w:rPr>
        <w:t>type = object({ tags = string})</w:t>
      </w:r>
    </w:p>
    <w:p w14:paraId="3F1D0F12" w14:textId="77777777" w:rsidR="00031DB1" w:rsidRPr="009A381A" w:rsidRDefault="00031DB1" w:rsidP="00031DB1">
      <w:pPr>
        <w:pStyle w:val="Heading2"/>
        <w:ind w:left="0"/>
        <w:rPr>
          <w:lang w:val="en-US"/>
        </w:rPr>
      </w:pPr>
      <w:r>
        <w:rPr>
          <w:rStyle w:val="Heading2Char"/>
          <w:lang w:val="en-US"/>
        </w:rPr>
        <w:t>Answer</w:t>
      </w:r>
    </w:p>
    <w:p w14:paraId="58D7FD94" w14:textId="411CA5F9" w:rsidR="00031DB1" w:rsidRDefault="00031DB1" w:rsidP="00807B82">
      <w:pPr>
        <w:ind w:left="360"/>
        <w:rPr>
          <w:b/>
          <w:bCs/>
          <w:lang w:val="en-US"/>
        </w:rPr>
      </w:pPr>
      <w:r w:rsidRPr="00357222">
        <w:rPr>
          <w:b/>
          <w:bCs/>
          <w:lang w:val="en-US"/>
        </w:rPr>
        <w:t>Correct Answer:</w:t>
      </w:r>
      <w:r>
        <w:rPr>
          <w:b/>
          <w:bCs/>
          <w:lang w:val="en-US"/>
        </w:rPr>
        <w:t xml:space="preserve"> </w:t>
      </w:r>
      <w:r w:rsidR="00787379">
        <w:rPr>
          <w:b/>
          <w:bCs/>
          <w:lang w:val="en-US"/>
        </w:rPr>
        <w:t>A</w:t>
      </w:r>
      <w:r>
        <w:rPr>
          <w:b/>
          <w:bCs/>
          <w:lang w:val="en-US"/>
        </w:rPr>
        <w:t xml:space="preserve"> </w:t>
      </w:r>
    </w:p>
    <w:p w14:paraId="71280103" w14:textId="77777777" w:rsidR="00031DB1" w:rsidRDefault="00031DB1" w:rsidP="00807B82">
      <w:pPr>
        <w:ind w:left="360"/>
        <w:rPr>
          <w:b/>
          <w:bCs/>
          <w:lang w:val="en-US"/>
        </w:rPr>
      </w:pPr>
      <w:r>
        <w:rPr>
          <w:b/>
          <w:bCs/>
          <w:lang w:val="en-US"/>
        </w:rPr>
        <w:t xml:space="preserve">Explanation: </w:t>
      </w:r>
    </w:p>
    <w:p w14:paraId="4EA286DE" w14:textId="552BE467" w:rsidR="00787379" w:rsidRPr="00192E72" w:rsidRDefault="00DB00C6" w:rsidP="00807B82">
      <w:pPr>
        <w:ind w:left="360"/>
        <w:rPr>
          <w:lang w:val="en-US"/>
        </w:rPr>
      </w:pPr>
      <w:r w:rsidRPr="00DB00C6">
        <w:rPr>
          <w:lang w:val="en-GB"/>
        </w:rPr>
        <w:t xml:space="preserve">A set of key–value pairs in Terraform is represented as a </w:t>
      </w:r>
      <w:r w:rsidRPr="00DB00C6">
        <w:rPr>
          <w:b/>
          <w:bCs/>
          <w:lang w:val="en-GB"/>
        </w:rPr>
        <w:t>map</w:t>
      </w:r>
      <w:r w:rsidRPr="00DB00C6">
        <w:rPr>
          <w:lang w:val="en-GB"/>
        </w:rPr>
        <w:t>, and when both keys and values are strings—as is typical for tags</w:t>
      </w:r>
    </w:p>
    <w:p w14:paraId="26BBBFA9" w14:textId="4612FB08" w:rsidR="00031DB1" w:rsidRPr="00CE29C5" w:rsidRDefault="00031DB1"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36" w:history="1">
        <w:r w:rsidR="005D3D10" w:rsidRPr="005D3D10">
          <w:rPr>
            <w:rStyle w:val="Hyperlink"/>
            <w:lang w:val="en-GB"/>
          </w:rPr>
          <w:t>Exam Terraform Associate 004 topic 2 question 15 discussion - ExamTopics</w:t>
        </w:r>
      </w:hyperlink>
    </w:p>
    <w:p w14:paraId="44C9D49F" w14:textId="77777777" w:rsidR="00AC00C0" w:rsidRDefault="00AC00C0" w:rsidP="00807B82">
      <w:pPr>
        <w:pStyle w:val="Question"/>
        <w:rPr>
          <w:shd w:val="clear" w:color="auto" w:fill="FFFFFF"/>
        </w:rPr>
      </w:pPr>
      <w:r>
        <w:rPr>
          <w:shd w:val="clear" w:color="auto" w:fill="FFFFFF"/>
        </w:rPr>
        <w:t>Question.</w:t>
      </w:r>
    </w:p>
    <w:p w14:paraId="66E94D51" w14:textId="77777777" w:rsidR="00C23403" w:rsidRPr="00C23403" w:rsidRDefault="00C23403" w:rsidP="00C23403">
      <w:pPr>
        <w:rPr>
          <w:shd w:val="clear" w:color="auto" w:fill="FFFFFF"/>
          <w:lang w:val="en-GB"/>
        </w:rPr>
      </w:pPr>
      <w:r w:rsidRPr="00C23403">
        <w:rPr>
          <w:shd w:val="clear" w:color="auto" w:fill="FFFFFF"/>
          <w:lang w:val="en-GB"/>
        </w:rPr>
        <w:t>Which of the following is allowed as a Terraform variable name?</w:t>
      </w:r>
    </w:p>
    <w:p w14:paraId="1F47FE22" w14:textId="6065FF67" w:rsidR="00C23403" w:rsidRPr="00C23403" w:rsidRDefault="00C23403" w:rsidP="0032415B">
      <w:pPr>
        <w:pStyle w:val="ListParagraph"/>
        <w:numPr>
          <w:ilvl w:val="0"/>
          <w:numId w:val="95"/>
        </w:numPr>
        <w:rPr>
          <w:shd w:val="clear" w:color="auto" w:fill="FFFFFF"/>
          <w:lang w:val="en-GB"/>
        </w:rPr>
      </w:pPr>
      <w:r w:rsidRPr="00C23403">
        <w:rPr>
          <w:shd w:val="clear" w:color="auto" w:fill="FFFFFF"/>
          <w:lang w:val="en-GB"/>
        </w:rPr>
        <w:t>name</w:t>
      </w:r>
    </w:p>
    <w:p w14:paraId="27ED32CC" w14:textId="717515FC" w:rsidR="00C23403" w:rsidRPr="00C23403" w:rsidRDefault="00C23403" w:rsidP="0032415B">
      <w:pPr>
        <w:pStyle w:val="ListParagraph"/>
        <w:numPr>
          <w:ilvl w:val="0"/>
          <w:numId w:val="95"/>
        </w:numPr>
        <w:rPr>
          <w:shd w:val="clear" w:color="auto" w:fill="FFFFFF"/>
          <w:lang w:val="en-GB"/>
        </w:rPr>
      </w:pPr>
      <w:r w:rsidRPr="00C23403">
        <w:rPr>
          <w:shd w:val="clear" w:color="auto" w:fill="FFFFFF"/>
          <w:lang w:val="en-GB"/>
        </w:rPr>
        <w:t>source</w:t>
      </w:r>
    </w:p>
    <w:p w14:paraId="51C28AC9" w14:textId="1DAE1770" w:rsidR="00C23403" w:rsidRPr="00C23403" w:rsidRDefault="00C23403" w:rsidP="0032415B">
      <w:pPr>
        <w:pStyle w:val="ListParagraph"/>
        <w:numPr>
          <w:ilvl w:val="0"/>
          <w:numId w:val="95"/>
        </w:numPr>
        <w:rPr>
          <w:shd w:val="clear" w:color="auto" w:fill="FFFFFF"/>
          <w:lang w:val="en-GB"/>
        </w:rPr>
      </w:pPr>
      <w:r w:rsidRPr="00C23403">
        <w:rPr>
          <w:shd w:val="clear" w:color="auto" w:fill="FFFFFF"/>
          <w:lang w:val="en-GB"/>
        </w:rPr>
        <w:t>version</w:t>
      </w:r>
    </w:p>
    <w:p w14:paraId="2F531038" w14:textId="322D82B6" w:rsidR="00C23403" w:rsidRPr="00C23403" w:rsidRDefault="00C23403" w:rsidP="0032415B">
      <w:pPr>
        <w:pStyle w:val="ListParagraph"/>
        <w:numPr>
          <w:ilvl w:val="0"/>
          <w:numId w:val="95"/>
        </w:numPr>
        <w:rPr>
          <w:shd w:val="clear" w:color="auto" w:fill="FFFFFF"/>
          <w:lang w:val="en-GB"/>
        </w:rPr>
      </w:pPr>
      <w:r w:rsidRPr="00C23403">
        <w:rPr>
          <w:shd w:val="clear" w:color="auto" w:fill="FFFFFF"/>
          <w:lang w:val="en-GB"/>
        </w:rPr>
        <w:t>count</w:t>
      </w:r>
    </w:p>
    <w:p w14:paraId="1BEED24A" w14:textId="77777777" w:rsidR="00AC00C0" w:rsidRPr="009A381A" w:rsidRDefault="00AC00C0" w:rsidP="00AC00C0">
      <w:pPr>
        <w:pStyle w:val="Heading2"/>
        <w:ind w:left="0"/>
        <w:rPr>
          <w:lang w:val="en-US"/>
        </w:rPr>
      </w:pPr>
      <w:r>
        <w:rPr>
          <w:rStyle w:val="Heading2Char"/>
          <w:lang w:val="en-US"/>
        </w:rPr>
        <w:t>Answer</w:t>
      </w:r>
    </w:p>
    <w:p w14:paraId="34061974" w14:textId="23E7C3C9" w:rsidR="00AC00C0" w:rsidRDefault="00AC00C0" w:rsidP="00807B82">
      <w:pPr>
        <w:ind w:left="360"/>
        <w:rPr>
          <w:b/>
          <w:bCs/>
          <w:lang w:val="en-US"/>
        </w:rPr>
      </w:pPr>
      <w:r w:rsidRPr="00357222">
        <w:rPr>
          <w:b/>
          <w:bCs/>
          <w:lang w:val="en-US"/>
        </w:rPr>
        <w:t>Correct Answer:</w:t>
      </w:r>
      <w:r>
        <w:rPr>
          <w:b/>
          <w:bCs/>
          <w:lang w:val="en-US"/>
        </w:rPr>
        <w:t xml:space="preserve">  </w:t>
      </w:r>
      <w:r w:rsidR="00C23403">
        <w:rPr>
          <w:b/>
          <w:bCs/>
          <w:lang w:val="en-US"/>
        </w:rPr>
        <w:t>A</w:t>
      </w:r>
    </w:p>
    <w:p w14:paraId="690B564C" w14:textId="77777777" w:rsidR="00AC00C0" w:rsidRPr="00192E72" w:rsidRDefault="00AC00C0" w:rsidP="00807B82">
      <w:pPr>
        <w:ind w:left="360"/>
        <w:rPr>
          <w:lang w:val="en-US"/>
        </w:rPr>
      </w:pPr>
      <w:r>
        <w:rPr>
          <w:b/>
          <w:bCs/>
          <w:lang w:val="en-US"/>
        </w:rPr>
        <w:t xml:space="preserve">Explanation: </w:t>
      </w:r>
    </w:p>
    <w:p w14:paraId="72FA95AC" w14:textId="6D31B652" w:rsidR="00AC00C0" w:rsidRPr="00AC00C0" w:rsidRDefault="00AC00C0"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37" w:history="1">
        <w:r w:rsidRPr="00AC00C0">
          <w:rPr>
            <w:rStyle w:val="Hyperlink"/>
            <w:lang w:val="en-GB"/>
          </w:rPr>
          <w:t>Exam Terraform Associate 004 topic 2 question 16 discussion - ExamTopics</w:t>
        </w:r>
      </w:hyperlink>
    </w:p>
    <w:p w14:paraId="1DE3610C"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370ED38A" w14:textId="77777777" w:rsidR="007C6517" w:rsidRPr="007C6517" w:rsidRDefault="007C6517" w:rsidP="007C6517">
      <w:pPr>
        <w:rPr>
          <w:shd w:val="clear" w:color="auto" w:fill="FFFFFF"/>
          <w:lang w:val="en-GB"/>
        </w:rPr>
      </w:pPr>
      <w:r w:rsidRPr="007C6517">
        <w:rPr>
          <w:b/>
          <w:bCs/>
          <w:i/>
          <w:iCs/>
          <w:shd w:val="clear" w:color="auto" w:fill="FFFFFF"/>
          <w:lang w:val="en-GB"/>
        </w:rPr>
        <w:t>terraform init</w:t>
      </w:r>
      <w:r w:rsidRPr="007C6517">
        <w:rPr>
          <w:shd w:val="clear" w:color="auto" w:fill="FFFFFF"/>
          <w:lang w:val="en-GB"/>
        </w:rPr>
        <w:t xml:space="preserve"> creates an example </w:t>
      </w:r>
      <w:r w:rsidRPr="002E60A2">
        <w:rPr>
          <w:b/>
          <w:bCs/>
          <w:shd w:val="clear" w:color="auto" w:fill="FFFFFF"/>
          <w:lang w:val="en-GB"/>
        </w:rPr>
        <w:t>main.tf</w:t>
      </w:r>
      <w:r w:rsidRPr="007C6517">
        <w:rPr>
          <w:shd w:val="clear" w:color="auto" w:fill="FFFFFF"/>
          <w:lang w:val="en-GB"/>
        </w:rPr>
        <w:t xml:space="preserve"> file in the current directory.</w:t>
      </w:r>
    </w:p>
    <w:p w14:paraId="4ED6283A" w14:textId="77777777" w:rsidR="007C6517" w:rsidRPr="007C6517" w:rsidRDefault="007C6517" w:rsidP="0032415B">
      <w:pPr>
        <w:numPr>
          <w:ilvl w:val="0"/>
          <w:numId w:val="27"/>
        </w:numPr>
        <w:contextualSpacing/>
        <w:rPr>
          <w:shd w:val="clear" w:color="auto" w:fill="FFFFFF"/>
          <w:lang w:val="en-GB"/>
        </w:rPr>
      </w:pPr>
      <w:r w:rsidRPr="007C6517">
        <w:rPr>
          <w:shd w:val="clear" w:color="auto" w:fill="FFFFFF"/>
          <w:lang w:val="en-GB"/>
        </w:rPr>
        <w:t>True</w:t>
      </w:r>
    </w:p>
    <w:p w14:paraId="08D223C6" w14:textId="77777777" w:rsidR="007C6517" w:rsidRPr="007C6517" w:rsidRDefault="007C6517" w:rsidP="0032415B">
      <w:pPr>
        <w:numPr>
          <w:ilvl w:val="0"/>
          <w:numId w:val="27"/>
        </w:numPr>
        <w:contextualSpacing/>
        <w:rPr>
          <w:shd w:val="clear" w:color="auto" w:fill="FFFFFF"/>
          <w:lang w:val="en-GB"/>
        </w:rPr>
      </w:pPr>
      <w:r w:rsidRPr="007C6517">
        <w:rPr>
          <w:shd w:val="clear" w:color="auto" w:fill="FFFFFF"/>
          <w:lang w:val="en-GB"/>
        </w:rPr>
        <w:t>False</w:t>
      </w:r>
    </w:p>
    <w:p w14:paraId="00B30939"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F757C36" w14:textId="77777777" w:rsidR="007C6517" w:rsidRPr="007C6517" w:rsidRDefault="007C6517" w:rsidP="007C6517">
      <w:pPr>
        <w:ind w:left="360"/>
        <w:rPr>
          <w:b/>
          <w:bCs/>
          <w:lang w:val="en-US"/>
        </w:rPr>
      </w:pPr>
      <w:r w:rsidRPr="007C6517">
        <w:rPr>
          <w:b/>
          <w:bCs/>
          <w:lang w:val="en-US"/>
        </w:rPr>
        <w:t>Correct Answer:  B</w:t>
      </w:r>
    </w:p>
    <w:p w14:paraId="092B1FC7" w14:textId="77777777" w:rsidR="007C6517" w:rsidRPr="007C6517" w:rsidRDefault="007C6517" w:rsidP="007C6517">
      <w:pPr>
        <w:ind w:left="360"/>
        <w:rPr>
          <w:lang w:val="en-US"/>
        </w:rPr>
      </w:pPr>
      <w:r w:rsidRPr="007C6517">
        <w:rPr>
          <w:b/>
          <w:bCs/>
          <w:lang w:val="en-US"/>
        </w:rPr>
        <w:t xml:space="preserve">Explanation: </w:t>
      </w:r>
    </w:p>
    <w:p w14:paraId="566ED38F"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38" w:history="1">
        <w:r w:rsidRPr="007C6517">
          <w:rPr>
            <w:color w:val="467886" w:themeColor="hyperlink"/>
            <w:u w:val="single"/>
            <w:lang w:val="en-GB"/>
          </w:rPr>
          <w:t>Exam Terraform Associate 004 topic 3 question 1 discussion - ExamTopics</w:t>
        </w:r>
      </w:hyperlink>
    </w:p>
    <w:p w14:paraId="74B6EC9D"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8A030CF" w14:textId="77777777" w:rsidR="007C6517" w:rsidRPr="007C6517" w:rsidRDefault="007C6517" w:rsidP="007C6517">
      <w:pPr>
        <w:rPr>
          <w:shd w:val="clear" w:color="auto" w:fill="FFFFFF"/>
          <w:lang w:val="en-GB"/>
        </w:rPr>
      </w:pPr>
      <w:r w:rsidRPr="007C6517">
        <w:rPr>
          <w:shd w:val="clear" w:color="auto" w:fill="FFFFFF"/>
          <w:lang w:val="en-GB"/>
        </w:rPr>
        <w:t>Which command must you run before you run a plan or apply for the first time?</w:t>
      </w:r>
    </w:p>
    <w:p w14:paraId="247D2CB9" w14:textId="77777777" w:rsidR="007C6517" w:rsidRPr="007C6517" w:rsidRDefault="007C6517" w:rsidP="0032415B">
      <w:pPr>
        <w:numPr>
          <w:ilvl w:val="0"/>
          <w:numId w:val="24"/>
        </w:numPr>
        <w:contextualSpacing/>
        <w:rPr>
          <w:shd w:val="clear" w:color="auto" w:fill="FFFFFF"/>
          <w:lang w:val="en-GB"/>
        </w:rPr>
      </w:pPr>
      <w:r w:rsidRPr="007C6517">
        <w:rPr>
          <w:shd w:val="clear" w:color="auto" w:fill="FFFFFF"/>
          <w:lang w:val="en-GB"/>
        </w:rPr>
        <w:t>terraform validate</w:t>
      </w:r>
    </w:p>
    <w:p w14:paraId="71297F89" w14:textId="77777777" w:rsidR="007C6517" w:rsidRPr="007C6517" w:rsidRDefault="007C6517" w:rsidP="0032415B">
      <w:pPr>
        <w:numPr>
          <w:ilvl w:val="0"/>
          <w:numId w:val="24"/>
        </w:numPr>
        <w:contextualSpacing/>
        <w:rPr>
          <w:shd w:val="clear" w:color="auto" w:fill="FFFFFF"/>
          <w:lang w:val="en-GB"/>
        </w:rPr>
      </w:pPr>
      <w:r w:rsidRPr="007C6517">
        <w:rPr>
          <w:shd w:val="clear" w:color="auto" w:fill="FFFFFF"/>
          <w:lang w:val="en-GB"/>
        </w:rPr>
        <w:t>terraform workspace</w:t>
      </w:r>
    </w:p>
    <w:p w14:paraId="600E8BCD" w14:textId="77777777" w:rsidR="007C6517" w:rsidRPr="007C6517" w:rsidRDefault="007C6517" w:rsidP="0032415B">
      <w:pPr>
        <w:numPr>
          <w:ilvl w:val="0"/>
          <w:numId w:val="24"/>
        </w:numPr>
        <w:contextualSpacing/>
        <w:rPr>
          <w:shd w:val="clear" w:color="auto" w:fill="FFFFFF"/>
          <w:lang w:val="en-GB"/>
        </w:rPr>
      </w:pPr>
      <w:r w:rsidRPr="007C6517">
        <w:rPr>
          <w:shd w:val="clear" w:color="auto" w:fill="FFFFFF"/>
          <w:lang w:val="en-GB"/>
        </w:rPr>
        <w:t>terraform import</w:t>
      </w:r>
    </w:p>
    <w:p w14:paraId="29161A01" w14:textId="77777777" w:rsidR="007C6517" w:rsidRPr="007C6517" w:rsidRDefault="007C6517" w:rsidP="0032415B">
      <w:pPr>
        <w:numPr>
          <w:ilvl w:val="0"/>
          <w:numId w:val="24"/>
        </w:numPr>
        <w:contextualSpacing/>
        <w:rPr>
          <w:shd w:val="clear" w:color="auto" w:fill="FFFFFF"/>
          <w:lang w:val="en-GB"/>
        </w:rPr>
      </w:pPr>
      <w:r w:rsidRPr="007C6517">
        <w:rPr>
          <w:shd w:val="clear" w:color="auto" w:fill="FFFFFF"/>
          <w:lang w:val="en-GB"/>
        </w:rPr>
        <w:t>terraform init</w:t>
      </w:r>
    </w:p>
    <w:p w14:paraId="4FF06CBB"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5883001" w14:textId="77777777" w:rsidR="007C6517" w:rsidRPr="007C6517" w:rsidRDefault="007C6517" w:rsidP="007C6517">
      <w:pPr>
        <w:ind w:left="360"/>
        <w:rPr>
          <w:b/>
          <w:bCs/>
          <w:lang w:val="en-US"/>
        </w:rPr>
      </w:pPr>
      <w:r w:rsidRPr="007C6517">
        <w:rPr>
          <w:b/>
          <w:bCs/>
          <w:lang w:val="en-US"/>
        </w:rPr>
        <w:t>Correct Answer:  D</w:t>
      </w:r>
    </w:p>
    <w:p w14:paraId="64A669AE" w14:textId="77777777" w:rsidR="007C6517" w:rsidRPr="007C6517" w:rsidRDefault="007C6517" w:rsidP="007C6517">
      <w:pPr>
        <w:ind w:left="360"/>
        <w:rPr>
          <w:lang w:val="en-US"/>
        </w:rPr>
      </w:pPr>
      <w:r w:rsidRPr="007C6517">
        <w:rPr>
          <w:b/>
          <w:bCs/>
          <w:lang w:val="en-US"/>
        </w:rPr>
        <w:t xml:space="preserve">Explanation: </w:t>
      </w:r>
    </w:p>
    <w:p w14:paraId="5F3137D0"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39" w:history="1">
        <w:r w:rsidRPr="007C6517">
          <w:rPr>
            <w:color w:val="467886" w:themeColor="hyperlink"/>
            <w:u w:val="single"/>
            <w:lang w:val="en-GB"/>
          </w:rPr>
          <w:t>Exam Terraform Associate 004 topic 3 question 2 discussion - ExamTopics</w:t>
        </w:r>
      </w:hyperlink>
    </w:p>
    <w:p w14:paraId="7E370D36"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102CAFA" w14:textId="77777777" w:rsidR="007C6517" w:rsidRPr="007C6517" w:rsidRDefault="007C6517" w:rsidP="007C6517">
      <w:pPr>
        <w:rPr>
          <w:shd w:val="clear" w:color="auto" w:fill="FFFFFF"/>
          <w:lang w:val="en-GB"/>
        </w:rPr>
      </w:pPr>
      <w:r w:rsidRPr="007C6517">
        <w:rPr>
          <w:shd w:val="clear" w:color="auto" w:fill="FFFFFF"/>
          <w:lang w:val="en-GB"/>
        </w:rPr>
        <w:t>As a developer, you want to ensure your plugins are up-to-date with the latest versions.</w:t>
      </w:r>
      <w:r w:rsidRPr="007C6517">
        <w:rPr>
          <w:shd w:val="clear" w:color="auto" w:fill="FFFFFF"/>
          <w:lang w:val="en-GB"/>
        </w:rPr>
        <w:br/>
        <w:t>Which Terraform command should you use?</w:t>
      </w:r>
    </w:p>
    <w:p w14:paraId="0331A421" w14:textId="77777777" w:rsidR="007C6517" w:rsidRPr="007C6517" w:rsidRDefault="007C6517" w:rsidP="0032415B">
      <w:pPr>
        <w:numPr>
          <w:ilvl w:val="0"/>
          <w:numId w:val="22"/>
        </w:numPr>
        <w:contextualSpacing/>
        <w:rPr>
          <w:shd w:val="clear" w:color="auto" w:fill="FFFFFF"/>
          <w:lang w:val="en-GB"/>
        </w:rPr>
      </w:pPr>
      <w:r w:rsidRPr="007C6517">
        <w:rPr>
          <w:shd w:val="clear" w:color="auto" w:fill="FFFFFF"/>
          <w:lang w:val="en-GB"/>
        </w:rPr>
        <w:t>terraform apply -upgrade</w:t>
      </w:r>
    </w:p>
    <w:p w14:paraId="22722828" w14:textId="77777777" w:rsidR="007C6517" w:rsidRPr="007C6517" w:rsidRDefault="007C6517" w:rsidP="0032415B">
      <w:pPr>
        <w:numPr>
          <w:ilvl w:val="0"/>
          <w:numId w:val="22"/>
        </w:numPr>
        <w:contextualSpacing/>
        <w:rPr>
          <w:shd w:val="clear" w:color="auto" w:fill="FFFFFF"/>
          <w:lang w:val="en-GB"/>
        </w:rPr>
      </w:pPr>
      <w:r w:rsidRPr="007C6517">
        <w:rPr>
          <w:shd w:val="clear" w:color="auto" w:fill="FFFFFF"/>
          <w:lang w:val="en-GB"/>
        </w:rPr>
        <w:t>terraform providers -upgrade</w:t>
      </w:r>
    </w:p>
    <w:p w14:paraId="107B59C8" w14:textId="77777777" w:rsidR="007C6517" w:rsidRPr="007C6517" w:rsidRDefault="007C6517" w:rsidP="0032415B">
      <w:pPr>
        <w:numPr>
          <w:ilvl w:val="0"/>
          <w:numId w:val="22"/>
        </w:numPr>
        <w:contextualSpacing/>
        <w:rPr>
          <w:shd w:val="clear" w:color="auto" w:fill="FFFFFF"/>
          <w:lang w:val="en-GB"/>
        </w:rPr>
      </w:pPr>
      <w:r w:rsidRPr="007C6517">
        <w:rPr>
          <w:shd w:val="clear" w:color="auto" w:fill="FFFFFF"/>
          <w:lang w:val="en-GB"/>
        </w:rPr>
        <w:t>terraform init -upgrade</w:t>
      </w:r>
    </w:p>
    <w:p w14:paraId="67301091" w14:textId="77777777" w:rsidR="007C6517" w:rsidRPr="007C6517" w:rsidRDefault="007C6517" w:rsidP="0032415B">
      <w:pPr>
        <w:numPr>
          <w:ilvl w:val="0"/>
          <w:numId w:val="22"/>
        </w:numPr>
        <w:contextualSpacing/>
        <w:rPr>
          <w:shd w:val="clear" w:color="auto" w:fill="FFFFFF"/>
          <w:lang w:val="en-GB"/>
        </w:rPr>
      </w:pPr>
      <w:r w:rsidRPr="007C6517">
        <w:rPr>
          <w:shd w:val="clear" w:color="auto" w:fill="FFFFFF"/>
          <w:lang w:val="en-GB"/>
        </w:rPr>
        <w:t>terraform refresh -upgrade</w:t>
      </w:r>
    </w:p>
    <w:p w14:paraId="39F86C62"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A62C00D" w14:textId="77777777" w:rsidR="007C6517" w:rsidRPr="007C6517" w:rsidRDefault="007C6517" w:rsidP="007C6517">
      <w:pPr>
        <w:ind w:left="360"/>
        <w:rPr>
          <w:b/>
          <w:bCs/>
          <w:lang w:val="en-US"/>
        </w:rPr>
      </w:pPr>
      <w:r w:rsidRPr="007C6517">
        <w:rPr>
          <w:b/>
          <w:bCs/>
          <w:lang w:val="en-US"/>
        </w:rPr>
        <w:t>Correct Answer:  C</w:t>
      </w:r>
    </w:p>
    <w:p w14:paraId="096E5B0A" w14:textId="77777777" w:rsidR="007C6517" w:rsidRPr="007C6517" w:rsidRDefault="007C6517" w:rsidP="007C6517">
      <w:pPr>
        <w:ind w:left="360"/>
        <w:rPr>
          <w:lang w:val="en-US"/>
        </w:rPr>
      </w:pPr>
      <w:r w:rsidRPr="007C6517">
        <w:rPr>
          <w:b/>
          <w:bCs/>
          <w:lang w:val="en-US"/>
        </w:rPr>
        <w:t xml:space="preserve">Explanation: </w:t>
      </w:r>
    </w:p>
    <w:p w14:paraId="69A73777"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40" w:history="1">
        <w:r w:rsidRPr="007C6517">
          <w:rPr>
            <w:color w:val="467886" w:themeColor="hyperlink"/>
            <w:u w:val="single"/>
            <w:lang w:val="en-GB"/>
          </w:rPr>
          <w:t>Exam Terraform Associate 004 topic 3 question 3 discussion - ExamTopics</w:t>
        </w:r>
      </w:hyperlink>
    </w:p>
    <w:p w14:paraId="4F07D03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79CB6461" w14:textId="77777777" w:rsidR="007C6517" w:rsidRPr="007C6517" w:rsidRDefault="007C6517" w:rsidP="007C6517">
      <w:pPr>
        <w:rPr>
          <w:shd w:val="clear" w:color="auto" w:fill="FFFFFF"/>
          <w:lang w:val="en-GB"/>
        </w:rPr>
      </w:pPr>
      <w:r w:rsidRPr="007C6517">
        <w:rPr>
          <w:shd w:val="clear" w:color="auto" w:fill="FFFFFF"/>
          <w:lang w:val="en-GB"/>
        </w:rPr>
        <w:t xml:space="preserve">What does terraform apply change after you approve the execution plan? </w:t>
      </w:r>
      <w:r w:rsidRPr="007C6517">
        <w:rPr>
          <w:b/>
          <w:bCs/>
          <w:shd w:val="clear" w:color="auto" w:fill="FFFFFF"/>
          <w:lang w:val="en-GB"/>
        </w:rPr>
        <w:t>(Choose two.)</w:t>
      </w:r>
    </w:p>
    <w:p w14:paraId="0AD6E95C" w14:textId="77777777" w:rsidR="007C6517" w:rsidRPr="007C6517" w:rsidRDefault="007C6517" w:rsidP="0032415B">
      <w:pPr>
        <w:numPr>
          <w:ilvl w:val="0"/>
          <w:numId w:val="21"/>
        </w:numPr>
        <w:contextualSpacing/>
        <w:rPr>
          <w:shd w:val="clear" w:color="auto" w:fill="FFFFFF"/>
          <w:lang w:val="en-GB"/>
        </w:rPr>
      </w:pPr>
      <w:r w:rsidRPr="007C6517">
        <w:rPr>
          <w:shd w:val="clear" w:color="auto" w:fill="FFFFFF"/>
          <w:lang w:val="en-GB"/>
        </w:rPr>
        <w:t>The state file</w:t>
      </w:r>
    </w:p>
    <w:p w14:paraId="71C3154F" w14:textId="77777777" w:rsidR="007C6517" w:rsidRPr="007C6517" w:rsidRDefault="007C6517" w:rsidP="0032415B">
      <w:pPr>
        <w:numPr>
          <w:ilvl w:val="0"/>
          <w:numId w:val="21"/>
        </w:numPr>
        <w:contextualSpacing/>
        <w:rPr>
          <w:shd w:val="clear" w:color="auto" w:fill="FFFFFF"/>
          <w:lang w:val="en-GB"/>
        </w:rPr>
      </w:pPr>
      <w:r w:rsidRPr="007C6517">
        <w:rPr>
          <w:shd w:val="clear" w:color="auto" w:fill="FFFFFF"/>
          <w:lang w:val="en-GB"/>
        </w:rPr>
        <w:t>The cloud infrastructure</w:t>
      </w:r>
    </w:p>
    <w:p w14:paraId="64155BF4" w14:textId="77777777" w:rsidR="007C6517" w:rsidRPr="007C6517" w:rsidRDefault="007C6517" w:rsidP="0032415B">
      <w:pPr>
        <w:numPr>
          <w:ilvl w:val="0"/>
          <w:numId w:val="21"/>
        </w:numPr>
        <w:contextualSpacing/>
        <w:rPr>
          <w:shd w:val="clear" w:color="auto" w:fill="FFFFFF"/>
          <w:lang w:val="en-GB"/>
        </w:rPr>
      </w:pPr>
      <w:r w:rsidRPr="007C6517">
        <w:rPr>
          <w:shd w:val="clear" w:color="auto" w:fill="FFFFFF"/>
          <w:lang w:val="en-GB"/>
        </w:rPr>
        <w:t>The execution plan</w:t>
      </w:r>
    </w:p>
    <w:p w14:paraId="22757AFB" w14:textId="77777777" w:rsidR="007C6517" w:rsidRPr="007C6517" w:rsidRDefault="007C6517" w:rsidP="0032415B">
      <w:pPr>
        <w:numPr>
          <w:ilvl w:val="0"/>
          <w:numId w:val="21"/>
        </w:numPr>
        <w:contextualSpacing/>
        <w:rPr>
          <w:shd w:val="clear" w:color="auto" w:fill="FFFFFF"/>
          <w:lang w:val="en-GB"/>
        </w:rPr>
      </w:pPr>
      <w:r w:rsidRPr="007C6517">
        <w:rPr>
          <w:shd w:val="clear" w:color="auto" w:fill="FFFFFF"/>
          <w:lang w:val="en-GB"/>
        </w:rPr>
        <w:t>The Terraform code</w:t>
      </w:r>
    </w:p>
    <w:p w14:paraId="0FFBB2C6" w14:textId="77777777" w:rsidR="007C6517" w:rsidRPr="007C6517" w:rsidRDefault="007C6517" w:rsidP="0032415B">
      <w:pPr>
        <w:numPr>
          <w:ilvl w:val="0"/>
          <w:numId w:val="21"/>
        </w:numPr>
        <w:contextualSpacing/>
        <w:rPr>
          <w:lang w:val="en-US"/>
        </w:rPr>
      </w:pPr>
      <w:r w:rsidRPr="007C6517">
        <w:rPr>
          <w:shd w:val="clear" w:color="auto" w:fill="FFFFFF"/>
          <w:lang w:val="en-GB"/>
        </w:rPr>
        <w:t>The .terraform directory</w:t>
      </w:r>
    </w:p>
    <w:p w14:paraId="46060343" w14:textId="77777777" w:rsidR="007C6517" w:rsidRPr="007C6517" w:rsidRDefault="007C6517" w:rsidP="00D46656">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FB7F70E" w14:textId="77777777" w:rsidR="007C6517" w:rsidRPr="007C6517" w:rsidRDefault="007C6517" w:rsidP="007C6517">
      <w:pPr>
        <w:ind w:left="360"/>
        <w:rPr>
          <w:b/>
          <w:bCs/>
          <w:lang w:val="en-US"/>
        </w:rPr>
      </w:pPr>
      <w:r w:rsidRPr="007C6517">
        <w:rPr>
          <w:b/>
          <w:bCs/>
          <w:lang w:val="en-US"/>
        </w:rPr>
        <w:t>Correct Answer:  A,B</w:t>
      </w:r>
    </w:p>
    <w:p w14:paraId="7F8DCC7E" w14:textId="77777777" w:rsidR="007C6517" w:rsidRPr="007C6517" w:rsidRDefault="007C6517" w:rsidP="007C6517">
      <w:pPr>
        <w:ind w:left="360"/>
        <w:rPr>
          <w:lang w:val="en-US"/>
        </w:rPr>
      </w:pPr>
      <w:r w:rsidRPr="007C6517">
        <w:rPr>
          <w:b/>
          <w:bCs/>
          <w:lang w:val="en-US"/>
        </w:rPr>
        <w:t xml:space="preserve">Explanation: </w:t>
      </w:r>
    </w:p>
    <w:p w14:paraId="7DEAFA13"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41" w:history="1">
        <w:r w:rsidRPr="007C6517">
          <w:rPr>
            <w:color w:val="467886" w:themeColor="hyperlink"/>
            <w:u w:val="single"/>
            <w:lang w:val="en-GB"/>
          </w:rPr>
          <w:t>Exam Terraform Associate 004 topic 3 question 4 discussion - ExamTopics</w:t>
        </w:r>
      </w:hyperlink>
    </w:p>
    <w:p w14:paraId="3A88B84B" w14:textId="0C490F6F"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A12E5CC" w14:textId="77777777" w:rsidR="007C6517" w:rsidRPr="007C6517" w:rsidRDefault="007C6517" w:rsidP="007C6517">
      <w:pPr>
        <w:rPr>
          <w:shd w:val="clear" w:color="auto" w:fill="FFFFFF"/>
          <w:lang w:val="en-GB"/>
        </w:rPr>
      </w:pPr>
      <w:r w:rsidRPr="007C6517">
        <w:rPr>
          <w:shd w:val="clear" w:color="auto" w:fill="FFFFFF"/>
          <w:lang w:val="en-GB"/>
        </w:rPr>
        <w:t>You modified your local Terraform configuration and ran terraform plan to review the changes. Simultaneously, your teammate manually modified the infrastructure component you are working on.</w:t>
      </w:r>
      <w:r w:rsidRPr="007C6517">
        <w:rPr>
          <w:shd w:val="clear" w:color="auto" w:fill="FFFFFF"/>
          <w:lang w:val="en-GB"/>
        </w:rPr>
        <w:br/>
        <w:t>Since you already ran terraform plan locally, the execution plan for terraform apply will be the same.</w:t>
      </w:r>
    </w:p>
    <w:p w14:paraId="320680B4" w14:textId="77777777" w:rsidR="007C6517" w:rsidRPr="007C6517" w:rsidRDefault="007C6517" w:rsidP="0032415B">
      <w:pPr>
        <w:numPr>
          <w:ilvl w:val="0"/>
          <w:numId w:val="20"/>
        </w:numPr>
        <w:contextualSpacing/>
        <w:rPr>
          <w:shd w:val="clear" w:color="auto" w:fill="FFFFFF"/>
          <w:lang w:val="en-GB"/>
        </w:rPr>
      </w:pPr>
      <w:r w:rsidRPr="007C6517">
        <w:rPr>
          <w:shd w:val="clear" w:color="auto" w:fill="FFFFFF"/>
          <w:lang w:val="en-GB"/>
        </w:rPr>
        <w:t>True</w:t>
      </w:r>
    </w:p>
    <w:p w14:paraId="3E8438B5" w14:textId="77777777" w:rsidR="007C6517" w:rsidRPr="007C6517" w:rsidRDefault="007C6517" w:rsidP="0032415B">
      <w:pPr>
        <w:numPr>
          <w:ilvl w:val="0"/>
          <w:numId w:val="20"/>
        </w:numPr>
        <w:contextualSpacing/>
        <w:rPr>
          <w:shd w:val="clear" w:color="auto" w:fill="FFFFFF"/>
          <w:lang w:val="en-GB"/>
        </w:rPr>
      </w:pPr>
      <w:r w:rsidRPr="007C6517">
        <w:rPr>
          <w:shd w:val="clear" w:color="auto" w:fill="FFFFFF"/>
          <w:lang w:val="en-GB"/>
        </w:rPr>
        <w:t>False</w:t>
      </w:r>
    </w:p>
    <w:p w14:paraId="71803DE2"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FD307E7" w14:textId="0FC11232" w:rsidR="007C6517" w:rsidRPr="007C6517" w:rsidRDefault="007C6517" w:rsidP="007C6517">
      <w:pPr>
        <w:ind w:left="360"/>
        <w:rPr>
          <w:b/>
          <w:bCs/>
          <w:lang w:val="en-US"/>
        </w:rPr>
      </w:pPr>
      <w:r w:rsidRPr="007C6517">
        <w:rPr>
          <w:b/>
          <w:bCs/>
          <w:lang w:val="en-US"/>
        </w:rPr>
        <w:t xml:space="preserve">Correct Answer:  </w:t>
      </w:r>
      <w:r w:rsidR="00B42A0F">
        <w:rPr>
          <w:b/>
          <w:bCs/>
          <w:lang w:val="en-US"/>
        </w:rPr>
        <w:t>B</w:t>
      </w:r>
    </w:p>
    <w:p w14:paraId="3DE30C0C" w14:textId="77777777" w:rsidR="007C6517" w:rsidRDefault="007C6517" w:rsidP="007C6517">
      <w:pPr>
        <w:ind w:left="360"/>
        <w:rPr>
          <w:b/>
          <w:bCs/>
          <w:lang w:val="en-US"/>
        </w:rPr>
      </w:pPr>
      <w:r w:rsidRPr="007C6517">
        <w:rPr>
          <w:b/>
          <w:bCs/>
          <w:lang w:val="en-US"/>
        </w:rPr>
        <w:t xml:space="preserve">Explanation: </w:t>
      </w:r>
    </w:p>
    <w:p w14:paraId="0DB21516" w14:textId="41DF0AE2" w:rsidR="00FD68E2" w:rsidRDefault="00FD68E2" w:rsidP="007C6517">
      <w:pPr>
        <w:ind w:left="360"/>
        <w:rPr>
          <w:lang w:val="en-US"/>
        </w:rPr>
      </w:pPr>
      <w:r w:rsidRPr="00FD68E2">
        <w:rPr>
          <w:b/>
          <w:bCs/>
          <w:i/>
          <w:iCs/>
          <w:lang w:val="en-US"/>
        </w:rPr>
        <w:t>terraform apply</w:t>
      </w:r>
      <w:r w:rsidRPr="00FD68E2">
        <w:rPr>
          <w:lang w:val="en-US"/>
        </w:rPr>
        <w:t xml:space="preserve"> always refreshes the state before creating the final plan.</w:t>
      </w:r>
    </w:p>
    <w:p w14:paraId="4B488A38" w14:textId="0FCEDAF1" w:rsidR="00B42A0F" w:rsidRPr="007C6517" w:rsidRDefault="00FD68E2" w:rsidP="007C6517">
      <w:pPr>
        <w:ind w:left="360"/>
        <w:rPr>
          <w:lang w:val="en-US"/>
        </w:rPr>
      </w:pPr>
      <w:r w:rsidRPr="00FD68E2">
        <w:rPr>
          <w:lang w:val="en-US"/>
        </w:rPr>
        <w:t>Running terraform plan does not lock in the execution plan. If your teammate manually changes the infrastructure after you run plan but before you run apply, Terraform will detect those changes during the next refresh phase.</w:t>
      </w:r>
    </w:p>
    <w:p w14:paraId="4A520E1D"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42" w:history="1">
        <w:r w:rsidRPr="007C6517">
          <w:rPr>
            <w:color w:val="467886" w:themeColor="hyperlink"/>
            <w:u w:val="single"/>
            <w:lang w:val="en-GB"/>
          </w:rPr>
          <w:t>Exam Terraform Associate 004 topic 3 question 5 discussion - ExamTopics</w:t>
        </w:r>
      </w:hyperlink>
    </w:p>
    <w:p w14:paraId="5CA0B288"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BEDEED7" w14:textId="77777777" w:rsidR="007C6517" w:rsidRPr="007C6517" w:rsidRDefault="007C6517" w:rsidP="007C6517">
      <w:pPr>
        <w:rPr>
          <w:shd w:val="clear" w:color="auto" w:fill="FFFFFF"/>
          <w:lang w:val="en-GB"/>
        </w:rPr>
      </w:pPr>
      <w:r w:rsidRPr="007C6517">
        <w:rPr>
          <w:shd w:val="clear" w:color="auto" w:fill="FFFFFF"/>
          <w:lang w:val="en-GB"/>
        </w:rPr>
        <w:t>Which is the correct workflow for deploying new infrastructure with Terraform?</w:t>
      </w:r>
    </w:p>
    <w:p w14:paraId="11F06302" w14:textId="77777777" w:rsidR="007C6517" w:rsidRPr="007C6517" w:rsidRDefault="007C6517" w:rsidP="0032415B">
      <w:pPr>
        <w:numPr>
          <w:ilvl w:val="0"/>
          <w:numId w:val="17"/>
        </w:numPr>
        <w:contextualSpacing/>
        <w:rPr>
          <w:shd w:val="clear" w:color="auto" w:fill="FFFFFF"/>
          <w:lang w:val="en-GB"/>
        </w:rPr>
      </w:pPr>
      <w:r w:rsidRPr="007C6517">
        <w:rPr>
          <w:shd w:val="clear" w:color="auto" w:fill="FFFFFF"/>
          <w:lang w:val="en-GB"/>
        </w:rPr>
        <w:t>1. Write Terraform configuration.</w:t>
      </w:r>
      <w:r w:rsidRPr="007C6517">
        <w:rPr>
          <w:shd w:val="clear" w:color="auto" w:fill="FFFFFF"/>
          <w:lang w:val="en-GB"/>
        </w:rPr>
        <w:br/>
        <w:t>2. Run terraform apply to create infrastructure.</w:t>
      </w:r>
      <w:r w:rsidRPr="007C6517">
        <w:rPr>
          <w:shd w:val="clear" w:color="auto" w:fill="FFFFFF"/>
          <w:lang w:val="en-GB"/>
        </w:rPr>
        <w:br/>
        <w:t>3. Use terraform validate to confirm Terraform deployed resources correctly.</w:t>
      </w:r>
    </w:p>
    <w:p w14:paraId="4E130058" w14:textId="77777777" w:rsidR="007C6517" w:rsidRPr="007C6517" w:rsidRDefault="007C6517" w:rsidP="0032415B">
      <w:pPr>
        <w:numPr>
          <w:ilvl w:val="0"/>
          <w:numId w:val="17"/>
        </w:numPr>
        <w:contextualSpacing/>
        <w:rPr>
          <w:shd w:val="clear" w:color="auto" w:fill="FFFFFF"/>
          <w:lang w:val="en-GB"/>
        </w:rPr>
      </w:pPr>
      <w:r w:rsidRPr="007C6517">
        <w:rPr>
          <w:shd w:val="clear" w:color="auto" w:fill="FFFFFF"/>
          <w:lang w:val="en-GB"/>
        </w:rPr>
        <w:lastRenderedPageBreak/>
        <w:t>1. Write Terraform configuration.</w:t>
      </w:r>
      <w:r w:rsidRPr="007C6517">
        <w:rPr>
          <w:shd w:val="clear" w:color="auto" w:fill="FFFFFF"/>
          <w:lang w:val="en-GB"/>
        </w:rPr>
        <w:br/>
        <w:t>2. Run terraform init to initialize the working directory or workspace.</w:t>
      </w:r>
      <w:r w:rsidRPr="007C6517">
        <w:rPr>
          <w:shd w:val="clear" w:color="auto" w:fill="FFFFFF"/>
          <w:lang w:val="en-GB"/>
        </w:rPr>
        <w:br/>
        <w:t>3. Run terraform apply.</w:t>
      </w:r>
    </w:p>
    <w:p w14:paraId="4A0107C9" w14:textId="77777777" w:rsidR="007C6517" w:rsidRPr="007C6517" w:rsidRDefault="007C6517" w:rsidP="0032415B">
      <w:pPr>
        <w:numPr>
          <w:ilvl w:val="0"/>
          <w:numId w:val="17"/>
        </w:numPr>
        <w:contextualSpacing/>
        <w:rPr>
          <w:shd w:val="clear" w:color="auto" w:fill="FFFFFF"/>
          <w:lang w:val="en-GB"/>
        </w:rPr>
      </w:pPr>
      <w:r w:rsidRPr="007C6517">
        <w:rPr>
          <w:shd w:val="clear" w:color="auto" w:fill="FFFFFF"/>
          <w:lang w:val="en-GB"/>
        </w:rPr>
        <w:t>1. Write Terraform configuration.</w:t>
      </w:r>
      <w:r w:rsidRPr="007C6517">
        <w:rPr>
          <w:shd w:val="clear" w:color="auto" w:fill="FFFFFF"/>
          <w:lang w:val="en-GB"/>
        </w:rPr>
        <w:br/>
        <w:t>2. Run terraform plan to initialize the working directory or workspace.</w:t>
      </w:r>
      <w:r w:rsidRPr="007C6517">
        <w:rPr>
          <w:shd w:val="clear" w:color="auto" w:fill="FFFFFF"/>
          <w:lang w:val="en-GB"/>
        </w:rPr>
        <w:br/>
        <w:t>3. Run terraform apply to create the infrastructure.</w:t>
      </w:r>
    </w:p>
    <w:p w14:paraId="24947F5D" w14:textId="77777777" w:rsidR="007C6517" w:rsidRPr="007C6517" w:rsidRDefault="007C6517" w:rsidP="0032415B">
      <w:pPr>
        <w:numPr>
          <w:ilvl w:val="0"/>
          <w:numId w:val="17"/>
        </w:numPr>
        <w:contextualSpacing/>
        <w:rPr>
          <w:shd w:val="clear" w:color="auto" w:fill="FFFFFF"/>
          <w:lang w:val="en-GB"/>
        </w:rPr>
      </w:pPr>
      <w:r w:rsidRPr="007C6517">
        <w:rPr>
          <w:shd w:val="clear" w:color="auto" w:fill="FFFFFF"/>
          <w:lang w:val="en-GB"/>
        </w:rPr>
        <w:t>1. Write Terraform configuration.</w:t>
      </w:r>
      <w:r w:rsidRPr="007C6517">
        <w:rPr>
          <w:shd w:val="clear" w:color="auto" w:fill="FFFFFF"/>
          <w:lang w:val="en-GB"/>
        </w:rPr>
        <w:br/>
        <w:t>2. Run terraform show to view proposed changes.</w:t>
      </w:r>
      <w:r w:rsidRPr="007C6517">
        <w:rPr>
          <w:shd w:val="clear" w:color="auto" w:fill="FFFFFF"/>
          <w:lang w:val="en-GB"/>
        </w:rPr>
        <w:br/>
        <w:t>3. Run terraform apply to create new infrastructure.</w:t>
      </w:r>
    </w:p>
    <w:p w14:paraId="6FE6E85A"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86CAF2C" w14:textId="77777777" w:rsidR="007C6517" w:rsidRPr="007C6517" w:rsidRDefault="007C6517" w:rsidP="007C6517">
      <w:pPr>
        <w:ind w:left="360"/>
        <w:rPr>
          <w:b/>
          <w:bCs/>
          <w:lang w:val="en-US"/>
        </w:rPr>
      </w:pPr>
      <w:r w:rsidRPr="007C6517">
        <w:rPr>
          <w:b/>
          <w:bCs/>
          <w:lang w:val="en-US"/>
        </w:rPr>
        <w:t>Correct Answer:  B</w:t>
      </w:r>
    </w:p>
    <w:p w14:paraId="4C88E2CE" w14:textId="77777777" w:rsidR="007C6517" w:rsidRPr="007C6517" w:rsidRDefault="007C6517" w:rsidP="007C6517">
      <w:pPr>
        <w:ind w:left="360"/>
        <w:rPr>
          <w:lang w:val="en-US"/>
        </w:rPr>
      </w:pPr>
      <w:r w:rsidRPr="007C6517">
        <w:rPr>
          <w:b/>
          <w:bCs/>
          <w:lang w:val="en-US"/>
        </w:rPr>
        <w:t xml:space="preserve">Explanation: </w:t>
      </w:r>
    </w:p>
    <w:p w14:paraId="3A71DF0A"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43" w:history="1">
        <w:r w:rsidRPr="007C6517">
          <w:rPr>
            <w:color w:val="467886" w:themeColor="hyperlink"/>
            <w:u w:val="single"/>
            <w:lang w:val="en-GB"/>
          </w:rPr>
          <w:t>Exam Terraform Associate 004 topic 3 question 6 discussion - ExamTopics</w:t>
        </w:r>
      </w:hyperlink>
    </w:p>
    <w:p w14:paraId="3D86532E"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531EFAA" w14:textId="77777777" w:rsidR="007C6517" w:rsidRPr="007C6517" w:rsidRDefault="007C6517" w:rsidP="007C6517">
      <w:pPr>
        <w:rPr>
          <w:shd w:val="clear" w:color="auto" w:fill="FFFFFF"/>
          <w:lang w:val="en-GB"/>
        </w:rPr>
      </w:pPr>
      <w:r w:rsidRPr="007C6517">
        <w:rPr>
          <w:shd w:val="clear" w:color="auto" w:fill="FFFFFF"/>
          <w:lang w:val="en-GB"/>
        </w:rPr>
        <w:t xml:space="preserve">After creating a new Terraform configuration, your config passes </w:t>
      </w:r>
      <w:r w:rsidRPr="00015452">
        <w:rPr>
          <w:b/>
          <w:bCs/>
          <w:i/>
          <w:iCs/>
          <w:shd w:val="clear" w:color="auto" w:fill="FFFFFF"/>
          <w:lang w:val="en-GB"/>
        </w:rPr>
        <w:t>terraform validate</w:t>
      </w:r>
      <w:r w:rsidRPr="007C6517">
        <w:rPr>
          <w:shd w:val="clear" w:color="auto" w:fill="FFFFFF"/>
          <w:lang w:val="en-GB"/>
        </w:rPr>
        <w:t xml:space="preserve"> but gives an </w:t>
      </w:r>
      <w:r w:rsidRPr="007C6517">
        <w:rPr>
          <w:b/>
          <w:bCs/>
          <w:shd w:val="clear" w:color="auto" w:fill="FFFFFF"/>
          <w:lang w:val="en-GB"/>
        </w:rPr>
        <w:t>“Access Denied”</w:t>
      </w:r>
      <w:r w:rsidRPr="007C6517">
        <w:rPr>
          <w:shd w:val="clear" w:color="auto" w:fill="FFFFFF"/>
          <w:lang w:val="en-GB"/>
        </w:rPr>
        <w:t xml:space="preserve"> error from the cloud provider when running terraform plan.</w:t>
      </w:r>
      <w:r w:rsidRPr="007C6517">
        <w:rPr>
          <w:shd w:val="clear" w:color="auto" w:fill="FFFFFF"/>
          <w:lang w:val="en-GB"/>
        </w:rPr>
        <w:br/>
      </w:r>
      <w:r w:rsidRPr="007C6517">
        <w:rPr>
          <w:b/>
          <w:bCs/>
          <w:shd w:val="clear" w:color="auto" w:fill="FFFFFF"/>
          <w:lang w:val="en-GB"/>
        </w:rPr>
        <w:t xml:space="preserve">Why didn’t </w:t>
      </w:r>
      <w:r w:rsidRPr="001F3240">
        <w:rPr>
          <w:b/>
          <w:bCs/>
          <w:u w:val="single"/>
          <w:shd w:val="clear" w:color="auto" w:fill="FFFFFF"/>
          <w:lang w:val="en-GB"/>
        </w:rPr>
        <w:t>validate</w:t>
      </w:r>
      <w:r w:rsidRPr="007C6517">
        <w:rPr>
          <w:b/>
          <w:bCs/>
          <w:shd w:val="clear" w:color="auto" w:fill="FFFFFF"/>
          <w:lang w:val="en-GB"/>
        </w:rPr>
        <w:t xml:space="preserve"> catch this issue?</w:t>
      </w:r>
    </w:p>
    <w:p w14:paraId="47C4326F" w14:textId="77777777" w:rsidR="007C6517" w:rsidRPr="007C6517" w:rsidRDefault="007C6517" w:rsidP="0032415B">
      <w:pPr>
        <w:numPr>
          <w:ilvl w:val="0"/>
          <w:numId w:val="18"/>
        </w:numPr>
        <w:contextualSpacing/>
        <w:rPr>
          <w:shd w:val="clear" w:color="auto" w:fill="FFFFFF"/>
          <w:lang w:val="en-GB"/>
        </w:rPr>
      </w:pPr>
      <w:r w:rsidRPr="007C6517">
        <w:rPr>
          <w:shd w:val="clear" w:color="auto" w:fill="FFFFFF"/>
          <w:lang w:val="en-GB"/>
        </w:rPr>
        <w:t>The working directory was not initialized, so the cloud provider plugin wasn’t available to use when running the terraform validate command.</w:t>
      </w:r>
    </w:p>
    <w:p w14:paraId="4CCFB8D2" w14:textId="77777777" w:rsidR="007C6517" w:rsidRPr="007C6517" w:rsidRDefault="007C6517" w:rsidP="0032415B">
      <w:pPr>
        <w:numPr>
          <w:ilvl w:val="0"/>
          <w:numId w:val="18"/>
        </w:numPr>
        <w:contextualSpacing/>
        <w:rPr>
          <w:shd w:val="clear" w:color="auto" w:fill="FFFFFF"/>
          <w:lang w:val="en-GB"/>
        </w:rPr>
      </w:pPr>
      <w:r w:rsidRPr="007C6517">
        <w:rPr>
          <w:shd w:val="clear" w:color="auto" w:fill="FFFFFF"/>
          <w:lang w:val="en-GB"/>
        </w:rPr>
        <w:t>The remote backend wasn’t configured, so terraform validate couldn’t load the state and detect the missing credentials.</w:t>
      </w:r>
    </w:p>
    <w:p w14:paraId="57F22ABA" w14:textId="77777777" w:rsidR="007C6517" w:rsidRPr="007C6517" w:rsidRDefault="007C6517" w:rsidP="0032415B">
      <w:pPr>
        <w:numPr>
          <w:ilvl w:val="0"/>
          <w:numId w:val="18"/>
        </w:numPr>
        <w:contextualSpacing/>
        <w:rPr>
          <w:shd w:val="clear" w:color="auto" w:fill="FFFFFF"/>
          <w:lang w:val="en-GB"/>
        </w:rPr>
      </w:pPr>
      <w:r w:rsidRPr="007C6517">
        <w:rPr>
          <w:shd w:val="clear" w:color="auto" w:fill="FFFFFF"/>
          <w:lang w:val="en-GB"/>
        </w:rPr>
        <w:t>terraform validate only checks if a configuration is syntactically correct and internally consistent, and does not communicate with providers.</w:t>
      </w:r>
    </w:p>
    <w:p w14:paraId="005E04A1" w14:textId="77777777" w:rsidR="007C6517" w:rsidRPr="007C6517" w:rsidRDefault="007C6517" w:rsidP="0032415B">
      <w:pPr>
        <w:numPr>
          <w:ilvl w:val="0"/>
          <w:numId w:val="18"/>
        </w:numPr>
        <w:contextualSpacing/>
        <w:rPr>
          <w:shd w:val="clear" w:color="auto" w:fill="FFFFFF"/>
          <w:lang w:val="en-GB"/>
        </w:rPr>
      </w:pPr>
      <w:r w:rsidRPr="007C6517">
        <w:rPr>
          <w:shd w:val="clear" w:color="auto" w:fill="FFFFFF"/>
          <w:lang w:val="en-GB"/>
        </w:rPr>
        <w:t>Variables are only applied and validated during a terraform plan, so validate assumed defaults and returned the success message.</w:t>
      </w:r>
    </w:p>
    <w:p w14:paraId="31E44CE9"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1E6757DF" w14:textId="77777777" w:rsidR="007C6517" w:rsidRPr="007C6517" w:rsidRDefault="007C6517" w:rsidP="007C6517">
      <w:pPr>
        <w:ind w:left="360"/>
        <w:rPr>
          <w:b/>
          <w:bCs/>
          <w:lang w:val="en-US"/>
        </w:rPr>
      </w:pPr>
      <w:r w:rsidRPr="007C6517">
        <w:rPr>
          <w:b/>
          <w:bCs/>
          <w:lang w:val="en-US"/>
        </w:rPr>
        <w:t>Correct Answer:  C</w:t>
      </w:r>
    </w:p>
    <w:p w14:paraId="7DA2C3F9" w14:textId="77777777" w:rsidR="007C6517" w:rsidRPr="007C6517" w:rsidRDefault="007C6517" w:rsidP="007C6517">
      <w:pPr>
        <w:ind w:left="360"/>
        <w:rPr>
          <w:b/>
          <w:bCs/>
          <w:lang w:val="en-US"/>
        </w:rPr>
      </w:pPr>
      <w:r w:rsidRPr="007C6517">
        <w:rPr>
          <w:b/>
          <w:bCs/>
          <w:lang w:val="en-US"/>
        </w:rPr>
        <w:t xml:space="preserve">Explanation: </w:t>
      </w:r>
    </w:p>
    <w:p w14:paraId="68452FF9" w14:textId="77777777" w:rsidR="007C6517" w:rsidRPr="007C6517" w:rsidRDefault="007C6517" w:rsidP="007C6517">
      <w:pPr>
        <w:ind w:left="360"/>
        <w:rPr>
          <w:lang w:val="en-GB"/>
        </w:rPr>
      </w:pPr>
      <w:r w:rsidRPr="007C6517">
        <w:rPr>
          <w:lang w:val="en-GB"/>
        </w:rPr>
        <w:t xml:space="preserve">terraform validate is </w:t>
      </w:r>
      <w:r w:rsidRPr="007C6517">
        <w:rPr>
          <w:b/>
          <w:bCs/>
          <w:lang w:val="en-GB"/>
        </w:rPr>
        <w:t>offline/static validation</w:t>
      </w:r>
      <w:r w:rsidRPr="007C6517">
        <w:rPr>
          <w:lang w:val="en-GB"/>
        </w:rPr>
        <w:t>. It checks that your Terraform configuration is:</w:t>
      </w:r>
    </w:p>
    <w:p w14:paraId="414E61DC" w14:textId="77777777" w:rsidR="007C6517" w:rsidRPr="007C6517" w:rsidRDefault="007C6517" w:rsidP="0032415B">
      <w:pPr>
        <w:numPr>
          <w:ilvl w:val="0"/>
          <w:numId w:val="19"/>
        </w:numPr>
        <w:contextualSpacing/>
        <w:rPr>
          <w:lang w:val="en-GB"/>
        </w:rPr>
      </w:pPr>
      <w:r w:rsidRPr="007C6517">
        <w:rPr>
          <w:b/>
          <w:bCs/>
          <w:lang w:val="en-GB"/>
        </w:rPr>
        <w:t>syntactically valid</w:t>
      </w:r>
      <w:r w:rsidRPr="007C6517">
        <w:rPr>
          <w:lang w:val="en-GB"/>
        </w:rPr>
        <w:t xml:space="preserve"> (HCL is well-formed)</w:t>
      </w:r>
    </w:p>
    <w:p w14:paraId="770D1F2B" w14:textId="77777777" w:rsidR="007C6517" w:rsidRPr="007C6517" w:rsidRDefault="007C6517" w:rsidP="0032415B">
      <w:pPr>
        <w:numPr>
          <w:ilvl w:val="0"/>
          <w:numId w:val="19"/>
        </w:numPr>
        <w:contextualSpacing/>
        <w:rPr>
          <w:lang w:val="en-GB"/>
        </w:rPr>
      </w:pPr>
      <w:r w:rsidRPr="007C6517">
        <w:rPr>
          <w:b/>
          <w:bCs/>
          <w:lang w:val="en-GB"/>
        </w:rPr>
        <w:t>internally consistent</w:t>
      </w:r>
      <w:r w:rsidRPr="007C6517">
        <w:rPr>
          <w:lang w:val="en-GB"/>
        </w:rPr>
        <w:t xml:space="preserve"> (references, types, required arguments where possible)</w:t>
      </w:r>
    </w:p>
    <w:p w14:paraId="4D71A430" w14:textId="77777777" w:rsidR="007C6517" w:rsidRPr="007C6517" w:rsidRDefault="007C6517" w:rsidP="007C6517">
      <w:pPr>
        <w:ind w:left="360"/>
        <w:rPr>
          <w:lang w:val="en-GB"/>
        </w:rPr>
      </w:pPr>
      <w:r w:rsidRPr="007C6517">
        <w:rPr>
          <w:lang w:val="en-GB"/>
        </w:rPr>
        <w:t xml:space="preserve">But it </w:t>
      </w:r>
      <w:r w:rsidRPr="007C6517">
        <w:rPr>
          <w:b/>
          <w:bCs/>
          <w:lang w:val="en-GB"/>
        </w:rPr>
        <w:t>does not contact cloud providers</w:t>
      </w:r>
      <w:r w:rsidRPr="007C6517">
        <w:rPr>
          <w:lang w:val="en-GB"/>
        </w:rPr>
        <w:t xml:space="preserve"> and </w:t>
      </w:r>
      <w:r w:rsidRPr="007C6517">
        <w:rPr>
          <w:b/>
          <w:bCs/>
          <w:lang w:val="en-GB"/>
        </w:rPr>
        <w:t>does not attempt authentication</w:t>
      </w:r>
      <w:r w:rsidRPr="007C6517">
        <w:rPr>
          <w:lang w:val="en-GB"/>
        </w:rPr>
        <w:t>. So it cannot detect “Access Denied” / missing credentials / insufficient permissions until Terraform actually tries to interact with the provider during terraform plan (or apply).</w:t>
      </w:r>
    </w:p>
    <w:p w14:paraId="1BB4B11D" w14:textId="77777777" w:rsidR="007C6517" w:rsidRPr="00942B3D"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44" w:history="1">
        <w:r w:rsidRPr="007C6517">
          <w:rPr>
            <w:color w:val="467886" w:themeColor="hyperlink"/>
            <w:u w:val="single"/>
            <w:lang w:val="en-GB"/>
          </w:rPr>
          <w:t>Exam Terraform Associate 004 topic 3 question 7 discussion - ExamTopics</w:t>
        </w:r>
      </w:hyperlink>
    </w:p>
    <w:p w14:paraId="300541E2" w14:textId="77777777" w:rsidR="00647A90" w:rsidRDefault="00647A90" w:rsidP="00807B82">
      <w:pPr>
        <w:pStyle w:val="Question"/>
        <w:rPr>
          <w:shd w:val="clear" w:color="auto" w:fill="FFFFFF"/>
        </w:rPr>
      </w:pPr>
      <w:r>
        <w:rPr>
          <w:shd w:val="clear" w:color="auto" w:fill="FFFFFF"/>
        </w:rPr>
        <w:lastRenderedPageBreak/>
        <w:t>Question.</w:t>
      </w:r>
    </w:p>
    <w:p w14:paraId="28B7AD28" w14:textId="77777777" w:rsidR="00CF24E4" w:rsidRPr="00CF24E4" w:rsidRDefault="00CF24E4" w:rsidP="00CF24E4">
      <w:pPr>
        <w:rPr>
          <w:shd w:val="clear" w:color="auto" w:fill="FFFFFF"/>
          <w:lang w:val="en-GB"/>
        </w:rPr>
      </w:pPr>
      <w:r w:rsidRPr="00CF24E4">
        <w:rPr>
          <w:shd w:val="clear" w:color="auto" w:fill="FFFFFF"/>
          <w:lang w:val="en-GB"/>
        </w:rPr>
        <w:t>Only the user that generated a terraform plan may apply it.</w:t>
      </w:r>
    </w:p>
    <w:p w14:paraId="297A9187" w14:textId="6C9E19E7" w:rsidR="00CF24E4" w:rsidRPr="00CF24E4" w:rsidRDefault="00CF24E4" w:rsidP="0032415B">
      <w:pPr>
        <w:pStyle w:val="ListParagraph"/>
        <w:numPr>
          <w:ilvl w:val="0"/>
          <w:numId w:val="126"/>
        </w:numPr>
        <w:rPr>
          <w:shd w:val="clear" w:color="auto" w:fill="FFFFFF"/>
          <w:lang w:val="en-GB"/>
        </w:rPr>
      </w:pPr>
      <w:r w:rsidRPr="00CF24E4">
        <w:rPr>
          <w:shd w:val="clear" w:color="auto" w:fill="FFFFFF"/>
          <w:lang w:val="en-GB"/>
        </w:rPr>
        <w:t>True</w:t>
      </w:r>
    </w:p>
    <w:p w14:paraId="5E2DB225" w14:textId="3E496B08" w:rsidR="00CF24E4" w:rsidRPr="00CF24E4" w:rsidRDefault="00CF24E4" w:rsidP="0032415B">
      <w:pPr>
        <w:pStyle w:val="ListParagraph"/>
        <w:numPr>
          <w:ilvl w:val="0"/>
          <w:numId w:val="126"/>
        </w:numPr>
        <w:rPr>
          <w:shd w:val="clear" w:color="auto" w:fill="FFFFFF"/>
          <w:lang w:val="en-GB"/>
        </w:rPr>
      </w:pPr>
      <w:r w:rsidRPr="00CF24E4">
        <w:rPr>
          <w:shd w:val="clear" w:color="auto" w:fill="FFFFFF"/>
          <w:lang w:val="en-GB"/>
        </w:rPr>
        <w:t>False</w:t>
      </w:r>
    </w:p>
    <w:p w14:paraId="7BEC9030" w14:textId="77777777" w:rsidR="00647A90" w:rsidRPr="009A381A" w:rsidRDefault="00647A90" w:rsidP="00647A90">
      <w:pPr>
        <w:pStyle w:val="Heading2"/>
        <w:ind w:left="0"/>
        <w:rPr>
          <w:lang w:val="en-US"/>
        </w:rPr>
      </w:pPr>
      <w:r>
        <w:rPr>
          <w:rStyle w:val="Heading2Char"/>
          <w:lang w:val="en-US"/>
        </w:rPr>
        <w:t>Answer</w:t>
      </w:r>
    </w:p>
    <w:p w14:paraId="3D648397" w14:textId="4A354F41" w:rsidR="00647A90" w:rsidRDefault="00647A90" w:rsidP="00807B82">
      <w:pPr>
        <w:ind w:left="360"/>
        <w:rPr>
          <w:b/>
          <w:bCs/>
          <w:lang w:val="en-US"/>
        </w:rPr>
      </w:pPr>
      <w:r w:rsidRPr="00357222">
        <w:rPr>
          <w:b/>
          <w:bCs/>
          <w:lang w:val="en-US"/>
        </w:rPr>
        <w:t>Correct Answer:</w:t>
      </w:r>
      <w:r>
        <w:rPr>
          <w:b/>
          <w:bCs/>
          <w:lang w:val="en-US"/>
        </w:rPr>
        <w:t xml:space="preserve">  </w:t>
      </w:r>
      <w:r w:rsidR="00CF24E4">
        <w:rPr>
          <w:b/>
          <w:bCs/>
          <w:lang w:val="en-US"/>
        </w:rPr>
        <w:t>B</w:t>
      </w:r>
    </w:p>
    <w:p w14:paraId="5418FEF6" w14:textId="77777777" w:rsidR="00647A90" w:rsidRPr="00192E72" w:rsidRDefault="00647A90" w:rsidP="00807B82">
      <w:pPr>
        <w:ind w:left="360"/>
        <w:rPr>
          <w:lang w:val="en-US"/>
        </w:rPr>
      </w:pPr>
      <w:r>
        <w:rPr>
          <w:b/>
          <w:bCs/>
          <w:lang w:val="en-US"/>
        </w:rPr>
        <w:t xml:space="preserve">Explanation: </w:t>
      </w:r>
    </w:p>
    <w:p w14:paraId="5DFA0BAA" w14:textId="62770979" w:rsidR="00647A90" w:rsidRPr="00647A90" w:rsidRDefault="00647A90"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45" w:history="1">
        <w:r w:rsidRPr="00647A90">
          <w:rPr>
            <w:rStyle w:val="Hyperlink"/>
            <w:lang w:val="en-GB"/>
          </w:rPr>
          <w:t>Exam Terraform Associate 004 topic 3 question 8 discussion - ExamTopics</w:t>
        </w:r>
      </w:hyperlink>
    </w:p>
    <w:p w14:paraId="7DFB59AF"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EAC7899" w14:textId="77777777" w:rsidR="007C6517" w:rsidRPr="007C6517" w:rsidRDefault="007C6517" w:rsidP="007C6517">
      <w:pPr>
        <w:rPr>
          <w:shd w:val="clear" w:color="auto" w:fill="FFFFFF"/>
          <w:lang w:val="en-GB"/>
        </w:rPr>
      </w:pPr>
      <w:r w:rsidRPr="007C6517">
        <w:rPr>
          <w:b/>
          <w:bCs/>
          <w:i/>
          <w:iCs/>
          <w:shd w:val="clear" w:color="auto" w:fill="FFFFFF"/>
          <w:lang w:val="en-GB"/>
        </w:rPr>
        <w:t>terraform apply</w:t>
      </w:r>
      <w:r w:rsidRPr="007C6517">
        <w:rPr>
          <w:shd w:val="clear" w:color="auto" w:fill="FFFFFF"/>
          <w:lang w:val="en-GB"/>
        </w:rPr>
        <w:t xml:space="preserve"> will fail if you have not run terraform plan first to update the plan output.</w:t>
      </w:r>
    </w:p>
    <w:p w14:paraId="299B6052" w14:textId="77777777" w:rsidR="007C6517" w:rsidRPr="007C6517" w:rsidRDefault="007C6517" w:rsidP="0032415B">
      <w:pPr>
        <w:numPr>
          <w:ilvl w:val="0"/>
          <w:numId w:val="16"/>
        </w:numPr>
        <w:contextualSpacing/>
        <w:rPr>
          <w:shd w:val="clear" w:color="auto" w:fill="FFFFFF"/>
          <w:lang w:val="en-GB"/>
        </w:rPr>
      </w:pPr>
      <w:r w:rsidRPr="007C6517">
        <w:rPr>
          <w:shd w:val="clear" w:color="auto" w:fill="FFFFFF"/>
          <w:lang w:val="en-GB"/>
        </w:rPr>
        <w:t>True</w:t>
      </w:r>
    </w:p>
    <w:p w14:paraId="48CB025B" w14:textId="77777777" w:rsidR="007C6517" w:rsidRPr="007C6517" w:rsidRDefault="007C6517" w:rsidP="0032415B">
      <w:pPr>
        <w:numPr>
          <w:ilvl w:val="0"/>
          <w:numId w:val="16"/>
        </w:numPr>
        <w:contextualSpacing/>
        <w:rPr>
          <w:shd w:val="clear" w:color="auto" w:fill="FFFFFF"/>
          <w:lang w:val="en-GB"/>
        </w:rPr>
      </w:pPr>
      <w:r w:rsidRPr="007C6517">
        <w:rPr>
          <w:shd w:val="clear" w:color="auto" w:fill="FFFFFF"/>
          <w:lang w:val="en-GB"/>
        </w:rPr>
        <w:t>False</w:t>
      </w:r>
    </w:p>
    <w:p w14:paraId="2F262B5C"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65A3B24" w14:textId="77777777" w:rsidR="007C6517" w:rsidRPr="007C6517" w:rsidRDefault="007C6517" w:rsidP="007C6517">
      <w:pPr>
        <w:ind w:left="360"/>
        <w:rPr>
          <w:b/>
          <w:bCs/>
          <w:lang w:val="en-US"/>
        </w:rPr>
      </w:pPr>
      <w:r w:rsidRPr="007C6517">
        <w:rPr>
          <w:b/>
          <w:bCs/>
          <w:lang w:val="en-US"/>
        </w:rPr>
        <w:t>Correct Answer:  B</w:t>
      </w:r>
    </w:p>
    <w:p w14:paraId="2E9BC24D" w14:textId="77777777" w:rsidR="007C6517" w:rsidRPr="007C6517" w:rsidRDefault="007C6517" w:rsidP="007C6517">
      <w:pPr>
        <w:ind w:left="360"/>
        <w:rPr>
          <w:lang w:val="en-US"/>
        </w:rPr>
      </w:pPr>
      <w:r w:rsidRPr="007C6517">
        <w:rPr>
          <w:b/>
          <w:bCs/>
          <w:lang w:val="en-US"/>
        </w:rPr>
        <w:t xml:space="preserve">Explanation: </w:t>
      </w:r>
    </w:p>
    <w:p w14:paraId="2879BEDE" w14:textId="77777777" w:rsidR="007C6517" w:rsidRPr="00942B3D"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46" w:history="1">
        <w:r w:rsidRPr="007C6517">
          <w:rPr>
            <w:color w:val="467886" w:themeColor="hyperlink"/>
            <w:u w:val="single"/>
            <w:lang w:val="en-GB"/>
          </w:rPr>
          <w:t>Exam Terraform Associate 004 topic 3 question 9 discussion - ExamTopics</w:t>
        </w:r>
      </w:hyperlink>
    </w:p>
    <w:p w14:paraId="02E42466" w14:textId="77777777" w:rsidR="007C494B" w:rsidRDefault="007C494B" w:rsidP="00807B82">
      <w:pPr>
        <w:pStyle w:val="Question"/>
        <w:rPr>
          <w:shd w:val="clear" w:color="auto" w:fill="FFFFFF"/>
        </w:rPr>
      </w:pPr>
      <w:r>
        <w:rPr>
          <w:shd w:val="clear" w:color="auto" w:fill="FFFFFF"/>
        </w:rPr>
        <w:t>Question.</w:t>
      </w:r>
    </w:p>
    <w:p w14:paraId="43BCF5B6" w14:textId="77777777" w:rsidR="009B1BF1" w:rsidRPr="009B1BF1" w:rsidRDefault="009B1BF1" w:rsidP="009B1BF1">
      <w:pPr>
        <w:rPr>
          <w:shd w:val="clear" w:color="auto" w:fill="FFFFFF"/>
          <w:lang w:val="en-GB"/>
        </w:rPr>
      </w:pPr>
      <w:r w:rsidRPr="009B1BF1">
        <w:rPr>
          <w:shd w:val="clear" w:color="auto" w:fill="FFFFFF"/>
          <w:lang w:val="en-GB"/>
        </w:rPr>
        <w:t xml:space="preserve">What’s the proper syntax for the </w:t>
      </w:r>
      <w:r w:rsidRPr="009B1BF1">
        <w:rPr>
          <w:b/>
          <w:bCs/>
          <w:i/>
          <w:iCs/>
          <w:shd w:val="clear" w:color="auto" w:fill="FFFFFF"/>
          <w:lang w:val="en-GB"/>
        </w:rPr>
        <w:t>plan</w:t>
      </w:r>
      <w:r w:rsidRPr="009B1BF1">
        <w:rPr>
          <w:shd w:val="clear" w:color="auto" w:fill="FFFFFF"/>
          <w:lang w:val="en-GB"/>
        </w:rPr>
        <w:t xml:space="preserve"> command?</w:t>
      </w:r>
    </w:p>
    <w:p w14:paraId="432B1AF6" w14:textId="16DE19F7" w:rsidR="009B1BF1" w:rsidRPr="009B1BF1" w:rsidRDefault="009B1BF1" w:rsidP="0032415B">
      <w:pPr>
        <w:pStyle w:val="ListParagraph"/>
        <w:numPr>
          <w:ilvl w:val="0"/>
          <w:numId w:val="122"/>
        </w:numPr>
        <w:rPr>
          <w:shd w:val="clear" w:color="auto" w:fill="FFFFFF"/>
          <w:lang w:val="en-GB"/>
        </w:rPr>
      </w:pPr>
      <w:r w:rsidRPr="009B1BF1">
        <w:rPr>
          <w:shd w:val="clear" w:color="auto" w:fill="FFFFFF"/>
          <w:lang w:val="en-GB"/>
        </w:rPr>
        <w:t>terraform plan -generate-config-out=tfplan</w:t>
      </w:r>
    </w:p>
    <w:p w14:paraId="67B63305" w14:textId="54F5303A" w:rsidR="009B1BF1" w:rsidRPr="009B1BF1" w:rsidRDefault="009B1BF1" w:rsidP="0032415B">
      <w:pPr>
        <w:pStyle w:val="ListParagraph"/>
        <w:numPr>
          <w:ilvl w:val="0"/>
          <w:numId w:val="122"/>
        </w:numPr>
        <w:rPr>
          <w:shd w:val="clear" w:color="auto" w:fill="FFFFFF"/>
          <w:lang w:val="en-GB"/>
        </w:rPr>
      </w:pPr>
      <w:r w:rsidRPr="009B1BF1">
        <w:rPr>
          <w:shd w:val="clear" w:color="auto" w:fill="FFFFFF"/>
          <w:lang w:val="en-GB"/>
        </w:rPr>
        <w:t>terraform plan -target=tfplan</w:t>
      </w:r>
    </w:p>
    <w:p w14:paraId="53D036FC" w14:textId="01D536F1" w:rsidR="009B1BF1" w:rsidRPr="009B1BF1" w:rsidRDefault="009B1BF1" w:rsidP="0032415B">
      <w:pPr>
        <w:pStyle w:val="ListParagraph"/>
        <w:numPr>
          <w:ilvl w:val="0"/>
          <w:numId w:val="122"/>
        </w:numPr>
        <w:rPr>
          <w:shd w:val="clear" w:color="auto" w:fill="FFFFFF"/>
          <w:lang w:val="en-GB"/>
        </w:rPr>
      </w:pPr>
      <w:r w:rsidRPr="009B1BF1">
        <w:rPr>
          <w:shd w:val="clear" w:color="auto" w:fill="FFFFFF"/>
          <w:lang w:val="en-GB"/>
        </w:rPr>
        <w:t>terraform plan -out=tfplan</w:t>
      </w:r>
    </w:p>
    <w:p w14:paraId="75DA3829" w14:textId="4140CFA4" w:rsidR="009B1BF1" w:rsidRPr="009B1BF1" w:rsidRDefault="009B1BF1" w:rsidP="0032415B">
      <w:pPr>
        <w:pStyle w:val="ListParagraph"/>
        <w:numPr>
          <w:ilvl w:val="0"/>
          <w:numId w:val="122"/>
        </w:numPr>
        <w:rPr>
          <w:shd w:val="clear" w:color="auto" w:fill="FFFFFF"/>
          <w:lang w:val="en-GB"/>
        </w:rPr>
      </w:pPr>
      <w:r w:rsidRPr="009B1BF1">
        <w:rPr>
          <w:shd w:val="clear" w:color="auto" w:fill="FFFFFF"/>
          <w:lang w:val="en-GB"/>
        </w:rPr>
        <w:t>terraform plan -var-file=tfplan</w:t>
      </w:r>
    </w:p>
    <w:p w14:paraId="2DA6E937" w14:textId="77777777" w:rsidR="007C494B" w:rsidRPr="009A381A" w:rsidRDefault="007C494B" w:rsidP="007C494B">
      <w:pPr>
        <w:pStyle w:val="Heading2"/>
        <w:ind w:left="0"/>
        <w:rPr>
          <w:lang w:val="en-US"/>
        </w:rPr>
      </w:pPr>
      <w:r>
        <w:rPr>
          <w:rStyle w:val="Heading2Char"/>
          <w:lang w:val="en-US"/>
        </w:rPr>
        <w:t>Answer</w:t>
      </w:r>
    </w:p>
    <w:p w14:paraId="774DC0C7" w14:textId="67E6B226" w:rsidR="007C494B" w:rsidRDefault="007C494B" w:rsidP="00807B82">
      <w:pPr>
        <w:ind w:left="360"/>
        <w:rPr>
          <w:b/>
          <w:bCs/>
          <w:lang w:val="en-US"/>
        </w:rPr>
      </w:pPr>
      <w:r w:rsidRPr="00357222">
        <w:rPr>
          <w:b/>
          <w:bCs/>
          <w:lang w:val="en-US"/>
        </w:rPr>
        <w:t>Correct Answer:</w:t>
      </w:r>
      <w:r>
        <w:rPr>
          <w:b/>
          <w:bCs/>
          <w:lang w:val="en-US"/>
        </w:rPr>
        <w:t xml:space="preserve">  </w:t>
      </w:r>
      <w:r w:rsidR="00FC6874">
        <w:rPr>
          <w:b/>
          <w:bCs/>
          <w:lang w:val="en-US"/>
        </w:rPr>
        <w:t>C</w:t>
      </w:r>
    </w:p>
    <w:p w14:paraId="7CE99321" w14:textId="77777777" w:rsidR="007C494B" w:rsidRDefault="007C494B" w:rsidP="00807B82">
      <w:pPr>
        <w:ind w:left="360"/>
        <w:rPr>
          <w:b/>
          <w:bCs/>
          <w:lang w:val="en-US"/>
        </w:rPr>
      </w:pPr>
      <w:r>
        <w:rPr>
          <w:b/>
          <w:bCs/>
          <w:lang w:val="en-US"/>
        </w:rPr>
        <w:t xml:space="preserve">Explanation: </w:t>
      </w:r>
    </w:p>
    <w:p w14:paraId="693D1C80" w14:textId="486C6450" w:rsidR="00FC6874" w:rsidRDefault="00080C49" w:rsidP="00807B82">
      <w:pPr>
        <w:ind w:left="360"/>
        <w:rPr>
          <w:lang w:val="en-GB"/>
        </w:rPr>
      </w:pPr>
      <w:r w:rsidRPr="00080C49">
        <w:rPr>
          <w:b/>
          <w:bCs/>
          <w:lang w:val="en-GB"/>
        </w:rPr>
        <w:t>terraform plan -out=tfplan</w:t>
      </w:r>
      <w:r>
        <w:rPr>
          <w:lang w:val="en-GB"/>
        </w:rPr>
        <w:t xml:space="preserve">: </w:t>
      </w:r>
      <w:r w:rsidRPr="00080C49">
        <w:rPr>
          <w:lang w:val="en-GB"/>
        </w:rPr>
        <w:t xml:space="preserve"> This tells Terraform to generate a plan and write it to a file named </w:t>
      </w:r>
      <w:r w:rsidRPr="00080C49">
        <w:rPr>
          <w:b/>
          <w:bCs/>
          <w:lang w:val="en-GB"/>
        </w:rPr>
        <w:t>tfplan</w:t>
      </w:r>
      <w:r>
        <w:rPr>
          <w:lang w:val="en-GB"/>
        </w:rPr>
        <w:t>.</w:t>
      </w:r>
    </w:p>
    <w:p w14:paraId="11407F23" w14:textId="77777777" w:rsidR="00A931AA" w:rsidRPr="00A931AA" w:rsidRDefault="00A931AA" w:rsidP="0032415B">
      <w:pPr>
        <w:numPr>
          <w:ilvl w:val="0"/>
          <w:numId w:val="123"/>
        </w:numPr>
        <w:rPr>
          <w:b/>
          <w:bCs/>
          <w:lang w:val="en-GB"/>
        </w:rPr>
      </w:pPr>
      <w:r w:rsidRPr="00A931AA">
        <w:rPr>
          <w:b/>
          <w:bCs/>
          <w:lang w:val="en-GB"/>
        </w:rPr>
        <w:t>Why the others are incorrect</w:t>
      </w:r>
    </w:p>
    <w:p w14:paraId="725A2346" w14:textId="15B69529" w:rsidR="00A931AA" w:rsidRPr="00A931AA" w:rsidRDefault="00A931AA" w:rsidP="0032415B">
      <w:pPr>
        <w:pStyle w:val="ListParagraph"/>
        <w:numPr>
          <w:ilvl w:val="1"/>
          <w:numId w:val="123"/>
        </w:numPr>
        <w:rPr>
          <w:lang w:val="en-GB"/>
        </w:rPr>
      </w:pPr>
      <w:r w:rsidRPr="00A931AA">
        <w:rPr>
          <w:b/>
          <w:bCs/>
          <w:lang w:val="en-GB"/>
        </w:rPr>
        <w:lastRenderedPageBreak/>
        <w:t>-generate-config-out</w:t>
      </w:r>
      <w:r w:rsidRPr="00A931AA">
        <w:rPr>
          <w:lang w:val="en-GB"/>
        </w:rPr>
        <w:t xml:space="preserve"> This flag is used for </w:t>
      </w:r>
      <w:r w:rsidRPr="00A931AA">
        <w:rPr>
          <w:i/>
          <w:iCs/>
          <w:lang w:val="en-GB"/>
        </w:rPr>
        <w:t>config generation mode</w:t>
      </w:r>
      <w:r w:rsidRPr="00A931AA">
        <w:rPr>
          <w:lang w:val="en-GB"/>
        </w:rPr>
        <w:t>, not for saving a plan.</w:t>
      </w:r>
    </w:p>
    <w:p w14:paraId="0708322A" w14:textId="39D420F3" w:rsidR="00A931AA" w:rsidRPr="00A931AA" w:rsidRDefault="00A931AA" w:rsidP="0032415B">
      <w:pPr>
        <w:pStyle w:val="ListParagraph"/>
        <w:numPr>
          <w:ilvl w:val="1"/>
          <w:numId w:val="123"/>
        </w:numPr>
        <w:rPr>
          <w:lang w:val="en-GB"/>
        </w:rPr>
      </w:pPr>
      <w:r w:rsidRPr="00A931AA">
        <w:rPr>
          <w:b/>
          <w:bCs/>
          <w:lang w:val="en-GB"/>
        </w:rPr>
        <w:t>-target</w:t>
      </w:r>
      <w:r w:rsidRPr="00A931AA">
        <w:rPr>
          <w:lang w:val="en-GB"/>
        </w:rPr>
        <w:t xml:space="preserve"> This narrows the plan to a specific resource; it does </w:t>
      </w:r>
      <w:r w:rsidRPr="00A931AA">
        <w:rPr>
          <w:i/>
          <w:iCs/>
          <w:lang w:val="en-GB"/>
        </w:rPr>
        <w:t>not</w:t>
      </w:r>
      <w:r w:rsidRPr="00A931AA">
        <w:rPr>
          <w:lang w:val="en-GB"/>
        </w:rPr>
        <w:t xml:space="preserve"> save a plan file.</w:t>
      </w:r>
    </w:p>
    <w:p w14:paraId="607920F0" w14:textId="51674A10" w:rsidR="00A931AA" w:rsidRPr="00A931AA" w:rsidRDefault="00A931AA" w:rsidP="0032415B">
      <w:pPr>
        <w:pStyle w:val="ListParagraph"/>
        <w:numPr>
          <w:ilvl w:val="1"/>
          <w:numId w:val="123"/>
        </w:numPr>
        <w:rPr>
          <w:lang w:val="en-GB"/>
        </w:rPr>
      </w:pPr>
      <w:r w:rsidRPr="00A931AA">
        <w:rPr>
          <w:b/>
          <w:bCs/>
          <w:lang w:val="en-GB"/>
        </w:rPr>
        <w:t>-var-file</w:t>
      </w:r>
      <w:r w:rsidRPr="00A931AA">
        <w:rPr>
          <w:lang w:val="en-GB"/>
        </w:rPr>
        <w:t xml:space="preserve"> This loads variable definitions; again, it does </w:t>
      </w:r>
      <w:r w:rsidRPr="00A931AA">
        <w:rPr>
          <w:i/>
          <w:iCs/>
          <w:lang w:val="en-GB"/>
        </w:rPr>
        <w:t>not</w:t>
      </w:r>
      <w:r w:rsidRPr="00A931AA">
        <w:rPr>
          <w:lang w:val="en-GB"/>
        </w:rPr>
        <w:t xml:space="preserve"> save a plan file.</w:t>
      </w:r>
    </w:p>
    <w:p w14:paraId="27BE52C0" w14:textId="7F558BCC" w:rsidR="007C494B" w:rsidRPr="00942B3D" w:rsidRDefault="007C494B"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47" w:history="1">
        <w:r w:rsidRPr="007C494B">
          <w:rPr>
            <w:rStyle w:val="Hyperlink"/>
            <w:lang w:val="en-GB"/>
          </w:rPr>
          <w:t>Exam Terraform Associate 004 topic 3 question 10 discussion - ExamTopics</w:t>
        </w:r>
      </w:hyperlink>
    </w:p>
    <w:p w14:paraId="5585BE3C" w14:textId="77777777" w:rsidR="00CA6D6C" w:rsidRDefault="00CA6D6C" w:rsidP="00807B82">
      <w:pPr>
        <w:pStyle w:val="Question"/>
        <w:rPr>
          <w:shd w:val="clear" w:color="auto" w:fill="FFFFFF"/>
        </w:rPr>
      </w:pPr>
      <w:r>
        <w:rPr>
          <w:shd w:val="clear" w:color="auto" w:fill="FFFFFF"/>
        </w:rPr>
        <w:t>Question.</w:t>
      </w:r>
    </w:p>
    <w:p w14:paraId="64AD7A4E" w14:textId="77777777" w:rsidR="00FE04F6" w:rsidRPr="00FE04F6" w:rsidRDefault="00FE04F6" w:rsidP="00FE04F6">
      <w:pPr>
        <w:rPr>
          <w:b/>
          <w:bCs/>
          <w:shd w:val="clear" w:color="auto" w:fill="FFFFFF"/>
          <w:lang w:val="en-GB"/>
        </w:rPr>
      </w:pPr>
      <w:r w:rsidRPr="00FE04F6">
        <w:rPr>
          <w:shd w:val="clear" w:color="auto" w:fill="FFFFFF"/>
          <w:lang w:val="en-GB"/>
        </w:rPr>
        <w:t xml:space="preserve">Which is </w:t>
      </w:r>
      <w:r w:rsidRPr="000478EC">
        <w:rPr>
          <w:b/>
          <w:bCs/>
          <w:u w:val="single"/>
          <w:shd w:val="clear" w:color="auto" w:fill="FFFFFF"/>
          <w:lang w:val="en-GB"/>
        </w:rPr>
        <w:t xml:space="preserve">true </w:t>
      </w:r>
      <w:r w:rsidRPr="00FE04F6">
        <w:rPr>
          <w:shd w:val="clear" w:color="auto" w:fill="FFFFFF"/>
          <w:lang w:val="en-GB"/>
        </w:rPr>
        <w:t>about terraform apply?</w:t>
      </w:r>
      <w:r w:rsidRPr="00FE04F6">
        <w:rPr>
          <w:b/>
          <w:bCs/>
          <w:shd w:val="clear" w:color="auto" w:fill="FFFFFF"/>
          <w:lang w:val="en-GB"/>
        </w:rPr>
        <w:t xml:space="preserve"> (Choose </w:t>
      </w:r>
      <w:r w:rsidRPr="00FE04F6">
        <w:rPr>
          <w:b/>
          <w:bCs/>
          <w:i/>
          <w:iCs/>
          <w:shd w:val="clear" w:color="auto" w:fill="FFFFFF"/>
          <w:lang w:val="en-GB"/>
        </w:rPr>
        <w:t>two.)</w:t>
      </w:r>
    </w:p>
    <w:p w14:paraId="6E39EF94" w14:textId="4F5FF398" w:rsidR="00FE04F6" w:rsidRPr="00FE04F6" w:rsidRDefault="00FE04F6" w:rsidP="0032415B">
      <w:pPr>
        <w:pStyle w:val="ListParagraph"/>
        <w:numPr>
          <w:ilvl w:val="0"/>
          <w:numId w:val="125"/>
        </w:numPr>
        <w:rPr>
          <w:shd w:val="clear" w:color="auto" w:fill="FFFFFF"/>
          <w:lang w:val="en-GB"/>
        </w:rPr>
      </w:pPr>
      <w:r w:rsidRPr="00FE04F6">
        <w:rPr>
          <w:shd w:val="clear" w:color="auto" w:fill="FFFFFF"/>
          <w:lang w:val="en-GB"/>
        </w:rPr>
        <w:t>It only operates on infrastructure defined in the current working directory or workspace.</w:t>
      </w:r>
    </w:p>
    <w:p w14:paraId="3FA8FA86" w14:textId="407ACABA" w:rsidR="00FE04F6" w:rsidRPr="00FE04F6" w:rsidRDefault="00FE04F6" w:rsidP="0032415B">
      <w:pPr>
        <w:pStyle w:val="ListParagraph"/>
        <w:numPr>
          <w:ilvl w:val="0"/>
          <w:numId w:val="125"/>
        </w:numPr>
        <w:rPr>
          <w:shd w:val="clear" w:color="auto" w:fill="FFFFFF"/>
          <w:lang w:val="en-GB"/>
        </w:rPr>
      </w:pPr>
      <w:r w:rsidRPr="00FE04F6">
        <w:rPr>
          <w:shd w:val="clear" w:color="auto" w:fill="FFFFFF"/>
          <w:lang w:val="en-GB"/>
        </w:rPr>
        <w:t>You cannot target specific resources for the operation.</w:t>
      </w:r>
    </w:p>
    <w:p w14:paraId="509FC6F6" w14:textId="62F8465A" w:rsidR="00FE04F6" w:rsidRPr="00FE04F6" w:rsidRDefault="00FE04F6" w:rsidP="0032415B">
      <w:pPr>
        <w:pStyle w:val="ListParagraph"/>
        <w:numPr>
          <w:ilvl w:val="0"/>
          <w:numId w:val="125"/>
        </w:numPr>
        <w:rPr>
          <w:shd w:val="clear" w:color="auto" w:fill="FFFFFF"/>
          <w:lang w:val="en-GB"/>
        </w:rPr>
      </w:pPr>
      <w:r w:rsidRPr="00FE04F6">
        <w:rPr>
          <w:shd w:val="clear" w:color="auto" w:fill="FFFFFF"/>
          <w:lang w:val="en-GB"/>
        </w:rPr>
        <w:t>Depending on provider specification, Terraform may need to destroy and recreate your infrastructure resources.</w:t>
      </w:r>
    </w:p>
    <w:p w14:paraId="1CA0B4DE" w14:textId="65FADE63" w:rsidR="00FE04F6" w:rsidRPr="00FE04F6" w:rsidRDefault="00FE04F6" w:rsidP="0032415B">
      <w:pPr>
        <w:pStyle w:val="ListParagraph"/>
        <w:numPr>
          <w:ilvl w:val="0"/>
          <w:numId w:val="125"/>
        </w:numPr>
        <w:rPr>
          <w:shd w:val="clear" w:color="auto" w:fill="FFFFFF"/>
          <w:lang w:val="en-GB"/>
        </w:rPr>
      </w:pPr>
      <w:r w:rsidRPr="00FE04F6">
        <w:rPr>
          <w:shd w:val="clear" w:color="auto" w:fill="FFFFFF"/>
          <w:lang w:val="en-GB"/>
        </w:rPr>
        <w:t>You must pass the output of a terraform plan command to it.</w:t>
      </w:r>
    </w:p>
    <w:p w14:paraId="5C4778E5" w14:textId="78DFEA40" w:rsidR="00FE04F6" w:rsidRPr="00FE04F6" w:rsidRDefault="00FE04F6" w:rsidP="0032415B">
      <w:pPr>
        <w:pStyle w:val="ListParagraph"/>
        <w:numPr>
          <w:ilvl w:val="0"/>
          <w:numId w:val="125"/>
        </w:numPr>
        <w:rPr>
          <w:shd w:val="clear" w:color="auto" w:fill="FFFFFF"/>
          <w:lang w:val="en-GB"/>
        </w:rPr>
      </w:pPr>
      <w:r w:rsidRPr="00FE04F6">
        <w:rPr>
          <w:shd w:val="clear" w:color="auto" w:fill="FFFFFF"/>
          <w:lang w:val="en-GB"/>
        </w:rPr>
        <w:t>By default, it does not refresh your state file to reflect the current infrastructure configuration.</w:t>
      </w:r>
    </w:p>
    <w:p w14:paraId="573AB162" w14:textId="77777777" w:rsidR="00CA6D6C" w:rsidRPr="009A381A" w:rsidRDefault="00CA6D6C" w:rsidP="00CA6D6C">
      <w:pPr>
        <w:pStyle w:val="Heading2"/>
        <w:ind w:left="0"/>
        <w:rPr>
          <w:lang w:val="en-US"/>
        </w:rPr>
      </w:pPr>
      <w:r>
        <w:rPr>
          <w:rStyle w:val="Heading2Char"/>
          <w:lang w:val="en-US"/>
        </w:rPr>
        <w:t>Answer</w:t>
      </w:r>
    </w:p>
    <w:p w14:paraId="01B3E1D5" w14:textId="7464B2C7" w:rsidR="00CA6D6C" w:rsidRDefault="00CA6D6C" w:rsidP="00807B82">
      <w:pPr>
        <w:ind w:left="360"/>
        <w:rPr>
          <w:b/>
          <w:bCs/>
          <w:lang w:val="en-US"/>
        </w:rPr>
      </w:pPr>
      <w:r w:rsidRPr="00357222">
        <w:rPr>
          <w:b/>
          <w:bCs/>
          <w:lang w:val="en-US"/>
        </w:rPr>
        <w:t>Correct Answer:</w:t>
      </w:r>
      <w:r>
        <w:rPr>
          <w:b/>
          <w:bCs/>
          <w:lang w:val="en-US"/>
        </w:rPr>
        <w:t xml:space="preserve">  </w:t>
      </w:r>
      <w:r w:rsidR="00E56023">
        <w:rPr>
          <w:b/>
          <w:bCs/>
          <w:lang w:val="en-US"/>
        </w:rPr>
        <w:t>A,C</w:t>
      </w:r>
    </w:p>
    <w:p w14:paraId="6CEB6B10" w14:textId="77777777" w:rsidR="00CA6D6C" w:rsidRPr="00192E72" w:rsidRDefault="00CA6D6C" w:rsidP="00807B82">
      <w:pPr>
        <w:ind w:left="360"/>
        <w:rPr>
          <w:lang w:val="en-US"/>
        </w:rPr>
      </w:pPr>
      <w:r>
        <w:rPr>
          <w:b/>
          <w:bCs/>
          <w:lang w:val="en-US"/>
        </w:rPr>
        <w:t xml:space="preserve">Explanation: </w:t>
      </w:r>
    </w:p>
    <w:p w14:paraId="1E7737FB" w14:textId="1F56BA54" w:rsidR="00CA6D6C" w:rsidRPr="00455C18" w:rsidRDefault="00CA6D6C"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48" w:history="1">
        <w:r w:rsidR="00455C18" w:rsidRPr="00455C18">
          <w:rPr>
            <w:rStyle w:val="Hyperlink"/>
            <w:lang w:val="en-GB"/>
          </w:rPr>
          <w:t>Exam Terraform Associate 004 topic 3 question 11 discussion - ExamTopics</w:t>
        </w:r>
      </w:hyperlink>
    </w:p>
    <w:p w14:paraId="214B5B57" w14:textId="450C9CD0" w:rsidR="003676BB" w:rsidRDefault="003676BB" w:rsidP="00807B82">
      <w:pPr>
        <w:pStyle w:val="Question"/>
        <w:rPr>
          <w:shd w:val="clear" w:color="auto" w:fill="FFFFFF"/>
        </w:rPr>
      </w:pPr>
      <w:r>
        <w:rPr>
          <w:shd w:val="clear" w:color="auto" w:fill="FFFFFF"/>
        </w:rPr>
        <w:t>Question.</w:t>
      </w:r>
      <w:r w:rsidR="00D67074">
        <w:rPr>
          <w:shd w:val="clear" w:color="auto" w:fill="FFFFFF"/>
        </w:rPr>
        <w:t xml:space="preserve"> </w:t>
      </w:r>
    </w:p>
    <w:p w14:paraId="1E535141" w14:textId="77777777" w:rsidR="00706F0B" w:rsidRPr="00706F0B" w:rsidRDefault="00706F0B" w:rsidP="00706F0B">
      <w:pPr>
        <w:rPr>
          <w:shd w:val="clear" w:color="auto" w:fill="FFFFFF"/>
          <w:lang w:val="en-GB"/>
        </w:rPr>
      </w:pPr>
      <w:r w:rsidRPr="00706F0B">
        <w:rPr>
          <w:shd w:val="clear" w:color="auto" w:fill="FFFFFF"/>
          <w:lang w:val="en-GB"/>
        </w:rPr>
        <w:t xml:space="preserve">Which syntax check returns an error when you run </w:t>
      </w:r>
      <w:r w:rsidRPr="00706F0B">
        <w:rPr>
          <w:b/>
          <w:bCs/>
          <w:i/>
          <w:iCs/>
          <w:shd w:val="clear" w:color="auto" w:fill="FFFFFF"/>
          <w:lang w:val="en-GB"/>
        </w:rPr>
        <w:t>terraform validate</w:t>
      </w:r>
      <w:r w:rsidRPr="00706F0B">
        <w:rPr>
          <w:shd w:val="clear" w:color="auto" w:fill="FFFFFF"/>
          <w:lang w:val="en-GB"/>
        </w:rPr>
        <w:t>?</w:t>
      </w:r>
    </w:p>
    <w:p w14:paraId="7D60FD08" w14:textId="7EE804A4" w:rsidR="00706F0B" w:rsidRPr="00706F0B" w:rsidRDefault="00706F0B" w:rsidP="0032415B">
      <w:pPr>
        <w:pStyle w:val="ListParagraph"/>
        <w:numPr>
          <w:ilvl w:val="0"/>
          <w:numId w:val="124"/>
        </w:numPr>
        <w:rPr>
          <w:shd w:val="clear" w:color="auto" w:fill="FFFFFF"/>
          <w:lang w:val="en-GB"/>
        </w:rPr>
      </w:pPr>
      <w:r w:rsidRPr="00706F0B">
        <w:rPr>
          <w:shd w:val="clear" w:color="auto" w:fill="FFFFFF"/>
          <w:lang w:val="en-GB"/>
        </w:rPr>
        <w:t>None of these will return an error.</w:t>
      </w:r>
    </w:p>
    <w:p w14:paraId="0CD8149F" w14:textId="18E48EC0" w:rsidR="00706F0B" w:rsidRPr="00706F0B" w:rsidRDefault="00706F0B" w:rsidP="0032415B">
      <w:pPr>
        <w:pStyle w:val="ListParagraph"/>
        <w:numPr>
          <w:ilvl w:val="0"/>
          <w:numId w:val="124"/>
        </w:numPr>
        <w:rPr>
          <w:shd w:val="clear" w:color="auto" w:fill="FFFFFF"/>
          <w:lang w:val="en-GB"/>
        </w:rPr>
      </w:pPr>
      <w:r w:rsidRPr="00706F0B">
        <w:rPr>
          <w:shd w:val="clear" w:color="auto" w:fill="FFFFFF"/>
          <w:lang w:val="en-GB"/>
        </w:rPr>
        <w:t>There is a missing variable block.</w:t>
      </w:r>
    </w:p>
    <w:p w14:paraId="589BBCDA" w14:textId="4D5F4D1D" w:rsidR="00706F0B" w:rsidRPr="00706F0B" w:rsidRDefault="00706F0B" w:rsidP="0032415B">
      <w:pPr>
        <w:pStyle w:val="ListParagraph"/>
        <w:numPr>
          <w:ilvl w:val="0"/>
          <w:numId w:val="124"/>
        </w:numPr>
        <w:rPr>
          <w:shd w:val="clear" w:color="auto" w:fill="FFFFFF"/>
          <w:lang w:val="en-GB"/>
        </w:rPr>
      </w:pPr>
      <w:r w:rsidRPr="00706F0B">
        <w:rPr>
          <w:shd w:val="clear" w:color="auto" w:fill="FFFFFF"/>
          <w:lang w:val="en-GB"/>
        </w:rPr>
        <w:t>The state file does not match the current infrastructure.</w:t>
      </w:r>
    </w:p>
    <w:p w14:paraId="69A8CDA9" w14:textId="4A84F54C" w:rsidR="00706F0B" w:rsidRPr="00706F0B" w:rsidRDefault="00706F0B" w:rsidP="0032415B">
      <w:pPr>
        <w:pStyle w:val="ListParagraph"/>
        <w:numPr>
          <w:ilvl w:val="0"/>
          <w:numId w:val="124"/>
        </w:numPr>
        <w:rPr>
          <w:shd w:val="clear" w:color="auto" w:fill="FFFFFF"/>
          <w:lang w:val="en-GB"/>
        </w:rPr>
      </w:pPr>
      <w:r w:rsidRPr="00706F0B">
        <w:rPr>
          <w:shd w:val="clear" w:color="auto" w:fill="FFFFFF"/>
          <w:lang w:val="en-GB"/>
        </w:rPr>
        <w:t>The code contains tabs for indentation instead of spaces.</w:t>
      </w:r>
    </w:p>
    <w:p w14:paraId="73E4AFDD" w14:textId="77777777" w:rsidR="003676BB" w:rsidRPr="009A381A" w:rsidRDefault="003676BB" w:rsidP="003676BB">
      <w:pPr>
        <w:pStyle w:val="Heading2"/>
        <w:ind w:left="0"/>
        <w:rPr>
          <w:lang w:val="en-US"/>
        </w:rPr>
      </w:pPr>
      <w:r>
        <w:rPr>
          <w:rStyle w:val="Heading2Char"/>
          <w:lang w:val="en-US"/>
        </w:rPr>
        <w:t>Answer</w:t>
      </w:r>
    </w:p>
    <w:p w14:paraId="273BA068" w14:textId="38B6DF8F" w:rsidR="003676BB" w:rsidRDefault="003676BB" w:rsidP="00807B82">
      <w:pPr>
        <w:ind w:left="360"/>
        <w:rPr>
          <w:b/>
          <w:bCs/>
          <w:lang w:val="en-US"/>
        </w:rPr>
      </w:pPr>
      <w:r w:rsidRPr="00357222">
        <w:rPr>
          <w:b/>
          <w:bCs/>
          <w:lang w:val="en-US"/>
        </w:rPr>
        <w:t>Correct Answer:</w:t>
      </w:r>
      <w:r>
        <w:rPr>
          <w:b/>
          <w:bCs/>
          <w:lang w:val="en-US"/>
        </w:rPr>
        <w:t xml:space="preserve">  </w:t>
      </w:r>
      <w:r w:rsidR="00706F0B">
        <w:rPr>
          <w:b/>
          <w:bCs/>
          <w:lang w:val="en-US"/>
        </w:rPr>
        <w:t>B</w:t>
      </w:r>
    </w:p>
    <w:p w14:paraId="358577A5" w14:textId="77777777" w:rsidR="003676BB" w:rsidRDefault="003676BB" w:rsidP="00807B82">
      <w:pPr>
        <w:ind w:left="360"/>
        <w:rPr>
          <w:b/>
          <w:bCs/>
          <w:lang w:val="en-US"/>
        </w:rPr>
      </w:pPr>
      <w:r>
        <w:rPr>
          <w:b/>
          <w:bCs/>
          <w:lang w:val="en-US"/>
        </w:rPr>
        <w:t xml:space="preserve">Explanation: </w:t>
      </w:r>
    </w:p>
    <w:p w14:paraId="5C4BC1D1" w14:textId="5831B5BD" w:rsidR="003676BB" w:rsidRPr="003676BB" w:rsidRDefault="003676BB"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49" w:history="1">
        <w:r w:rsidRPr="003676BB">
          <w:rPr>
            <w:rStyle w:val="Hyperlink"/>
            <w:lang w:val="en-GB"/>
          </w:rPr>
          <w:t>Exam Terraform Associate 004 topic 3 question 12 discussion - ExamTopics</w:t>
        </w:r>
      </w:hyperlink>
    </w:p>
    <w:p w14:paraId="619C1BA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CDD7058" w14:textId="77777777" w:rsidR="007C6517" w:rsidRPr="007C6517" w:rsidRDefault="007C6517" w:rsidP="007C6517">
      <w:pPr>
        <w:rPr>
          <w:shd w:val="clear" w:color="auto" w:fill="FFFFFF"/>
          <w:lang w:val="en-GB"/>
        </w:rPr>
      </w:pPr>
      <w:r w:rsidRPr="007C6517">
        <w:rPr>
          <w:shd w:val="clear" w:color="auto" w:fill="FFFFFF"/>
          <w:lang w:val="en-GB"/>
        </w:rPr>
        <w:t xml:space="preserve">What is the purpose of the </w:t>
      </w:r>
      <w:r w:rsidRPr="007C6517">
        <w:rPr>
          <w:b/>
          <w:bCs/>
          <w:shd w:val="clear" w:color="auto" w:fill="FFFFFF"/>
          <w:lang w:val="en-GB"/>
        </w:rPr>
        <w:t>.terraform</w:t>
      </w:r>
      <w:r w:rsidRPr="007C6517">
        <w:rPr>
          <w:shd w:val="clear" w:color="auto" w:fill="FFFFFF"/>
          <w:lang w:val="en-GB"/>
        </w:rPr>
        <w:t xml:space="preserve"> directory in a Terraform workspace?</w:t>
      </w:r>
    </w:p>
    <w:p w14:paraId="162BACEC" w14:textId="77777777" w:rsidR="007C6517" w:rsidRPr="007C6517" w:rsidRDefault="007C6517" w:rsidP="0032415B">
      <w:pPr>
        <w:numPr>
          <w:ilvl w:val="0"/>
          <w:numId w:val="80"/>
        </w:numPr>
        <w:contextualSpacing/>
        <w:rPr>
          <w:shd w:val="clear" w:color="auto" w:fill="FFFFFF"/>
          <w:lang w:val="en-GB"/>
        </w:rPr>
      </w:pPr>
      <w:r w:rsidRPr="007C6517">
        <w:rPr>
          <w:shd w:val="clear" w:color="auto" w:fill="FFFFFF"/>
          <w:lang w:val="en-GB"/>
        </w:rPr>
        <w:lastRenderedPageBreak/>
        <w:t>The directory contains plugins and modules that Terraform downloads during initialization, along with other important information.</w:t>
      </w:r>
    </w:p>
    <w:p w14:paraId="2495A21E" w14:textId="77777777" w:rsidR="007C6517" w:rsidRPr="007C6517" w:rsidRDefault="007C6517" w:rsidP="0032415B">
      <w:pPr>
        <w:numPr>
          <w:ilvl w:val="0"/>
          <w:numId w:val="80"/>
        </w:numPr>
        <w:contextualSpacing/>
        <w:rPr>
          <w:shd w:val="clear" w:color="auto" w:fill="FFFFFF"/>
          <w:lang w:val="en-GB"/>
        </w:rPr>
      </w:pPr>
      <w:r w:rsidRPr="007C6517">
        <w:rPr>
          <w:shd w:val="clear" w:color="auto" w:fill="FFFFFF"/>
          <w:lang w:val="en-GB"/>
        </w:rPr>
        <w:t xml:space="preserve">The directory contains the provide credentials and the </w:t>
      </w:r>
      <w:r w:rsidRPr="0015547B">
        <w:rPr>
          <w:b/>
          <w:bCs/>
          <w:shd w:val="clear" w:color="auto" w:fill="FFFFFF"/>
          <w:lang w:val="en-GB"/>
        </w:rPr>
        <w:t>.tfvars</w:t>
      </w:r>
      <w:r w:rsidRPr="007C6517">
        <w:rPr>
          <w:shd w:val="clear" w:color="auto" w:fill="FFFFFF"/>
          <w:lang w:val="en-GB"/>
        </w:rPr>
        <w:t xml:space="preserve"> files to prevent them from being committed to version control by accident.</w:t>
      </w:r>
    </w:p>
    <w:p w14:paraId="1B791E36" w14:textId="77777777" w:rsidR="007C6517" w:rsidRPr="007C6517" w:rsidRDefault="007C6517" w:rsidP="0032415B">
      <w:pPr>
        <w:numPr>
          <w:ilvl w:val="0"/>
          <w:numId w:val="80"/>
        </w:numPr>
        <w:contextualSpacing/>
        <w:rPr>
          <w:shd w:val="clear" w:color="auto" w:fill="FFFFFF"/>
          <w:lang w:val="en-GB"/>
        </w:rPr>
      </w:pPr>
      <w:r w:rsidRPr="007C6517">
        <w:rPr>
          <w:shd w:val="clear" w:color="auto" w:fill="FFFFFF"/>
          <w:lang w:val="en-GB"/>
        </w:rPr>
        <w:t>The directory is where Terraform creates and maintains the state file to track the underlying resources it creates and manages.</w:t>
      </w:r>
    </w:p>
    <w:p w14:paraId="1088B1C5" w14:textId="77777777" w:rsidR="007C6517" w:rsidRPr="007C6517" w:rsidRDefault="007C6517" w:rsidP="0032415B">
      <w:pPr>
        <w:numPr>
          <w:ilvl w:val="0"/>
          <w:numId w:val="80"/>
        </w:numPr>
        <w:contextualSpacing/>
        <w:rPr>
          <w:shd w:val="clear" w:color="auto" w:fill="FFFFFF"/>
          <w:lang w:val="en-US"/>
        </w:rPr>
      </w:pPr>
      <w:r w:rsidRPr="007C6517">
        <w:rPr>
          <w:shd w:val="clear" w:color="auto" w:fill="FFFFFF"/>
          <w:lang w:val="en-GB"/>
        </w:rPr>
        <w:t>The directory is used to convert, and store Terraform configuration files into API calls to communicate with the targeted platform.</w:t>
      </w:r>
    </w:p>
    <w:p w14:paraId="67189639"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54809BC" w14:textId="77777777" w:rsidR="007C6517" w:rsidRPr="007C6517" w:rsidRDefault="007C6517" w:rsidP="007C6517">
      <w:pPr>
        <w:ind w:left="360"/>
        <w:rPr>
          <w:b/>
          <w:bCs/>
          <w:lang w:val="en-US"/>
        </w:rPr>
      </w:pPr>
      <w:r w:rsidRPr="007C6517">
        <w:rPr>
          <w:b/>
          <w:bCs/>
          <w:lang w:val="en-US"/>
        </w:rPr>
        <w:t>Correct Answer:  A</w:t>
      </w:r>
    </w:p>
    <w:p w14:paraId="27AA42E5" w14:textId="77777777" w:rsidR="007C6517" w:rsidRPr="007C6517" w:rsidRDefault="007C6517" w:rsidP="007C6517">
      <w:pPr>
        <w:ind w:left="360"/>
        <w:rPr>
          <w:lang w:val="en-US"/>
        </w:rPr>
      </w:pPr>
      <w:r w:rsidRPr="007C6517">
        <w:rPr>
          <w:b/>
          <w:bCs/>
          <w:lang w:val="en-US"/>
        </w:rPr>
        <w:t xml:space="preserve">Explanation: </w:t>
      </w:r>
    </w:p>
    <w:p w14:paraId="49D51D9D"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50" w:history="1">
        <w:r w:rsidRPr="007C6517">
          <w:rPr>
            <w:color w:val="467886" w:themeColor="hyperlink"/>
            <w:u w:val="single"/>
            <w:lang w:val="en-GB"/>
          </w:rPr>
          <w:t>Exam Terraform Associate 004 topic 3 question 13 discussion - ExamTopics</w:t>
        </w:r>
      </w:hyperlink>
    </w:p>
    <w:p w14:paraId="0FDDE262"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4E4294FB" w14:textId="77777777" w:rsidR="007C6517" w:rsidRPr="007C6517" w:rsidRDefault="007C6517" w:rsidP="007C6517">
      <w:pPr>
        <w:rPr>
          <w:shd w:val="clear" w:color="auto" w:fill="FFFFFF"/>
          <w:lang w:val="en-GB"/>
        </w:rPr>
      </w:pPr>
      <w:r w:rsidRPr="007C6517">
        <w:rPr>
          <w:shd w:val="clear" w:color="auto" w:fill="FFFFFF"/>
          <w:lang w:val="en-GB"/>
        </w:rPr>
        <w:t xml:space="preserve">How can </w:t>
      </w:r>
      <w:r w:rsidRPr="000B5028">
        <w:rPr>
          <w:b/>
          <w:bCs/>
          <w:i/>
          <w:iCs/>
          <w:shd w:val="clear" w:color="auto" w:fill="FFFFFF"/>
          <w:lang w:val="en-GB"/>
        </w:rPr>
        <w:t>terraform plan</w:t>
      </w:r>
      <w:r w:rsidRPr="007C6517">
        <w:rPr>
          <w:shd w:val="clear" w:color="auto" w:fill="FFFFFF"/>
          <w:lang w:val="en-GB"/>
        </w:rPr>
        <w:t xml:space="preserve"> aid in the development process?</w:t>
      </w:r>
    </w:p>
    <w:p w14:paraId="6B5A30AE" w14:textId="77777777" w:rsidR="007C6517" w:rsidRPr="007C6517" w:rsidRDefault="007C6517" w:rsidP="00B00EF8">
      <w:pPr>
        <w:numPr>
          <w:ilvl w:val="0"/>
          <w:numId w:val="261"/>
        </w:numPr>
        <w:contextualSpacing/>
        <w:rPr>
          <w:shd w:val="clear" w:color="auto" w:fill="FFFFFF"/>
          <w:lang w:val="en-GB"/>
        </w:rPr>
      </w:pPr>
      <w:r w:rsidRPr="007C6517">
        <w:rPr>
          <w:shd w:val="clear" w:color="auto" w:fill="FFFFFF"/>
          <w:lang w:val="en-GB"/>
        </w:rPr>
        <w:t>Validates your expectations against the execution plan without permanently modifying state.</w:t>
      </w:r>
    </w:p>
    <w:p w14:paraId="7E0A78B2" w14:textId="77777777" w:rsidR="007C6517" w:rsidRPr="007C6517" w:rsidRDefault="007C6517" w:rsidP="00B00EF8">
      <w:pPr>
        <w:numPr>
          <w:ilvl w:val="0"/>
          <w:numId w:val="261"/>
        </w:numPr>
        <w:contextualSpacing/>
        <w:rPr>
          <w:shd w:val="clear" w:color="auto" w:fill="FFFFFF"/>
          <w:lang w:val="en-GB"/>
        </w:rPr>
      </w:pPr>
      <w:r w:rsidRPr="007C6517">
        <w:rPr>
          <w:shd w:val="clear" w:color="auto" w:fill="FFFFFF"/>
          <w:lang w:val="en-GB"/>
        </w:rPr>
        <w:t>Reconciles Terraform’s state against deploys resources and permanently modifies state using the current status of deployed resources.</w:t>
      </w:r>
    </w:p>
    <w:p w14:paraId="72C53DAC" w14:textId="77777777" w:rsidR="007C6517" w:rsidRPr="007C6517" w:rsidRDefault="007C6517" w:rsidP="00B00EF8">
      <w:pPr>
        <w:numPr>
          <w:ilvl w:val="0"/>
          <w:numId w:val="261"/>
        </w:numPr>
        <w:contextualSpacing/>
        <w:rPr>
          <w:shd w:val="clear" w:color="auto" w:fill="FFFFFF"/>
          <w:lang w:val="en-GB"/>
        </w:rPr>
      </w:pPr>
      <w:r w:rsidRPr="007C6517">
        <w:rPr>
          <w:shd w:val="clear" w:color="auto" w:fill="FFFFFF"/>
          <w:lang w:val="en-GB"/>
        </w:rPr>
        <w:t>Initializes your working directory containing your Terraform configuration files.</w:t>
      </w:r>
    </w:p>
    <w:p w14:paraId="13DBD6D0" w14:textId="77777777" w:rsidR="007C6517" w:rsidRPr="007C6517" w:rsidRDefault="007C6517" w:rsidP="00B00EF8">
      <w:pPr>
        <w:numPr>
          <w:ilvl w:val="0"/>
          <w:numId w:val="261"/>
        </w:numPr>
        <w:contextualSpacing/>
        <w:rPr>
          <w:shd w:val="clear" w:color="auto" w:fill="FFFFFF"/>
          <w:lang w:val="en-GB"/>
        </w:rPr>
      </w:pPr>
      <w:r w:rsidRPr="007C6517">
        <w:rPr>
          <w:shd w:val="clear" w:color="auto" w:fill="FFFFFF"/>
          <w:lang w:val="en-GB"/>
        </w:rPr>
        <w:t>Formats your Terraform configuration files.</w:t>
      </w:r>
    </w:p>
    <w:p w14:paraId="73CCAF9E"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E7A3A3C" w14:textId="77777777" w:rsidR="007C6517" w:rsidRPr="007C6517" w:rsidRDefault="007C6517" w:rsidP="007C6517">
      <w:pPr>
        <w:ind w:left="360"/>
        <w:rPr>
          <w:b/>
          <w:bCs/>
          <w:lang w:val="en-US"/>
        </w:rPr>
      </w:pPr>
      <w:r w:rsidRPr="007C6517">
        <w:rPr>
          <w:b/>
          <w:bCs/>
          <w:lang w:val="en-US"/>
        </w:rPr>
        <w:t>Correct Answer:  A</w:t>
      </w:r>
    </w:p>
    <w:p w14:paraId="0218D0C4" w14:textId="77777777" w:rsidR="007C6517" w:rsidRPr="007C6517" w:rsidRDefault="007C6517" w:rsidP="007C6517">
      <w:pPr>
        <w:ind w:left="360"/>
        <w:rPr>
          <w:lang w:val="en-US"/>
        </w:rPr>
      </w:pPr>
      <w:r w:rsidRPr="007C6517">
        <w:rPr>
          <w:b/>
          <w:bCs/>
          <w:lang w:val="en-US"/>
        </w:rPr>
        <w:t xml:space="preserve">Explanation: </w:t>
      </w:r>
    </w:p>
    <w:p w14:paraId="0D0D8ED4" w14:textId="77777777" w:rsidR="007C6517" w:rsidRPr="00942B3D"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51" w:history="1">
        <w:r w:rsidRPr="007C6517">
          <w:rPr>
            <w:color w:val="467886" w:themeColor="hyperlink"/>
            <w:u w:val="single"/>
            <w:lang w:val="en-GB"/>
          </w:rPr>
          <w:t>Exam Terraform Associate 004 topic 3 question 14 discussion - ExamTopics</w:t>
        </w:r>
      </w:hyperlink>
    </w:p>
    <w:p w14:paraId="26E707CC" w14:textId="0FE8C230" w:rsidR="000F3F13" w:rsidRDefault="000F3F13" w:rsidP="00807B82">
      <w:pPr>
        <w:pStyle w:val="Question"/>
        <w:rPr>
          <w:shd w:val="clear" w:color="auto" w:fill="FFFFFF"/>
        </w:rPr>
      </w:pPr>
      <w:r>
        <w:rPr>
          <w:shd w:val="clear" w:color="auto" w:fill="FFFFFF"/>
        </w:rPr>
        <w:t>Question.</w:t>
      </w:r>
      <w:r w:rsidR="003D214A">
        <w:rPr>
          <w:shd w:val="clear" w:color="auto" w:fill="FFFFFF"/>
        </w:rPr>
        <w:t xml:space="preserve"> </w:t>
      </w:r>
    </w:p>
    <w:p w14:paraId="289E2444" w14:textId="77777777" w:rsidR="00764B07" w:rsidRDefault="00764B07" w:rsidP="00764B07">
      <w:pPr>
        <w:rPr>
          <w:shd w:val="clear" w:color="auto" w:fill="FFFFFF"/>
          <w:lang w:val="en-GB"/>
        </w:rPr>
      </w:pPr>
      <w:r w:rsidRPr="00764B07">
        <w:rPr>
          <w:shd w:val="clear" w:color="auto" w:fill="FFFFFF"/>
          <w:lang w:val="en-GB"/>
        </w:rPr>
        <w:t xml:space="preserve">You have a saved execution plan containing desired changes for infrastructure managed by Terraform. After running the command </w:t>
      </w:r>
      <w:r w:rsidRPr="003F6100">
        <w:rPr>
          <w:b/>
          <w:bCs/>
          <w:i/>
          <w:iCs/>
          <w:shd w:val="clear" w:color="auto" w:fill="FFFFFF"/>
          <w:lang w:val="en-GB"/>
        </w:rPr>
        <w:t>terraform apply my.tfplan</w:t>
      </w:r>
      <w:r w:rsidRPr="00764B07">
        <w:rPr>
          <w:shd w:val="clear" w:color="auto" w:fill="FFFFFF"/>
          <w:lang w:val="en-GB"/>
        </w:rPr>
        <w:t>, you receive the error shown in the Exhibit space on this page.</w:t>
      </w:r>
    </w:p>
    <w:tbl>
      <w:tblPr>
        <w:tblStyle w:val="TableGrid"/>
        <w:tblW w:w="0" w:type="auto"/>
        <w:tblLook w:val="04A0" w:firstRow="1" w:lastRow="0" w:firstColumn="1" w:lastColumn="0" w:noHBand="0" w:noVBand="1"/>
      </w:tblPr>
      <w:tblGrid>
        <w:gridCol w:w="8642"/>
      </w:tblGrid>
      <w:tr w:rsidR="00764B07" w:rsidRPr="004434F7" w14:paraId="39C29653" w14:textId="77777777" w:rsidTr="00764B07">
        <w:tc>
          <w:tcPr>
            <w:tcW w:w="8642" w:type="dxa"/>
          </w:tcPr>
          <w:p w14:paraId="0E06E66D" w14:textId="7DA39974" w:rsidR="00764B07" w:rsidRPr="00764B07" w:rsidRDefault="00764B07" w:rsidP="00764B07">
            <w:pPr>
              <w:rPr>
                <w:b/>
                <w:bCs/>
                <w:shd w:val="clear" w:color="auto" w:fill="FFFFFF"/>
                <w:lang w:val="en-GB"/>
              </w:rPr>
            </w:pPr>
            <w:r w:rsidRPr="00764B07">
              <w:rPr>
                <w:b/>
                <w:bCs/>
                <w:sz w:val="18"/>
                <w:szCs w:val="18"/>
                <w:shd w:val="clear" w:color="auto" w:fill="FFFFFF"/>
                <w:lang w:val="en-GB"/>
              </w:rPr>
              <w:t>| Error: Saved plan is stale</w:t>
            </w:r>
            <w:r w:rsidRPr="00764B07">
              <w:rPr>
                <w:b/>
                <w:bCs/>
                <w:sz w:val="18"/>
                <w:szCs w:val="18"/>
                <w:shd w:val="clear" w:color="auto" w:fill="FFFFFF"/>
                <w:lang w:val="en-GB"/>
              </w:rPr>
              <w:br/>
              <w:t>|</w:t>
            </w:r>
            <w:r w:rsidRPr="00764B07">
              <w:rPr>
                <w:b/>
                <w:bCs/>
                <w:sz w:val="18"/>
                <w:szCs w:val="18"/>
                <w:shd w:val="clear" w:color="auto" w:fill="FFFFFF"/>
                <w:lang w:val="en-GB"/>
              </w:rPr>
              <w:br/>
              <w:t>| The given plan file can no longer be applied because the state was changed by another operation after the plan was created.</w:t>
            </w:r>
          </w:p>
        </w:tc>
      </w:tr>
    </w:tbl>
    <w:p w14:paraId="008A31C6" w14:textId="761316D6" w:rsidR="00764B07" w:rsidRPr="00764B07" w:rsidRDefault="00764B07" w:rsidP="00764B07">
      <w:pPr>
        <w:rPr>
          <w:shd w:val="clear" w:color="auto" w:fill="FFFFFF"/>
          <w:lang w:val="en-GB"/>
        </w:rPr>
      </w:pPr>
      <w:r w:rsidRPr="00764B07">
        <w:rPr>
          <w:shd w:val="clear" w:color="auto" w:fill="FFFFFF"/>
          <w:lang w:val="en-GB"/>
        </w:rPr>
        <w:br/>
      </w:r>
      <w:r w:rsidRPr="00764B07">
        <w:rPr>
          <w:b/>
          <w:bCs/>
          <w:shd w:val="clear" w:color="auto" w:fill="FFFFFF"/>
          <w:lang w:val="en-GB"/>
        </w:rPr>
        <w:t>How can you apply the desired changes? (</w:t>
      </w:r>
      <w:r w:rsidRPr="00764B07">
        <w:rPr>
          <w:b/>
          <w:bCs/>
          <w:u w:val="single"/>
          <w:shd w:val="clear" w:color="auto" w:fill="FFFFFF"/>
          <w:lang w:val="en-GB"/>
        </w:rPr>
        <w:t>Choose two.)</w:t>
      </w:r>
    </w:p>
    <w:p w14:paraId="50A42AC2" w14:textId="24CAE2B1" w:rsidR="00764B07" w:rsidRPr="00764B07" w:rsidRDefault="00764B07" w:rsidP="0032415B">
      <w:pPr>
        <w:pStyle w:val="ListParagraph"/>
        <w:numPr>
          <w:ilvl w:val="0"/>
          <w:numId w:val="250"/>
        </w:numPr>
        <w:rPr>
          <w:shd w:val="clear" w:color="auto" w:fill="FFFFFF"/>
          <w:lang w:val="en-GB"/>
        </w:rPr>
      </w:pPr>
      <w:r w:rsidRPr="00764B07">
        <w:rPr>
          <w:shd w:val="clear" w:color="auto" w:fill="FFFFFF"/>
          <w:lang w:val="en-GB"/>
        </w:rPr>
        <w:t>Generate a new execution plan file with terraform plan, and apply the new plan.</w:t>
      </w:r>
    </w:p>
    <w:p w14:paraId="4509264D" w14:textId="34EB8190" w:rsidR="00764B07" w:rsidRPr="00764B07" w:rsidRDefault="00764B07" w:rsidP="0032415B">
      <w:pPr>
        <w:pStyle w:val="ListParagraph"/>
        <w:numPr>
          <w:ilvl w:val="0"/>
          <w:numId w:val="250"/>
        </w:numPr>
        <w:rPr>
          <w:shd w:val="clear" w:color="auto" w:fill="FFFFFF"/>
          <w:lang w:val="en-GB"/>
        </w:rPr>
      </w:pPr>
      <w:r w:rsidRPr="00764B07">
        <w:rPr>
          <w:shd w:val="clear" w:color="auto" w:fill="FFFFFF"/>
          <w:lang w:val="en-GB"/>
        </w:rPr>
        <w:lastRenderedPageBreak/>
        <w:t>Run terraform apply without the saved execution plan.</w:t>
      </w:r>
    </w:p>
    <w:p w14:paraId="0B0F2467" w14:textId="4E0CF7E4" w:rsidR="00764B07" w:rsidRPr="00764B07" w:rsidRDefault="00764B07" w:rsidP="0032415B">
      <w:pPr>
        <w:pStyle w:val="ListParagraph"/>
        <w:numPr>
          <w:ilvl w:val="0"/>
          <w:numId w:val="250"/>
        </w:numPr>
        <w:rPr>
          <w:shd w:val="clear" w:color="auto" w:fill="FFFFFF"/>
          <w:lang w:val="en-GB"/>
        </w:rPr>
      </w:pPr>
      <w:r w:rsidRPr="00764B07">
        <w:rPr>
          <w:shd w:val="clear" w:color="auto" w:fill="FFFFFF"/>
          <w:lang w:val="en-GB"/>
        </w:rPr>
        <w:t>Refresh the current state data using the -refresh-only flag.</w:t>
      </w:r>
    </w:p>
    <w:p w14:paraId="5EF44162" w14:textId="2B4C6100" w:rsidR="00764B07" w:rsidRPr="00764B07" w:rsidRDefault="00764B07" w:rsidP="0032415B">
      <w:pPr>
        <w:pStyle w:val="ListParagraph"/>
        <w:numPr>
          <w:ilvl w:val="0"/>
          <w:numId w:val="250"/>
        </w:numPr>
        <w:rPr>
          <w:shd w:val="clear" w:color="auto" w:fill="FFFFFF"/>
          <w:lang w:val="en-GB"/>
        </w:rPr>
      </w:pPr>
      <w:r w:rsidRPr="00764B07">
        <w:rPr>
          <w:shd w:val="clear" w:color="auto" w:fill="FFFFFF"/>
          <w:lang w:val="en-GB"/>
        </w:rPr>
        <w:t>Force the apply command by adding the flag -lock=false.</w:t>
      </w:r>
    </w:p>
    <w:p w14:paraId="0822DAA1" w14:textId="4C2B4B47" w:rsidR="000F3F13" w:rsidRPr="00764B07" w:rsidRDefault="00764B07" w:rsidP="0032415B">
      <w:pPr>
        <w:pStyle w:val="ListParagraph"/>
        <w:numPr>
          <w:ilvl w:val="0"/>
          <w:numId w:val="250"/>
        </w:numPr>
        <w:rPr>
          <w:shd w:val="clear" w:color="auto" w:fill="FFFFFF"/>
          <w:lang w:val="en-GB"/>
        </w:rPr>
      </w:pPr>
      <w:r w:rsidRPr="00764B07">
        <w:rPr>
          <w:shd w:val="clear" w:color="auto" w:fill="FFFFFF"/>
          <w:lang w:val="en-GB"/>
        </w:rPr>
        <w:t>Update the current plan file using the terraform state push command.</w:t>
      </w:r>
    </w:p>
    <w:p w14:paraId="3C2A0AD6" w14:textId="77777777" w:rsidR="000F3F13" w:rsidRPr="009A381A" w:rsidRDefault="000F3F13" w:rsidP="000F3F13">
      <w:pPr>
        <w:pStyle w:val="Heading2"/>
        <w:ind w:left="0"/>
        <w:rPr>
          <w:lang w:val="en-US"/>
        </w:rPr>
      </w:pPr>
      <w:r>
        <w:rPr>
          <w:rStyle w:val="Heading2Char"/>
          <w:lang w:val="en-US"/>
        </w:rPr>
        <w:t>Answer</w:t>
      </w:r>
    </w:p>
    <w:p w14:paraId="33EE7DFF" w14:textId="608B053A" w:rsidR="000F3F13" w:rsidRDefault="000F3F13" w:rsidP="00807B82">
      <w:pPr>
        <w:ind w:left="360"/>
        <w:rPr>
          <w:b/>
          <w:bCs/>
          <w:lang w:val="en-US"/>
        </w:rPr>
      </w:pPr>
      <w:r w:rsidRPr="00357222">
        <w:rPr>
          <w:b/>
          <w:bCs/>
          <w:lang w:val="en-US"/>
        </w:rPr>
        <w:t>Correct Answer:</w:t>
      </w:r>
      <w:r>
        <w:rPr>
          <w:b/>
          <w:bCs/>
          <w:lang w:val="en-US"/>
        </w:rPr>
        <w:t xml:space="preserve">  </w:t>
      </w:r>
      <w:r w:rsidR="009223CC">
        <w:rPr>
          <w:b/>
          <w:bCs/>
          <w:lang w:val="en-US"/>
        </w:rPr>
        <w:t>A,B</w:t>
      </w:r>
    </w:p>
    <w:p w14:paraId="5F6479B3" w14:textId="77777777" w:rsidR="000F3F13" w:rsidRDefault="000F3F13" w:rsidP="00807B82">
      <w:pPr>
        <w:ind w:left="360"/>
        <w:rPr>
          <w:b/>
          <w:bCs/>
          <w:lang w:val="en-US"/>
        </w:rPr>
      </w:pPr>
      <w:r>
        <w:rPr>
          <w:b/>
          <w:bCs/>
          <w:lang w:val="en-US"/>
        </w:rPr>
        <w:t xml:space="preserve">Explanation: </w:t>
      </w:r>
    </w:p>
    <w:p w14:paraId="57F8927D" w14:textId="77777777" w:rsidR="009E5EDB" w:rsidRPr="009E5EDB" w:rsidRDefault="009E5EDB" w:rsidP="009E5EDB">
      <w:pPr>
        <w:ind w:left="360"/>
        <w:rPr>
          <w:lang w:val="en-GB"/>
        </w:rPr>
      </w:pPr>
      <w:r w:rsidRPr="009E5EDB">
        <w:rPr>
          <w:b/>
          <w:bCs/>
          <w:lang w:val="en-GB"/>
        </w:rPr>
        <w:t xml:space="preserve">A. Generate a new execution plan file with </w:t>
      </w:r>
      <w:r w:rsidRPr="009E5EDB">
        <w:rPr>
          <w:lang w:val="en-GB"/>
        </w:rPr>
        <w:t>terraform plan</w:t>
      </w:r>
      <w:r w:rsidRPr="009E5EDB">
        <w:rPr>
          <w:b/>
          <w:bCs/>
          <w:lang w:val="en-GB"/>
        </w:rPr>
        <w:t>, and apply the new plan.</w:t>
      </w:r>
      <w:r w:rsidRPr="009E5EDB">
        <w:rPr>
          <w:lang w:val="en-GB"/>
        </w:rPr>
        <w:t xml:space="preserve"> A saved plan becomes invalid if the state changes. Terraform requires a </w:t>
      </w:r>
      <w:r w:rsidRPr="009E5EDB">
        <w:rPr>
          <w:i/>
          <w:iCs/>
          <w:lang w:val="en-GB"/>
        </w:rPr>
        <w:t>fresh</w:t>
      </w:r>
      <w:r w:rsidRPr="009E5EDB">
        <w:rPr>
          <w:lang w:val="en-GB"/>
        </w:rPr>
        <w:t xml:space="preserve"> plan that matches the current state before applying.</w:t>
      </w:r>
    </w:p>
    <w:p w14:paraId="2BF25148" w14:textId="77777777" w:rsidR="009E5EDB" w:rsidRPr="009E5EDB" w:rsidRDefault="009E5EDB" w:rsidP="009E5EDB">
      <w:pPr>
        <w:ind w:left="360"/>
        <w:rPr>
          <w:lang w:val="en-GB"/>
        </w:rPr>
      </w:pPr>
      <w:r w:rsidRPr="009E5EDB">
        <w:rPr>
          <w:b/>
          <w:bCs/>
          <w:lang w:val="en-GB"/>
        </w:rPr>
        <w:t xml:space="preserve">B. Run </w:t>
      </w:r>
      <w:r w:rsidRPr="009E5EDB">
        <w:rPr>
          <w:lang w:val="en-GB"/>
        </w:rPr>
        <w:t>terraform apply</w:t>
      </w:r>
      <w:r w:rsidRPr="009E5EDB">
        <w:rPr>
          <w:b/>
          <w:bCs/>
          <w:lang w:val="en-GB"/>
        </w:rPr>
        <w:t xml:space="preserve"> without the saved execution plan.</w:t>
      </w:r>
      <w:r w:rsidRPr="009E5EDB">
        <w:rPr>
          <w:lang w:val="en-GB"/>
        </w:rPr>
        <w:t xml:space="preserve"> Running terraform apply without specifying a plan forces Terraform to:</w:t>
      </w:r>
    </w:p>
    <w:p w14:paraId="0A250B9B" w14:textId="77777777" w:rsidR="009E5EDB" w:rsidRPr="009E5EDB" w:rsidRDefault="009E5EDB" w:rsidP="0032415B">
      <w:pPr>
        <w:pStyle w:val="ListParagraph"/>
        <w:numPr>
          <w:ilvl w:val="0"/>
          <w:numId w:val="120"/>
        </w:numPr>
        <w:rPr>
          <w:lang w:val="en-GB"/>
        </w:rPr>
      </w:pPr>
      <w:r w:rsidRPr="009E5EDB">
        <w:rPr>
          <w:lang w:val="en-GB"/>
        </w:rPr>
        <w:t>Refresh the state</w:t>
      </w:r>
    </w:p>
    <w:p w14:paraId="4A3AE19F" w14:textId="77777777" w:rsidR="009E5EDB" w:rsidRPr="009E5EDB" w:rsidRDefault="009E5EDB" w:rsidP="0032415B">
      <w:pPr>
        <w:pStyle w:val="ListParagraph"/>
        <w:numPr>
          <w:ilvl w:val="0"/>
          <w:numId w:val="120"/>
        </w:numPr>
        <w:rPr>
          <w:lang w:val="en-GB"/>
        </w:rPr>
      </w:pPr>
      <w:r w:rsidRPr="009E5EDB">
        <w:rPr>
          <w:lang w:val="en-GB"/>
        </w:rPr>
        <w:t>Recalculate the plan</w:t>
      </w:r>
    </w:p>
    <w:p w14:paraId="4FEE5FF6" w14:textId="77777777" w:rsidR="009E5EDB" w:rsidRPr="009E5EDB" w:rsidRDefault="009E5EDB" w:rsidP="0032415B">
      <w:pPr>
        <w:pStyle w:val="ListParagraph"/>
        <w:numPr>
          <w:ilvl w:val="0"/>
          <w:numId w:val="120"/>
        </w:numPr>
        <w:rPr>
          <w:lang w:val="en-GB"/>
        </w:rPr>
      </w:pPr>
      <w:r w:rsidRPr="009E5EDB">
        <w:rPr>
          <w:lang w:val="en-GB"/>
        </w:rPr>
        <w:t>Prompt you to approve the changes</w:t>
      </w:r>
    </w:p>
    <w:p w14:paraId="06E439FC" w14:textId="77777777" w:rsidR="009E5EDB" w:rsidRPr="009E5EDB" w:rsidRDefault="009E5EDB" w:rsidP="009E5EDB">
      <w:pPr>
        <w:ind w:left="360"/>
        <w:rPr>
          <w:lang w:val="en-GB"/>
        </w:rPr>
      </w:pPr>
      <w:r w:rsidRPr="009E5EDB">
        <w:rPr>
          <w:lang w:val="en-GB"/>
        </w:rPr>
        <w:t>This bypasses the stale plan entirely.</w:t>
      </w:r>
    </w:p>
    <w:p w14:paraId="2C9DAE9B" w14:textId="1AA1AF35" w:rsidR="000F3F13" w:rsidRPr="00942B3D" w:rsidRDefault="000F3F13"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52" w:history="1">
        <w:r w:rsidRPr="000F3F13">
          <w:rPr>
            <w:rStyle w:val="Hyperlink"/>
            <w:lang w:val="en-GB"/>
          </w:rPr>
          <w:t>Exam Terraform Associate 004 topic 3 question 15 discussion - ExamTopics</w:t>
        </w:r>
      </w:hyperlink>
    </w:p>
    <w:p w14:paraId="3F567A72" w14:textId="77777777" w:rsidR="002B2090" w:rsidRDefault="002B2090" w:rsidP="00807B82">
      <w:pPr>
        <w:pStyle w:val="Question"/>
        <w:rPr>
          <w:shd w:val="clear" w:color="auto" w:fill="FFFFFF"/>
        </w:rPr>
      </w:pPr>
      <w:r>
        <w:rPr>
          <w:shd w:val="clear" w:color="auto" w:fill="FFFFFF"/>
        </w:rPr>
        <w:t>Question.</w:t>
      </w:r>
    </w:p>
    <w:p w14:paraId="670D8214" w14:textId="77777777" w:rsidR="0075053D" w:rsidRPr="0075053D" w:rsidRDefault="0075053D" w:rsidP="0075053D">
      <w:pPr>
        <w:rPr>
          <w:shd w:val="clear" w:color="auto" w:fill="FFFFFF"/>
          <w:lang w:val="en-GB"/>
        </w:rPr>
      </w:pPr>
      <w:r w:rsidRPr="0075053D">
        <w:rPr>
          <w:shd w:val="clear" w:color="auto" w:fill="FFFFFF"/>
          <w:lang w:val="en-GB"/>
        </w:rPr>
        <w:t xml:space="preserve">Which of these can you do with </w:t>
      </w:r>
      <w:r w:rsidRPr="00C95A84">
        <w:rPr>
          <w:b/>
          <w:bCs/>
          <w:i/>
          <w:iCs/>
          <w:shd w:val="clear" w:color="auto" w:fill="FFFFFF"/>
          <w:lang w:val="en-GB"/>
        </w:rPr>
        <w:t>terraform plan</w:t>
      </w:r>
      <w:r w:rsidRPr="0075053D">
        <w:rPr>
          <w:shd w:val="clear" w:color="auto" w:fill="FFFFFF"/>
          <w:lang w:val="en-GB"/>
        </w:rPr>
        <w:t xml:space="preserve">? </w:t>
      </w:r>
      <w:r w:rsidRPr="0075053D">
        <w:rPr>
          <w:b/>
          <w:bCs/>
          <w:shd w:val="clear" w:color="auto" w:fill="FFFFFF"/>
          <w:lang w:val="en-GB"/>
        </w:rPr>
        <w:t xml:space="preserve">(Choose </w:t>
      </w:r>
      <w:r w:rsidRPr="0075053D">
        <w:rPr>
          <w:b/>
          <w:bCs/>
          <w:u w:val="single"/>
          <w:shd w:val="clear" w:color="auto" w:fill="FFFFFF"/>
          <w:lang w:val="en-GB"/>
        </w:rPr>
        <w:t>two.</w:t>
      </w:r>
      <w:r w:rsidRPr="0075053D">
        <w:rPr>
          <w:b/>
          <w:bCs/>
          <w:shd w:val="clear" w:color="auto" w:fill="FFFFFF"/>
          <w:lang w:val="en-GB"/>
        </w:rPr>
        <w:t>)</w:t>
      </w:r>
    </w:p>
    <w:p w14:paraId="0C441B46" w14:textId="5D7122E4" w:rsidR="0075053D" w:rsidRPr="0075053D" w:rsidRDefault="0075053D" w:rsidP="0032415B">
      <w:pPr>
        <w:pStyle w:val="ListParagraph"/>
        <w:numPr>
          <w:ilvl w:val="0"/>
          <w:numId w:val="121"/>
        </w:numPr>
        <w:rPr>
          <w:shd w:val="clear" w:color="auto" w:fill="FFFFFF"/>
          <w:lang w:val="en-GB"/>
        </w:rPr>
      </w:pPr>
      <w:r w:rsidRPr="0075053D">
        <w:rPr>
          <w:shd w:val="clear" w:color="auto" w:fill="FFFFFF"/>
          <w:lang w:val="en-GB"/>
        </w:rPr>
        <w:t>Schedule Terraform to run at a planned time in the future.</w:t>
      </w:r>
    </w:p>
    <w:p w14:paraId="2BD71663" w14:textId="7D17C717" w:rsidR="0075053D" w:rsidRPr="0075053D" w:rsidRDefault="0075053D" w:rsidP="0032415B">
      <w:pPr>
        <w:pStyle w:val="ListParagraph"/>
        <w:numPr>
          <w:ilvl w:val="0"/>
          <w:numId w:val="121"/>
        </w:numPr>
        <w:rPr>
          <w:shd w:val="clear" w:color="auto" w:fill="FFFFFF"/>
          <w:lang w:val="en-GB"/>
        </w:rPr>
      </w:pPr>
      <w:r w:rsidRPr="0075053D">
        <w:rPr>
          <w:shd w:val="clear" w:color="auto" w:fill="FFFFFF"/>
          <w:lang w:val="en-GB"/>
        </w:rPr>
        <w:t>View the execution plan and check if the changes match your expectations.</w:t>
      </w:r>
    </w:p>
    <w:p w14:paraId="75829227" w14:textId="3B6C0F41" w:rsidR="0075053D" w:rsidRPr="0075053D" w:rsidRDefault="0075053D" w:rsidP="0032415B">
      <w:pPr>
        <w:pStyle w:val="ListParagraph"/>
        <w:numPr>
          <w:ilvl w:val="0"/>
          <w:numId w:val="121"/>
        </w:numPr>
        <w:rPr>
          <w:shd w:val="clear" w:color="auto" w:fill="FFFFFF"/>
          <w:lang w:val="en-GB"/>
        </w:rPr>
      </w:pPr>
      <w:r w:rsidRPr="0075053D">
        <w:rPr>
          <w:shd w:val="clear" w:color="auto" w:fill="FFFFFF"/>
          <w:lang w:val="en-GB"/>
        </w:rPr>
        <w:t>Execute a plan in a different workspace.</w:t>
      </w:r>
    </w:p>
    <w:p w14:paraId="2D2DD93B" w14:textId="5E9F5CFD" w:rsidR="0075053D" w:rsidRPr="0075053D" w:rsidRDefault="0075053D" w:rsidP="0032415B">
      <w:pPr>
        <w:pStyle w:val="ListParagraph"/>
        <w:numPr>
          <w:ilvl w:val="0"/>
          <w:numId w:val="121"/>
        </w:numPr>
        <w:rPr>
          <w:shd w:val="clear" w:color="auto" w:fill="FFFFFF"/>
          <w:lang w:val="en-GB"/>
        </w:rPr>
      </w:pPr>
      <w:r w:rsidRPr="0075053D">
        <w:rPr>
          <w:shd w:val="clear" w:color="auto" w:fill="FFFFFF"/>
          <w:lang w:val="en-GB"/>
        </w:rPr>
        <w:t>Save a generated execution plan to apply later.</w:t>
      </w:r>
    </w:p>
    <w:p w14:paraId="7E5438B2" w14:textId="77777777" w:rsidR="002B2090" w:rsidRPr="009A381A" w:rsidRDefault="002B2090" w:rsidP="002B2090">
      <w:pPr>
        <w:pStyle w:val="Heading2"/>
        <w:ind w:left="0"/>
        <w:rPr>
          <w:lang w:val="en-US"/>
        </w:rPr>
      </w:pPr>
      <w:r>
        <w:rPr>
          <w:rStyle w:val="Heading2Char"/>
          <w:lang w:val="en-US"/>
        </w:rPr>
        <w:t>Answer</w:t>
      </w:r>
    </w:p>
    <w:p w14:paraId="0010108F" w14:textId="7B78F99C" w:rsidR="002B2090" w:rsidRDefault="002B2090" w:rsidP="00807B82">
      <w:pPr>
        <w:ind w:left="360"/>
        <w:rPr>
          <w:b/>
          <w:bCs/>
          <w:lang w:val="en-US"/>
        </w:rPr>
      </w:pPr>
      <w:r w:rsidRPr="00357222">
        <w:rPr>
          <w:b/>
          <w:bCs/>
          <w:lang w:val="en-US"/>
        </w:rPr>
        <w:t>Correct Answer:</w:t>
      </w:r>
      <w:r>
        <w:rPr>
          <w:b/>
          <w:bCs/>
          <w:lang w:val="en-US"/>
        </w:rPr>
        <w:t xml:space="preserve">  </w:t>
      </w:r>
      <w:r w:rsidR="002A5BC0">
        <w:rPr>
          <w:b/>
          <w:bCs/>
          <w:lang w:val="en-US"/>
        </w:rPr>
        <w:t>B,D</w:t>
      </w:r>
    </w:p>
    <w:p w14:paraId="0357F639" w14:textId="77777777" w:rsidR="002B2090" w:rsidRPr="00192E72" w:rsidRDefault="002B2090" w:rsidP="00807B82">
      <w:pPr>
        <w:ind w:left="360"/>
        <w:rPr>
          <w:lang w:val="en-US"/>
        </w:rPr>
      </w:pPr>
      <w:r>
        <w:rPr>
          <w:b/>
          <w:bCs/>
          <w:lang w:val="en-US"/>
        </w:rPr>
        <w:t xml:space="preserve">Explanation: </w:t>
      </w:r>
    </w:p>
    <w:p w14:paraId="608DABFE" w14:textId="2FB5AD5E" w:rsidR="002B2090" w:rsidRPr="002B2090" w:rsidRDefault="002B2090"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53" w:history="1">
        <w:r w:rsidRPr="002B2090">
          <w:rPr>
            <w:rStyle w:val="Hyperlink"/>
            <w:lang w:val="en-GB"/>
          </w:rPr>
          <w:t>Exam Terraform Associate 004 topic 3 question 16 discussion - ExamTopics</w:t>
        </w:r>
      </w:hyperlink>
    </w:p>
    <w:p w14:paraId="5C2D0128"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45923775" w14:textId="77777777" w:rsidR="007C6517" w:rsidRPr="007C6517" w:rsidRDefault="007C6517" w:rsidP="007C6517">
      <w:pPr>
        <w:rPr>
          <w:shd w:val="clear" w:color="auto" w:fill="FFFFFF"/>
          <w:lang w:val="en-GB"/>
        </w:rPr>
      </w:pPr>
      <w:r w:rsidRPr="007C6517">
        <w:rPr>
          <w:shd w:val="clear" w:color="auto" w:fill="FFFFFF"/>
          <w:lang w:val="en-GB"/>
        </w:rPr>
        <w:t xml:space="preserve">Which task does </w:t>
      </w:r>
      <w:r w:rsidRPr="00C95A84">
        <w:rPr>
          <w:b/>
          <w:bCs/>
          <w:i/>
          <w:iCs/>
          <w:shd w:val="clear" w:color="auto" w:fill="FFFFFF"/>
          <w:lang w:val="en-GB"/>
        </w:rPr>
        <w:t>terraform init</w:t>
      </w:r>
      <w:r w:rsidRPr="007C6517">
        <w:rPr>
          <w:shd w:val="clear" w:color="auto" w:fill="FFFFFF"/>
          <w:lang w:val="en-GB"/>
        </w:rPr>
        <w:t xml:space="preserve"> </w:t>
      </w:r>
      <w:r w:rsidRPr="00C95A84">
        <w:rPr>
          <w:b/>
          <w:bCs/>
          <w:u w:val="single"/>
          <w:shd w:val="clear" w:color="auto" w:fill="FFFFFF"/>
          <w:lang w:val="en-GB"/>
        </w:rPr>
        <w:t xml:space="preserve">not </w:t>
      </w:r>
      <w:r w:rsidRPr="007C6517">
        <w:rPr>
          <w:shd w:val="clear" w:color="auto" w:fill="FFFFFF"/>
          <w:lang w:val="en-GB"/>
        </w:rPr>
        <w:t>perform?</w:t>
      </w:r>
    </w:p>
    <w:p w14:paraId="15666F8E" w14:textId="77777777" w:rsidR="007C6517" w:rsidRPr="007C6517" w:rsidRDefault="007C6517" w:rsidP="0032415B">
      <w:pPr>
        <w:numPr>
          <w:ilvl w:val="0"/>
          <w:numId w:val="43"/>
        </w:numPr>
        <w:contextualSpacing/>
        <w:rPr>
          <w:shd w:val="clear" w:color="auto" w:fill="FFFFFF"/>
          <w:lang w:val="en-GB"/>
        </w:rPr>
      </w:pPr>
      <w:r w:rsidRPr="007C6517">
        <w:rPr>
          <w:shd w:val="clear" w:color="auto" w:fill="FFFFFF"/>
          <w:lang w:val="en-GB"/>
        </w:rPr>
        <w:t>Sources any remote modules and downloads them.</w:t>
      </w:r>
    </w:p>
    <w:p w14:paraId="15D24B38" w14:textId="77777777" w:rsidR="007C6517" w:rsidRPr="007C6517" w:rsidRDefault="007C6517" w:rsidP="0032415B">
      <w:pPr>
        <w:numPr>
          <w:ilvl w:val="0"/>
          <w:numId w:val="43"/>
        </w:numPr>
        <w:contextualSpacing/>
        <w:rPr>
          <w:shd w:val="clear" w:color="auto" w:fill="FFFFFF"/>
          <w:lang w:val="en-GB"/>
        </w:rPr>
      </w:pPr>
      <w:r w:rsidRPr="007C6517">
        <w:rPr>
          <w:shd w:val="clear" w:color="auto" w:fill="FFFFFF"/>
          <w:lang w:val="en-GB"/>
        </w:rPr>
        <w:t>Connects to the configured backend.</w:t>
      </w:r>
    </w:p>
    <w:p w14:paraId="3F9C5266" w14:textId="77777777" w:rsidR="007C6517" w:rsidRPr="007C6517" w:rsidRDefault="007C6517" w:rsidP="0032415B">
      <w:pPr>
        <w:numPr>
          <w:ilvl w:val="0"/>
          <w:numId w:val="43"/>
        </w:numPr>
        <w:contextualSpacing/>
        <w:rPr>
          <w:shd w:val="clear" w:color="auto" w:fill="FFFFFF"/>
          <w:lang w:val="en-GB"/>
        </w:rPr>
      </w:pPr>
      <w:r w:rsidRPr="007C6517">
        <w:rPr>
          <w:shd w:val="clear" w:color="auto" w:fill="FFFFFF"/>
          <w:lang w:val="en-GB"/>
        </w:rPr>
        <w:lastRenderedPageBreak/>
        <w:t>Validates that values are set for all required input variables.</w:t>
      </w:r>
    </w:p>
    <w:p w14:paraId="6B11EF97" w14:textId="77777777" w:rsidR="007C6517" w:rsidRPr="007C6517" w:rsidRDefault="007C6517" w:rsidP="0032415B">
      <w:pPr>
        <w:numPr>
          <w:ilvl w:val="0"/>
          <w:numId w:val="43"/>
        </w:numPr>
        <w:contextualSpacing/>
        <w:rPr>
          <w:shd w:val="clear" w:color="auto" w:fill="FFFFFF"/>
          <w:lang w:val="en-GB"/>
        </w:rPr>
      </w:pPr>
      <w:r w:rsidRPr="007C6517">
        <w:rPr>
          <w:shd w:val="clear" w:color="auto" w:fill="FFFFFF"/>
          <w:lang w:val="en-GB"/>
        </w:rPr>
        <w:t>Sources all providers used in the configuration and downloads them.</w:t>
      </w:r>
    </w:p>
    <w:p w14:paraId="2A215A36"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C8E81E3" w14:textId="77777777" w:rsidR="007C6517" w:rsidRPr="007C6517" w:rsidRDefault="007C6517" w:rsidP="007C6517">
      <w:pPr>
        <w:ind w:left="360"/>
        <w:rPr>
          <w:b/>
          <w:bCs/>
          <w:lang w:val="en-US"/>
        </w:rPr>
      </w:pPr>
      <w:r w:rsidRPr="007C6517">
        <w:rPr>
          <w:b/>
          <w:bCs/>
          <w:lang w:val="en-US"/>
        </w:rPr>
        <w:t>Correct Answer:  C</w:t>
      </w:r>
    </w:p>
    <w:p w14:paraId="6219CB1D" w14:textId="77777777" w:rsidR="007C6517" w:rsidRPr="007C6517" w:rsidRDefault="007C6517" w:rsidP="007C6517">
      <w:pPr>
        <w:ind w:left="360"/>
        <w:rPr>
          <w:lang w:val="en-US"/>
        </w:rPr>
      </w:pPr>
      <w:r w:rsidRPr="007C6517">
        <w:rPr>
          <w:b/>
          <w:bCs/>
          <w:lang w:val="en-US"/>
        </w:rPr>
        <w:t xml:space="preserve">Explanation: </w:t>
      </w:r>
    </w:p>
    <w:p w14:paraId="1291F5B9" w14:textId="77777777" w:rsidR="007C6517" w:rsidRPr="00CE29C5"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54" w:history="1">
        <w:r w:rsidRPr="007C6517">
          <w:rPr>
            <w:color w:val="467886" w:themeColor="hyperlink"/>
            <w:u w:val="single"/>
            <w:lang w:val="en-GB"/>
          </w:rPr>
          <w:t>Exam Terraform Associate 004 topic 3 question 17 discussion - ExamTopics</w:t>
        </w:r>
      </w:hyperlink>
    </w:p>
    <w:p w14:paraId="299CFF78" w14:textId="77777777" w:rsidR="00BD6045" w:rsidRDefault="00BD6045" w:rsidP="00807B82">
      <w:pPr>
        <w:pStyle w:val="Question"/>
        <w:rPr>
          <w:shd w:val="clear" w:color="auto" w:fill="FFFFFF"/>
        </w:rPr>
      </w:pPr>
      <w:r>
        <w:rPr>
          <w:shd w:val="clear" w:color="auto" w:fill="FFFFFF"/>
        </w:rPr>
        <w:t>Question.</w:t>
      </w:r>
    </w:p>
    <w:p w14:paraId="221024FF" w14:textId="77777777" w:rsidR="00FB49B4" w:rsidRPr="00FB49B4" w:rsidRDefault="00FB49B4" w:rsidP="00FB49B4">
      <w:pPr>
        <w:rPr>
          <w:shd w:val="clear" w:color="auto" w:fill="FFFFFF"/>
          <w:lang w:val="en-GB"/>
        </w:rPr>
      </w:pPr>
      <w:r w:rsidRPr="00FB49B4">
        <w:rPr>
          <w:b/>
          <w:bCs/>
          <w:i/>
          <w:iCs/>
          <w:shd w:val="clear" w:color="auto" w:fill="FFFFFF"/>
          <w:lang w:val="en-GB"/>
        </w:rPr>
        <w:t>terraform init</w:t>
      </w:r>
      <w:r w:rsidRPr="00FB49B4">
        <w:rPr>
          <w:shd w:val="clear" w:color="auto" w:fill="FFFFFF"/>
          <w:lang w:val="en-GB"/>
        </w:rPr>
        <w:t xml:space="preserve"> retrieves and caches the configuration for all remote modules.</w:t>
      </w:r>
    </w:p>
    <w:p w14:paraId="60681F61" w14:textId="77CB10E1" w:rsidR="00FB49B4" w:rsidRPr="00FB49B4" w:rsidRDefault="00FB49B4" w:rsidP="0032415B">
      <w:pPr>
        <w:pStyle w:val="ListParagraph"/>
        <w:numPr>
          <w:ilvl w:val="0"/>
          <w:numId w:val="96"/>
        </w:numPr>
        <w:rPr>
          <w:shd w:val="clear" w:color="auto" w:fill="FFFFFF"/>
          <w:lang w:val="en-GB"/>
        </w:rPr>
      </w:pPr>
      <w:r w:rsidRPr="00FB49B4">
        <w:rPr>
          <w:shd w:val="clear" w:color="auto" w:fill="FFFFFF"/>
          <w:lang w:val="en-GB"/>
        </w:rPr>
        <w:t>True</w:t>
      </w:r>
    </w:p>
    <w:p w14:paraId="1588B6CA" w14:textId="718F6522" w:rsidR="00FB49B4" w:rsidRPr="00FB49B4" w:rsidRDefault="00FB49B4" w:rsidP="0032415B">
      <w:pPr>
        <w:pStyle w:val="ListParagraph"/>
        <w:numPr>
          <w:ilvl w:val="0"/>
          <w:numId w:val="96"/>
        </w:numPr>
        <w:rPr>
          <w:shd w:val="clear" w:color="auto" w:fill="FFFFFF"/>
          <w:lang w:val="en-GB"/>
        </w:rPr>
      </w:pPr>
      <w:r w:rsidRPr="00FB49B4">
        <w:rPr>
          <w:shd w:val="clear" w:color="auto" w:fill="FFFFFF"/>
          <w:lang w:val="en-GB"/>
        </w:rPr>
        <w:t>False</w:t>
      </w:r>
    </w:p>
    <w:p w14:paraId="5E704C41" w14:textId="77777777" w:rsidR="00BD6045" w:rsidRPr="009A381A" w:rsidRDefault="00BD6045" w:rsidP="00BD6045">
      <w:pPr>
        <w:pStyle w:val="Heading2"/>
        <w:ind w:left="0"/>
        <w:rPr>
          <w:lang w:val="en-US"/>
        </w:rPr>
      </w:pPr>
      <w:r>
        <w:rPr>
          <w:rStyle w:val="Heading2Char"/>
          <w:lang w:val="en-US"/>
        </w:rPr>
        <w:t>Answer</w:t>
      </w:r>
    </w:p>
    <w:p w14:paraId="152A3B3F" w14:textId="061D7572" w:rsidR="00BD6045" w:rsidRDefault="00BD6045" w:rsidP="00807B82">
      <w:pPr>
        <w:ind w:left="360"/>
        <w:rPr>
          <w:b/>
          <w:bCs/>
          <w:lang w:val="en-US"/>
        </w:rPr>
      </w:pPr>
      <w:r w:rsidRPr="00357222">
        <w:rPr>
          <w:b/>
          <w:bCs/>
          <w:lang w:val="en-US"/>
        </w:rPr>
        <w:t>Correct Answer:</w:t>
      </w:r>
      <w:r>
        <w:rPr>
          <w:b/>
          <w:bCs/>
          <w:lang w:val="en-US"/>
        </w:rPr>
        <w:t xml:space="preserve">  </w:t>
      </w:r>
      <w:r w:rsidR="00FB49B4">
        <w:rPr>
          <w:b/>
          <w:bCs/>
          <w:lang w:val="en-US"/>
        </w:rPr>
        <w:t>A</w:t>
      </w:r>
    </w:p>
    <w:p w14:paraId="102FAD5E" w14:textId="77777777" w:rsidR="00BD6045" w:rsidRPr="00192E72" w:rsidRDefault="00BD6045" w:rsidP="00807B82">
      <w:pPr>
        <w:ind w:left="360"/>
        <w:rPr>
          <w:lang w:val="en-US"/>
        </w:rPr>
      </w:pPr>
      <w:r>
        <w:rPr>
          <w:b/>
          <w:bCs/>
          <w:lang w:val="en-US"/>
        </w:rPr>
        <w:t xml:space="preserve">Explanation: </w:t>
      </w:r>
    </w:p>
    <w:p w14:paraId="101A9B96" w14:textId="2B1B12D3" w:rsidR="00BD6045" w:rsidRPr="00CE29C5" w:rsidRDefault="00BD6045"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55" w:history="1">
        <w:r w:rsidR="00FB49B4" w:rsidRPr="00FB49B4">
          <w:rPr>
            <w:rStyle w:val="Hyperlink"/>
            <w:lang w:val="en-GB"/>
          </w:rPr>
          <w:t>Exam Terraform Associate 004 topic 3 question 18 discussion - ExamTopics</w:t>
        </w:r>
      </w:hyperlink>
    </w:p>
    <w:p w14:paraId="1CF28561" w14:textId="77777777" w:rsidR="0022634B" w:rsidRDefault="0022634B" w:rsidP="00807B82">
      <w:pPr>
        <w:pStyle w:val="Question"/>
        <w:rPr>
          <w:shd w:val="clear" w:color="auto" w:fill="FFFFFF"/>
        </w:rPr>
      </w:pPr>
      <w:r>
        <w:rPr>
          <w:shd w:val="clear" w:color="auto" w:fill="FFFFFF"/>
        </w:rPr>
        <w:t>Question.</w:t>
      </w:r>
    </w:p>
    <w:p w14:paraId="7AC97867" w14:textId="77777777" w:rsidR="005108D8" w:rsidRPr="005108D8" w:rsidRDefault="005108D8" w:rsidP="005108D8">
      <w:pPr>
        <w:rPr>
          <w:shd w:val="clear" w:color="auto" w:fill="FFFFFF"/>
          <w:lang w:val="en-GB"/>
        </w:rPr>
      </w:pPr>
      <w:r w:rsidRPr="005108D8">
        <w:rPr>
          <w:shd w:val="clear" w:color="auto" w:fill="FFFFFF"/>
          <w:lang w:val="en-GB"/>
        </w:rPr>
        <w:t>You just upgraded the version of a provider in an existing Terraform configuration. What will install the new provider?</w:t>
      </w:r>
    </w:p>
    <w:p w14:paraId="1E1CF2CB" w14:textId="4D6D8C61" w:rsidR="005108D8" w:rsidRPr="005108D8" w:rsidRDefault="005108D8" w:rsidP="0032415B">
      <w:pPr>
        <w:pStyle w:val="ListParagraph"/>
        <w:numPr>
          <w:ilvl w:val="0"/>
          <w:numId w:val="251"/>
        </w:numPr>
        <w:rPr>
          <w:shd w:val="clear" w:color="auto" w:fill="FFFFFF"/>
          <w:lang w:val="en-GB"/>
        </w:rPr>
      </w:pPr>
      <w:r w:rsidRPr="005108D8">
        <w:rPr>
          <w:shd w:val="clear" w:color="auto" w:fill="FFFFFF"/>
          <w:lang w:val="en-GB"/>
        </w:rPr>
        <w:t xml:space="preserve">Run </w:t>
      </w:r>
      <w:r w:rsidRPr="005108D8">
        <w:rPr>
          <w:b/>
          <w:bCs/>
          <w:i/>
          <w:iCs/>
          <w:shd w:val="clear" w:color="auto" w:fill="FFFFFF"/>
          <w:lang w:val="en-GB"/>
        </w:rPr>
        <w:t>terraform plan.</w:t>
      </w:r>
    </w:p>
    <w:p w14:paraId="579B1476" w14:textId="74E6FB4D" w:rsidR="005108D8" w:rsidRPr="005108D8" w:rsidRDefault="005108D8" w:rsidP="0032415B">
      <w:pPr>
        <w:pStyle w:val="ListParagraph"/>
        <w:numPr>
          <w:ilvl w:val="0"/>
          <w:numId w:val="251"/>
        </w:numPr>
        <w:rPr>
          <w:shd w:val="clear" w:color="auto" w:fill="FFFFFF"/>
          <w:lang w:val="en-GB"/>
        </w:rPr>
      </w:pPr>
      <w:r w:rsidRPr="005108D8">
        <w:rPr>
          <w:shd w:val="clear" w:color="auto" w:fill="FFFFFF"/>
          <w:lang w:val="en-GB"/>
        </w:rPr>
        <w:t xml:space="preserve">Run </w:t>
      </w:r>
      <w:r w:rsidRPr="005108D8">
        <w:rPr>
          <w:b/>
          <w:bCs/>
          <w:i/>
          <w:iCs/>
          <w:shd w:val="clear" w:color="auto" w:fill="FFFFFF"/>
          <w:lang w:val="en-GB"/>
        </w:rPr>
        <w:t>terraform apply</w:t>
      </w:r>
      <w:r w:rsidRPr="005108D8">
        <w:rPr>
          <w:shd w:val="clear" w:color="auto" w:fill="FFFFFF"/>
          <w:lang w:val="en-GB"/>
        </w:rPr>
        <w:t>.</w:t>
      </w:r>
    </w:p>
    <w:p w14:paraId="736CCDFA" w14:textId="79B966EC" w:rsidR="005108D8" w:rsidRDefault="005108D8" w:rsidP="0032415B">
      <w:pPr>
        <w:pStyle w:val="ListParagraph"/>
        <w:numPr>
          <w:ilvl w:val="0"/>
          <w:numId w:val="251"/>
        </w:numPr>
        <w:rPr>
          <w:shd w:val="clear" w:color="auto" w:fill="FFFFFF"/>
          <w:lang w:val="en-GB"/>
        </w:rPr>
      </w:pPr>
      <w:r w:rsidRPr="005108D8">
        <w:rPr>
          <w:shd w:val="clear" w:color="auto" w:fill="FFFFFF"/>
          <w:lang w:val="en-GB"/>
        </w:rPr>
        <w:t xml:space="preserve">Run </w:t>
      </w:r>
      <w:r w:rsidRPr="005108D8">
        <w:rPr>
          <w:b/>
          <w:bCs/>
          <w:i/>
          <w:iCs/>
          <w:shd w:val="clear" w:color="auto" w:fill="FFFFFF"/>
          <w:lang w:val="en-GB"/>
        </w:rPr>
        <w:t>terraform init -upgrade</w:t>
      </w:r>
      <w:r w:rsidRPr="005108D8">
        <w:rPr>
          <w:shd w:val="clear" w:color="auto" w:fill="FFFFFF"/>
          <w:lang w:val="en-GB"/>
        </w:rPr>
        <w:t>.</w:t>
      </w:r>
    </w:p>
    <w:p w14:paraId="53C288CB" w14:textId="6D2FB7B1" w:rsidR="005108D8" w:rsidRPr="005108D8" w:rsidRDefault="005108D8" w:rsidP="0032415B">
      <w:pPr>
        <w:pStyle w:val="ListParagraph"/>
        <w:numPr>
          <w:ilvl w:val="0"/>
          <w:numId w:val="251"/>
        </w:numPr>
        <w:rPr>
          <w:shd w:val="clear" w:color="auto" w:fill="FFFFFF"/>
          <w:lang w:val="en-GB"/>
        </w:rPr>
      </w:pPr>
      <w:r w:rsidRPr="005108D8">
        <w:rPr>
          <w:shd w:val="clear" w:color="auto" w:fill="FFFFFF"/>
          <w:lang w:val="en-GB"/>
        </w:rPr>
        <w:t xml:space="preserve">Run </w:t>
      </w:r>
      <w:r w:rsidRPr="005108D8">
        <w:rPr>
          <w:b/>
          <w:bCs/>
          <w:i/>
          <w:iCs/>
          <w:shd w:val="clear" w:color="auto" w:fill="FFFFFF"/>
          <w:lang w:val="en-GB"/>
        </w:rPr>
        <w:t>terraform refresh</w:t>
      </w:r>
    </w:p>
    <w:p w14:paraId="04508BF6" w14:textId="77777777" w:rsidR="0022634B" w:rsidRPr="009A381A" w:rsidRDefault="0022634B" w:rsidP="0022634B">
      <w:pPr>
        <w:pStyle w:val="Heading2"/>
        <w:ind w:left="0"/>
        <w:rPr>
          <w:lang w:val="en-US"/>
        </w:rPr>
      </w:pPr>
      <w:r>
        <w:rPr>
          <w:rStyle w:val="Heading2Char"/>
          <w:lang w:val="en-US"/>
        </w:rPr>
        <w:t>Answer</w:t>
      </w:r>
    </w:p>
    <w:p w14:paraId="2116140B" w14:textId="61B4EEC4" w:rsidR="0022634B" w:rsidRDefault="0022634B" w:rsidP="00807B82">
      <w:pPr>
        <w:ind w:left="360"/>
        <w:rPr>
          <w:b/>
          <w:bCs/>
          <w:lang w:val="en-US"/>
        </w:rPr>
      </w:pPr>
      <w:r w:rsidRPr="00357222">
        <w:rPr>
          <w:b/>
          <w:bCs/>
          <w:lang w:val="en-US"/>
        </w:rPr>
        <w:t>Correct Answer:</w:t>
      </w:r>
      <w:r>
        <w:rPr>
          <w:b/>
          <w:bCs/>
          <w:lang w:val="en-US"/>
        </w:rPr>
        <w:t xml:space="preserve">  </w:t>
      </w:r>
      <w:r w:rsidR="005108D8">
        <w:rPr>
          <w:b/>
          <w:bCs/>
          <w:lang w:val="en-US"/>
        </w:rPr>
        <w:t>C</w:t>
      </w:r>
    </w:p>
    <w:p w14:paraId="670B9BE5" w14:textId="77777777" w:rsidR="0022634B" w:rsidRPr="00192E72" w:rsidRDefault="0022634B" w:rsidP="00807B82">
      <w:pPr>
        <w:ind w:left="360"/>
        <w:rPr>
          <w:lang w:val="en-US"/>
        </w:rPr>
      </w:pPr>
      <w:r>
        <w:rPr>
          <w:b/>
          <w:bCs/>
          <w:lang w:val="en-US"/>
        </w:rPr>
        <w:t xml:space="preserve">Explanation: </w:t>
      </w:r>
    </w:p>
    <w:p w14:paraId="43689F58" w14:textId="2AC17DAC" w:rsidR="0022634B" w:rsidRPr="00CE29C5" w:rsidRDefault="0022634B"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56" w:history="1">
        <w:r w:rsidRPr="0022634B">
          <w:rPr>
            <w:rStyle w:val="Hyperlink"/>
            <w:lang w:val="en-GB"/>
          </w:rPr>
          <w:t>Exam Terraform Associate 004 topic 3 question 19 discussion - ExamTopics</w:t>
        </w:r>
      </w:hyperlink>
    </w:p>
    <w:p w14:paraId="4A8A6FEF" w14:textId="77777777" w:rsidR="00C77B4A" w:rsidRDefault="00C77B4A" w:rsidP="00807B82">
      <w:pPr>
        <w:pStyle w:val="Question"/>
        <w:rPr>
          <w:shd w:val="clear" w:color="auto" w:fill="FFFFFF"/>
        </w:rPr>
      </w:pPr>
      <w:r>
        <w:rPr>
          <w:shd w:val="clear" w:color="auto" w:fill="FFFFFF"/>
        </w:rPr>
        <w:t>Question.</w:t>
      </w:r>
    </w:p>
    <w:p w14:paraId="47E08EE7" w14:textId="77777777" w:rsidR="00C77B4A" w:rsidRPr="00C77B4A" w:rsidRDefault="00C77B4A" w:rsidP="00C77B4A">
      <w:pPr>
        <w:rPr>
          <w:shd w:val="clear" w:color="auto" w:fill="FFFFFF"/>
          <w:lang w:val="en-GB"/>
        </w:rPr>
      </w:pPr>
      <w:r w:rsidRPr="00C77B4A">
        <w:rPr>
          <w:b/>
          <w:bCs/>
          <w:i/>
          <w:iCs/>
          <w:shd w:val="clear" w:color="auto" w:fill="FFFFFF"/>
          <w:lang w:val="en-GB"/>
        </w:rPr>
        <w:t>terraform validate</w:t>
      </w:r>
      <w:r w:rsidRPr="00C77B4A">
        <w:rPr>
          <w:shd w:val="clear" w:color="auto" w:fill="FFFFFF"/>
          <w:lang w:val="en-GB"/>
        </w:rPr>
        <w:t xml:space="preserve"> confirms the syntax of Terraform files.</w:t>
      </w:r>
    </w:p>
    <w:p w14:paraId="0CD6FC14" w14:textId="5EC7FB82" w:rsidR="00C77B4A" w:rsidRPr="00C77B4A" w:rsidRDefault="00C77B4A" w:rsidP="0032415B">
      <w:pPr>
        <w:pStyle w:val="ListParagraph"/>
        <w:numPr>
          <w:ilvl w:val="0"/>
          <w:numId w:val="128"/>
        </w:numPr>
        <w:rPr>
          <w:shd w:val="clear" w:color="auto" w:fill="FFFFFF"/>
          <w:lang w:val="en-GB"/>
        </w:rPr>
      </w:pPr>
      <w:r w:rsidRPr="00C77B4A">
        <w:rPr>
          <w:shd w:val="clear" w:color="auto" w:fill="FFFFFF"/>
          <w:lang w:val="en-GB"/>
        </w:rPr>
        <w:t>True</w:t>
      </w:r>
    </w:p>
    <w:p w14:paraId="2E913BAC" w14:textId="29000289" w:rsidR="00C77B4A" w:rsidRPr="00C77B4A" w:rsidRDefault="00C77B4A" w:rsidP="0032415B">
      <w:pPr>
        <w:pStyle w:val="ListParagraph"/>
        <w:numPr>
          <w:ilvl w:val="0"/>
          <w:numId w:val="128"/>
        </w:numPr>
        <w:rPr>
          <w:shd w:val="clear" w:color="auto" w:fill="FFFFFF"/>
          <w:lang w:val="en-GB"/>
        </w:rPr>
      </w:pPr>
      <w:r w:rsidRPr="00C77B4A">
        <w:rPr>
          <w:shd w:val="clear" w:color="auto" w:fill="FFFFFF"/>
          <w:lang w:val="en-GB"/>
        </w:rPr>
        <w:t>False</w:t>
      </w:r>
    </w:p>
    <w:p w14:paraId="429CDE72" w14:textId="77777777" w:rsidR="00C77B4A" w:rsidRPr="009A381A" w:rsidRDefault="00C77B4A" w:rsidP="00C77B4A">
      <w:pPr>
        <w:pStyle w:val="Heading2"/>
        <w:ind w:left="0"/>
        <w:rPr>
          <w:lang w:val="en-US"/>
        </w:rPr>
      </w:pPr>
      <w:r>
        <w:rPr>
          <w:rStyle w:val="Heading2Char"/>
          <w:lang w:val="en-US"/>
        </w:rPr>
        <w:lastRenderedPageBreak/>
        <w:t>Answer</w:t>
      </w:r>
    </w:p>
    <w:p w14:paraId="170E8AC4" w14:textId="03658553" w:rsidR="00C77B4A" w:rsidRDefault="00C77B4A" w:rsidP="00807B82">
      <w:pPr>
        <w:ind w:left="360"/>
        <w:rPr>
          <w:b/>
          <w:bCs/>
          <w:lang w:val="en-US"/>
        </w:rPr>
      </w:pPr>
      <w:r w:rsidRPr="00357222">
        <w:rPr>
          <w:b/>
          <w:bCs/>
          <w:lang w:val="en-US"/>
        </w:rPr>
        <w:t>Correct Answer:</w:t>
      </w:r>
      <w:r>
        <w:rPr>
          <w:b/>
          <w:bCs/>
          <w:lang w:val="en-US"/>
        </w:rPr>
        <w:t xml:space="preserve">  </w:t>
      </w:r>
      <w:r w:rsidR="00624632">
        <w:rPr>
          <w:b/>
          <w:bCs/>
          <w:lang w:val="en-US"/>
        </w:rPr>
        <w:t>A</w:t>
      </w:r>
    </w:p>
    <w:p w14:paraId="23EE4265" w14:textId="77777777" w:rsidR="00C77B4A" w:rsidRDefault="00C77B4A" w:rsidP="00807B82">
      <w:pPr>
        <w:ind w:left="360"/>
        <w:rPr>
          <w:b/>
          <w:bCs/>
          <w:lang w:val="en-US"/>
        </w:rPr>
      </w:pPr>
      <w:r>
        <w:rPr>
          <w:b/>
          <w:bCs/>
          <w:lang w:val="en-US"/>
        </w:rPr>
        <w:t xml:space="preserve">Explanation: </w:t>
      </w:r>
    </w:p>
    <w:p w14:paraId="33F2E447" w14:textId="77777777" w:rsidR="00432ADA" w:rsidRPr="00432ADA" w:rsidRDefault="00432ADA" w:rsidP="00432ADA">
      <w:pPr>
        <w:ind w:left="360"/>
        <w:rPr>
          <w:lang w:val="en-GB"/>
        </w:rPr>
      </w:pPr>
      <w:r w:rsidRPr="00432ADA">
        <w:rPr>
          <w:lang w:val="en-GB"/>
        </w:rPr>
        <w:t xml:space="preserve">terraform validate checks the </w:t>
      </w:r>
      <w:r w:rsidRPr="00432ADA">
        <w:rPr>
          <w:b/>
          <w:bCs/>
          <w:lang w:val="en-GB"/>
        </w:rPr>
        <w:t>syntax and internal consistency</w:t>
      </w:r>
      <w:r w:rsidRPr="00432ADA">
        <w:rPr>
          <w:lang w:val="en-GB"/>
        </w:rPr>
        <w:t xml:space="preserve"> of your Terraform configuration files. It verifies that the files are syntactically valid and that references (variables, resources, providers) are well-formed, but it does </w:t>
      </w:r>
      <w:r w:rsidRPr="00432ADA">
        <w:rPr>
          <w:b/>
          <w:bCs/>
          <w:lang w:val="en-GB"/>
        </w:rPr>
        <w:t>not</w:t>
      </w:r>
      <w:r w:rsidRPr="00432ADA">
        <w:rPr>
          <w:lang w:val="en-GB"/>
        </w:rPr>
        <w:t xml:space="preserve"> check whether resources can actually be created or whether credentials are valid.</w:t>
      </w:r>
    </w:p>
    <w:p w14:paraId="0675D138" w14:textId="30EAC94E" w:rsidR="00C77B4A" w:rsidRPr="00624632" w:rsidRDefault="00C77B4A"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57" w:history="1">
        <w:r w:rsidR="00624632" w:rsidRPr="00624632">
          <w:rPr>
            <w:rStyle w:val="Hyperlink"/>
            <w:lang w:val="en-GB"/>
          </w:rPr>
          <w:t>Exam Terraform Associate 004 topic 3 question 20 discussion - ExamTopics</w:t>
        </w:r>
      </w:hyperlink>
    </w:p>
    <w:p w14:paraId="2B566114" w14:textId="77777777" w:rsidR="007C6A81" w:rsidRDefault="007C6A81" w:rsidP="00807B82">
      <w:pPr>
        <w:pStyle w:val="Question"/>
        <w:rPr>
          <w:shd w:val="clear" w:color="auto" w:fill="FFFFFF"/>
        </w:rPr>
      </w:pPr>
      <w:r>
        <w:rPr>
          <w:shd w:val="clear" w:color="auto" w:fill="FFFFFF"/>
        </w:rPr>
        <w:t>Question.</w:t>
      </w:r>
    </w:p>
    <w:p w14:paraId="500A782E" w14:textId="77777777" w:rsidR="002A69A4" w:rsidRPr="002A69A4" w:rsidRDefault="002A69A4" w:rsidP="002A69A4">
      <w:pPr>
        <w:rPr>
          <w:shd w:val="clear" w:color="auto" w:fill="FFFFFF"/>
          <w:lang w:val="en-GB"/>
        </w:rPr>
      </w:pPr>
      <w:r w:rsidRPr="002A69A4">
        <w:rPr>
          <w:shd w:val="clear" w:color="auto" w:fill="FFFFFF"/>
          <w:lang w:val="en-GB"/>
        </w:rPr>
        <w:t>A Terraform configuration is returning errors when running terraform plan.</w:t>
      </w:r>
      <w:r w:rsidRPr="002A69A4">
        <w:rPr>
          <w:shd w:val="clear" w:color="auto" w:fill="FFFFFF"/>
          <w:lang w:val="en-GB"/>
        </w:rPr>
        <w:br/>
      </w:r>
      <w:r w:rsidRPr="002A69A4">
        <w:rPr>
          <w:shd w:val="clear" w:color="auto" w:fill="FFFFFF"/>
          <w:lang w:val="en-GB"/>
        </w:rPr>
        <w:br/>
      </w:r>
      <w:r w:rsidRPr="002A69A4">
        <w:rPr>
          <w:b/>
          <w:bCs/>
          <w:shd w:val="clear" w:color="auto" w:fill="FFFFFF"/>
          <w:lang w:val="en-GB"/>
        </w:rPr>
        <w:t>How would you enable debug logging to investigate further?</w:t>
      </w:r>
    </w:p>
    <w:p w14:paraId="3CB16F0D" w14:textId="27D7617A" w:rsidR="002A69A4" w:rsidRPr="002A69A4" w:rsidRDefault="002A69A4" w:rsidP="0032415B">
      <w:pPr>
        <w:pStyle w:val="ListParagraph"/>
        <w:numPr>
          <w:ilvl w:val="0"/>
          <w:numId w:val="97"/>
        </w:numPr>
        <w:rPr>
          <w:shd w:val="clear" w:color="auto" w:fill="FFFFFF"/>
          <w:lang w:val="en-GB"/>
        </w:rPr>
      </w:pPr>
      <w:r w:rsidRPr="002A69A4">
        <w:rPr>
          <w:shd w:val="clear" w:color="auto" w:fill="FFFFFF"/>
          <w:lang w:val="en-GB"/>
        </w:rPr>
        <w:t>Rerun terraform plan with the correct flag.</w:t>
      </w:r>
    </w:p>
    <w:p w14:paraId="7DFE269A" w14:textId="2CDE6D3F" w:rsidR="002A69A4" w:rsidRPr="002A69A4" w:rsidRDefault="002A69A4" w:rsidP="0032415B">
      <w:pPr>
        <w:pStyle w:val="ListParagraph"/>
        <w:numPr>
          <w:ilvl w:val="0"/>
          <w:numId w:val="97"/>
        </w:numPr>
        <w:rPr>
          <w:shd w:val="clear" w:color="auto" w:fill="FFFFFF"/>
          <w:lang w:val="en-GB"/>
        </w:rPr>
      </w:pPr>
      <w:r w:rsidRPr="002A69A4">
        <w:rPr>
          <w:shd w:val="clear" w:color="auto" w:fill="FFFFFF"/>
          <w:lang w:val="en-GB"/>
        </w:rPr>
        <w:t>Edit the client configuration file.</w:t>
      </w:r>
    </w:p>
    <w:p w14:paraId="1A1BDCD5" w14:textId="4263AE44" w:rsidR="002A69A4" w:rsidRPr="002A69A4" w:rsidRDefault="002A69A4" w:rsidP="0032415B">
      <w:pPr>
        <w:pStyle w:val="ListParagraph"/>
        <w:numPr>
          <w:ilvl w:val="0"/>
          <w:numId w:val="97"/>
        </w:numPr>
        <w:rPr>
          <w:shd w:val="clear" w:color="auto" w:fill="FFFFFF"/>
          <w:lang w:val="en-GB"/>
        </w:rPr>
      </w:pPr>
      <w:r w:rsidRPr="002A69A4">
        <w:rPr>
          <w:shd w:val="clear" w:color="auto" w:fill="FFFFFF"/>
          <w:lang w:val="en-GB"/>
        </w:rPr>
        <w:t>Update the backend configuration.</w:t>
      </w:r>
    </w:p>
    <w:p w14:paraId="39F386A9" w14:textId="0D62D6F9" w:rsidR="002A69A4" w:rsidRPr="002A69A4" w:rsidRDefault="002A69A4" w:rsidP="0032415B">
      <w:pPr>
        <w:pStyle w:val="ListParagraph"/>
        <w:numPr>
          <w:ilvl w:val="0"/>
          <w:numId w:val="97"/>
        </w:numPr>
        <w:rPr>
          <w:shd w:val="clear" w:color="auto" w:fill="FFFFFF"/>
          <w:lang w:val="en-GB"/>
        </w:rPr>
      </w:pPr>
      <w:r w:rsidRPr="002A69A4">
        <w:rPr>
          <w:shd w:val="clear" w:color="auto" w:fill="FFFFFF"/>
          <w:lang w:val="en-GB"/>
        </w:rPr>
        <w:t>Set the correct environment variable.</w:t>
      </w:r>
    </w:p>
    <w:p w14:paraId="751EBF7D" w14:textId="77777777" w:rsidR="007C6A81" w:rsidRPr="009A381A" w:rsidRDefault="007C6A81" w:rsidP="007C6A81">
      <w:pPr>
        <w:pStyle w:val="Heading2"/>
        <w:ind w:left="0"/>
        <w:rPr>
          <w:lang w:val="en-US"/>
        </w:rPr>
      </w:pPr>
      <w:r>
        <w:rPr>
          <w:rStyle w:val="Heading2Char"/>
          <w:lang w:val="en-US"/>
        </w:rPr>
        <w:t>Answer</w:t>
      </w:r>
    </w:p>
    <w:p w14:paraId="37A50477" w14:textId="71EEFF71" w:rsidR="007C6A81" w:rsidRDefault="007C6A81" w:rsidP="00807B82">
      <w:pPr>
        <w:ind w:left="360"/>
        <w:rPr>
          <w:b/>
          <w:bCs/>
          <w:lang w:val="en-US"/>
        </w:rPr>
      </w:pPr>
      <w:r w:rsidRPr="00357222">
        <w:rPr>
          <w:b/>
          <w:bCs/>
          <w:lang w:val="en-US"/>
        </w:rPr>
        <w:t>Correct Answer:</w:t>
      </w:r>
      <w:r>
        <w:rPr>
          <w:b/>
          <w:bCs/>
          <w:lang w:val="en-US"/>
        </w:rPr>
        <w:t xml:space="preserve">  </w:t>
      </w:r>
      <w:r w:rsidR="009E00D7">
        <w:rPr>
          <w:b/>
          <w:bCs/>
          <w:lang w:val="en-US"/>
        </w:rPr>
        <w:t>D</w:t>
      </w:r>
    </w:p>
    <w:p w14:paraId="50A90BFE" w14:textId="77777777" w:rsidR="007C6A81" w:rsidRPr="00192E72" w:rsidRDefault="007C6A81" w:rsidP="00807B82">
      <w:pPr>
        <w:ind w:left="360"/>
        <w:rPr>
          <w:lang w:val="en-US"/>
        </w:rPr>
      </w:pPr>
      <w:r>
        <w:rPr>
          <w:b/>
          <w:bCs/>
          <w:lang w:val="en-US"/>
        </w:rPr>
        <w:t xml:space="preserve">Explanation: </w:t>
      </w:r>
    </w:p>
    <w:p w14:paraId="003DE30C" w14:textId="617D8850" w:rsidR="007C6A81" w:rsidRPr="002A69A4" w:rsidRDefault="007C6A81"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58" w:history="1">
        <w:r w:rsidR="002A69A4" w:rsidRPr="002A69A4">
          <w:rPr>
            <w:rStyle w:val="Hyperlink"/>
            <w:lang w:val="en-GB"/>
          </w:rPr>
          <w:t>Exam Terraform Associate 004 topic 3 question 21 discussion - ExamTopics</w:t>
        </w:r>
      </w:hyperlink>
    </w:p>
    <w:p w14:paraId="78CA7FE5" w14:textId="77777777" w:rsidR="009E00D7" w:rsidRDefault="009E00D7" w:rsidP="00807B82">
      <w:pPr>
        <w:pStyle w:val="Question"/>
        <w:rPr>
          <w:shd w:val="clear" w:color="auto" w:fill="FFFFFF"/>
        </w:rPr>
      </w:pPr>
      <w:r>
        <w:rPr>
          <w:shd w:val="clear" w:color="auto" w:fill="FFFFFF"/>
        </w:rPr>
        <w:t>Question.</w:t>
      </w:r>
    </w:p>
    <w:p w14:paraId="655A2D98" w14:textId="77777777" w:rsidR="002222BA" w:rsidRPr="002222BA" w:rsidRDefault="002222BA" w:rsidP="002222BA">
      <w:pPr>
        <w:rPr>
          <w:shd w:val="clear" w:color="auto" w:fill="FFFFFF"/>
          <w:lang w:val="en-GB"/>
        </w:rPr>
      </w:pPr>
      <w:r w:rsidRPr="002222BA">
        <w:rPr>
          <w:shd w:val="clear" w:color="auto" w:fill="FFFFFF"/>
          <w:lang w:val="en-GB"/>
        </w:rPr>
        <w:t xml:space="preserve">Why would you use the </w:t>
      </w:r>
      <w:r w:rsidRPr="002222BA">
        <w:rPr>
          <w:b/>
          <w:bCs/>
          <w:i/>
          <w:iCs/>
          <w:shd w:val="clear" w:color="auto" w:fill="FFFFFF"/>
          <w:lang w:val="en-GB"/>
        </w:rPr>
        <w:t>-replace</w:t>
      </w:r>
      <w:r w:rsidRPr="002222BA">
        <w:rPr>
          <w:shd w:val="clear" w:color="auto" w:fill="FFFFFF"/>
          <w:lang w:val="en-GB"/>
        </w:rPr>
        <w:t xml:space="preserve"> flag for terraform apply?</w:t>
      </w:r>
    </w:p>
    <w:p w14:paraId="4F940632" w14:textId="00B55606" w:rsidR="002222BA" w:rsidRPr="002222BA" w:rsidRDefault="002222BA" w:rsidP="0032415B">
      <w:pPr>
        <w:pStyle w:val="ListParagraph"/>
        <w:numPr>
          <w:ilvl w:val="0"/>
          <w:numId w:val="98"/>
        </w:numPr>
        <w:rPr>
          <w:shd w:val="clear" w:color="auto" w:fill="FFFFFF"/>
          <w:lang w:val="en-GB"/>
        </w:rPr>
      </w:pPr>
      <w:r w:rsidRPr="002222BA">
        <w:rPr>
          <w:shd w:val="clear" w:color="auto" w:fill="FFFFFF"/>
          <w:lang w:val="en-GB"/>
        </w:rPr>
        <w:t>You want to force Terraform to destroy a resource on the next apply.</w:t>
      </w:r>
    </w:p>
    <w:p w14:paraId="7CBE8E2B" w14:textId="34AF8E5D" w:rsidR="002222BA" w:rsidRPr="002222BA" w:rsidRDefault="002222BA" w:rsidP="0032415B">
      <w:pPr>
        <w:pStyle w:val="ListParagraph"/>
        <w:numPr>
          <w:ilvl w:val="0"/>
          <w:numId w:val="98"/>
        </w:numPr>
        <w:rPr>
          <w:shd w:val="clear" w:color="auto" w:fill="FFFFFF"/>
          <w:lang w:val="en-GB"/>
        </w:rPr>
      </w:pPr>
      <w:r w:rsidRPr="002222BA">
        <w:rPr>
          <w:shd w:val="clear" w:color="auto" w:fill="FFFFFF"/>
          <w:lang w:val="en-GB"/>
        </w:rPr>
        <w:t>You want Terraform to ignore a resource on the next apply.</w:t>
      </w:r>
    </w:p>
    <w:p w14:paraId="3560F7F1" w14:textId="484F2304" w:rsidR="002222BA" w:rsidRPr="002222BA" w:rsidRDefault="002222BA" w:rsidP="0032415B">
      <w:pPr>
        <w:pStyle w:val="ListParagraph"/>
        <w:numPr>
          <w:ilvl w:val="0"/>
          <w:numId w:val="98"/>
        </w:numPr>
        <w:rPr>
          <w:shd w:val="clear" w:color="auto" w:fill="FFFFFF"/>
          <w:lang w:val="en-GB"/>
        </w:rPr>
      </w:pPr>
      <w:r w:rsidRPr="002222BA">
        <w:rPr>
          <w:shd w:val="clear" w:color="auto" w:fill="FFFFFF"/>
          <w:lang w:val="en-GB"/>
        </w:rPr>
        <w:t>You want Terraform to destroy all the infrastructure in your workspace.</w:t>
      </w:r>
    </w:p>
    <w:p w14:paraId="641496D0" w14:textId="0F1A3501" w:rsidR="002222BA" w:rsidRPr="002222BA" w:rsidRDefault="002222BA" w:rsidP="0032415B">
      <w:pPr>
        <w:pStyle w:val="ListParagraph"/>
        <w:numPr>
          <w:ilvl w:val="0"/>
          <w:numId w:val="98"/>
        </w:numPr>
        <w:rPr>
          <w:shd w:val="clear" w:color="auto" w:fill="FFFFFF"/>
          <w:lang w:val="en-GB"/>
        </w:rPr>
      </w:pPr>
      <w:r w:rsidRPr="002222BA">
        <w:rPr>
          <w:shd w:val="clear" w:color="auto" w:fill="FFFFFF"/>
          <w:lang w:val="en-GB"/>
        </w:rPr>
        <w:t>You want to force Terraform to destroy and recreate a resource on the next apply.</w:t>
      </w:r>
    </w:p>
    <w:p w14:paraId="16B1B3DC" w14:textId="77777777" w:rsidR="009E00D7" w:rsidRPr="009A381A" w:rsidRDefault="009E00D7" w:rsidP="009E00D7">
      <w:pPr>
        <w:pStyle w:val="Heading2"/>
        <w:ind w:left="0"/>
        <w:rPr>
          <w:lang w:val="en-US"/>
        </w:rPr>
      </w:pPr>
      <w:r>
        <w:rPr>
          <w:rStyle w:val="Heading2Char"/>
          <w:lang w:val="en-US"/>
        </w:rPr>
        <w:t>Answer</w:t>
      </w:r>
    </w:p>
    <w:p w14:paraId="3A4DB03A" w14:textId="2A4D28A5" w:rsidR="009E00D7" w:rsidRDefault="009E00D7" w:rsidP="00807B82">
      <w:pPr>
        <w:ind w:left="360"/>
        <w:rPr>
          <w:b/>
          <w:bCs/>
          <w:lang w:val="en-US"/>
        </w:rPr>
      </w:pPr>
      <w:r w:rsidRPr="00357222">
        <w:rPr>
          <w:b/>
          <w:bCs/>
          <w:lang w:val="en-US"/>
        </w:rPr>
        <w:t>Correct Answer:</w:t>
      </w:r>
      <w:r>
        <w:rPr>
          <w:b/>
          <w:bCs/>
          <w:lang w:val="en-US"/>
        </w:rPr>
        <w:t xml:space="preserve">  </w:t>
      </w:r>
      <w:r w:rsidR="00AB5293">
        <w:rPr>
          <w:b/>
          <w:bCs/>
          <w:lang w:val="en-US"/>
        </w:rPr>
        <w:t>D</w:t>
      </w:r>
    </w:p>
    <w:p w14:paraId="516E687A" w14:textId="77777777" w:rsidR="009E00D7" w:rsidRDefault="009E00D7" w:rsidP="00807B82">
      <w:pPr>
        <w:ind w:left="360"/>
        <w:rPr>
          <w:b/>
          <w:bCs/>
          <w:lang w:val="en-US"/>
        </w:rPr>
      </w:pPr>
      <w:r>
        <w:rPr>
          <w:b/>
          <w:bCs/>
          <w:lang w:val="en-US"/>
        </w:rPr>
        <w:t xml:space="preserve">Explanation: </w:t>
      </w:r>
    </w:p>
    <w:p w14:paraId="30A99B58" w14:textId="77777777" w:rsidR="00C5482A" w:rsidRPr="00C5482A" w:rsidRDefault="00C5482A" w:rsidP="00C5482A">
      <w:pPr>
        <w:ind w:left="360"/>
        <w:rPr>
          <w:lang w:val="en-GB"/>
        </w:rPr>
      </w:pPr>
      <w:r w:rsidRPr="00C5482A">
        <w:rPr>
          <w:b/>
          <w:bCs/>
          <w:i/>
          <w:iCs/>
          <w:lang w:val="en-GB"/>
        </w:rPr>
        <w:t>terraform apply -replace=</w:t>
      </w:r>
      <w:r w:rsidRPr="00C5482A">
        <w:rPr>
          <w:b/>
          <w:bCs/>
          <w:lang w:val="en-GB"/>
        </w:rPr>
        <w:t>RESOURCE</w:t>
      </w:r>
      <w:r w:rsidRPr="00C5482A">
        <w:rPr>
          <w:lang w:val="en-GB"/>
        </w:rPr>
        <w:t xml:space="preserve"> tells Terraform:</w:t>
      </w:r>
    </w:p>
    <w:p w14:paraId="75B94FAA" w14:textId="77777777" w:rsidR="00C5482A" w:rsidRPr="00C5482A" w:rsidRDefault="00C5482A" w:rsidP="00C5482A">
      <w:pPr>
        <w:ind w:left="360"/>
        <w:rPr>
          <w:lang w:val="en-GB"/>
        </w:rPr>
      </w:pPr>
      <w:r w:rsidRPr="00C5482A">
        <w:rPr>
          <w:lang w:val="en-GB"/>
        </w:rPr>
        <w:lastRenderedPageBreak/>
        <w:t>“On the next apply, destroy this resource and recreate it, even if nothing in the configuration has changed.”</w:t>
      </w:r>
    </w:p>
    <w:p w14:paraId="61321EA6" w14:textId="77777777" w:rsidR="00C5482A" w:rsidRPr="00C5482A" w:rsidRDefault="00C5482A" w:rsidP="00C5482A">
      <w:pPr>
        <w:ind w:left="360"/>
        <w:rPr>
          <w:lang w:val="en-GB"/>
        </w:rPr>
      </w:pPr>
      <w:r w:rsidRPr="00C5482A">
        <w:rPr>
          <w:lang w:val="en-GB"/>
        </w:rPr>
        <w:t>This is useful when a resource is in a bad state, drifted, or needs to be cycled for maintenance.</w:t>
      </w:r>
    </w:p>
    <w:p w14:paraId="13AAEE22" w14:textId="1164BB41" w:rsidR="009E00D7" w:rsidRPr="002222BA" w:rsidRDefault="009E00D7"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59" w:history="1">
        <w:r w:rsidR="002222BA" w:rsidRPr="002222BA">
          <w:rPr>
            <w:rStyle w:val="Hyperlink"/>
            <w:lang w:val="en-GB"/>
          </w:rPr>
          <w:t>Exam Terraform Associate 004 topic 3 question 22 discussion - ExamTopics</w:t>
        </w:r>
      </w:hyperlink>
    </w:p>
    <w:p w14:paraId="201EEB9B" w14:textId="77777777" w:rsidR="00791FF8" w:rsidRDefault="00791FF8" w:rsidP="00807B82">
      <w:pPr>
        <w:pStyle w:val="Question"/>
        <w:rPr>
          <w:shd w:val="clear" w:color="auto" w:fill="FFFFFF"/>
        </w:rPr>
      </w:pPr>
      <w:r>
        <w:rPr>
          <w:shd w:val="clear" w:color="auto" w:fill="FFFFFF"/>
        </w:rPr>
        <w:t>Question.</w:t>
      </w:r>
    </w:p>
    <w:p w14:paraId="526D30F4" w14:textId="77777777" w:rsidR="009367F8" w:rsidRPr="009367F8" w:rsidRDefault="009367F8" w:rsidP="009367F8">
      <w:pPr>
        <w:rPr>
          <w:shd w:val="clear" w:color="auto" w:fill="FFFFFF"/>
          <w:lang w:val="en-GB"/>
        </w:rPr>
      </w:pPr>
      <w:r w:rsidRPr="009367F8">
        <w:rPr>
          <w:shd w:val="clear" w:color="auto" w:fill="FFFFFF"/>
          <w:lang w:val="en-GB"/>
        </w:rPr>
        <w:t>How does Terraform determine dependencies between resources when it creates an execution plan?</w:t>
      </w:r>
    </w:p>
    <w:p w14:paraId="41FBDCA7" w14:textId="1F8CEBB7" w:rsidR="009367F8" w:rsidRPr="009367F8" w:rsidRDefault="009367F8" w:rsidP="0032415B">
      <w:pPr>
        <w:pStyle w:val="ListParagraph"/>
        <w:numPr>
          <w:ilvl w:val="0"/>
          <w:numId w:val="99"/>
        </w:numPr>
        <w:rPr>
          <w:shd w:val="clear" w:color="auto" w:fill="FFFFFF"/>
          <w:lang w:val="en-GB"/>
        </w:rPr>
      </w:pPr>
      <w:r w:rsidRPr="009367F8">
        <w:rPr>
          <w:shd w:val="clear" w:color="auto" w:fill="FFFFFF"/>
          <w:lang w:val="en-GB"/>
        </w:rPr>
        <w:t>Terraform builds a resource graph based on your configuration and your state file (if present).</w:t>
      </w:r>
    </w:p>
    <w:p w14:paraId="764CCE9A" w14:textId="71DF73FC" w:rsidR="009367F8" w:rsidRPr="009367F8" w:rsidRDefault="009367F8" w:rsidP="0032415B">
      <w:pPr>
        <w:pStyle w:val="ListParagraph"/>
        <w:numPr>
          <w:ilvl w:val="0"/>
          <w:numId w:val="99"/>
        </w:numPr>
        <w:rPr>
          <w:shd w:val="clear" w:color="auto" w:fill="FFFFFF"/>
          <w:lang w:val="en-GB"/>
        </w:rPr>
      </w:pPr>
      <w:r w:rsidRPr="009367F8">
        <w:rPr>
          <w:shd w:val="clear" w:color="auto" w:fill="FFFFFF"/>
          <w:lang w:val="en-GB"/>
        </w:rPr>
        <w:t>Terraform requires resources in your configuration be listed in the order they will be created to determine dependencies.</w:t>
      </w:r>
    </w:p>
    <w:p w14:paraId="7B9EE546" w14:textId="59FCDFDD" w:rsidR="009367F8" w:rsidRPr="009367F8" w:rsidRDefault="009367F8" w:rsidP="0032415B">
      <w:pPr>
        <w:pStyle w:val="ListParagraph"/>
        <w:numPr>
          <w:ilvl w:val="0"/>
          <w:numId w:val="99"/>
        </w:numPr>
        <w:rPr>
          <w:shd w:val="clear" w:color="auto" w:fill="FFFFFF"/>
          <w:lang w:val="en-GB"/>
        </w:rPr>
      </w:pPr>
      <w:r w:rsidRPr="009367F8">
        <w:rPr>
          <w:shd w:val="clear" w:color="auto" w:fill="FFFFFF"/>
          <w:lang w:val="en-GB"/>
        </w:rPr>
        <w:t xml:space="preserve">Terraform requires all dependencies between resources be specified using the </w:t>
      </w:r>
      <w:r w:rsidRPr="007D2809">
        <w:rPr>
          <w:b/>
          <w:bCs/>
          <w:shd w:val="clear" w:color="auto" w:fill="FFFFFF"/>
          <w:lang w:val="en-GB"/>
        </w:rPr>
        <w:t>depends_on</w:t>
      </w:r>
      <w:r w:rsidRPr="009367F8">
        <w:rPr>
          <w:shd w:val="clear" w:color="auto" w:fill="FFFFFF"/>
          <w:lang w:val="en-GB"/>
        </w:rPr>
        <w:t xml:space="preserve"> parameter.</w:t>
      </w:r>
    </w:p>
    <w:p w14:paraId="19CEAE09" w14:textId="4C3C5355" w:rsidR="009367F8" w:rsidRPr="009367F8" w:rsidRDefault="009367F8" w:rsidP="0032415B">
      <w:pPr>
        <w:pStyle w:val="ListParagraph"/>
        <w:numPr>
          <w:ilvl w:val="0"/>
          <w:numId w:val="99"/>
        </w:numPr>
        <w:rPr>
          <w:shd w:val="clear" w:color="auto" w:fill="FFFFFF"/>
          <w:lang w:val="en-GB"/>
        </w:rPr>
      </w:pPr>
      <w:r w:rsidRPr="009367F8">
        <w:rPr>
          <w:shd w:val="clear" w:color="auto" w:fill="FFFFFF"/>
          <w:lang w:val="en-GB"/>
        </w:rPr>
        <w:t>Terraform requires resource dependencies be defined as modules and sourced in order.</w:t>
      </w:r>
    </w:p>
    <w:p w14:paraId="2EC0DA75" w14:textId="77777777" w:rsidR="00791FF8" w:rsidRPr="009A381A" w:rsidRDefault="00791FF8" w:rsidP="00791FF8">
      <w:pPr>
        <w:pStyle w:val="Heading2"/>
        <w:ind w:left="0"/>
        <w:rPr>
          <w:lang w:val="en-US"/>
        </w:rPr>
      </w:pPr>
      <w:r>
        <w:rPr>
          <w:rStyle w:val="Heading2Char"/>
          <w:lang w:val="en-US"/>
        </w:rPr>
        <w:t>Answer</w:t>
      </w:r>
    </w:p>
    <w:p w14:paraId="37898E46" w14:textId="7529B7B7" w:rsidR="00791FF8" w:rsidRDefault="00791FF8" w:rsidP="00807B82">
      <w:pPr>
        <w:ind w:left="360"/>
        <w:rPr>
          <w:b/>
          <w:bCs/>
          <w:lang w:val="en-US"/>
        </w:rPr>
      </w:pPr>
      <w:r w:rsidRPr="00357222">
        <w:rPr>
          <w:b/>
          <w:bCs/>
          <w:lang w:val="en-US"/>
        </w:rPr>
        <w:t>Correct Answer:</w:t>
      </w:r>
      <w:r>
        <w:rPr>
          <w:b/>
          <w:bCs/>
          <w:lang w:val="en-US"/>
        </w:rPr>
        <w:t xml:space="preserve">  </w:t>
      </w:r>
      <w:r w:rsidR="009367F8">
        <w:rPr>
          <w:b/>
          <w:bCs/>
          <w:lang w:val="en-US"/>
        </w:rPr>
        <w:t>A</w:t>
      </w:r>
    </w:p>
    <w:p w14:paraId="3323F01E" w14:textId="77777777" w:rsidR="00791FF8" w:rsidRPr="00192E72" w:rsidRDefault="00791FF8" w:rsidP="00807B82">
      <w:pPr>
        <w:ind w:left="360"/>
        <w:rPr>
          <w:lang w:val="en-US"/>
        </w:rPr>
      </w:pPr>
      <w:r>
        <w:rPr>
          <w:b/>
          <w:bCs/>
          <w:lang w:val="en-US"/>
        </w:rPr>
        <w:t xml:space="preserve">Explanation: </w:t>
      </w:r>
    </w:p>
    <w:p w14:paraId="04BF7CD4" w14:textId="1A65513D" w:rsidR="00791FF8" w:rsidRPr="00942B3D" w:rsidRDefault="00791FF8"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60" w:history="1">
        <w:r w:rsidRPr="00791FF8">
          <w:rPr>
            <w:rStyle w:val="Hyperlink"/>
            <w:lang w:val="en-GB"/>
          </w:rPr>
          <w:t>Exam Terraform Associate 004 topic 3 question 23 discussion - ExamTopics</w:t>
        </w:r>
      </w:hyperlink>
    </w:p>
    <w:p w14:paraId="146FAE70" w14:textId="77777777" w:rsidR="00E2478D" w:rsidRDefault="00E2478D" w:rsidP="00807B82">
      <w:pPr>
        <w:pStyle w:val="Question"/>
        <w:rPr>
          <w:shd w:val="clear" w:color="auto" w:fill="FFFFFF"/>
        </w:rPr>
      </w:pPr>
      <w:r>
        <w:rPr>
          <w:shd w:val="clear" w:color="auto" w:fill="FFFFFF"/>
        </w:rPr>
        <w:t>Question.</w:t>
      </w:r>
    </w:p>
    <w:p w14:paraId="6F857A6C" w14:textId="77777777" w:rsidR="00E95E38" w:rsidRPr="00E95E38" w:rsidRDefault="00E95E38" w:rsidP="00E95E38">
      <w:pPr>
        <w:rPr>
          <w:shd w:val="clear" w:color="auto" w:fill="FFFFFF"/>
          <w:lang w:val="en-GB"/>
        </w:rPr>
      </w:pPr>
      <w:r w:rsidRPr="00E95E38">
        <w:rPr>
          <w:shd w:val="clear" w:color="auto" w:fill="FFFFFF"/>
          <w:lang w:val="en-GB"/>
        </w:rPr>
        <w:t>Which of the following arguments are required when declaring a Terraform output?</w:t>
      </w:r>
    </w:p>
    <w:p w14:paraId="6EB66CE7" w14:textId="6D4CB067" w:rsidR="00E95E38" w:rsidRPr="00E95E38" w:rsidRDefault="00E95E38" w:rsidP="0032415B">
      <w:pPr>
        <w:pStyle w:val="ListParagraph"/>
        <w:numPr>
          <w:ilvl w:val="0"/>
          <w:numId w:val="119"/>
        </w:numPr>
        <w:rPr>
          <w:shd w:val="clear" w:color="auto" w:fill="FFFFFF"/>
          <w:lang w:val="en-GB"/>
        </w:rPr>
      </w:pPr>
      <w:r w:rsidRPr="00E95E38">
        <w:rPr>
          <w:shd w:val="clear" w:color="auto" w:fill="FFFFFF"/>
          <w:lang w:val="en-GB"/>
        </w:rPr>
        <w:t>default</w:t>
      </w:r>
    </w:p>
    <w:p w14:paraId="677CDADE" w14:textId="4C9E72B5" w:rsidR="00E95E38" w:rsidRPr="00E95E38" w:rsidRDefault="00E95E38" w:rsidP="0032415B">
      <w:pPr>
        <w:pStyle w:val="ListParagraph"/>
        <w:numPr>
          <w:ilvl w:val="0"/>
          <w:numId w:val="119"/>
        </w:numPr>
        <w:rPr>
          <w:shd w:val="clear" w:color="auto" w:fill="FFFFFF"/>
          <w:lang w:val="en-GB"/>
        </w:rPr>
      </w:pPr>
      <w:r w:rsidRPr="00E95E38">
        <w:rPr>
          <w:shd w:val="clear" w:color="auto" w:fill="FFFFFF"/>
          <w:lang w:val="en-GB"/>
        </w:rPr>
        <w:t>value</w:t>
      </w:r>
    </w:p>
    <w:p w14:paraId="3BE567B7" w14:textId="58B72E06" w:rsidR="00E95E38" w:rsidRPr="00E95E38" w:rsidRDefault="00E95E38" w:rsidP="0032415B">
      <w:pPr>
        <w:pStyle w:val="ListParagraph"/>
        <w:numPr>
          <w:ilvl w:val="0"/>
          <w:numId w:val="119"/>
        </w:numPr>
        <w:rPr>
          <w:shd w:val="clear" w:color="auto" w:fill="FFFFFF"/>
          <w:lang w:val="en-GB"/>
        </w:rPr>
      </w:pPr>
      <w:r w:rsidRPr="00E95E38">
        <w:rPr>
          <w:shd w:val="clear" w:color="auto" w:fill="FFFFFF"/>
          <w:lang w:val="en-GB"/>
        </w:rPr>
        <w:t>description</w:t>
      </w:r>
    </w:p>
    <w:p w14:paraId="6AC8B4FD" w14:textId="6B2C12F1" w:rsidR="00E95E38" w:rsidRPr="00E95E38" w:rsidRDefault="00E95E38" w:rsidP="0032415B">
      <w:pPr>
        <w:pStyle w:val="ListParagraph"/>
        <w:numPr>
          <w:ilvl w:val="0"/>
          <w:numId w:val="119"/>
        </w:numPr>
        <w:rPr>
          <w:shd w:val="clear" w:color="auto" w:fill="FFFFFF"/>
          <w:lang w:val="en-GB"/>
        </w:rPr>
      </w:pPr>
      <w:r w:rsidRPr="00E95E38">
        <w:rPr>
          <w:shd w:val="clear" w:color="auto" w:fill="FFFFFF"/>
          <w:lang w:val="en-GB"/>
        </w:rPr>
        <w:t>sensitive</w:t>
      </w:r>
    </w:p>
    <w:p w14:paraId="252334C5" w14:textId="77777777" w:rsidR="00E2478D" w:rsidRPr="009A381A" w:rsidRDefault="00E2478D" w:rsidP="00E2478D">
      <w:pPr>
        <w:pStyle w:val="Heading2"/>
        <w:ind w:left="0"/>
        <w:rPr>
          <w:lang w:val="en-US"/>
        </w:rPr>
      </w:pPr>
      <w:r>
        <w:rPr>
          <w:rStyle w:val="Heading2Char"/>
          <w:lang w:val="en-US"/>
        </w:rPr>
        <w:t>Answer</w:t>
      </w:r>
    </w:p>
    <w:p w14:paraId="52AC2F8C" w14:textId="6B823541" w:rsidR="00E2478D" w:rsidRDefault="00E2478D" w:rsidP="00807B82">
      <w:pPr>
        <w:ind w:left="360"/>
        <w:rPr>
          <w:b/>
          <w:bCs/>
          <w:lang w:val="en-US"/>
        </w:rPr>
      </w:pPr>
      <w:r w:rsidRPr="00357222">
        <w:rPr>
          <w:b/>
          <w:bCs/>
          <w:lang w:val="en-US"/>
        </w:rPr>
        <w:t>Correct Answer:</w:t>
      </w:r>
      <w:r>
        <w:rPr>
          <w:b/>
          <w:bCs/>
          <w:lang w:val="en-US"/>
        </w:rPr>
        <w:t xml:space="preserve">  </w:t>
      </w:r>
      <w:r w:rsidR="001657A7">
        <w:rPr>
          <w:b/>
          <w:bCs/>
          <w:lang w:val="en-US"/>
        </w:rPr>
        <w:t>B</w:t>
      </w:r>
    </w:p>
    <w:p w14:paraId="32A900BA" w14:textId="77777777" w:rsidR="00E2478D" w:rsidRPr="00192E72" w:rsidRDefault="00E2478D" w:rsidP="00807B82">
      <w:pPr>
        <w:ind w:left="360"/>
        <w:rPr>
          <w:lang w:val="en-US"/>
        </w:rPr>
      </w:pPr>
      <w:r>
        <w:rPr>
          <w:b/>
          <w:bCs/>
          <w:lang w:val="en-US"/>
        </w:rPr>
        <w:t xml:space="preserve">Explanation: </w:t>
      </w:r>
    </w:p>
    <w:p w14:paraId="188DA482" w14:textId="46F59D91" w:rsidR="00E2478D" w:rsidRPr="00E2478D" w:rsidRDefault="00E2478D"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61" w:history="1">
        <w:r w:rsidRPr="00E2478D">
          <w:rPr>
            <w:rStyle w:val="Hyperlink"/>
            <w:lang w:val="en-GB"/>
          </w:rPr>
          <w:t>Exam Terraform Associate 004 topic 4 question 1 discussion - ExamTopics</w:t>
        </w:r>
      </w:hyperlink>
    </w:p>
    <w:p w14:paraId="6892F753" w14:textId="77777777" w:rsidR="009636F7" w:rsidRDefault="009636F7" w:rsidP="00807B82">
      <w:pPr>
        <w:pStyle w:val="Question"/>
        <w:rPr>
          <w:shd w:val="clear" w:color="auto" w:fill="FFFFFF"/>
        </w:rPr>
      </w:pPr>
      <w:r>
        <w:rPr>
          <w:shd w:val="clear" w:color="auto" w:fill="FFFFFF"/>
        </w:rPr>
        <w:lastRenderedPageBreak/>
        <w:t>Question.</w:t>
      </w:r>
    </w:p>
    <w:p w14:paraId="0E7E17A7" w14:textId="77777777" w:rsidR="00813EEA" w:rsidRPr="00813EEA" w:rsidRDefault="00813EEA" w:rsidP="00813EEA">
      <w:pPr>
        <w:rPr>
          <w:shd w:val="clear" w:color="auto" w:fill="FFFFFF"/>
          <w:lang w:val="en-US"/>
        </w:rPr>
      </w:pPr>
      <w:r w:rsidRPr="00813EEA">
        <w:rPr>
          <w:shd w:val="clear" w:color="auto" w:fill="FFFFFF"/>
          <w:lang w:val="en-US"/>
        </w:rPr>
        <w:t xml:space="preserve">Outside of the </w:t>
      </w:r>
      <w:r w:rsidRPr="00813EEA">
        <w:rPr>
          <w:b/>
          <w:bCs/>
          <w:shd w:val="clear" w:color="auto" w:fill="FFFFFF"/>
          <w:lang w:val="en-US"/>
        </w:rPr>
        <w:t>required_providers</w:t>
      </w:r>
      <w:r w:rsidRPr="00813EEA">
        <w:rPr>
          <w:shd w:val="clear" w:color="auto" w:fill="FFFFFF"/>
          <w:lang w:val="en-US"/>
        </w:rPr>
        <w:t xml:space="preserve"> block, Terraform configurations always refer to providers by their local names.</w:t>
      </w:r>
    </w:p>
    <w:p w14:paraId="31752897" w14:textId="4E4AA18F" w:rsidR="00813EEA" w:rsidRPr="00813EEA" w:rsidRDefault="00813EEA" w:rsidP="0032415B">
      <w:pPr>
        <w:pStyle w:val="ListParagraph"/>
        <w:numPr>
          <w:ilvl w:val="0"/>
          <w:numId w:val="87"/>
        </w:numPr>
        <w:rPr>
          <w:shd w:val="clear" w:color="auto" w:fill="FFFFFF"/>
          <w:lang w:val="en-US"/>
        </w:rPr>
      </w:pPr>
      <w:r w:rsidRPr="00813EEA">
        <w:rPr>
          <w:shd w:val="clear" w:color="auto" w:fill="FFFFFF"/>
          <w:lang w:val="en-US"/>
        </w:rPr>
        <w:t>True</w:t>
      </w:r>
    </w:p>
    <w:p w14:paraId="692709B6" w14:textId="203054A2" w:rsidR="009636F7" w:rsidRPr="00813EEA" w:rsidRDefault="00813EEA" w:rsidP="0032415B">
      <w:pPr>
        <w:pStyle w:val="ListParagraph"/>
        <w:numPr>
          <w:ilvl w:val="0"/>
          <w:numId w:val="87"/>
        </w:numPr>
        <w:rPr>
          <w:shd w:val="clear" w:color="auto" w:fill="FFFFFF"/>
          <w:lang w:val="en-US"/>
        </w:rPr>
      </w:pPr>
      <w:r w:rsidRPr="00813EEA">
        <w:rPr>
          <w:shd w:val="clear" w:color="auto" w:fill="FFFFFF"/>
          <w:lang w:val="en-US"/>
        </w:rPr>
        <w:t>False</w:t>
      </w:r>
    </w:p>
    <w:p w14:paraId="19AC6DCD" w14:textId="77777777" w:rsidR="009636F7" w:rsidRPr="009A381A" w:rsidRDefault="009636F7" w:rsidP="009636F7">
      <w:pPr>
        <w:pStyle w:val="Heading2"/>
        <w:ind w:left="0"/>
        <w:rPr>
          <w:lang w:val="en-US"/>
        </w:rPr>
      </w:pPr>
      <w:r>
        <w:rPr>
          <w:rStyle w:val="Heading2Char"/>
          <w:lang w:val="en-US"/>
        </w:rPr>
        <w:t>Answer</w:t>
      </w:r>
    </w:p>
    <w:p w14:paraId="06FD0D6B" w14:textId="35408308" w:rsidR="009636F7" w:rsidRDefault="009636F7" w:rsidP="00807B82">
      <w:pPr>
        <w:ind w:left="360"/>
        <w:rPr>
          <w:b/>
          <w:bCs/>
          <w:lang w:val="en-US"/>
        </w:rPr>
      </w:pPr>
      <w:r w:rsidRPr="00357222">
        <w:rPr>
          <w:b/>
          <w:bCs/>
          <w:lang w:val="en-US"/>
        </w:rPr>
        <w:t>Correct Answer:</w:t>
      </w:r>
      <w:r>
        <w:rPr>
          <w:b/>
          <w:bCs/>
          <w:lang w:val="en-US"/>
        </w:rPr>
        <w:t xml:space="preserve">  </w:t>
      </w:r>
      <w:r w:rsidR="00927D0D">
        <w:rPr>
          <w:b/>
          <w:bCs/>
          <w:lang w:val="en-US"/>
        </w:rPr>
        <w:t>A</w:t>
      </w:r>
    </w:p>
    <w:p w14:paraId="34F88156" w14:textId="77777777" w:rsidR="009636F7" w:rsidRPr="00192E72" w:rsidRDefault="009636F7" w:rsidP="00807B82">
      <w:pPr>
        <w:ind w:left="360"/>
        <w:rPr>
          <w:lang w:val="en-US"/>
        </w:rPr>
      </w:pPr>
      <w:r>
        <w:rPr>
          <w:b/>
          <w:bCs/>
          <w:lang w:val="en-US"/>
        </w:rPr>
        <w:t xml:space="preserve">Explanation: </w:t>
      </w:r>
    </w:p>
    <w:p w14:paraId="3C869450" w14:textId="6C35081B" w:rsidR="009636F7" w:rsidRDefault="009636F7"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62" w:history="1">
        <w:r w:rsidRPr="00DA223E">
          <w:rPr>
            <w:rStyle w:val="Hyperlink"/>
            <w:lang w:val="en-GB"/>
          </w:rPr>
          <w:t>https://www.examtopics.com/discussions/hashicorp/view/385073-exam-terraform-associate-004-topic-4-question-2-discussion/</w:t>
        </w:r>
      </w:hyperlink>
      <w:r>
        <w:rPr>
          <w:lang w:val="en-GB"/>
        </w:rPr>
        <w:t xml:space="preserve"> </w:t>
      </w:r>
    </w:p>
    <w:p w14:paraId="3CE746FB" w14:textId="77777777" w:rsidR="005E0B2C" w:rsidRDefault="005E0B2C" w:rsidP="00807B82">
      <w:pPr>
        <w:pStyle w:val="Question"/>
        <w:rPr>
          <w:shd w:val="clear" w:color="auto" w:fill="FFFFFF"/>
        </w:rPr>
      </w:pPr>
      <w:r>
        <w:rPr>
          <w:shd w:val="clear" w:color="auto" w:fill="FFFFFF"/>
        </w:rPr>
        <w:t>Question.</w:t>
      </w:r>
    </w:p>
    <w:p w14:paraId="2F061B23" w14:textId="77777777" w:rsidR="008914AF" w:rsidRDefault="008914AF" w:rsidP="008914AF">
      <w:pPr>
        <w:rPr>
          <w:shd w:val="clear" w:color="auto" w:fill="FFFFFF"/>
          <w:lang w:val="en-GB"/>
        </w:rPr>
      </w:pPr>
      <w:r w:rsidRPr="008914AF">
        <w:rPr>
          <w:shd w:val="clear" w:color="auto" w:fill="FFFFFF"/>
          <w:lang w:val="en-GB"/>
        </w:rPr>
        <w:t xml:space="preserve">The Exhibit section of this page shows part of a configuration you’ve been asked to update. </w:t>
      </w:r>
    </w:p>
    <w:tbl>
      <w:tblPr>
        <w:tblStyle w:val="TableGrid"/>
        <w:tblW w:w="0" w:type="auto"/>
        <w:tblLook w:val="04A0" w:firstRow="1" w:lastRow="0" w:firstColumn="1" w:lastColumn="0" w:noHBand="0" w:noVBand="1"/>
      </w:tblPr>
      <w:tblGrid>
        <w:gridCol w:w="4390"/>
      </w:tblGrid>
      <w:tr w:rsidR="008914AF" w:rsidRPr="004434F7" w14:paraId="5475E93E" w14:textId="77777777" w:rsidTr="00E103CC">
        <w:tc>
          <w:tcPr>
            <w:tcW w:w="4390" w:type="dxa"/>
          </w:tcPr>
          <w:p w14:paraId="7FEB10D5" w14:textId="77777777" w:rsidR="00A376C8" w:rsidRPr="00E103CC" w:rsidRDefault="00A376C8" w:rsidP="008914AF">
            <w:pPr>
              <w:rPr>
                <w:b/>
                <w:bCs/>
                <w:sz w:val="18"/>
                <w:szCs w:val="18"/>
                <w:shd w:val="clear" w:color="auto" w:fill="FFFFFF"/>
                <w:lang w:val="en-GB"/>
              </w:rPr>
            </w:pPr>
            <w:r w:rsidRPr="00E103CC">
              <w:rPr>
                <w:b/>
                <w:bCs/>
                <w:sz w:val="18"/>
                <w:szCs w:val="18"/>
                <w:shd w:val="clear" w:color="auto" w:fill="FFFFFF"/>
                <w:lang w:val="en-GB"/>
              </w:rPr>
              <w:t xml:space="preserve">data “azurerm_resource_group” “example” { </w:t>
            </w:r>
          </w:p>
          <w:p w14:paraId="0C6687D7" w14:textId="37A49D85" w:rsidR="008914AF" w:rsidRDefault="00A376C8" w:rsidP="008914AF">
            <w:pPr>
              <w:rPr>
                <w:shd w:val="clear" w:color="auto" w:fill="FFFFFF"/>
                <w:lang w:val="en-GB"/>
              </w:rPr>
            </w:pPr>
            <w:r w:rsidRPr="00E103CC">
              <w:rPr>
                <w:b/>
                <w:bCs/>
                <w:sz w:val="18"/>
                <w:szCs w:val="18"/>
                <w:shd w:val="clear" w:color="auto" w:fill="FFFFFF"/>
                <w:lang w:val="en-GB"/>
              </w:rPr>
              <w:t xml:space="preserve">       name = var.resource_group_name</w:t>
            </w:r>
            <w:r w:rsidRPr="00E103CC">
              <w:rPr>
                <w:b/>
                <w:bCs/>
                <w:sz w:val="18"/>
                <w:szCs w:val="18"/>
                <w:shd w:val="clear" w:color="auto" w:fill="FFFFFF"/>
                <w:lang w:val="en-GB"/>
              </w:rPr>
              <w:br/>
              <w:t>}</w:t>
            </w:r>
            <w:r w:rsidRPr="00E103CC">
              <w:rPr>
                <w:b/>
                <w:bCs/>
                <w:sz w:val="18"/>
                <w:szCs w:val="18"/>
                <w:shd w:val="clear" w:color="auto" w:fill="FFFFFF"/>
                <w:lang w:val="en-GB"/>
              </w:rPr>
              <w:br/>
              <w:t>resource “azurerm_virtual_network” “example” {</w:t>
            </w:r>
            <w:r w:rsidRPr="00E103CC">
              <w:rPr>
                <w:b/>
                <w:bCs/>
                <w:sz w:val="18"/>
                <w:szCs w:val="18"/>
                <w:shd w:val="clear" w:color="auto" w:fill="FFFFFF"/>
                <w:lang w:val="en-GB"/>
              </w:rPr>
              <w:br/>
              <w:t xml:space="preserve">       name = ____________________</w:t>
            </w:r>
            <w:r w:rsidRPr="00E103CC">
              <w:rPr>
                <w:b/>
                <w:bCs/>
                <w:sz w:val="18"/>
                <w:szCs w:val="18"/>
                <w:shd w:val="clear" w:color="auto" w:fill="FFFFFF"/>
                <w:lang w:val="en-GB"/>
              </w:rPr>
              <w:br/>
              <w:t>}</w:t>
            </w:r>
          </w:p>
        </w:tc>
      </w:tr>
    </w:tbl>
    <w:p w14:paraId="30950010" w14:textId="77777777" w:rsidR="008914AF" w:rsidRDefault="008914AF" w:rsidP="008914AF">
      <w:pPr>
        <w:rPr>
          <w:shd w:val="clear" w:color="auto" w:fill="FFFFFF"/>
          <w:lang w:val="en-GB"/>
        </w:rPr>
      </w:pPr>
    </w:p>
    <w:p w14:paraId="1FF09813" w14:textId="6929895E" w:rsidR="008914AF" w:rsidRPr="008914AF" w:rsidRDefault="008914AF" w:rsidP="008914AF">
      <w:pPr>
        <w:rPr>
          <w:shd w:val="clear" w:color="auto" w:fill="FFFFFF"/>
          <w:lang w:val="en-GB"/>
        </w:rPr>
      </w:pPr>
      <w:r w:rsidRPr="008914AF">
        <w:rPr>
          <w:shd w:val="clear" w:color="auto" w:fill="FFFFFF"/>
          <w:lang w:val="en-GB"/>
        </w:rPr>
        <w:t>The name of the Azure Virtual Network should be set to the name of the resource group followed by a dash and the word “vnet”.</w:t>
      </w:r>
      <w:r w:rsidRPr="008914AF">
        <w:rPr>
          <w:shd w:val="clear" w:color="auto" w:fill="FFFFFF"/>
          <w:lang w:val="en-GB"/>
        </w:rPr>
        <w:br/>
      </w:r>
      <w:r w:rsidRPr="008914AF">
        <w:rPr>
          <w:b/>
          <w:bCs/>
          <w:shd w:val="clear" w:color="auto" w:fill="FFFFFF"/>
          <w:lang w:val="en-GB"/>
        </w:rPr>
        <w:t xml:space="preserve">Which expression </w:t>
      </w:r>
      <w:r w:rsidR="00C1678B" w:rsidRPr="008914AF">
        <w:rPr>
          <w:b/>
          <w:bCs/>
          <w:shd w:val="clear" w:color="auto" w:fill="FFFFFF"/>
          <w:lang w:val="en-GB"/>
        </w:rPr>
        <w:t>fulfils</w:t>
      </w:r>
      <w:r w:rsidRPr="008914AF">
        <w:rPr>
          <w:b/>
          <w:bCs/>
          <w:shd w:val="clear" w:color="auto" w:fill="FFFFFF"/>
          <w:lang w:val="en-GB"/>
        </w:rPr>
        <w:t xml:space="preserve"> this requirement?</w:t>
      </w:r>
    </w:p>
    <w:p w14:paraId="6C06CF77" w14:textId="0FD25B42" w:rsidR="008914AF" w:rsidRPr="008914AF" w:rsidRDefault="008914AF" w:rsidP="0032415B">
      <w:pPr>
        <w:pStyle w:val="ListParagraph"/>
        <w:numPr>
          <w:ilvl w:val="0"/>
          <w:numId w:val="118"/>
        </w:numPr>
        <w:rPr>
          <w:shd w:val="clear" w:color="auto" w:fill="FFFFFF"/>
          <w:lang w:val="en-GB"/>
        </w:rPr>
      </w:pPr>
      <w:r w:rsidRPr="008914AF">
        <w:rPr>
          <w:shd w:val="clear" w:color="auto" w:fill="FFFFFF"/>
          <w:lang w:val="en-GB"/>
        </w:rPr>
        <w:t>“${azurerm_resource_group.example.name}-vnet”</w:t>
      </w:r>
    </w:p>
    <w:p w14:paraId="5C51FBC5" w14:textId="7FA0AA45" w:rsidR="008914AF" w:rsidRPr="008914AF" w:rsidRDefault="008914AF" w:rsidP="0032415B">
      <w:pPr>
        <w:pStyle w:val="ListParagraph"/>
        <w:numPr>
          <w:ilvl w:val="0"/>
          <w:numId w:val="118"/>
        </w:numPr>
        <w:rPr>
          <w:shd w:val="clear" w:color="auto" w:fill="FFFFFF"/>
          <w:lang w:val="en-GB"/>
        </w:rPr>
      </w:pPr>
      <w:r w:rsidRPr="008914AF">
        <w:rPr>
          <w:shd w:val="clear" w:color="auto" w:fill="FFFFFF"/>
          <w:lang w:val="en-GB"/>
        </w:rPr>
        <w:t>join(“-”,var.resource_group_name,“vnet”)</w:t>
      </w:r>
    </w:p>
    <w:p w14:paraId="50349200" w14:textId="04425D1D" w:rsidR="008914AF" w:rsidRPr="008914AF" w:rsidRDefault="008914AF" w:rsidP="0032415B">
      <w:pPr>
        <w:pStyle w:val="ListParagraph"/>
        <w:numPr>
          <w:ilvl w:val="0"/>
          <w:numId w:val="118"/>
        </w:numPr>
        <w:rPr>
          <w:shd w:val="clear" w:color="auto" w:fill="FFFFFF"/>
          <w:lang w:val="en-GB"/>
        </w:rPr>
      </w:pPr>
      <w:r w:rsidRPr="008914AF">
        <w:rPr>
          <w:shd w:val="clear" w:color="auto" w:fill="FFFFFF"/>
          <w:lang w:val="en-GB"/>
        </w:rPr>
        <w:t>concat(data.azurerm_resource_group.example.name, “-”, “vnet”)</w:t>
      </w:r>
    </w:p>
    <w:p w14:paraId="0BD1F740" w14:textId="5BB25B23" w:rsidR="008914AF" w:rsidRPr="008914AF" w:rsidRDefault="008914AF" w:rsidP="0032415B">
      <w:pPr>
        <w:pStyle w:val="ListParagraph"/>
        <w:numPr>
          <w:ilvl w:val="0"/>
          <w:numId w:val="118"/>
        </w:numPr>
        <w:rPr>
          <w:shd w:val="clear" w:color="auto" w:fill="FFFFFF"/>
          <w:lang w:val="en-GB"/>
        </w:rPr>
      </w:pPr>
      <w:r w:rsidRPr="008914AF">
        <w:rPr>
          <w:shd w:val="clear" w:color="auto" w:fill="FFFFFF"/>
          <w:lang w:val="en-GB"/>
        </w:rPr>
        <w:t>“${data.azurerm_resource_group.example.name}-vnet”</w:t>
      </w:r>
    </w:p>
    <w:p w14:paraId="4428AAAA" w14:textId="77777777" w:rsidR="005E0B2C" w:rsidRPr="009A381A" w:rsidRDefault="005E0B2C" w:rsidP="005E0B2C">
      <w:pPr>
        <w:pStyle w:val="Heading2"/>
        <w:ind w:left="0"/>
        <w:rPr>
          <w:lang w:val="en-US"/>
        </w:rPr>
      </w:pPr>
      <w:r>
        <w:rPr>
          <w:rStyle w:val="Heading2Char"/>
          <w:lang w:val="en-US"/>
        </w:rPr>
        <w:t>Answer</w:t>
      </w:r>
    </w:p>
    <w:p w14:paraId="6728021D" w14:textId="6E69D403" w:rsidR="005E0B2C" w:rsidRDefault="005E0B2C" w:rsidP="00807B82">
      <w:pPr>
        <w:ind w:left="360"/>
        <w:rPr>
          <w:b/>
          <w:bCs/>
          <w:lang w:val="en-US"/>
        </w:rPr>
      </w:pPr>
      <w:r w:rsidRPr="00357222">
        <w:rPr>
          <w:b/>
          <w:bCs/>
          <w:lang w:val="en-US"/>
        </w:rPr>
        <w:t>Correct Answer:</w:t>
      </w:r>
      <w:r>
        <w:rPr>
          <w:b/>
          <w:bCs/>
          <w:lang w:val="en-US"/>
        </w:rPr>
        <w:t xml:space="preserve">  </w:t>
      </w:r>
      <w:r w:rsidR="000416F2">
        <w:rPr>
          <w:b/>
          <w:bCs/>
          <w:lang w:val="en-US"/>
        </w:rPr>
        <w:t>D</w:t>
      </w:r>
    </w:p>
    <w:p w14:paraId="04E601E2" w14:textId="77777777" w:rsidR="005E0B2C" w:rsidRPr="00192E72" w:rsidRDefault="005E0B2C" w:rsidP="00807B82">
      <w:pPr>
        <w:ind w:left="360"/>
        <w:rPr>
          <w:lang w:val="en-US"/>
        </w:rPr>
      </w:pPr>
      <w:r>
        <w:rPr>
          <w:b/>
          <w:bCs/>
          <w:lang w:val="en-US"/>
        </w:rPr>
        <w:t xml:space="preserve">Explanation: </w:t>
      </w:r>
    </w:p>
    <w:p w14:paraId="06E2EB6F" w14:textId="69819272" w:rsidR="005E0B2C" w:rsidRPr="007A1F72" w:rsidRDefault="005E0B2C"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63" w:history="1">
        <w:r w:rsidR="007A1F72" w:rsidRPr="007A1F72">
          <w:rPr>
            <w:rStyle w:val="Hyperlink"/>
            <w:lang w:val="en-GB"/>
          </w:rPr>
          <w:t>Exam Terraform Associate 004 topic 4 question 3 discussion - ExamTopics</w:t>
        </w:r>
      </w:hyperlink>
    </w:p>
    <w:p w14:paraId="4E7483A7" w14:textId="2550D6F6" w:rsidR="00CE29C5" w:rsidRDefault="00CE29C5" w:rsidP="00807B82">
      <w:pPr>
        <w:pStyle w:val="Question"/>
        <w:rPr>
          <w:shd w:val="clear" w:color="auto" w:fill="FFFFFF"/>
        </w:rPr>
      </w:pPr>
      <w:r>
        <w:rPr>
          <w:shd w:val="clear" w:color="auto" w:fill="FFFFFF"/>
        </w:rPr>
        <w:lastRenderedPageBreak/>
        <w:t>Question.</w:t>
      </w:r>
    </w:p>
    <w:p w14:paraId="6A486C14" w14:textId="77777777" w:rsidR="0060613B" w:rsidRPr="0060613B" w:rsidRDefault="0060613B" w:rsidP="0060613B">
      <w:pPr>
        <w:rPr>
          <w:shd w:val="clear" w:color="auto" w:fill="FFFFFF"/>
          <w:lang w:val="en-GB"/>
        </w:rPr>
      </w:pPr>
      <w:r w:rsidRPr="0060613B">
        <w:rPr>
          <w:shd w:val="clear" w:color="auto" w:fill="FFFFFF"/>
          <w:lang w:val="en-GB"/>
        </w:rPr>
        <w:t>Your team is collaborating on infrastructure using Terraform and are formatting their code to follow Terraform language style conventions.</w:t>
      </w:r>
      <w:r w:rsidRPr="0060613B">
        <w:rPr>
          <w:shd w:val="clear" w:color="auto" w:fill="FFFFFF"/>
          <w:lang w:val="en-GB"/>
        </w:rPr>
        <w:br/>
      </w:r>
      <w:r w:rsidRPr="0060613B">
        <w:rPr>
          <w:b/>
          <w:bCs/>
          <w:shd w:val="clear" w:color="auto" w:fill="FFFFFF"/>
          <w:lang w:val="en-GB"/>
        </w:rPr>
        <w:t>How can you update your code to meet these requirements?</w:t>
      </w:r>
    </w:p>
    <w:p w14:paraId="77673E2A" w14:textId="475E429E" w:rsidR="0060613B" w:rsidRPr="0060613B" w:rsidRDefault="0060613B" w:rsidP="0032415B">
      <w:pPr>
        <w:pStyle w:val="ListParagraph"/>
        <w:numPr>
          <w:ilvl w:val="0"/>
          <w:numId w:val="117"/>
        </w:numPr>
        <w:rPr>
          <w:shd w:val="clear" w:color="auto" w:fill="FFFFFF"/>
          <w:lang w:val="en-GB"/>
        </w:rPr>
      </w:pPr>
      <w:r w:rsidRPr="0060613B">
        <w:rPr>
          <w:shd w:val="clear" w:color="auto" w:fill="FFFFFF"/>
          <w:lang w:val="en-GB"/>
        </w:rPr>
        <w:t xml:space="preserve">Run </w:t>
      </w:r>
      <w:r w:rsidRPr="00297C1B">
        <w:rPr>
          <w:b/>
          <w:bCs/>
          <w:i/>
          <w:iCs/>
          <w:shd w:val="clear" w:color="auto" w:fill="FFFFFF"/>
          <w:lang w:val="en-GB"/>
        </w:rPr>
        <w:t>terraform validate</w:t>
      </w:r>
      <w:r w:rsidRPr="0060613B">
        <w:rPr>
          <w:shd w:val="clear" w:color="auto" w:fill="FFFFFF"/>
          <w:lang w:val="en-GB"/>
        </w:rPr>
        <w:t xml:space="preserve"> prior to executing terraform plan or terraform apply.</w:t>
      </w:r>
    </w:p>
    <w:p w14:paraId="4EC8B79C" w14:textId="33B764DB" w:rsidR="0060613B" w:rsidRPr="0060613B" w:rsidRDefault="0060613B" w:rsidP="0032415B">
      <w:pPr>
        <w:pStyle w:val="ListParagraph"/>
        <w:numPr>
          <w:ilvl w:val="0"/>
          <w:numId w:val="117"/>
        </w:numPr>
        <w:rPr>
          <w:shd w:val="clear" w:color="auto" w:fill="FFFFFF"/>
          <w:lang w:val="en-GB"/>
        </w:rPr>
      </w:pPr>
      <w:r w:rsidRPr="0060613B">
        <w:rPr>
          <w:shd w:val="clear" w:color="auto" w:fill="FFFFFF"/>
          <w:lang w:val="en-GB"/>
        </w:rPr>
        <w:t>Replace all tabs with spaces within your Terraform configuration files.</w:t>
      </w:r>
    </w:p>
    <w:p w14:paraId="0538BA4F" w14:textId="5CB8FA53" w:rsidR="0060613B" w:rsidRPr="0060613B" w:rsidRDefault="0060613B" w:rsidP="0032415B">
      <w:pPr>
        <w:pStyle w:val="ListParagraph"/>
        <w:numPr>
          <w:ilvl w:val="0"/>
          <w:numId w:val="117"/>
        </w:numPr>
        <w:rPr>
          <w:shd w:val="clear" w:color="auto" w:fill="FFFFFF"/>
          <w:lang w:val="en-GB"/>
        </w:rPr>
      </w:pPr>
      <w:r w:rsidRPr="0060613B">
        <w:rPr>
          <w:shd w:val="clear" w:color="auto" w:fill="FFFFFF"/>
          <w:lang w:val="en-GB"/>
        </w:rPr>
        <w:t>Terraform automatically formats configuration on terraform apply.</w:t>
      </w:r>
    </w:p>
    <w:p w14:paraId="6C502BFC" w14:textId="7EEE0D4B" w:rsidR="0060613B" w:rsidRPr="0060613B" w:rsidRDefault="0060613B" w:rsidP="0032415B">
      <w:pPr>
        <w:pStyle w:val="ListParagraph"/>
        <w:numPr>
          <w:ilvl w:val="0"/>
          <w:numId w:val="117"/>
        </w:numPr>
        <w:rPr>
          <w:shd w:val="clear" w:color="auto" w:fill="FFFFFF"/>
          <w:lang w:val="en-GB"/>
        </w:rPr>
      </w:pPr>
      <w:r w:rsidRPr="0060613B">
        <w:rPr>
          <w:shd w:val="clear" w:color="auto" w:fill="FFFFFF"/>
          <w:lang w:val="en-GB"/>
        </w:rPr>
        <w:t xml:space="preserve">Run </w:t>
      </w:r>
      <w:r w:rsidRPr="00297C1B">
        <w:rPr>
          <w:b/>
          <w:bCs/>
          <w:i/>
          <w:iCs/>
          <w:shd w:val="clear" w:color="auto" w:fill="FFFFFF"/>
          <w:lang w:val="en-GB"/>
        </w:rPr>
        <w:t>terraform fmt</w:t>
      </w:r>
      <w:r w:rsidRPr="0060613B">
        <w:rPr>
          <w:shd w:val="clear" w:color="auto" w:fill="FFFFFF"/>
          <w:lang w:val="en-GB"/>
        </w:rPr>
        <w:t xml:space="preserve"> to update your Terraform configurations.</w:t>
      </w:r>
    </w:p>
    <w:p w14:paraId="74684FF8" w14:textId="77777777" w:rsidR="00CE29C5" w:rsidRPr="009A381A" w:rsidRDefault="00CE29C5" w:rsidP="00CE29C5">
      <w:pPr>
        <w:pStyle w:val="Heading2"/>
        <w:ind w:left="0"/>
        <w:rPr>
          <w:lang w:val="en-US"/>
        </w:rPr>
      </w:pPr>
      <w:r>
        <w:rPr>
          <w:rStyle w:val="Heading2Char"/>
          <w:lang w:val="en-US"/>
        </w:rPr>
        <w:t>Answer</w:t>
      </w:r>
    </w:p>
    <w:p w14:paraId="60D0E1B7" w14:textId="0CFA14B6" w:rsidR="00CE29C5" w:rsidRDefault="00CE29C5" w:rsidP="00807B82">
      <w:pPr>
        <w:ind w:left="360"/>
        <w:rPr>
          <w:b/>
          <w:bCs/>
          <w:lang w:val="en-US"/>
        </w:rPr>
      </w:pPr>
      <w:r w:rsidRPr="00357222">
        <w:rPr>
          <w:b/>
          <w:bCs/>
          <w:lang w:val="en-US"/>
        </w:rPr>
        <w:t>Correct Answer:</w:t>
      </w:r>
      <w:r>
        <w:rPr>
          <w:b/>
          <w:bCs/>
          <w:lang w:val="en-US"/>
        </w:rPr>
        <w:t xml:space="preserve">  </w:t>
      </w:r>
      <w:r w:rsidR="0060613B">
        <w:rPr>
          <w:b/>
          <w:bCs/>
          <w:lang w:val="en-US"/>
        </w:rPr>
        <w:t>D</w:t>
      </w:r>
    </w:p>
    <w:p w14:paraId="487016CD" w14:textId="77777777" w:rsidR="00CE29C5" w:rsidRPr="00192E72" w:rsidRDefault="00CE29C5" w:rsidP="00807B82">
      <w:pPr>
        <w:ind w:left="360"/>
        <w:rPr>
          <w:lang w:val="en-US"/>
        </w:rPr>
      </w:pPr>
      <w:r>
        <w:rPr>
          <w:b/>
          <w:bCs/>
          <w:lang w:val="en-US"/>
        </w:rPr>
        <w:t xml:space="preserve">Explanation: </w:t>
      </w:r>
    </w:p>
    <w:p w14:paraId="0F2790D7" w14:textId="40061A2B" w:rsidR="00CE29C5" w:rsidRPr="00942B3D" w:rsidRDefault="00CE29C5"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64" w:history="1">
        <w:r w:rsidR="00595A44" w:rsidRPr="00595A44">
          <w:rPr>
            <w:rStyle w:val="Hyperlink"/>
            <w:lang w:val="en-GB"/>
          </w:rPr>
          <w:t>Exam Terraform Associate 004 topic 4 question 4 discussion - ExamTopics</w:t>
        </w:r>
      </w:hyperlink>
    </w:p>
    <w:p w14:paraId="4C09ECA2" w14:textId="77777777" w:rsidR="00C619C4" w:rsidRDefault="00C619C4" w:rsidP="00807B82">
      <w:pPr>
        <w:pStyle w:val="Question"/>
        <w:rPr>
          <w:shd w:val="clear" w:color="auto" w:fill="FFFFFF"/>
        </w:rPr>
      </w:pPr>
      <w:r>
        <w:rPr>
          <w:shd w:val="clear" w:color="auto" w:fill="FFFFFF"/>
        </w:rPr>
        <w:t>Question.</w:t>
      </w:r>
    </w:p>
    <w:p w14:paraId="4F58FBC7" w14:textId="77777777" w:rsidR="00A27F57" w:rsidRDefault="00A27F57" w:rsidP="00A27F57">
      <w:pPr>
        <w:rPr>
          <w:shd w:val="clear" w:color="auto" w:fill="FFFFFF"/>
          <w:lang w:val="en-GB"/>
        </w:rPr>
      </w:pPr>
      <w:r w:rsidRPr="00A27F57">
        <w:rPr>
          <w:shd w:val="clear" w:color="auto" w:fill="FFFFFF"/>
          <w:lang w:val="en-GB"/>
        </w:rPr>
        <w:t>A resource block is shown in the Exhibit space of this page.</w:t>
      </w:r>
    </w:p>
    <w:tbl>
      <w:tblPr>
        <w:tblStyle w:val="TableGrid"/>
        <w:tblW w:w="0" w:type="auto"/>
        <w:tblLook w:val="04A0" w:firstRow="1" w:lastRow="0" w:firstColumn="1" w:lastColumn="0" w:noHBand="0" w:noVBand="1"/>
      </w:tblPr>
      <w:tblGrid>
        <w:gridCol w:w="3256"/>
      </w:tblGrid>
      <w:tr w:rsidR="00A27F57" w:rsidRPr="004434F7" w14:paraId="04BC96D8" w14:textId="77777777" w:rsidTr="00E103CC">
        <w:tc>
          <w:tcPr>
            <w:tcW w:w="3256" w:type="dxa"/>
          </w:tcPr>
          <w:p w14:paraId="752E1A87" w14:textId="23303050" w:rsidR="00A27F57" w:rsidRPr="00A27F57" w:rsidRDefault="00A27F57" w:rsidP="00A27F57">
            <w:pPr>
              <w:rPr>
                <w:b/>
                <w:bCs/>
                <w:shd w:val="clear" w:color="auto" w:fill="FFFFFF"/>
                <w:lang w:val="en-GB"/>
              </w:rPr>
            </w:pPr>
            <w:r w:rsidRPr="00E103CC">
              <w:rPr>
                <w:b/>
                <w:bCs/>
                <w:sz w:val="18"/>
                <w:szCs w:val="18"/>
                <w:shd w:val="clear" w:color="auto" w:fill="FFFFFF"/>
                <w:lang w:val="en-GB"/>
              </w:rPr>
              <w:t>resource “aws_instance” “web” {</w:t>
            </w:r>
            <w:r w:rsidRPr="00E103CC">
              <w:rPr>
                <w:b/>
                <w:bCs/>
                <w:sz w:val="18"/>
                <w:szCs w:val="18"/>
                <w:shd w:val="clear" w:color="auto" w:fill="FFFFFF"/>
                <w:lang w:val="en-GB"/>
              </w:rPr>
              <w:br/>
              <w:t xml:space="preserve">   count = 2</w:t>
            </w:r>
            <w:r w:rsidRPr="00E103CC">
              <w:rPr>
                <w:b/>
                <w:bCs/>
                <w:sz w:val="18"/>
                <w:szCs w:val="18"/>
                <w:shd w:val="clear" w:color="auto" w:fill="FFFFFF"/>
                <w:lang w:val="en-GB"/>
              </w:rPr>
              <w:br/>
              <w:t xml:space="preserve">   name = “terraform-${count.index}”</w:t>
            </w:r>
            <w:r w:rsidRPr="00E103CC">
              <w:rPr>
                <w:b/>
                <w:bCs/>
                <w:sz w:val="18"/>
                <w:szCs w:val="18"/>
                <w:shd w:val="clear" w:color="auto" w:fill="FFFFFF"/>
                <w:lang w:val="en-GB"/>
              </w:rPr>
              <w:br/>
              <w:t>}</w:t>
            </w:r>
          </w:p>
        </w:tc>
      </w:tr>
    </w:tbl>
    <w:p w14:paraId="4D938747" w14:textId="3030297E" w:rsidR="00A27F57" w:rsidRPr="00A27F57" w:rsidRDefault="00A27F57" w:rsidP="00A27F57">
      <w:pPr>
        <w:rPr>
          <w:shd w:val="clear" w:color="auto" w:fill="FFFFFF"/>
          <w:lang w:val="en-GB"/>
        </w:rPr>
      </w:pPr>
      <w:r w:rsidRPr="00A27F57">
        <w:rPr>
          <w:shd w:val="clear" w:color="auto" w:fill="FFFFFF"/>
          <w:lang w:val="en-GB"/>
        </w:rPr>
        <w:br/>
        <w:t>How do you reference the name value of the second instance of this resource?</w:t>
      </w:r>
    </w:p>
    <w:p w14:paraId="2FB981AA" w14:textId="3EDF15DD" w:rsidR="00A27F57" w:rsidRPr="00A27F57" w:rsidRDefault="00A27F57" w:rsidP="0032415B">
      <w:pPr>
        <w:pStyle w:val="ListParagraph"/>
        <w:numPr>
          <w:ilvl w:val="0"/>
          <w:numId w:val="127"/>
        </w:numPr>
        <w:rPr>
          <w:shd w:val="clear" w:color="auto" w:fill="FFFFFF"/>
          <w:lang w:val="en-GB"/>
        </w:rPr>
      </w:pPr>
      <w:r w:rsidRPr="00A27F57">
        <w:rPr>
          <w:shd w:val="clear" w:color="auto" w:fill="FFFFFF"/>
          <w:lang w:val="en-GB"/>
        </w:rPr>
        <w:t>aws_instance.web.*.name</w:t>
      </w:r>
    </w:p>
    <w:p w14:paraId="7AB02C8C" w14:textId="3E68CE2C" w:rsidR="00A27F57" w:rsidRPr="00A27F57" w:rsidRDefault="00A27F57" w:rsidP="0032415B">
      <w:pPr>
        <w:pStyle w:val="ListParagraph"/>
        <w:numPr>
          <w:ilvl w:val="0"/>
          <w:numId w:val="127"/>
        </w:numPr>
        <w:rPr>
          <w:shd w:val="clear" w:color="auto" w:fill="FFFFFF"/>
          <w:lang w:val="en-GB"/>
        </w:rPr>
      </w:pPr>
      <w:r w:rsidRPr="00A27F57">
        <w:rPr>
          <w:shd w:val="clear" w:color="auto" w:fill="FFFFFF"/>
          <w:lang w:val="en-GB"/>
        </w:rPr>
        <w:t>aws_instance.web[2].name</w:t>
      </w:r>
    </w:p>
    <w:p w14:paraId="53A9F63D" w14:textId="33483F8C" w:rsidR="00A27F57" w:rsidRPr="00A27F57" w:rsidRDefault="00A27F57" w:rsidP="0032415B">
      <w:pPr>
        <w:pStyle w:val="ListParagraph"/>
        <w:numPr>
          <w:ilvl w:val="0"/>
          <w:numId w:val="127"/>
        </w:numPr>
        <w:rPr>
          <w:shd w:val="clear" w:color="auto" w:fill="FFFFFF"/>
          <w:lang w:val="en-GB"/>
        </w:rPr>
      </w:pPr>
      <w:r w:rsidRPr="00A27F57">
        <w:rPr>
          <w:shd w:val="clear" w:color="auto" w:fill="FFFFFF"/>
          <w:lang w:val="en-GB"/>
        </w:rPr>
        <w:t>element(aws_instance.web, 2)</w:t>
      </w:r>
    </w:p>
    <w:p w14:paraId="3A5853E8" w14:textId="2616FF69" w:rsidR="00A27F57" w:rsidRPr="00A27F57" w:rsidRDefault="00A27F57" w:rsidP="0032415B">
      <w:pPr>
        <w:pStyle w:val="ListParagraph"/>
        <w:numPr>
          <w:ilvl w:val="0"/>
          <w:numId w:val="127"/>
        </w:numPr>
        <w:rPr>
          <w:shd w:val="clear" w:color="auto" w:fill="FFFFFF"/>
          <w:lang w:val="en-GB"/>
        </w:rPr>
      </w:pPr>
      <w:r w:rsidRPr="00A27F57">
        <w:rPr>
          <w:shd w:val="clear" w:color="auto" w:fill="FFFFFF"/>
          <w:lang w:val="en-GB"/>
        </w:rPr>
        <w:t>aws_instance.web[1].name</w:t>
      </w:r>
    </w:p>
    <w:p w14:paraId="6997CBA3" w14:textId="2810F4EB" w:rsidR="00A27F57" w:rsidRPr="00A27F57" w:rsidRDefault="00A27F57" w:rsidP="0032415B">
      <w:pPr>
        <w:pStyle w:val="ListParagraph"/>
        <w:numPr>
          <w:ilvl w:val="0"/>
          <w:numId w:val="127"/>
        </w:numPr>
        <w:rPr>
          <w:shd w:val="clear" w:color="auto" w:fill="FFFFFF"/>
          <w:lang w:val="en-GB"/>
        </w:rPr>
      </w:pPr>
      <w:r w:rsidRPr="00A27F57">
        <w:rPr>
          <w:shd w:val="clear" w:color="auto" w:fill="FFFFFF"/>
          <w:lang w:val="en-GB"/>
        </w:rPr>
        <w:t>aws_instance.web[1]</w:t>
      </w:r>
    </w:p>
    <w:p w14:paraId="17922B25" w14:textId="77777777" w:rsidR="00C619C4" w:rsidRPr="009A381A" w:rsidRDefault="00C619C4" w:rsidP="00C619C4">
      <w:pPr>
        <w:pStyle w:val="Heading2"/>
        <w:ind w:left="0"/>
        <w:rPr>
          <w:lang w:val="en-US"/>
        </w:rPr>
      </w:pPr>
      <w:r>
        <w:rPr>
          <w:rStyle w:val="Heading2Char"/>
          <w:lang w:val="en-US"/>
        </w:rPr>
        <w:t>Answer</w:t>
      </w:r>
    </w:p>
    <w:p w14:paraId="5D8DEBDA" w14:textId="332C3F74" w:rsidR="00C619C4" w:rsidRDefault="00C619C4" w:rsidP="00807B82">
      <w:pPr>
        <w:ind w:left="360"/>
        <w:rPr>
          <w:b/>
          <w:bCs/>
          <w:lang w:val="en-US"/>
        </w:rPr>
      </w:pPr>
      <w:r w:rsidRPr="00357222">
        <w:rPr>
          <w:b/>
          <w:bCs/>
          <w:lang w:val="en-US"/>
        </w:rPr>
        <w:t>Correct Answer:</w:t>
      </w:r>
      <w:r>
        <w:rPr>
          <w:b/>
          <w:bCs/>
          <w:lang w:val="en-US"/>
        </w:rPr>
        <w:t xml:space="preserve">  </w:t>
      </w:r>
      <w:r w:rsidR="00FE4A8C">
        <w:rPr>
          <w:b/>
          <w:bCs/>
          <w:lang w:val="en-US"/>
        </w:rPr>
        <w:t>D</w:t>
      </w:r>
    </w:p>
    <w:p w14:paraId="289DF9FD" w14:textId="77777777" w:rsidR="00C619C4" w:rsidRPr="00192E72" w:rsidRDefault="00C619C4" w:rsidP="00807B82">
      <w:pPr>
        <w:ind w:left="360"/>
        <w:rPr>
          <w:lang w:val="en-US"/>
        </w:rPr>
      </w:pPr>
      <w:r>
        <w:rPr>
          <w:b/>
          <w:bCs/>
          <w:lang w:val="en-US"/>
        </w:rPr>
        <w:t xml:space="preserve">Explanation: </w:t>
      </w:r>
    </w:p>
    <w:p w14:paraId="4F8C390C" w14:textId="73562F73" w:rsidR="00C619C4" w:rsidRPr="00C619C4" w:rsidRDefault="00C619C4"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65" w:history="1">
        <w:r w:rsidRPr="00311C38">
          <w:rPr>
            <w:rStyle w:val="Hyperlink"/>
            <w:lang w:val="en-GB"/>
          </w:rPr>
          <w:t>https://www.examtopics.com/discussions/hashicorp/view/385580-exam-terraform-associate-004-topic-4-question-5-discussion/</w:t>
        </w:r>
      </w:hyperlink>
      <w:r>
        <w:rPr>
          <w:lang w:val="en-GB"/>
        </w:rPr>
        <w:t xml:space="preserve"> </w:t>
      </w:r>
    </w:p>
    <w:p w14:paraId="048C7A0D"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C32EEE9" w14:textId="77777777" w:rsidR="007C6517" w:rsidRPr="007C6517" w:rsidRDefault="007C6517" w:rsidP="007C6517">
      <w:pPr>
        <w:rPr>
          <w:shd w:val="clear" w:color="auto" w:fill="FFFFFF"/>
          <w:lang w:val="en-GB"/>
        </w:rPr>
      </w:pPr>
      <w:r w:rsidRPr="007C6517">
        <w:rPr>
          <w:shd w:val="clear" w:color="auto" w:fill="FFFFFF"/>
          <w:lang w:val="en-GB"/>
        </w:rPr>
        <w:t>When using multiple configurations of the same Terraform provider, what meta-argument must you include in any non-default provider configurations?</w:t>
      </w:r>
    </w:p>
    <w:p w14:paraId="69041E3C" w14:textId="77777777" w:rsidR="007C6517" w:rsidRPr="007C6517" w:rsidRDefault="007C6517" w:rsidP="0032415B">
      <w:pPr>
        <w:numPr>
          <w:ilvl w:val="0"/>
          <w:numId w:val="15"/>
        </w:numPr>
        <w:contextualSpacing/>
        <w:rPr>
          <w:shd w:val="clear" w:color="auto" w:fill="FFFFFF"/>
          <w:lang w:val="en-GB"/>
        </w:rPr>
      </w:pPr>
      <w:r w:rsidRPr="007C6517">
        <w:rPr>
          <w:shd w:val="clear" w:color="auto" w:fill="FFFFFF"/>
          <w:lang w:val="en-GB"/>
        </w:rPr>
        <w:lastRenderedPageBreak/>
        <w:t>alias</w:t>
      </w:r>
    </w:p>
    <w:p w14:paraId="5E08C979" w14:textId="77777777" w:rsidR="007C6517" w:rsidRPr="007C6517" w:rsidRDefault="007C6517" w:rsidP="0032415B">
      <w:pPr>
        <w:numPr>
          <w:ilvl w:val="0"/>
          <w:numId w:val="15"/>
        </w:numPr>
        <w:contextualSpacing/>
        <w:rPr>
          <w:shd w:val="clear" w:color="auto" w:fill="FFFFFF"/>
          <w:lang w:val="en-GB"/>
        </w:rPr>
      </w:pPr>
      <w:r w:rsidRPr="007C6517">
        <w:rPr>
          <w:shd w:val="clear" w:color="auto" w:fill="FFFFFF"/>
          <w:lang w:val="en-GB"/>
        </w:rPr>
        <w:t>name</w:t>
      </w:r>
    </w:p>
    <w:p w14:paraId="12261375" w14:textId="77777777" w:rsidR="007C6517" w:rsidRPr="007C6517" w:rsidRDefault="007C6517" w:rsidP="0032415B">
      <w:pPr>
        <w:numPr>
          <w:ilvl w:val="0"/>
          <w:numId w:val="15"/>
        </w:numPr>
        <w:contextualSpacing/>
        <w:rPr>
          <w:shd w:val="clear" w:color="auto" w:fill="FFFFFF"/>
          <w:lang w:val="en-GB"/>
        </w:rPr>
      </w:pPr>
      <w:r w:rsidRPr="007C6517">
        <w:rPr>
          <w:shd w:val="clear" w:color="auto" w:fill="FFFFFF"/>
          <w:lang w:val="en-GB"/>
        </w:rPr>
        <w:t>depends_on</w:t>
      </w:r>
    </w:p>
    <w:p w14:paraId="59C52394" w14:textId="77777777" w:rsidR="007C6517" w:rsidRPr="007C6517" w:rsidRDefault="007C6517" w:rsidP="0032415B">
      <w:pPr>
        <w:numPr>
          <w:ilvl w:val="0"/>
          <w:numId w:val="15"/>
        </w:numPr>
        <w:contextualSpacing/>
        <w:rPr>
          <w:shd w:val="clear" w:color="auto" w:fill="FFFFFF"/>
          <w:lang w:val="en-GB"/>
        </w:rPr>
      </w:pPr>
      <w:r w:rsidRPr="007C6517">
        <w:rPr>
          <w:shd w:val="clear" w:color="auto" w:fill="FFFFFF"/>
          <w:lang w:val="en-GB"/>
        </w:rPr>
        <w:t>id</w:t>
      </w:r>
    </w:p>
    <w:p w14:paraId="7AF2C7D1"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EE8A213" w14:textId="77777777" w:rsidR="007C6517" w:rsidRPr="007C6517" w:rsidRDefault="007C6517" w:rsidP="007C6517">
      <w:pPr>
        <w:ind w:left="360"/>
        <w:rPr>
          <w:b/>
          <w:bCs/>
          <w:lang w:val="en-US"/>
        </w:rPr>
      </w:pPr>
      <w:r w:rsidRPr="007C6517">
        <w:rPr>
          <w:b/>
          <w:bCs/>
          <w:lang w:val="en-US"/>
        </w:rPr>
        <w:t>Correct Answer:  A</w:t>
      </w:r>
    </w:p>
    <w:p w14:paraId="4D9E8433" w14:textId="77777777" w:rsidR="007C6517" w:rsidRPr="007C6517" w:rsidRDefault="007C6517" w:rsidP="007C6517">
      <w:pPr>
        <w:ind w:left="360"/>
        <w:rPr>
          <w:lang w:val="en-US"/>
        </w:rPr>
      </w:pPr>
      <w:r w:rsidRPr="007C6517">
        <w:rPr>
          <w:b/>
          <w:bCs/>
          <w:lang w:val="en-US"/>
        </w:rPr>
        <w:t xml:space="preserve">Explanation: </w:t>
      </w:r>
    </w:p>
    <w:p w14:paraId="55427570"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66" w:history="1">
        <w:r w:rsidRPr="007C6517">
          <w:rPr>
            <w:color w:val="467886" w:themeColor="hyperlink"/>
            <w:u w:val="single"/>
            <w:lang w:val="en-GB"/>
          </w:rPr>
          <w:t>Exam Terraform Associate 004 topic 4 question 6 discussion - ExamTopics</w:t>
        </w:r>
      </w:hyperlink>
    </w:p>
    <w:p w14:paraId="71A02C84"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8D8B433" w14:textId="77777777" w:rsidR="007C6517" w:rsidRPr="007C6517" w:rsidRDefault="007C6517" w:rsidP="007C6517">
      <w:pPr>
        <w:rPr>
          <w:shd w:val="clear" w:color="auto" w:fill="FFFFFF"/>
          <w:lang w:val="en-GB"/>
        </w:rPr>
      </w:pPr>
      <w:r w:rsidRPr="007C6517">
        <w:rPr>
          <w:shd w:val="clear" w:color="auto" w:fill="FFFFFF"/>
          <w:lang w:val="en-GB"/>
        </w:rPr>
        <w:t xml:space="preserve">You want to create a string that is a combination of a generated </w:t>
      </w:r>
      <w:r w:rsidRPr="007C6517">
        <w:rPr>
          <w:b/>
          <w:bCs/>
          <w:shd w:val="clear" w:color="auto" w:fill="FFFFFF"/>
          <w:lang w:val="en-GB"/>
        </w:rPr>
        <w:t>random_id</w:t>
      </w:r>
      <w:r w:rsidRPr="007C6517">
        <w:rPr>
          <w:shd w:val="clear" w:color="auto" w:fill="FFFFFF"/>
          <w:lang w:val="en-GB"/>
        </w:rPr>
        <w:t xml:space="preserve"> and a </w:t>
      </w:r>
      <w:r w:rsidRPr="007C6517">
        <w:rPr>
          <w:b/>
          <w:bCs/>
          <w:shd w:val="clear" w:color="auto" w:fill="FFFFFF"/>
          <w:lang w:val="en-GB"/>
        </w:rPr>
        <w:t>variable</w:t>
      </w:r>
      <w:r w:rsidRPr="007C6517">
        <w:rPr>
          <w:shd w:val="clear" w:color="auto" w:fill="FFFFFF"/>
          <w:lang w:val="en-GB"/>
        </w:rPr>
        <w:t xml:space="preserve"> and reuse that string several times in your configuration.</w:t>
      </w:r>
      <w:r w:rsidRPr="007C6517">
        <w:rPr>
          <w:shd w:val="clear" w:color="auto" w:fill="FFFFFF"/>
          <w:lang w:val="en-GB"/>
        </w:rPr>
        <w:br/>
        <w:t xml:space="preserve">What is the simplest correct way to implement this without repeating the </w:t>
      </w:r>
      <w:r w:rsidRPr="007C6517">
        <w:rPr>
          <w:b/>
          <w:bCs/>
          <w:shd w:val="clear" w:color="auto" w:fill="FFFFFF"/>
          <w:lang w:val="en-GB"/>
        </w:rPr>
        <w:t>random_id</w:t>
      </w:r>
      <w:r w:rsidRPr="007C6517">
        <w:rPr>
          <w:shd w:val="clear" w:color="auto" w:fill="FFFFFF"/>
          <w:lang w:val="en-GB"/>
        </w:rPr>
        <w:t xml:space="preserve"> and </w:t>
      </w:r>
      <w:r w:rsidRPr="007C6517">
        <w:rPr>
          <w:b/>
          <w:bCs/>
          <w:shd w:val="clear" w:color="auto" w:fill="FFFFFF"/>
          <w:lang w:val="en-GB"/>
        </w:rPr>
        <w:t>variable</w:t>
      </w:r>
      <w:r w:rsidRPr="007C6517">
        <w:rPr>
          <w:shd w:val="clear" w:color="auto" w:fill="FFFFFF"/>
          <w:lang w:val="en-GB"/>
        </w:rPr>
        <w:t>?</w:t>
      </w:r>
    </w:p>
    <w:p w14:paraId="1C85BFE7" w14:textId="77777777" w:rsidR="007C6517" w:rsidRPr="007C6517" w:rsidRDefault="007C6517" w:rsidP="0032415B">
      <w:pPr>
        <w:numPr>
          <w:ilvl w:val="0"/>
          <w:numId w:val="14"/>
        </w:numPr>
        <w:contextualSpacing/>
        <w:rPr>
          <w:shd w:val="clear" w:color="auto" w:fill="FFFFFF"/>
          <w:lang w:val="en-GB"/>
        </w:rPr>
      </w:pPr>
      <w:r w:rsidRPr="007C6517">
        <w:rPr>
          <w:shd w:val="clear" w:color="auto" w:fill="FFFFFF"/>
          <w:lang w:val="en-GB"/>
        </w:rPr>
        <w:t>Add an output value.</w:t>
      </w:r>
    </w:p>
    <w:p w14:paraId="521FBD4F" w14:textId="77777777" w:rsidR="007C6517" w:rsidRPr="007C6517" w:rsidRDefault="007C6517" w:rsidP="0032415B">
      <w:pPr>
        <w:numPr>
          <w:ilvl w:val="0"/>
          <w:numId w:val="14"/>
        </w:numPr>
        <w:contextualSpacing/>
        <w:rPr>
          <w:shd w:val="clear" w:color="auto" w:fill="FFFFFF"/>
          <w:lang w:val="en-GB"/>
        </w:rPr>
      </w:pPr>
      <w:r w:rsidRPr="007C6517">
        <w:rPr>
          <w:shd w:val="clear" w:color="auto" w:fill="FFFFFF"/>
          <w:lang w:val="en-GB"/>
        </w:rPr>
        <w:t>Add a local value.</w:t>
      </w:r>
    </w:p>
    <w:p w14:paraId="26AE68FA" w14:textId="77777777" w:rsidR="007C6517" w:rsidRPr="007C6517" w:rsidRDefault="007C6517" w:rsidP="0032415B">
      <w:pPr>
        <w:numPr>
          <w:ilvl w:val="0"/>
          <w:numId w:val="14"/>
        </w:numPr>
        <w:contextualSpacing/>
        <w:rPr>
          <w:shd w:val="clear" w:color="auto" w:fill="FFFFFF"/>
          <w:lang w:val="en-GB"/>
        </w:rPr>
      </w:pPr>
      <w:r w:rsidRPr="007C6517">
        <w:rPr>
          <w:shd w:val="clear" w:color="auto" w:fill="FFFFFF"/>
          <w:lang w:val="en-GB"/>
        </w:rPr>
        <w:t>Use a data source.</w:t>
      </w:r>
    </w:p>
    <w:p w14:paraId="0BFDFA2B" w14:textId="77777777" w:rsidR="007C6517" w:rsidRPr="007C6517" w:rsidRDefault="007C6517" w:rsidP="0032415B">
      <w:pPr>
        <w:numPr>
          <w:ilvl w:val="0"/>
          <w:numId w:val="14"/>
        </w:numPr>
        <w:contextualSpacing/>
        <w:rPr>
          <w:shd w:val="clear" w:color="auto" w:fill="FFFFFF"/>
          <w:lang w:val="en-GB"/>
        </w:rPr>
      </w:pPr>
      <w:r w:rsidRPr="007C6517">
        <w:rPr>
          <w:shd w:val="clear" w:color="auto" w:fill="FFFFFF"/>
          <w:lang w:val="en-GB"/>
        </w:rPr>
        <w:t>Use a module.</w:t>
      </w:r>
    </w:p>
    <w:p w14:paraId="2972F1B4"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9AF5511" w14:textId="77777777" w:rsidR="007C6517" w:rsidRPr="007C6517" w:rsidRDefault="007C6517" w:rsidP="007C6517">
      <w:pPr>
        <w:ind w:left="360"/>
        <w:rPr>
          <w:b/>
          <w:bCs/>
          <w:lang w:val="en-US"/>
        </w:rPr>
      </w:pPr>
      <w:r w:rsidRPr="007C6517">
        <w:rPr>
          <w:b/>
          <w:bCs/>
          <w:lang w:val="en-US"/>
        </w:rPr>
        <w:t>Correct Answer:  B</w:t>
      </w:r>
    </w:p>
    <w:p w14:paraId="165F3C61" w14:textId="77777777" w:rsidR="007C6517" w:rsidRPr="007C6517" w:rsidRDefault="007C6517" w:rsidP="007C6517">
      <w:pPr>
        <w:ind w:left="360"/>
        <w:rPr>
          <w:lang w:val="en-US"/>
        </w:rPr>
      </w:pPr>
      <w:r w:rsidRPr="007C6517">
        <w:rPr>
          <w:b/>
          <w:bCs/>
          <w:lang w:val="en-US"/>
        </w:rPr>
        <w:t xml:space="preserve">Explanation: </w:t>
      </w:r>
    </w:p>
    <w:p w14:paraId="5E9C087D"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67" w:history="1">
        <w:r w:rsidRPr="007C6517">
          <w:rPr>
            <w:color w:val="467886" w:themeColor="hyperlink"/>
            <w:u w:val="single"/>
            <w:lang w:val="en-GB"/>
          </w:rPr>
          <w:t>Exam Terraform Associate 004 topic 4 question 7 discussion - ExamTopics</w:t>
        </w:r>
      </w:hyperlink>
    </w:p>
    <w:p w14:paraId="22FE868B"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97C41E3" w14:textId="77777777" w:rsidR="007C6517" w:rsidRPr="007C6517" w:rsidRDefault="007C6517" w:rsidP="007C6517">
      <w:pPr>
        <w:rPr>
          <w:shd w:val="clear" w:color="auto" w:fill="FFFFFF"/>
          <w:lang w:val="en-GB"/>
        </w:rPr>
      </w:pPr>
      <w:r w:rsidRPr="007C6517">
        <w:rPr>
          <w:shd w:val="clear" w:color="auto" w:fill="FFFFFF"/>
          <w:lang w:val="en-GB"/>
        </w:rPr>
        <w:t>Your Terraform configuration manages a resource that requires maximum uptime. You need to update the resource, and when you run terraform plan, Terraform notes that the update requires the resource to be destroyed and recreated.</w:t>
      </w:r>
      <w:r w:rsidRPr="007C6517">
        <w:rPr>
          <w:shd w:val="clear" w:color="auto" w:fill="FFFFFF"/>
          <w:lang w:val="en-GB"/>
        </w:rPr>
        <w:br/>
      </w:r>
      <w:r w:rsidRPr="007C6517">
        <w:rPr>
          <w:b/>
          <w:bCs/>
          <w:shd w:val="clear" w:color="auto" w:fill="FFFFFF"/>
          <w:lang w:val="en-GB"/>
        </w:rPr>
        <w:t>Which lifecycle rule can you add to the resource to reduce the downtime of the resource while still applying the update</w:t>
      </w:r>
      <w:r w:rsidRPr="007C6517">
        <w:rPr>
          <w:shd w:val="clear" w:color="auto" w:fill="FFFFFF"/>
          <w:lang w:val="en-GB"/>
        </w:rPr>
        <w:t>?</w:t>
      </w:r>
    </w:p>
    <w:p w14:paraId="4EF86E91" w14:textId="77777777" w:rsidR="007C6517" w:rsidRPr="007C6517" w:rsidRDefault="007C6517" w:rsidP="0032415B">
      <w:pPr>
        <w:numPr>
          <w:ilvl w:val="0"/>
          <w:numId w:val="13"/>
        </w:numPr>
        <w:contextualSpacing/>
        <w:rPr>
          <w:shd w:val="clear" w:color="auto" w:fill="FFFFFF"/>
          <w:lang w:val="en-GB"/>
        </w:rPr>
      </w:pPr>
      <w:r w:rsidRPr="007C6517">
        <w:rPr>
          <w:shd w:val="clear" w:color="auto" w:fill="FFFFFF"/>
          <w:lang w:val="en-GB"/>
        </w:rPr>
        <w:t>prevent_destroy = true</w:t>
      </w:r>
    </w:p>
    <w:p w14:paraId="2BB686FF" w14:textId="77777777" w:rsidR="007C6517" w:rsidRPr="007C6517" w:rsidRDefault="007C6517" w:rsidP="0032415B">
      <w:pPr>
        <w:numPr>
          <w:ilvl w:val="0"/>
          <w:numId w:val="13"/>
        </w:numPr>
        <w:contextualSpacing/>
        <w:rPr>
          <w:shd w:val="clear" w:color="auto" w:fill="FFFFFF"/>
          <w:lang w:val="en-GB"/>
        </w:rPr>
      </w:pPr>
      <w:r w:rsidRPr="007C6517">
        <w:rPr>
          <w:shd w:val="clear" w:color="auto" w:fill="FFFFFF"/>
          <w:lang w:val="en-GB"/>
        </w:rPr>
        <w:t>destroy = false</w:t>
      </w:r>
    </w:p>
    <w:p w14:paraId="1465A1B5" w14:textId="77777777" w:rsidR="007C6517" w:rsidRPr="007C6517" w:rsidRDefault="007C6517" w:rsidP="0032415B">
      <w:pPr>
        <w:numPr>
          <w:ilvl w:val="0"/>
          <w:numId w:val="13"/>
        </w:numPr>
        <w:contextualSpacing/>
        <w:rPr>
          <w:shd w:val="clear" w:color="auto" w:fill="FFFFFF"/>
          <w:lang w:val="en-GB"/>
        </w:rPr>
      </w:pPr>
      <w:r w:rsidRPr="007C6517">
        <w:rPr>
          <w:shd w:val="clear" w:color="auto" w:fill="FFFFFF"/>
          <w:lang w:val="en-GB"/>
        </w:rPr>
        <w:t>create_before_destroy = true</w:t>
      </w:r>
    </w:p>
    <w:p w14:paraId="19F951A8" w14:textId="77777777" w:rsidR="007C6517" w:rsidRPr="007C6517" w:rsidRDefault="007C6517" w:rsidP="0032415B">
      <w:pPr>
        <w:numPr>
          <w:ilvl w:val="0"/>
          <w:numId w:val="13"/>
        </w:numPr>
        <w:contextualSpacing/>
        <w:rPr>
          <w:shd w:val="clear" w:color="auto" w:fill="FFFFFF"/>
          <w:lang w:val="en-GB"/>
        </w:rPr>
      </w:pPr>
      <w:r w:rsidRPr="007C6517">
        <w:rPr>
          <w:shd w:val="clear" w:color="auto" w:fill="FFFFFF"/>
          <w:lang w:val="en-GB"/>
        </w:rPr>
        <w:t>ignore_changes = all</w:t>
      </w:r>
    </w:p>
    <w:p w14:paraId="0CBE56A7"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D0EF61E" w14:textId="77777777" w:rsidR="007C6517" w:rsidRPr="007C6517" w:rsidRDefault="007C6517" w:rsidP="007C6517">
      <w:pPr>
        <w:ind w:left="360"/>
        <w:rPr>
          <w:b/>
          <w:bCs/>
          <w:lang w:val="en-US"/>
        </w:rPr>
      </w:pPr>
      <w:r w:rsidRPr="007C6517">
        <w:rPr>
          <w:b/>
          <w:bCs/>
          <w:lang w:val="en-US"/>
        </w:rPr>
        <w:t>Correct Answer:  C</w:t>
      </w:r>
    </w:p>
    <w:p w14:paraId="4204D89B" w14:textId="77777777" w:rsidR="007C6517" w:rsidRPr="007C6517" w:rsidRDefault="007C6517" w:rsidP="007C6517">
      <w:pPr>
        <w:ind w:left="360"/>
        <w:rPr>
          <w:b/>
          <w:bCs/>
          <w:lang w:val="en-US"/>
        </w:rPr>
      </w:pPr>
      <w:r w:rsidRPr="007C6517">
        <w:rPr>
          <w:b/>
          <w:bCs/>
          <w:lang w:val="en-US"/>
        </w:rPr>
        <w:t xml:space="preserve">Explanation: </w:t>
      </w:r>
    </w:p>
    <w:p w14:paraId="4EF687F3" w14:textId="77777777" w:rsidR="007C6517" w:rsidRPr="007C6517" w:rsidRDefault="007C6517" w:rsidP="007C6517">
      <w:pPr>
        <w:ind w:left="360"/>
        <w:rPr>
          <w:lang w:val="en-GB"/>
        </w:rPr>
      </w:pPr>
      <w:r w:rsidRPr="007C6517">
        <w:rPr>
          <w:lang w:val="en-GB"/>
        </w:rPr>
        <w:lastRenderedPageBreak/>
        <w:t xml:space="preserve">When Terraform determines that a change requires a </w:t>
      </w:r>
      <w:r w:rsidRPr="007C6517">
        <w:rPr>
          <w:b/>
          <w:bCs/>
          <w:lang w:val="en-GB"/>
        </w:rPr>
        <w:t>replacement</w:t>
      </w:r>
      <w:r w:rsidRPr="007C6517">
        <w:rPr>
          <w:lang w:val="en-GB"/>
        </w:rPr>
        <w:t xml:space="preserve"> (destroy + recreate), adding this lifecycle rule tells Terraform to:</w:t>
      </w:r>
    </w:p>
    <w:p w14:paraId="62CA66B8" w14:textId="77777777" w:rsidR="007C6517" w:rsidRPr="007C6517" w:rsidRDefault="007C6517" w:rsidP="007C6517">
      <w:pPr>
        <w:ind w:left="360"/>
        <w:rPr>
          <w:lang w:val="en-GB"/>
        </w:rPr>
      </w:pPr>
      <w:r w:rsidRPr="007C6517">
        <w:rPr>
          <w:b/>
          <w:bCs/>
          <w:lang w:val="en-GB"/>
        </w:rPr>
        <w:t>Create the new resource first</w:t>
      </w:r>
      <w:r w:rsidRPr="007C6517">
        <w:rPr>
          <w:lang w:val="en-GB"/>
        </w:rPr>
        <w:t xml:space="preserve">, and </w:t>
      </w:r>
      <w:r w:rsidRPr="007C6517">
        <w:rPr>
          <w:b/>
          <w:bCs/>
          <w:lang w:val="en-GB"/>
        </w:rPr>
        <w:t>only destroy the old one after</w:t>
      </w:r>
      <w:r w:rsidRPr="007C6517">
        <w:rPr>
          <w:lang w:val="en-GB"/>
        </w:rPr>
        <w:t xml:space="preserve"> the replacement is ready.</w:t>
      </w:r>
    </w:p>
    <w:p w14:paraId="09D37AD6" w14:textId="13BAE283" w:rsidR="007C6517" w:rsidRPr="007C6517" w:rsidRDefault="007C6517" w:rsidP="007C6517">
      <w:pPr>
        <w:ind w:left="360"/>
        <w:rPr>
          <w:lang w:val="en-GB"/>
        </w:rPr>
      </w:pPr>
      <w:r w:rsidRPr="007C6517">
        <w:rPr>
          <w:lang w:val="en-GB"/>
        </w:rPr>
        <w:t xml:space="preserve">That typically minimizes (or can even eliminate) downtime compared to the default </w:t>
      </w:r>
      <w:r w:rsidR="003A4702" w:rsidRPr="007C6517">
        <w:rPr>
          <w:lang w:val="en-GB"/>
        </w:rPr>
        <w:t>behaviour</w:t>
      </w:r>
      <w:r w:rsidRPr="007C6517">
        <w:rPr>
          <w:lang w:val="en-GB"/>
        </w:rPr>
        <w:t>, which often destroys first and then creates.</w:t>
      </w:r>
    </w:p>
    <w:p w14:paraId="111C1CFE"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68" w:history="1">
        <w:r w:rsidRPr="007C6517">
          <w:rPr>
            <w:color w:val="467886" w:themeColor="hyperlink"/>
            <w:u w:val="single"/>
            <w:lang w:val="en-GB"/>
          </w:rPr>
          <w:t>Exam Terraform Associate 004 topic 4 question 8 discussion - ExamTopics</w:t>
        </w:r>
      </w:hyperlink>
    </w:p>
    <w:p w14:paraId="7E90E70E"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7FCF96D" w14:textId="77777777" w:rsidR="007C6517" w:rsidRPr="00431974" w:rsidRDefault="007C6517" w:rsidP="007C6517">
      <w:pPr>
        <w:rPr>
          <w:b/>
          <w:bCs/>
          <w:shd w:val="clear" w:color="auto" w:fill="FFFFFF"/>
          <w:lang w:val="en-GB"/>
        </w:rPr>
      </w:pPr>
      <w:r w:rsidRPr="007C6517">
        <w:rPr>
          <w:shd w:val="clear" w:color="auto" w:fill="FFFFFF"/>
          <w:lang w:val="en-GB"/>
        </w:rPr>
        <w:t xml:space="preserve">The Terraform configuration shown in the Exhibit space on this page </w:t>
      </w:r>
      <w:r w:rsidRPr="00431974">
        <w:rPr>
          <w:b/>
          <w:bCs/>
          <w:shd w:val="clear" w:color="auto" w:fill="FFFFFF"/>
          <w:lang w:val="en-GB"/>
        </w:rPr>
        <w:t xml:space="preserve">will create a new AWS instance. </w:t>
      </w:r>
    </w:p>
    <w:tbl>
      <w:tblPr>
        <w:tblStyle w:val="TableGrid"/>
        <w:tblW w:w="0" w:type="auto"/>
        <w:tblLook w:val="04A0" w:firstRow="1" w:lastRow="0" w:firstColumn="1" w:lastColumn="0" w:noHBand="0" w:noVBand="1"/>
      </w:tblPr>
      <w:tblGrid>
        <w:gridCol w:w="2689"/>
      </w:tblGrid>
      <w:tr w:rsidR="003A4702" w14:paraId="3B6BA302" w14:textId="77777777" w:rsidTr="00E103CC">
        <w:tc>
          <w:tcPr>
            <w:tcW w:w="2689" w:type="dxa"/>
          </w:tcPr>
          <w:p w14:paraId="08AE37A3" w14:textId="77777777" w:rsidR="001C7F2A" w:rsidRPr="00E103CC" w:rsidRDefault="003A4702" w:rsidP="003A4702">
            <w:pPr>
              <w:rPr>
                <w:b/>
                <w:bCs/>
                <w:sz w:val="18"/>
                <w:szCs w:val="18"/>
                <w:shd w:val="clear" w:color="auto" w:fill="FFFFFF"/>
                <w:lang w:val="en-GB"/>
              </w:rPr>
            </w:pPr>
            <w:r w:rsidRPr="00E103CC">
              <w:rPr>
                <w:b/>
                <w:bCs/>
                <w:sz w:val="18"/>
                <w:szCs w:val="18"/>
                <w:shd w:val="clear" w:color="auto" w:fill="FFFFFF"/>
                <w:lang w:val="en-GB"/>
              </w:rPr>
              <w:t xml:space="preserve">data "aws_instance" "web" {  </w:t>
            </w:r>
          </w:p>
          <w:p w14:paraId="7CBD13F9" w14:textId="4857C90E" w:rsidR="001C7F2A" w:rsidRPr="00E103CC" w:rsidRDefault="001C7F2A" w:rsidP="001C7F2A">
            <w:pPr>
              <w:rPr>
                <w:b/>
                <w:bCs/>
                <w:sz w:val="18"/>
                <w:szCs w:val="18"/>
                <w:shd w:val="clear" w:color="auto" w:fill="FFFFFF"/>
                <w:lang w:val="en-GB"/>
              </w:rPr>
            </w:pPr>
            <w:r w:rsidRPr="00E103CC">
              <w:rPr>
                <w:b/>
                <w:bCs/>
                <w:sz w:val="18"/>
                <w:szCs w:val="18"/>
                <w:shd w:val="clear" w:color="auto" w:fill="FFFFFF"/>
                <w:lang w:val="en-GB"/>
              </w:rPr>
              <w:t xml:space="preserve">  </w:t>
            </w:r>
            <w:r w:rsidR="00E103CC">
              <w:rPr>
                <w:b/>
                <w:bCs/>
                <w:sz w:val="18"/>
                <w:szCs w:val="18"/>
                <w:shd w:val="clear" w:color="auto" w:fill="FFFFFF"/>
                <w:lang w:val="en-GB"/>
              </w:rPr>
              <w:t xml:space="preserve"> </w:t>
            </w:r>
            <w:r w:rsidR="003A4702" w:rsidRPr="00E103CC">
              <w:rPr>
                <w:b/>
                <w:bCs/>
                <w:sz w:val="18"/>
                <w:szCs w:val="18"/>
                <w:shd w:val="clear" w:color="auto" w:fill="FFFFFF"/>
                <w:lang w:val="en-GB"/>
              </w:rPr>
              <w:t>filter {</w:t>
            </w:r>
          </w:p>
          <w:p w14:paraId="55D433FA" w14:textId="6AC900FD" w:rsidR="003A4702" w:rsidRPr="00E103CC" w:rsidRDefault="001C7F2A" w:rsidP="001C7F2A">
            <w:pPr>
              <w:rPr>
                <w:b/>
                <w:bCs/>
                <w:sz w:val="18"/>
                <w:szCs w:val="18"/>
                <w:shd w:val="clear" w:color="auto" w:fill="FFFFFF"/>
                <w:lang w:val="en-GB"/>
              </w:rPr>
            </w:pPr>
            <w:r w:rsidRPr="00E103CC">
              <w:rPr>
                <w:b/>
                <w:bCs/>
                <w:sz w:val="18"/>
                <w:szCs w:val="18"/>
                <w:shd w:val="clear" w:color="auto" w:fill="FFFFFF"/>
                <w:lang w:val="en-GB"/>
              </w:rPr>
              <w:t xml:space="preserve">    </w:t>
            </w:r>
            <w:r w:rsidR="00E103CC">
              <w:rPr>
                <w:b/>
                <w:bCs/>
                <w:sz w:val="18"/>
                <w:szCs w:val="18"/>
                <w:shd w:val="clear" w:color="auto" w:fill="FFFFFF"/>
                <w:lang w:val="en-GB"/>
              </w:rPr>
              <w:t xml:space="preserve"> </w:t>
            </w:r>
            <w:r w:rsidR="003A4702" w:rsidRPr="00E103CC">
              <w:rPr>
                <w:b/>
                <w:bCs/>
                <w:sz w:val="18"/>
                <w:szCs w:val="18"/>
                <w:shd w:val="clear" w:color="auto" w:fill="FFFFFF"/>
                <w:lang w:val="en-GB"/>
              </w:rPr>
              <w:t>name   = "tag:Name"</w:t>
            </w:r>
          </w:p>
          <w:p w14:paraId="48DAF09C" w14:textId="3C37E11F" w:rsidR="003A4702" w:rsidRPr="00E103CC" w:rsidRDefault="001C7F2A" w:rsidP="001C7F2A">
            <w:pPr>
              <w:rPr>
                <w:b/>
                <w:bCs/>
                <w:sz w:val="18"/>
                <w:szCs w:val="18"/>
                <w:shd w:val="clear" w:color="auto" w:fill="FFFFFF"/>
                <w:lang w:val="en-GB"/>
              </w:rPr>
            </w:pPr>
            <w:r w:rsidRPr="00E103CC">
              <w:rPr>
                <w:b/>
                <w:bCs/>
                <w:sz w:val="18"/>
                <w:szCs w:val="18"/>
                <w:shd w:val="clear" w:color="auto" w:fill="FFFFFF"/>
                <w:lang w:val="en-GB"/>
              </w:rPr>
              <w:t xml:space="preserve">   </w:t>
            </w:r>
            <w:r w:rsidR="00E103CC">
              <w:rPr>
                <w:b/>
                <w:bCs/>
                <w:sz w:val="18"/>
                <w:szCs w:val="18"/>
                <w:shd w:val="clear" w:color="auto" w:fill="FFFFFF"/>
                <w:lang w:val="en-GB"/>
              </w:rPr>
              <w:t xml:space="preserve"> </w:t>
            </w:r>
            <w:r w:rsidRPr="00E103CC">
              <w:rPr>
                <w:b/>
                <w:bCs/>
                <w:sz w:val="18"/>
                <w:szCs w:val="18"/>
                <w:shd w:val="clear" w:color="auto" w:fill="FFFFFF"/>
                <w:lang w:val="en-GB"/>
              </w:rPr>
              <w:t xml:space="preserve"> </w:t>
            </w:r>
            <w:r w:rsidR="003A4702" w:rsidRPr="00E103CC">
              <w:rPr>
                <w:b/>
                <w:bCs/>
                <w:sz w:val="18"/>
                <w:szCs w:val="18"/>
                <w:shd w:val="clear" w:color="auto" w:fill="FFFFFF"/>
                <w:lang w:val="en-GB"/>
              </w:rPr>
              <w:t>values = ["web"]</w:t>
            </w:r>
          </w:p>
          <w:p w14:paraId="124D7501" w14:textId="19789DC9" w:rsidR="003A4702" w:rsidRPr="00E103CC" w:rsidRDefault="003B29BF" w:rsidP="001C7F2A">
            <w:pPr>
              <w:rPr>
                <w:b/>
                <w:bCs/>
                <w:sz w:val="18"/>
                <w:szCs w:val="18"/>
                <w:shd w:val="clear" w:color="auto" w:fill="FFFFFF"/>
                <w:lang w:val="en-GB"/>
              </w:rPr>
            </w:pPr>
            <w:r w:rsidRPr="00E103CC">
              <w:rPr>
                <w:b/>
                <w:bCs/>
                <w:sz w:val="18"/>
                <w:szCs w:val="18"/>
                <w:shd w:val="clear" w:color="auto" w:fill="FFFFFF"/>
                <w:lang w:val="en-GB"/>
              </w:rPr>
              <w:t xml:space="preserve">  </w:t>
            </w:r>
            <w:r w:rsidR="003A4702" w:rsidRPr="00E103CC">
              <w:rPr>
                <w:b/>
                <w:bCs/>
                <w:sz w:val="18"/>
                <w:szCs w:val="18"/>
                <w:shd w:val="clear" w:color="auto" w:fill="FFFFFF"/>
                <w:lang w:val="en-GB"/>
              </w:rPr>
              <w:t xml:space="preserve"> }</w:t>
            </w:r>
          </w:p>
          <w:p w14:paraId="3E14B4DF" w14:textId="24AC0C98" w:rsidR="003A4702" w:rsidRPr="00066A8F" w:rsidRDefault="003A4702" w:rsidP="007C6517">
            <w:pPr>
              <w:rPr>
                <w:b/>
                <w:bCs/>
                <w:sz w:val="20"/>
                <w:szCs w:val="20"/>
                <w:shd w:val="clear" w:color="auto" w:fill="FFFFFF"/>
                <w:lang w:val="en-GB"/>
              </w:rPr>
            </w:pPr>
            <w:r w:rsidRPr="00E103CC">
              <w:rPr>
                <w:b/>
                <w:bCs/>
                <w:sz w:val="18"/>
                <w:szCs w:val="18"/>
                <w:shd w:val="clear" w:color="auto" w:fill="FFFFFF"/>
                <w:lang w:val="en-GB"/>
              </w:rPr>
              <w:t>}</w:t>
            </w:r>
          </w:p>
        </w:tc>
      </w:tr>
    </w:tbl>
    <w:p w14:paraId="5A0F8DAB" w14:textId="77777777" w:rsidR="003A4702" w:rsidRPr="007C6517" w:rsidRDefault="003A4702" w:rsidP="007C6517">
      <w:pPr>
        <w:rPr>
          <w:shd w:val="clear" w:color="auto" w:fill="FFFFFF"/>
          <w:lang w:val="en-GB"/>
        </w:rPr>
      </w:pPr>
    </w:p>
    <w:p w14:paraId="574CEBEF" w14:textId="323690D8" w:rsidR="007C6517" w:rsidRPr="003B29BF" w:rsidRDefault="007C6517" w:rsidP="0032415B">
      <w:pPr>
        <w:pStyle w:val="ListParagraph"/>
        <w:numPr>
          <w:ilvl w:val="0"/>
          <w:numId w:val="257"/>
        </w:numPr>
        <w:rPr>
          <w:shd w:val="clear" w:color="auto" w:fill="FFFFFF"/>
          <w:lang w:val="en-GB"/>
        </w:rPr>
      </w:pPr>
      <w:r w:rsidRPr="003B29BF">
        <w:rPr>
          <w:shd w:val="clear" w:color="auto" w:fill="FFFFFF"/>
          <w:lang w:val="en-GB"/>
        </w:rPr>
        <w:t>True</w:t>
      </w:r>
    </w:p>
    <w:p w14:paraId="3D041820" w14:textId="4DA2C473" w:rsidR="007C6517" w:rsidRPr="003B29BF" w:rsidRDefault="007C6517" w:rsidP="0032415B">
      <w:pPr>
        <w:pStyle w:val="ListParagraph"/>
        <w:numPr>
          <w:ilvl w:val="0"/>
          <w:numId w:val="257"/>
        </w:numPr>
        <w:rPr>
          <w:shd w:val="clear" w:color="auto" w:fill="FFFFFF"/>
          <w:lang w:val="en-GB"/>
        </w:rPr>
      </w:pPr>
      <w:r w:rsidRPr="003B29BF">
        <w:rPr>
          <w:shd w:val="clear" w:color="auto" w:fill="FFFFFF"/>
          <w:lang w:val="en-GB"/>
        </w:rPr>
        <w:t>False</w:t>
      </w:r>
    </w:p>
    <w:p w14:paraId="611E5778"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40E7A3F" w14:textId="77777777" w:rsidR="007C6517" w:rsidRPr="007C6517" w:rsidRDefault="007C6517" w:rsidP="007C6517">
      <w:pPr>
        <w:ind w:left="360"/>
        <w:rPr>
          <w:b/>
          <w:bCs/>
          <w:lang w:val="en-US"/>
        </w:rPr>
      </w:pPr>
      <w:r w:rsidRPr="007C6517">
        <w:rPr>
          <w:b/>
          <w:bCs/>
          <w:lang w:val="en-US"/>
        </w:rPr>
        <w:t>Correct Answer:  B</w:t>
      </w:r>
    </w:p>
    <w:p w14:paraId="1A74B30F" w14:textId="77777777" w:rsidR="007C6517" w:rsidRPr="007C6517" w:rsidRDefault="007C6517" w:rsidP="007C6517">
      <w:pPr>
        <w:ind w:left="360"/>
        <w:rPr>
          <w:b/>
          <w:bCs/>
          <w:lang w:val="en-US"/>
        </w:rPr>
      </w:pPr>
      <w:r w:rsidRPr="007C6517">
        <w:rPr>
          <w:b/>
          <w:bCs/>
          <w:lang w:val="en-US"/>
        </w:rPr>
        <w:t xml:space="preserve">Explanation: </w:t>
      </w:r>
    </w:p>
    <w:p w14:paraId="21D63055"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69" w:history="1">
        <w:r w:rsidRPr="007C6517">
          <w:rPr>
            <w:color w:val="467886" w:themeColor="hyperlink"/>
            <w:u w:val="single"/>
            <w:lang w:val="en-GB"/>
          </w:rPr>
          <w:t>Exam Terraform Associate 004 topic 4 question 9 discussion - ExamTopics</w:t>
        </w:r>
      </w:hyperlink>
    </w:p>
    <w:p w14:paraId="3108F7A9"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4011CC83" w14:textId="77777777" w:rsidR="007C6517" w:rsidRPr="007C6517" w:rsidRDefault="007C6517" w:rsidP="007C6517">
      <w:pPr>
        <w:rPr>
          <w:shd w:val="clear" w:color="auto" w:fill="FFFFFF"/>
          <w:lang w:val="en-GB"/>
        </w:rPr>
      </w:pPr>
      <w:r w:rsidRPr="007C6517">
        <w:rPr>
          <w:shd w:val="clear" w:color="auto" w:fill="FFFFFF"/>
          <w:lang w:val="en-GB"/>
        </w:rPr>
        <w:t>What kind of configuration block will manage an infrastructure object with settings specified within the block?</w:t>
      </w:r>
    </w:p>
    <w:p w14:paraId="05DF8753" w14:textId="77777777" w:rsidR="007C6517" w:rsidRPr="00B26EAA" w:rsidRDefault="007C6517" w:rsidP="0032415B">
      <w:pPr>
        <w:pStyle w:val="ListParagraph"/>
        <w:numPr>
          <w:ilvl w:val="0"/>
          <w:numId w:val="252"/>
        </w:numPr>
        <w:rPr>
          <w:shd w:val="clear" w:color="auto" w:fill="FFFFFF"/>
          <w:lang w:val="en-GB"/>
        </w:rPr>
      </w:pPr>
      <w:r w:rsidRPr="00B26EAA">
        <w:rPr>
          <w:shd w:val="clear" w:color="auto" w:fill="FFFFFF"/>
          <w:lang w:val="en-GB"/>
        </w:rPr>
        <w:t>data</w:t>
      </w:r>
    </w:p>
    <w:p w14:paraId="6B57246F" w14:textId="77777777" w:rsidR="007C6517" w:rsidRPr="00B26EAA" w:rsidRDefault="007C6517" w:rsidP="0032415B">
      <w:pPr>
        <w:pStyle w:val="ListParagraph"/>
        <w:numPr>
          <w:ilvl w:val="0"/>
          <w:numId w:val="252"/>
        </w:numPr>
        <w:rPr>
          <w:shd w:val="clear" w:color="auto" w:fill="FFFFFF"/>
          <w:lang w:val="en-GB"/>
        </w:rPr>
      </w:pPr>
      <w:r w:rsidRPr="00B26EAA">
        <w:rPr>
          <w:shd w:val="clear" w:color="auto" w:fill="FFFFFF"/>
          <w:lang w:val="en-GB"/>
        </w:rPr>
        <w:t>locals</w:t>
      </w:r>
    </w:p>
    <w:p w14:paraId="091DB9C1" w14:textId="77777777" w:rsidR="007C6517" w:rsidRPr="00B26EAA" w:rsidRDefault="007C6517" w:rsidP="0032415B">
      <w:pPr>
        <w:pStyle w:val="ListParagraph"/>
        <w:numPr>
          <w:ilvl w:val="0"/>
          <w:numId w:val="252"/>
        </w:numPr>
        <w:rPr>
          <w:shd w:val="clear" w:color="auto" w:fill="FFFFFF"/>
          <w:lang w:val="en-GB"/>
        </w:rPr>
      </w:pPr>
      <w:r w:rsidRPr="00B26EAA">
        <w:rPr>
          <w:shd w:val="clear" w:color="auto" w:fill="FFFFFF"/>
          <w:lang w:val="en-GB"/>
        </w:rPr>
        <w:t>provider</w:t>
      </w:r>
    </w:p>
    <w:p w14:paraId="546BC54D" w14:textId="77777777" w:rsidR="007C6517" w:rsidRPr="00B26EAA" w:rsidRDefault="007C6517" w:rsidP="0032415B">
      <w:pPr>
        <w:pStyle w:val="ListParagraph"/>
        <w:numPr>
          <w:ilvl w:val="0"/>
          <w:numId w:val="252"/>
        </w:numPr>
        <w:rPr>
          <w:shd w:val="clear" w:color="auto" w:fill="FFFFFF"/>
          <w:lang w:val="en-GB"/>
        </w:rPr>
      </w:pPr>
      <w:r w:rsidRPr="00B26EAA">
        <w:rPr>
          <w:shd w:val="clear" w:color="auto" w:fill="FFFFFF"/>
          <w:lang w:val="en-GB"/>
        </w:rPr>
        <w:t>resource</w:t>
      </w:r>
    </w:p>
    <w:p w14:paraId="457D10E9"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9FE90BC" w14:textId="77777777" w:rsidR="007C6517" w:rsidRPr="007C6517" w:rsidRDefault="007C6517" w:rsidP="007C6517">
      <w:pPr>
        <w:ind w:left="360"/>
        <w:rPr>
          <w:b/>
          <w:bCs/>
          <w:lang w:val="en-US"/>
        </w:rPr>
      </w:pPr>
      <w:r w:rsidRPr="007C6517">
        <w:rPr>
          <w:b/>
          <w:bCs/>
          <w:lang w:val="en-US"/>
        </w:rPr>
        <w:t>Correct Answer:  D</w:t>
      </w:r>
    </w:p>
    <w:p w14:paraId="6603712F" w14:textId="77777777" w:rsidR="007C6517" w:rsidRPr="007C6517" w:rsidRDefault="007C6517" w:rsidP="007C6517">
      <w:pPr>
        <w:ind w:left="360"/>
        <w:rPr>
          <w:lang w:val="en-US"/>
        </w:rPr>
      </w:pPr>
      <w:r w:rsidRPr="007C6517">
        <w:rPr>
          <w:b/>
          <w:bCs/>
          <w:lang w:val="en-US"/>
        </w:rPr>
        <w:t xml:space="preserve">Explanation: </w:t>
      </w:r>
    </w:p>
    <w:p w14:paraId="2D19FFB4"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0" w:history="1">
        <w:r w:rsidRPr="007C6517">
          <w:rPr>
            <w:color w:val="467886" w:themeColor="hyperlink"/>
            <w:u w:val="single"/>
            <w:lang w:val="en-GB"/>
          </w:rPr>
          <w:t>Exam Terraform Associate 004 topic 4 question 10 discussion - ExamTopics</w:t>
        </w:r>
      </w:hyperlink>
    </w:p>
    <w:p w14:paraId="597357E2"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38FF5B7C" w14:textId="77777777" w:rsidR="007C6517" w:rsidRPr="007C6517" w:rsidRDefault="007C6517" w:rsidP="007C6517">
      <w:pPr>
        <w:rPr>
          <w:shd w:val="clear" w:color="auto" w:fill="FFFFFF"/>
          <w:lang w:val="en-GB"/>
        </w:rPr>
      </w:pPr>
      <w:r w:rsidRPr="007C6517">
        <w:rPr>
          <w:shd w:val="clear" w:color="auto" w:fill="FFFFFF"/>
          <w:lang w:val="en-GB"/>
        </w:rPr>
        <w:t xml:space="preserve">You can execute </w:t>
      </w:r>
      <w:r w:rsidRPr="007C6517">
        <w:rPr>
          <w:b/>
          <w:bCs/>
          <w:i/>
          <w:iCs/>
          <w:shd w:val="clear" w:color="auto" w:fill="FFFFFF"/>
          <w:lang w:val="en-GB"/>
        </w:rPr>
        <w:t>terraform fmt</w:t>
      </w:r>
      <w:r w:rsidRPr="007C6517">
        <w:rPr>
          <w:shd w:val="clear" w:color="auto" w:fill="FFFFFF"/>
          <w:lang w:val="en-GB"/>
        </w:rPr>
        <w:t xml:space="preserve"> to standardize all Terraform configurations within the current working directory to Terraform’s canonical format and style.</w:t>
      </w:r>
    </w:p>
    <w:p w14:paraId="37656A7B" w14:textId="77777777" w:rsidR="007C6517" w:rsidRPr="007C6517" w:rsidRDefault="007C6517" w:rsidP="0032415B">
      <w:pPr>
        <w:numPr>
          <w:ilvl w:val="0"/>
          <w:numId w:val="34"/>
        </w:numPr>
        <w:contextualSpacing/>
        <w:rPr>
          <w:shd w:val="clear" w:color="auto" w:fill="FFFFFF"/>
          <w:lang w:val="en-GB"/>
        </w:rPr>
      </w:pPr>
      <w:r w:rsidRPr="007C6517">
        <w:rPr>
          <w:shd w:val="clear" w:color="auto" w:fill="FFFFFF"/>
          <w:lang w:val="en-GB"/>
        </w:rPr>
        <w:t>True</w:t>
      </w:r>
    </w:p>
    <w:p w14:paraId="48B2C0A2" w14:textId="77777777" w:rsidR="007C6517" w:rsidRPr="007C6517" w:rsidRDefault="007C6517" w:rsidP="0032415B">
      <w:pPr>
        <w:numPr>
          <w:ilvl w:val="0"/>
          <w:numId w:val="34"/>
        </w:numPr>
        <w:contextualSpacing/>
        <w:rPr>
          <w:shd w:val="clear" w:color="auto" w:fill="FFFFFF"/>
          <w:lang w:val="en-US"/>
        </w:rPr>
      </w:pPr>
      <w:r w:rsidRPr="007C6517">
        <w:rPr>
          <w:shd w:val="clear" w:color="auto" w:fill="FFFFFF"/>
          <w:lang w:val="en-GB"/>
        </w:rPr>
        <w:t>False</w:t>
      </w:r>
    </w:p>
    <w:p w14:paraId="0C94D96D"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565E484" w14:textId="77777777" w:rsidR="007C6517" w:rsidRPr="007C6517" w:rsidRDefault="007C6517" w:rsidP="007C6517">
      <w:pPr>
        <w:ind w:left="360"/>
        <w:rPr>
          <w:b/>
          <w:bCs/>
          <w:lang w:val="en-US"/>
        </w:rPr>
      </w:pPr>
      <w:r w:rsidRPr="007C6517">
        <w:rPr>
          <w:b/>
          <w:bCs/>
          <w:lang w:val="en-US"/>
        </w:rPr>
        <w:t>Correct Answer:  A</w:t>
      </w:r>
    </w:p>
    <w:p w14:paraId="70FC8573" w14:textId="77777777" w:rsidR="007C6517" w:rsidRPr="007C6517" w:rsidRDefault="007C6517" w:rsidP="007C6517">
      <w:pPr>
        <w:ind w:left="360"/>
        <w:rPr>
          <w:lang w:val="en-US"/>
        </w:rPr>
      </w:pPr>
      <w:r w:rsidRPr="007C6517">
        <w:rPr>
          <w:b/>
          <w:bCs/>
          <w:lang w:val="en-US"/>
        </w:rPr>
        <w:t xml:space="preserve">Explanation: </w:t>
      </w:r>
    </w:p>
    <w:p w14:paraId="22988364"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1" w:history="1">
        <w:r w:rsidRPr="007C6517">
          <w:rPr>
            <w:color w:val="467886" w:themeColor="hyperlink"/>
            <w:u w:val="single"/>
            <w:lang w:val="en-GB"/>
          </w:rPr>
          <w:t>Exam Terraform Associate 004 topic 4 question 11 discussion - ExamTopics</w:t>
        </w:r>
      </w:hyperlink>
    </w:p>
    <w:p w14:paraId="4FF55B7C"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2C37AD1" w14:textId="4296CD56" w:rsidR="007C6517" w:rsidRPr="007C6517" w:rsidRDefault="007C6517" w:rsidP="007C6517">
      <w:pPr>
        <w:rPr>
          <w:shd w:val="clear" w:color="auto" w:fill="FFFFFF"/>
          <w:lang w:val="en-GB"/>
        </w:rPr>
      </w:pPr>
      <w:r w:rsidRPr="007C6517">
        <w:rPr>
          <w:shd w:val="clear" w:color="auto" w:fill="FFFFFF"/>
          <w:lang w:val="en-GB"/>
        </w:rPr>
        <w:t>A data source is shown in the Exhibit space of this page.</w:t>
      </w:r>
    </w:p>
    <w:tbl>
      <w:tblPr>
        <w:tblStyle w:val="TableGrid"/>
        <w:tblW w:w="0" w:type="auto"/>
        <w:tblLook w:val="04A0" w:firstRow="1" w:lastRow="0" w:firstColumn="1" w:lastColumn="0" w:noHBand="0" w:noVBand="1"/>
      </w:tblPr>
      <w:tblGrid>
        <w:gridCol w:w="2405"/>
      </w:tblGrid>
      <w:tr w:rsidR="007C6517" w:rsidRPr="004434F7" w14:paraId="17590597" w14:textId="77777777" w:rsidTr="007E7962">
        <w:tc>
          <w:tcPr>
            <w:tcW w:w="2405" w:type="dxa"/>
          </w:tcPr>
          <w:p w14:paraId="704B6470" w14:textId="77777777" w:rsidR="007C6517" w:rsidRPr="007C6517" w:rsidRDefault="007C6517" w:rsidP="007C6517">
            <w:pPr>
              <w:rPr>
                <w:b/>
                <w:bCs/>
                <w:shd w:val="clear" w:color="auto" w:fill="FFFFFF"/>
                <w:lang w:val="en-GB"/>
              </w:rPr>
            </w:pPr>
            <w:r w:rsidRPr="007E7962">
              <w:rPr>
                <w:b/>
                <w:bCs/>
                <w:sz w:val="18"/>
                <w:szCs w:val="18"/>
                <w:shd w:val="clear" w:color="auto" w:fill="FFFFFF"/>
                <w:lang w:val="en-GB"/>
              </w:rPr>
              <w:t>data “aws_ami” “web” {</w:t>
            </w:r>
            <w:r w:rsidRPr="007E7962">
              <w:rPr>
                <w:b/>
                <w:bCs/>
                <w:sz w:val="18"/>
                <w:szCs w:val="18"/>
                <w:shd w:val="clear" w:color="auto" w:fill="FFFFFF"/>
                <w:lang w:val="en-GB"/>
              </w:rPr>
              <w:br/>
              <w:t xml:space="preserve">    most_recent = true</w:t>
            </w:r>
            <w:r w:rsidRPr="007E7962">
              <w:rPr>
                <w:b/>
                <w:bCs/>
                <w:sz w:val="18"/>
                <w:szCs w:val="18"/>
                <w:shd w:val="clear" w:color="auto" w:fill="FFFFFF"/>
                <w:lang w:val="en-GB"/>
              </w:rPr>
              <w:br/>
              <w:t xml:space="preserve">    owners = [“self”]</w:t>
            </w:r>
            <w:r w:rsidRPr="007E7962">
              <w:rPr>
                <w:b/>
                <w:bCs/>
                <w:sz w:val="18"/>
                <w:szCs w:val="18"/>
                <w:shd w:val="clear" w:color="auto" w:fill="FFFFFF"/>
                <w:lang w:val="en-GB"/>
              </w:rPr>
              <w:br/>
              <w:t xml:space="preserve">    tags = {</w:t>
            </w:r>
            <w:r w:rsidRPr="007E7962">
              <w:rPr>
                <w:b/>
                <w:bCs/>
                <w:sz w:val="18"/>
                <w:szCs w:val="18"/>
                <w:shd w:val="clear" w:color="auto" w:fill="FFFFFF"/>
                <w:lang w:val="en-GB"/>
              </w:rPr>
              <w:br/>
              <w:t xml:space="preserve">          Name = “web-server”</w:t>
            </w:r>
            <w:r w:rsidRPr="007E7962">
              <w:rPr>
                <w:b/>
                <w:bCs/>
                <w:sz w:val="18"/>
                <w:szCs w:val="18"/>
                <w:shd w:val="clear" w:color="auto" w:fill="FFFFFF"/>
                <w:lang w:val="en-GB"/>
              </w:rPr>
              <w:br/>
              <w:t xml:space="preserve">     }</w:t>
            </w:r>
            <w:r w:rsidRPr="007E7962">
              <w:rPr>
                <w:b/>
                <w:bCs/>
                <w:sz w:val="18"/>
                <w:szCs w:val="18"/>
                <w:shd w:val="clear" w:color="auto" w:fill="FFFFFF"/>
                <w:lang w:val="en-GB"/>
              </w:rPr>
              <w:br/>
              <w:t>}</w:t>
            </w:r>
          </w:p>
        </w:tc>
      </w:tr>
    </w:tbl>
    <w:p w14:paraId="4D3830B8" w14:textId="77777777" w:rsidR="007C6517" w:rsidRPr="007C6517" w:rsidRDefault="007C6517" w:rsidP="007C6517">
      <w:pPr>
        <w:rPr>
          <w:shd w:val="clear" w:color="auto" w:fill="FFFFFF"/>
          <w:lang w:val="en-GB"/>
        </w:rPr>
      </w:pPr>
      <w:r w:rsidRPr="007C6517">
        <w:rPr>
          <w:shd w:val="clear" w:color="auto" w:fill="FFFFFF"/>
          <w:lang w:val="en-GB"/>
        </w:rPr>
        <w:br/>
        <w:t xml:space="preserve">How do you reference the </w:t>
      </w:r>
      <w:r w:rsidRPr="007C6517">
        <w:rPr>
          <w:b/>
          <w:bCs/>
          <w:shd w:val="clear" w:color="auto" w:fill="FFFFFF"/>
          <w:lang w:val="en-GB"/>
        </w:rPr>
        <w:t xml:space="preserve">id attribute </w:t>
      </w:r>
      <w:r w:rsidRPr="007C6517">
        <w:rPr>
          <w:shd w:val="clear" w:color="auto" w:fill="FFFFFF"/>
          <w:lang w:val="en-GB"/>
        </w:rPr>
        <w:t>of this data source?</w:t>
      </w:r>
    </w:p>
    <w:p w14:paraId="7FB1EBE4" w14:textId="77777777" w:rsidR="007C6517" w:rsidRPr="007C6517" w:rsidRDefault="007C6517" w:rsidP="0032415B">
      <w:pPr>
        <w:numPr>
          <w:ilvl w:val="0"/>
          <w:numId w:val="258"/>
        </w:numPr>
        <w:contextualSpacing/>
        <w:rPr>
          <w:shd w:val="clear" w:color="auto" w:fill="FFFFFF"/>
          <w:lang w:val="en-GB"/>
        </w:rPr>
      </w:pPr>
      <w:r w:rsidRPr="007C6517">
        <w:rPr>
          <w:shd w:val="clear" w:color="auto" w:fill="FFFFFF"/>
          <w:lang w:val="en-GB"/>
        </w:rPr>
        <w:t>data.aws_ami.web.id</w:t>
      </w:r>
    </w:p>
    <w:p w14:paraId="67B37CFE" w14:textId="77777777" w:rsidR="007C6517" w:rsidRPr="007C6517" w:rsidRDefault="007C6517" w:rsidP="0032415B">
      <w:pPr>
        <w:numPr>
          <w:ilvl w:val="0"/>
          <w:numId w:val="258"/>
        </w:numPr>
        <w:contextualSpacing/>
        <w:rPr>
          <w:shd w:val="clear" w:color="auto" w:fill="FFFFFF"/>
          <w:lang w:val="en-GB"/>
        </w:rPr>
      </w:pPr>
      <w:r w:rsidRPr="007C6517">
        <w:rPr>
          <w:shd w:val="clear" w:color="auto" w:fill="FFFFFF"/>
          <w:lang w:val="en-GB"/>
        </w:rPr>
        <w:t>web.id</w:t>
      </w:r>
    </w:p>
    <w:p w14:paraId="6BCEFD27" w14:textId="77777777" w:rsidR="007C6517" w:rsidRPr="007C6517" w:rsidRDefault="007C6517" w:rsidP="0032415B">
      <w:pPr>
        <w:numPr>
          <w:ilvl w:val="0"/>
          <w:numId w:val="258"/>
        </w:numPr>
        <w:contextualSpacing/>
        <w:rPr>
          <w:shd w:val="clear" w:color="auto" w:fill="FFFFFF"/>
          <w:lang w:val="en-GB"/>
        </w:rPr>
      </w:pPr>
      <w:r w:rsidRPr="007C6517">
        <w:rPr>
          <w:shd w:val="clear" w:color="auto" w:fill="FFFFFF"/>
          <w:lang w:val="en-GB"/>
        </w:rPr>
        <w:t>aws_ami.web.id</w:t>
      </w:r>
    </w:p>
    <w:p w14:paraId="7ED2BC0C" w14:textId="77777777" w:rsidR="007C6517" w:rsidRPr="007C6517" w:rsidRDefault="007C6517" w:rsidP="0032415B">
      <w:pPr>
        <w:numPr>
          <w:ilvl w:val="0"/>
          <w:numId w:val="258"/>
        </w:numPr>
        <w:contextualSpacing/>
        <w:rPr>
          <w:shd w:val="clear" w:color="auto" w:fill="FFFFFF"/>
          <w:lang w:val="en-US"/>
        </w:rPr>
      </w:pPr>
      <w:r w:rsidRPr="007C6517">
        <w:rPr>
          <w:shd w:val="clear" w:color="auto" w:fill="FFFFFF"/>
          <w:lang w:val="en-GB"/>
        </w:rPr>
        <w:t>data.web.id</w:t>
      </w:r>
    </w:p>
    <w:p w14:paraId="7585145D"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D6B254E" w14:textId="77777777" w:rsidR="007C6517" w:rsidRPr="007C6517" w:rsidRDefault="007C6517" w:rsidP="007C6517">
      <w:pPr>
        <w:ind w:left="360"/>
        <w:rPr>
          <w:b/>
          <w:bCs/>
          <w:lang w:val="en-US"/>
        </w:rPr>
      </w:pPr>
      <w:r w:rsidRPr="007C6517">
        <w:rPr>
          <w:b/>
          <w:bCs/>
          <w:lang w:val="en-US"/>
        </w:rPr>
        <w:t>Correct Answer:  A</w:t>
      </w:r>
    </w:p>
    <w:p w14:paraId="6282DC01" w14:textId="77777777" w:rsidR="007C6517" w:rsidRPr="007C6517" w:rsidRDefault="007C6517" w:rsidP="007C6517">
      <w:pPr>
        <w:ind w:left="360"/>
        <w:rPr>
          <w:lang w:val="en-US"/>
        </w:rPr>
      </w:pPr>
      <w:r w:rsidRPr="007C6517">
        <w:rPr>
          <w:b/>
          <w:bCs/>
          <w:lang w:val="en-US"/>
        </w:rPr>
        <w:t xml:space="preserve">Explanation: </w:t>
      </w:r>
    </w:p>
    <w:p w14:paraId="513EF4D1"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2" w:history="1">
        <w:r w:rsidRPr="007C6517">
          <w:rPr>
            <w:color w:val="467886" w:themeColor="hyperlink"/>
            <w:u w:val="single"/>
            <w:lang w:val="en-GB"/>
          </w:rPr>
          <w:t>Exam Terraform Associate 004 topic 4 question 12 discussion - ExamTopics</w:t>
        </w:r>
      </w:hyperlink>
    </w:p>
    <w:p w14:paraId="7742E9B0" w14:textId="3C738F71"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5D0BF720" w14:textId="77777777" w:rsidR="007C6517" w:rsidRPr="007C6517" w:rsidRDefault="007C6517" w:rsidP="007C6517">
      <w:pPr>
        <w:rPr>
          <w:shd w:val="clear" w:color="auto" w:fill="FFFFFF"/>
          <w:lang w:val="en-GB"/>
        </w:rPr>
      </w:pPr>
      <w:r w:rsidRPr="007C6517">
        <w:rPr>
          <w:shd w:val="clear" w:color="auto" w:fill="FFFFFF"/>
          <w:lang w:val="en-GB"/>
        </w:rPr>
        <w:t>A resource block is shown in the Exhibit space of this page.</w:t>
      </w:r>
    </w:p>
    <w:tbl>
      <w:tblPr>
        <w:tblStyle w:val="TableGrid"/>
        <w:tblW w:w="0" w:type="auto"/>
        <w:tblLook w:val="04A0" w:firstRow="1" w:lastRow="0" w:firstColumn="1" w:lastColumn="0" w:noHBand="0" w:noVBand="1"/>
      </w:tblPr>
      <w:tblGrid>
        <w:gridCol w:w="4248"/>
      </w:tblGrid>
      <w:tr w:rsidR="007C6517" w:rsidRPr="00C87CF1" w14:paraId="407CD096" w14:textId="77777777" w:rsidTr="003F5989">
        <w:tc>
          <w:tcPr>
            <w:tcW w:w="4248" w:type="dxa"/>
          </w:tcPr>
          <w:p w14:paraId="2F147FEF" w14:textId="77777777" w:rsidR="007C6517" w:rsidRPr="007C6517" w:rsidRDefault="007C6517" w:rsidP="007C6517">
            <w:pPr>
              <w:rPr>
                <w:b/>
                <w:bCs/>
                <w:shd w:val="clear" w:color="auto" w:fill="FFFFFF"/>
                <w:lang w:val="en-GB"/>
              </w:rPr>
            </w:pPr>
            <w:r w:rsidRPr="003F5989">
              <w:rPr>
                <w:b/>
                <w:bCs/>
                <w:sz w:val="18"/>
                <w:szCs w:val="18"/>
                <w:shd w:val="clear" w:color="auto" w:fill="FFFFFF"/>
                <w:lang w:val="en-GB"/>
              </w:rPr>
              <w:t>resource “kubernetes_namespace” “example” {</w:t>
            </w:r>
            <w:r w:rsidRPr="003F5989">
              <w:rPr>
                <w:b/>
                <w:bCs/>
                <w:sz w:val="18"/>
                <w:szCs w:val="18"/>
                <w:shd w:val="clear" w:color="auto" w:fill="FFFFFF"/>
                <w:lang w:val="en-GB"/>
              </w:rPr>
              <w:br/>
              <w:t xml:space="preserve">     name = “test”</w:t>
            </w:r>
            <w:r w:rsidRPr="003F5989">
              <w:rPr>
                <w:b/>
                <w:bCs/>
                <w:sz w:val="18"/>
                <w:szCs w:val="18"/>
                <w:shd w:val="clear" w:color="auto" w:fill="FFFFFF"/>
                <w:lang w:val="en-GB"/>
              </w:rPr>
              <w:br/>
              <w:t>}</w:t>
            </w:r>
          </w:p>
        </w:tc>
      </w:tr>
    </w:tbl>
    <w:p w14:paraId="0F5ADF64" w14:textId="77777777" w:rsidR="007C6517" w:rsidRPr="007C6517" w:rsidRDefault="007C6517" w:rsidP="007C6517">
      <w:pPr>
        <w:rPr>
          <w:shd w:val="clear" w:color="auto" w:fill="FFFFFF"/>
          <w:lang w:val="en-GB"/>
        </w:rPr>
      </w:pPr>
      <w:r w:rsidRPr="007C6517">
        <w:rPr>
          <w:shd w:val="clear" w:color="auto" w:fill="FFFFFF"/>
          <w:lang w:val="en-GB"/>
        </w:rPr>
        <w:br/>
        <w:t>How would you reference the attribute name of this resource in HCL?</w:t>
      </w:r>
    </w:p>
    <w:p w14:paraId="2C38AB16" w14:textId="77777777" w:rsidR="007C6517" w:rsidRPr="007C6517" w:rsidRDefault="007C6517" w:rsidP="0032415B">
      <w:pPr>
        <w:numPr>
          <w:ilvl w:val="0"/>
          <w:numId w:val="35"/>
        </w:numPr>
        <w:contextualSpacing/>
        <w:rPr>
          <w:shd w:val="clear" w:color="auto" w:fill="FFFFFF"/>
          <w:lang w:val="en-GB"/>
        </w:rPr>
      </w:pPr>
      <w:r w:rsidRPr="007C6517">
        <w:rPr>
          <w:shd w:val="clear" w:color="auto" w:fill="FFFFFF"/>
          <w:lang w:val="en-GB"/>
        </w:rPr>
        <w:lastRenderedPageBreak/>
        <w:t>resource.kubernetes_namespace.example.name</w:t>
      </w:r>
    </w:p>
    <w:p w14:paraId="150847D5" w14:textId="77777777" w:rsidR="007C6517" w:rsidRPr="007C6517" w:rsidRDefault="007C6517" w:rsidP="0032415B">
      <w:pPr>
        <w:numPr>
          <w:ilvl w:val="0"/>
          <w:numId w:val="35"/>
        </w:numPr>
        <w:contextualSpacing/>
        <w:rPr>
          <w:shd w:val="clear" w:color="auto" w:fill="FFFFFF"/>
          <w:lang w:val="en-GB"/>
        </w:rPr>
      </w:pPr>
      <w:r w:rsidRPr="007C6517">
        <w:rPr>
          <w:shd w:val="clear" w:color="auto" w:fill="FFFFFF"/>
          <w:lang w:val="en-GB"/>
        </w:rPr>
        <w:t>data.kubernetes_namespace.name</w:t>
      </w:r>
    </w:p>
    <w:p w14:paraId="79B86BE0" w14:textId="77777777" w:rsidR="007C6517" w:rsidRPr="007C6517" w:rsidRDefault="007C6517" w:rsidP="0032415B">
      <w:pPr>
        <w:numPr>
          <w:ilvl w:val="0"/>
          <w:numId w:val="35"/>
        </w:numPr>
        <w:contextualSpacing/>
        <w:rPr>
          <w:shd w:val="clear" w:color="auto" w:fill="FFFFFF"/>
          <w:lang w:val="en-GB"/>
        </w:rPr>
      </w:pPr>
      <w:r w:rsidRPr="007C6517">
        <w:rPr>
          <w:shd w:val="clear" w:color="auto" w:fill="FFFFFF"/>
          <w:lang w:val="en-GB"/>
        </w:rPr>
        <w:t>kubernetes_namespace.example.name</w:t>
      </w:r>
    </w:p>
    <w:p w14:paraId="330F64BD" w14:textId="77777777" w:rsidR="007C6517" w:rsidRPr="007C6517" w:rsidRDefault="007C6517" w:rsidP="0032415B">
      <w:pPr>
        <w:numPr>
          <w:ilvl w:val="0"/>
          <w:numId w:val="35"/>
        </w:numPr>
        <w:contextualSpacing/>
        <w:rPr>
          <w:shd w:val="clear" w:color="auto" w:fill="FFFFFF"/>
          <w:lang w:val="en-US"/>
        </w:rPr>
      </w:pPr>
      <w:r w:rsidRPr="007C6517">
        <w:rPr>
          <w:shd w:val="clear" w:color="auto" w:fill="FFFFFF"/>
          <w:lang w:val="en-GB"/>
        </w:rPr>
        <w:t>kubernetes_namespace.test.name</w:t>
      </w:r>
    </w:p>
    <w:p w14:paraId="709883F1"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60ABA3A" w14:textId="77777777" w:rsidR="007C6517" w:rsidRPr="007C6517" w:rsidRDefault="007C6517" w:rsidP="007C6517">
      <w:pPr>
        <w:ind w:left="360"/>
        <w:rPr>
          <w:b/>
          <w:bCs/>
          <w:lang w:val="en-US"/>
        </w:rPr>
      </w:pPr>
      <w:r w:rsidRPr="007C6517">
        <w:rPr>
          <w:b/>
          <w:bCs/>
          <w:lang w:val="en-US"/>
        </w:rPr>
        <w:t>Correct Answer:  C</w:t>
      </w:r>
    </w:p>
    <w:p w14:paraId="0496F859" w14:textId="77777777" w:rsidR="007C6517" w:rsidRPr="007C6517" w:rsidRDefault="007C6517" w:rsidP="007C6517">
      <w:pPr>
        <w:ind w:left="360"/>
        <w:rPr>
          <w:lang w:val="en-US"/>
        </w:rPr>
      </w:pPr>
      <w:r w:rsidRPr="007C6517">
        <w:rPr>
          <w:b/>
          <w:bCs/>
          <w:lang w:val="en-US"/>
        </w:rPr>
        <w:t xml:space="preserve">Explanation: </w:t>
      </w:r>
    </w:p>
    <w:p w14:paraId="2EC2276E"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3" w:history="1">
        <w:r w:rsidRPr="007C6517">
          <w:rPr>
            <w:color w:val="467886" w:themeColor="hyperlink"/>
            <w:u w:val="single"/>
            <w:lang w:val="en-GB"/>
          </w:rPr>
          <w:t>Exam Terraform Associate 004 topic 4 question 13 discussion - ExamTopics</w:t>
        </w:r>
      </w:hyperlink>
    </w:p>
    <w:p w14:paraId="696F6A2B"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7248F133" w14:textId="77777777" w:rsidR="007C6517" w:rsidRPr="007C6517" w:rsidRDefault="007C6517" w:rsidP="007C6517">
      <w:pPr>
        <w:rPr>
          <w:shd w:val="clear" w:color="auto" w:fill="FFFFFF"/>
          <w:lang w:val="en-GB"/>
        </w:rPr>
      </w:pPr>
      <w:r w:rsidRPr="007C6517">
        <w:rPr>
          <w:shd w:val="clear" w:color="auto" w:fill="FFFFFF"/>
          <w:lang w:val="en-GB"/>
        </w:rPr>
        <w:t xml:space="preserve">You need to deploy resources into two different regions in the same Terraform configuration using the block in the Exhibit space on this page. </w:t>
      </w:r>
    </w:p>
    <w:tbl>
      <w:tblPr>
        <w:tblStyle w:val="TableGrid"/>
        <w:tblW w:w="0" w:type="auto"/>
        <w:tblLook w:val="04A0" w:firstRow="1" w:lastRow="0" w:firstColumn="1" w:lastColumn="0" w:noHBand="0" w:noVBand="1"/>
      </w:tblPr>
      <w:tblGrid>
        <w:gridCol w:w="2405"/>
      </w:tblGrid>
      <w:tr w:rsidR="007C6517" w:rsidRPr="00C87CF1" w14:paraId="62EB4A71" w14:textId="77777777" w:rsidTr="00A730E8">
        <w:tc>
          <w:tcPr>
            <w:tcW w:w="2405" w:type="dxa"/>
          </w:tcPr>
          <w:p w14:paraId="3BAB1617" w14:textId="77777777" w:rsidR="001C524F" w:rsidRDefault="007C6517" w:rsidP="007C6517">
            <w:pPr>
              <w:rPr>
                <w:b/>
                <w:bCs/>
                <w:sz w:val="20"/>
                <w:szCs w:val="20"/>
                <w:shd w:val="clear" w:color="auto" w:fill="FFFFFF"/>
                <w:lang w:val="en-GB"/>
              </w:rPr>
            </w:pPr>
            <w:r w:rsidRPr="001C524F">
              <w:rPr>
                <w:b/>
                <w:bCs/>
                <w:sz w:val="20"/>
                <w:szCs w:val="20"/>
                <w:shd w:val="clear" w:color="auto" w:fill="FFFFFF"/>
                <w:lang w:val="en-GB"/>
              </w:rPr>
              <w:t xml:space="preserve">provider “aws” { </w:t>
            </w:r>
          </w:p>
          <w:p w14:paraId="735A1BD9" w14:textId="513BF135" w:rsidR="007C6517" w:rsidRPr="007C6517" w:rsidRDefault="001C524F" w:rsidP="007C6517">
            <w:pPr>
              <w:rPr>
                <w:b/>
                <w:bCs/>
                <w:shd w:val="clear" w:color="auto" w:fill="FFFFFF"/>
                <w:lang w:val="en-GB"/>
              </w:rPr>
            </w:pPr>
            <w:r>
              <w:rPr>
                <w:b/>
                <w:bCs/>
                <w:sz w:val="20"/>
                <w:szCs w:val="20"/>
                <w:shd w:val="clear" w:color="auto" w:fill="FFFFFF"/>
                <w:lang w:val="en-GB"/>
              </w:rPr>
              <w:t xml:space="preserve">   </w:t>
            </w:r>
            <w:r w:rsidR="007C6517" w:rsidRPr="001C524F">
              <w:rPr>
                <w:b/>
                <w:bCs/>
                <w:sz w:val="20"/>
                <w:szCs w:val="20"/>
                <w:shd w:val="clear" w:color="auto" w:fill="FFFFFF"/>
                <w:lang w:val="en-GB"/>
              </w:rPr>
              <w:t>region = “us-east-1”</w:t>
            </w:r>
            <w:r w:rsidR="007C6517" w:rsidRPr="001C524F">
              <w:rPr>
                <w:b/>
                <w:bCs/>
                <w:sz w:val="20"/>
                <w:szCs w:val="20"/>
                <w:shd w:val="clear" w:color="auto" w:fill="FFFFFF"/>
                <w:lang w:val="en-GB"/>
              </w:rPr>
              <w:br/>
              <w:t xml:space="preserve"> }</w:t>
            </w:r>
            <w:r w:rsidR="007C6517" w:rsidRPr="001C524F">
              <w:rPr>
                <w:b/>
                <w:bCs/>
                <w:sz w:val="20"/>
                <w:szCs w:val="20"/>
                <w:shd w:val="clear" w:color="auto" w:fill="FFFFFF"/>
                <w:lang w:val="en-GB"/>
              </w:rPr>
              <w:br/>
              <w:t>provider “aws” {</w:t>
            </w:r>
            <w:r w:rsidR="007C6517" w:rsidRPr="001C524F">
              <w:rPr>
                <w:b/>
                <w:bCs/>
                <w:sz w:val="20"/>
                <w:szCs w:val="20"/>
                <w:shd w:val="clear" w:color="auto" w:fill="FFFFFF"/>
                <w:lang w:val="en-GB"/>
              </w:rPr>
              <w:br/>
              <w:t xml:space="preserve"> </w:t>
            </w:r>
            <w:r>
              <w:rPr>
                <w:b/>
                <w:bCs/>
                <w:sz w:val="20"/>
                <w:szCs w:val="20"/>
                <w:shd w:val="clear" w:color="auto" w:fill="FFFFFF"/>
                <w:lang w:val="en-GB"/>
              </w:rPr>
              <w:t xml:space="preserve">  r</w:t>
            </w:r>
            <w:r w:rsidR="007C6517" w:rsidRPr="001C524F">
              <w:rPr>
                <w:b/>
                <w:bCs/>
                <w:sz w:val="20"/>
                <w:szCs w:val="20"/>
                <w:shd w:val="clear" w:color="auto" w:fill="FFFFFF"/>
                <w:lang w:val="en-GB"/>
              </w:rPr>
              <w:t>egion = “us-west-2”</w:t>
            </w:r>
            <w:r w:rsidR="007C6517" w:rsidRPr="001C524F">
              <w:rPr>
                <w:b/>
                <w:bCs/>
                <w:sz w:val="20"/>
                <w:szCs w:val="20"/>
                <w:shd w:val="clear" w:color="auto" w:fill="FFFFFF"/>
                <w:lang w:val="en-GB"/>
              </w:rPr>
              <w:br/>
              <w:t xml:space="preserve"> }</w:t>
            </w:r>
          </w:p>
        </w:tc>
      </w:tr>
    </w:tbl>
    <w:p w14:paraId="7793BF91" w14:textId="77777777" w:rsidR="007C6517" w:rsidRDefault="007C6517" w:rsidP="007C6517">
      <w:pPr>
        <w:rPr>
          <w:shd w:val="clear" w:color="auto" w:fill="FFFFFF"/>
          <w:lang w:val="en-GB"/>
        </w:rPr>
      </w:pPr>
      <w:r w:rsidRPr="007C6517">
        <w:rPr>
          <w:shd w:val="clear" w:color="auto" w:fill="FFFFFF"/>
          <w:lang w:val="en-GB"/>
        </w:rPr>
        <w:br/>
        <w:t>What do you need to add to the provider configuration to deploy the resource to the us-west-2 AWS region?</w:t>
      </w:r>
    </w:p>
    <w:tbl>
      <w:tblPr>
        <w:tblStyle w:val="TableGrid"/>
        <w:tblW w:w="0" w:type="auto"/>
        <w:tblInd w:w="279" w:type="dxa"/>
        <w:tblLook w:val="04A0" w:firstRow="1" w:lastRow="0" w:firstColumn="1" w:lastColumn="0" w:noHBand="0" w:noVBand="1"/>
      </w:tblPr>
      <w:tblGrid>
        <w:gridCol w:w="432"/>
        <w:gridCol w:w="5529"/>
      </w:tblGrid>
      <w:tr w:rsidR="00DC661A" w14:paraId="4B00B897" w14:textId="77777777" w:rsidTr="000D623D">
        <w:tc>
          <w:tcPr>
            <w:tcW w:w="283" w:type="dxa"/>
          </w:tcPr>
          <w:p w14:paraId="547B455F" w14:textId="11AAA6BE" w:rsidR="00DC661A" w:rsidRDefault="00DC661A" w:rsidP="007C6517">
            <w:pPr>
              <w:rPr>
                <w:shd w:val="clear" w:color="auto" w:fill="FFFFFF"/>
                <w:lang w:val="en-GB"/>
              </w:rPr>
            </w:pPr>
            <w:r>
              <w:rPr>
                <w:shd w:val="clear" w:color="auto" w:fill="FFFFFF"/>
                <w:lang w:val="en-GB"/>
              </w:rPr>
              <w:t>A.</w:t>
            </w:r>
          </w:p>
        </w:tc>
        <w:tc>
          <w:tcPr>
            <w:tcW w:w="5529" w:type="dxa"/>
          </w:tcPr>
          <w:p w14:paraId="7D6057ED" w14:textId="1D8A3F73" w:rsidR="00DC661A" w:rsidRPr="009F638D" w:rsidRDefault="00DC661A" w:rsidP="00DC661A">
            <w:pPr>
              <w:rPr>
                <w:b/>
                <w:bCs/>
                <w:shd w:val="clear" w:color="auto" w:fill="FFFFFF"/>
                <w:lang w:val="en-GB"/>
              </w:rPr>
            </w:pPr>
            <w:r w:rsidRPr="009F638D">
              <w:rPr>
                <w:b/>
                <w:bCs/>
                <w:shd w:val="clear" w:color="auto" w:fill="FFFFFF"/>
                <w:lang w:val="en-GB"/>
              </w:rPr>
              <w:t>resource “aws_instance” “example-us-west-2” {</w:t>
            </w:r>
          </w:p>
          <w:p w14:paraId="741A207F" w14:textId="77777777" w:rsidR="00DC661A" w:rsidRPr="009F638D" w:rsidRDefault="00DC661A" w:rsidP="00DC661A">
            <w:pPr>
              <w:ind w:left="360"/>
              <w:rPr>
                <w:b/>
                <w:bCs/>
                <w:shd w:val="clear" w:color="auto" w:fill="FFFFFF"/>
                <w:lang w:val="en-GB"/>
              </w:rPr>
            </w:pPr>
            <w:r w:rsidRPr="009F638D">
              <w:rPr>
                <w:b/>
                <w:bCs/>
                <w:shd w:val="clear" w:color="auto" w:fill="FFFFFF"/>
                <w:lang w:val="en-GB"/>
              </w:rPr>
              <w:t>ami = data.aws_ami.ubuntu.id</w:t>
            </w:r>
          </w:p>
          <w:p w14:paraId="295D9CA7" w14:textId="77777777" w:rsidR="00DC661A" w:rsidRPr="009F638D" w:rsidRDefault="00DC661A" w:rsidP="00DC661A">
            <w:pPr>
              <w:ind w:left="360"/>
              <w:rPr>
                <w:b/>
                <w:bCs/>
                <w:shd w:val="clear" w:color="auto" w:fill="FFFFFF"/>
                <w:lang w:val="en-GB"/>
              </w:rPr>
            </w:pPr>
            <w:r w:rsidRPr="009F638D">
              <w:rPr>
                <w:b/>
                <w:bCs/>
                <w:shd w:val="clear" w:color="auto" w:fill="FFFFFF"/>
                <w:lang w:val="en-GB"/>
              </w:rPr>
              <w:t>instance_type = “t3.micro”</w:t>
            </w:r>
          </w:p>
          <w:p w14:paraId="182127CE" w14:textId="074F7788" w:rsidR="00DC661A" w:rsidRPr="00DC661A" w:rsidRDefault="00DC661A" w:rsidP="009F638D">
            <w:pPr>
              <w:rPr>
                <w:shd w:val="clear" w:color="auto" w:fill="FFFFFF"/>
                <w:lang w:val="en-GB"/>
              </w:rPr>
            </w:pPr>
            <w:r w:rsidRPr="009F638D">
              <w:rPr>
                <w:b/>
                <w:bCs/>
                <w:shd w:val="clear" w:color="auto" w:fill="FFFFFF"/>
                <w:lang w:val="en-GB"/>
              </w:rPr>
              <w:t>}</w:t>
            </w:r>
          </w:p>
        </w:tc>
      </w:tr>
      <w:tr w:rsidR="00DC661A" w:rsidRPr="00C87CF1" w14:paraId="5A3FB189" w14:textId="77777777" w:rsidTr="000D623D">
        <w:tc>
          <w:tcPr>
            <w:tcW w:w="283" w:type="dxa"/>
          </w:tcPr>
          <w:p w14:paraId="75B65FE1" w14:textId="5ACB78B3" w:rsidR="00DC661A" w:rsidRDefault="00DC661A" w:rsidP="007C6517">
            <w:pPr>
              <w:rPr>
                <w:shd w:val="clear" w:color="auto" w:fill="FFFFFF"/>
                <w:lang w:val="en-GB"/>
              </w:rPr>
            </w:pPr>
            <w:r>
              <w:rPr>
                <w:shd w:val="clear" w:color="auto" w:fill="FFFFFF"/>
                <w:lang w:val="en-GB"/>
              </w:rPr>
              <w:t>B.</w:t>
            </w:r>
          </w:p>
        </w:tc>
        <w:tc>
          <w:tcPr>
            <w:tcW w:w="5529" w:type="dxa"/>
          </w:tcPr>
          <w:p w14:paraId="70893192" w14:textId="00F9A504" w:rsidR="00DC661A" w:rsidRPr="00AF1291" w:rsidRDefault="007C6517" w:rsidP="007C6517">
            <w:pPr>
              <w:contextualSpacing/>
              <w:rPr>
                <w:b/>
                <w:bCs/>
                <w:shd w:val="clear" w:color="auto" w:fill="FFFFFF"/>
                <w:lang w:val="en-GB"/>
              </w:rPr>
            </w:pPr>
            <w:r w:rsidRPr="007C6517">
              <w:rPr>
                <w:b/>
                <w:bCs/>
                <w:shd w:val="clear" w:color="auto" w:fill="FFFFFF"/>
                <w:lang w:val="en-GB"/>
              </w:rPr>
              <w:t>provider “aws” {</w:t>
            </w:r>
            <w:r w:rsidRPr="007C6517">
              <w:rPr>
                <w:b/>
                <w:bCs/>
                <w:shd w:val="clear" w:color="auto" w:fill="FFFFFF"/>
                <w:lang w:val="en-GB"/>
              </w:rPr>
              <w:br/>
            </w:r>
            <w:r w:rsidR="00AF1291" w:rsidRPr="00AF1291">
              <w:rPr>
                <w:b/>
                <w:bCs/>
                <w:shd w:val="clear" w:color="auto" w:fill="FFFFFF"/>
                <w:lang w:val="en-GB"/>
              </w:rPr>
              <w:t xml:space="preserve">  </w:t>
            </w:r>
            <w:r w:rsidRPr="007C6517">
              <w:rPr>
                <w:b/>
                <w:bCs/>
                <w:shd w:val="clear" w:color="auto" w:fill="FFFFFF"/>
                <w:lang w:val="en-GB"/>
              </w:rPr>
              <w:t>region = “us-east-1”</w:t>
            </w:r>
            <w:r w:rsidRPr="007C6517">
              <w:rPr>
                <w:b/>
                <w:bCs/>
                <w:shd w:val="clear" w:color="auto" w:fill="FFFFFF"/>
                <w:lang w:val="en-GB"/>
              </w:rPr>
              <w:br/>
              <w:t>}</w:t>
            </w:r>
            <w:r w:rsidRPr="007C6517">
              <w:rPr>
                <w:b/>
                <w:bCs/>
                <w:shd w:val="clear" w:color="auto" w:fill="FFFFFF"/>
                <w:lang w:val="en-GB"/>
              </w:rPr>
              <w:br/>
              <w:t>provider “aws” “west” {</w:t>
            </w:r>
            <w:r w:rsidRPr="007C6517">
              <w:rPr>
                <w:b/>
                <w:bCs/>
                <w:shd w:val="clear" w:color="auto" w:fill="FFFFFF"/>
                <w:lang w:val="en-GB"/>
              </w:rPr>
              <w:br/>
            </w:r>
            <w:r w:rsidR="00AF1291" w:rsidRPr="00AF1291">
              <w:rPr>
                <w:b/>
                <w:bCs/>
                <w:shd w:val="clear" w:color="auto" w:fill="FFFFFF"/>
                <w:lang w:val="en-GB"/>
              </w:rPr>
              <w:t xml:space="preserve">  </w:t>
            </w:r>
            <w:r w:rsidRPr="007C6517">
              <w:rPr>
                <w:b/>
                <w:bCs/>
                <w:shd w:val="clear" w:color="auto" w:fill="FFFFFF"/>
                <w:lang w:val="en-GB"/>
              </w:rPr>
              <w:t>region = “us-west-2”</w:t>
            </w:r>
            <w:r w:rsidRPr="007C6517">
              <w:rPr>
                <w:b/>
                <w:bCs/>
                <w:shd w:val="clear" w:color="auto" w:fill="FFFFFF"/>
                <w:lang w:val="en-GB"/>
              </w:rPr>
              <w:br/>
              <w:t>}</w:t>
            </w:r>
          </w:p>
        </w:tc>
      </w:tr>
      <w:tr w:rsidR="00DC661A" w14:paraId="5E0A459F" w14:textId="77777777" w:rsidTr="000D623D">
        <w:tc>
          <w:tcPr>
            <w:tcW w:w="283" w:type="dxa"/>
          </w:tcPr>
          <w:p w14:paraId="588ACC94" w14:textId="67EE4DFF" w:rsidR="00DC661A" w:rsidRDefault="00DC661A" w:rsidP="007C6517">
            <w:pPr>
              <w:rPr>
                <w:shd w:val="clear" w:color="auto" w:fill="FFFFFF"/>
                <w:lang w:val="en-GB"/>
              </w:rPr>
            </w:pPr>
            <w:r>
              <w:rPr>
                <w:shd w:val="clear" w:color="auto" w:fill="FFFFFF"/>
                <w:lang w:val="en-GB"/>
              </w:rPr>
              <w:t>C.</w:t>
            </w:r>
          </w:p>
        </w:tc>
        <w:tc>
          <w:tcPr>
            <w:tcW w:w="5529" w:type="dxa"/>
          </w:tcPr>
          <w:p w14:paraId="3E0F065A" w14:textId="77777777" w:rsidR="00AF1291" w:rsidRDefault="00AF1291" w:rsidP="00AF1291">
            <w:pPr>
              <w:rPr>
                <w:b/>
                <w:bCs/>
                <w:shd w:val="clear" w:color="auto" w:fill="FFFFFF"/>
                <w:lang w:val="en-GB"/>
              </w:rPr>
            </w:pPr>
            <w:r w:rsidRPr="00AF1291">
              <w:rPr>
                <w:b/>
                <w:bCs/>
                <w:shd w:val="clear" w:color="auto" w:fill="FFFFFF"/>
                <w:lang w:val="en-GB"/>
              </w:rPr>
              <w:t>provider “aws_west” {</w:t>
            </w:r>
          </w:p>
          <w:p w14:paraId="476DDBDA" w14:textId="293FDB77" w:rsidR="00AF1291" w:rsidRPr="00AF1291" w:rsidRDefault="00AF1291" w:rsidP="00AF1291">
            <w:pPr>
              <w:rPr>
                <w:b/>
                <w:bCs/>
                <w:shd w:val="clear" w:color="auto" w:fill="FFFFFF"/>
                <w:lang w:val="en-GB"/>
              </w:rPr>
            </w:pPr>
            <w:r>
              <w:rPr>
                <w:b/>
                <w:bCs/>
                <w:shd w:val="clear" w:color="auto" w:fill="FFFFFF"/>
                <w:lang w:val="en-GB"/>
              </w:rPr>
              <w:t xml:space="preserve">  </w:t>
            </w:r>
            <w:r w:rsidRPr="00AF1291">
              <w:rPr>
                <w:b/>
                <w:bCs/>
                <w:shd w:val="clear" w:color="auto" w:fill="FFFFFF"/>
                <w:lang w:val="en-GB"/>
              </w:rPr>
              <w:t>region = “us-west-2”</w:t>
            </w:r>
          </w:p>
          <w:p w14:paraId="5FD7349D" w14:textId="5C98147C" w:rsidR="00DC661A" w:rsidRPr="00AF1291" w:rsidRDefault="00AF1291" w:rsidP="00AF1291">
            <w:pPr>
              <w:rPr>
                <w:b/>
                <w:bCs/>
                <w:shd w:val="clear" w:color="auto" w:fill="FFFFFF"/>
                <w:lang w:val="en-GB"/>
              </w:rPr>
            </w:pPr>
            <w:r w:rsidRPr="00AF1291">
              <w:rPr>
                <w:b/>
                <w:bCs/>
                <w:shd w:val="clear" w:color="auto" w:fill="FFFFFF"/>
                <w:lang w:val="en-GB"/>
              </w:rPr>
              <w:t>}</w:t>
            </w:r>
          </w:p>
        </w:tc>
      </w:tr>
      <w:tr w:rsidR="00DC661A" w:rsidRPr="00C87CF1" w14:paraId="1FF7872F" w14:textId="77777777" w:rsidTr="000D623D">
        <w:tc>
          <w:tcPr>
            <w:tcW w:w="283" w:type="dxa"/>
          </w:tcPr>
          <w:p w14:paraId="15973B77" w14:textId="0FA8A058" w:rsidR="00DC661A" w:rsidRDefault="00DC661A" w:rsidP="007C6517">
            <w:pPr>
              <w:rPr>
                <w:shd w:val="clear" w:color="auto" w:fill="FFFFFF"/>
                <w:lang w:val="en-GB"/>
              </w:rPr>
            </w:pPr>
            <w:r>
              <w:rPr>
                <w:shd w:val="clear" w:color="auto" w:fill="FFFFFF"/>
                <w:lang w:val="en-GB"/>
              </w:rPr>
              <w:t>D.</w:t>
            </w:r>
          </w:p>
        </w:tc>
        <w:tc>
          <w:tcPr>
            <w:tcW w:w="5529" w:type="dxa"/>
          </w:tcPr>
          <w:p w14:paraId="65D10D49" w14:textId="6AEAE557" w:rsidR="00DC661A" w:rsidRPr="00AF1291" w:rsidRDefault="007C6517" w:rsidP="007C6517">
            <w:pPr>
              <w:contextualSpacing/>
              <w:rPr>
                <w:b/>
                <w:bCs/>
                <w:shd w:val="clear" w:color="auto" w:fill="FFFFFF"/>
                <w:lang w:val="en-GB"/>
              </w:rPr>
            </w:pPr>
            <w:r w:rsidRPr="007C6517">
              <w:rPr>
                <w:b/>
                <w:bCs/>
                <w:shd w:val="clear" w:color="auto" w:fill="FFFFFF"/>
                <w:lang w:val="en-GB"/>
              </w:rPr>
              <w:t>provider “aws” {</w:t>
            </w:r>
            <w:r w:rsidRPr="007C6517">
              <w:rPr>
                <w:b/>
                <w:bCs/>
                <w:shd w:val="clear" w:color="auto" w:fill="FFFFFF"/>
                <w:lang w:val="en-GB"/>
              </w:rPr>
              <w:br/>
            </w:r>
            <w:r w:rsidR="00AF1291">
              <w:rPr>
                <w:b/>
                <w:bCs/>
                <w:shd w:val="clear" w:color="auto" w:fill="FFFFFF"/>
                <w:lang w:val="en-GB"/>
              </w:rPr>
              <w:t xml:space="preserve">  </w:t>
            </w:r>
            <w:r w:rsidRPr="007C6517">
              <w:rPr>
                <w:b/>
                <w:bCs/>
                <w:shd w:val="clear" w:color="auto" w:fill="FFFFFF"/>
                <w:lang w:val="en-GB"/>
              </w:rPr>
              <w:t>region = “us-east-1”</w:t>
            </w:r>
            <w:r w:rsidRPr="007C6517">
              <w:rPr>
                <w:b/>
                <w:bCs/>
                <w:shd w:val="clear" w:color="auto" w:fill="FFFFFF"/>
                <w:lang w:val="en-GB"/>
              </w:rPr>
              <w:br/>
              <w:t>}</w:t>
            </w:r>
            <w:r w:rsidRPr="007C6517">
              <w:rPr>
                <w:b/>
                <w:bCs/>
                <w:shd w:val="clear" w:color="auto" w:fill="FFFFFF"/>
                <w:lang w:val="en-GB"/>
              </w:rPr>
              <w:br/>
              <w:t>provider “aws” {</w:t>
            </w:r>
            <w:r w:rsidRPr="007C6517">
              <w:rPr>
                <w:b/>
                <w:bCs/>
                <w:shd w:val="clear" w:color="auto" w:fill="FFFFFF"/>
                <w:lang w:val="en-GB"/>
              </w:rPr>
              <w:br/>
            </w:r>
            <w:r w:rsidR="00AF1291">
              <w:rPr>
                <w:b/>
                <w:bCs/>
                <w:shd w:val="clear" w:color="auto" w:fill="FFFFFF"/>
                <w:lang w:val="en-GB"/>
              </w:rPr>
              <w:t xml:space="preserve">  </w:t>
            </w:r>
            <w:r w:rsidRPr="007C6517">
              <w:rPr>
                <w:b/>
                <w:bCs/>
                <w:shd w:val="clear" w:color="auto" w:fill="FFFFFF"/>
                <w:lang w:val="en-GB"/>
              </w:rPr>
              <w:t>alias = “west”</w:t>
            </w:r>
            <w:r w:rsidRPr="007C6517">
              <w:rPr>
                <w:b/>
                <w:bCs/>
                <w:shd w:val="clear" w:color="auto" w:fill="FFFFFF"/>
                <w:lang w:val="en-GB"/>
              </w:rPr>
              <w:br/>
            </w:r>
            <w:r w:rsidR="00AF1291">
              <w:rPr>
                <w:b/>
                <w:bCs/>
                <w:shd w:val="clear" w:color="auto" w:fill="FFFFFF"/>
                <w:lang w:val="en-GB"/>
              </w:rPr>
              <w:t xml:space="preserve">  </w:t>
            </w:r>
            <w:r w:rsidRPr="007C6517">
              <w:rPr>
                <w:b/>
                <w:bCs/>
                <w:shd w:val="clear" w:color="auto" w:fill="FFFFFF"/>
                <w:lang w:val="en-GB"/>
              </w:rPr>
              <w:t>region = “us-west-2”</w:t>
            </w:r>
            <w:r w:rsidRPr="007C6517">
              <w:rPr>
                <w:b/>
                <w:bCs/>
                <w:shd w:val="clear" w:color="auto" w:fill="FFFFFF"/>
                <w:lang w:val="en-GB"/>
              </w:rPr>
              <w:br/>
              <w:t>}</w:t>
            </w:r>
          </w:p>
        </w:tc>
      </w:tr>
    </w:tbl>
    <w:p w14:paraId="7E20BB54" w14:textId="77777777" w:rsidR="00DC661A" w:rsidRPr="007C6517" w:rsidRDefault="00DC661A" w:rsidP="007C6517">
      <w:pPr>
        <w:rPr>
          <w:shd w:val="clear" w:color="auto" w:fill="FFFFFF"/>
          <w:lang w:val="en-GB"/>
        </w:rPr>
      </w:pPr>
    </w:p>
    <w:p w14:paraId="10A7C68F"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lastRenderedPageBreak/>
        <w:t>Answer</w:t>
      </w:r>
    </w:p>
    <w:p w14:paraId="0F792216" w14:textId="77777777" w:rsidR="007C6517" w:rsidRPr="007C6517" w:rsidRDefault="007C6517" w:rsidP="007C6517">
      <w:pPr>
        <w:ind w:left="360"/>
        <w:rPr>
          <w:b/>
          <w:bCs/>
          <w:lang w:val="en-US"/>
        </w:rPr>
      </w:pPr>
      <w:r w:rsidRPr="007C6517">
        <w:rPr>
          <w:b/>
          <w:bCs/>
          <w:lang w:val="en-US"/>
        </w:rPr>
        <w:t>Correct Answer:  D</w:t>
      </w:r>
    </w:p>
    <w:p w14:paraId="351D5A11" w14:textId="77777777" w:rsidR="007C6517" w:rsidRPr="007C6517" w:rsidRDefault="007C6517" w:rsidP="007C6517">
      <w:pPr>
        <w:ind w:left="360"/>
        <w:rPr>
          <w:lang w:val="en-US"/>
        </w:rPr>
      </w:pPr>
      <w:r w:rsidRPr="007C6517">
        <w:rPr>
          <w:b/>
          <w:bCs/>
          <w:lang w:val="en-US"/>
        </w:rPr>
        <w:t xml:space="preserve">Explanation: </w:t>
      </w:r>
    </w:p>
    <w:p w14:paraId="4215213B"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4" w:history="1">
        <w:r w:rsidRPr="007C6517">
          <w:rPr>
            <w:color w:val="467886" w:themeColor="hyperlink"/>
            <w:u w:val="single"/>
            <w:lang w:val="en-GB"/>
          </w:rPr>
          <w:t>Exam Terraform Associate 004 topic 4 question 14 discussion - ExamTopics</w:t>
        </w:r>
      </w:hyperlink>
    </w:p>
    <w:p w14:paraId="3FA8B338"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79491046" w14:textId="1C043010" w:rsidR="005970BC" w:rsidRDefault="007C6517" w:rsidP="007C6517">
      <w:pPr>
        <w:rPr>
          <w:shd w:val="clear" w:color="auto" w:fill="FFFFFF"/>
          <w:lang w:val="en-GB"/>
        </w:rPr>
      </w:pPr>
      <w:r w:rsidRPr="007C6517">
        <w:rPr>
          <w:shd w:val="clear" w:color="auto" w:fill="FFFFFF"/>
          <w:lang w:val="en-GB"/>
        </w:rPr>
        <w:t xml:space="preserve">Two resources blocks are shown in the Exhibit space on this page: </w:t>
      </w:r>
      <w:r w:rsidRPr="007C6517">
        <w:rPr>
          <w:b/>
          <w:bCs/>
          <w:shd w:val="clear" w:color="auto" w:fill="FFFFFF"/>
          <w:lang w:val="en-GB"/>
        </w:rPr>
        <w:t>azurerm_linux_web_app</w:t>
      </w:r>
      <w:r w:rsidRPr="007C6517">
        <w:rPr>
          <w:shd w:val="clear" w:color="auto" w:fill="FFFFFF"/>
          <w:lang w:val="en-GB"/>
        </w:rPr>
        <w:t xml:space="preserve">, and </w:t>
      </w:r>
      <w:r w:rsidRPr="00A46AB8">
        <w:rPr>
          <w:b/>
          <w:bCs/>
          <w:shd w:val="clear" w:color="auto" w:fill="FFFFFF"/>
          <w:lang w:val="en-GB"/>
        </w:rPr>
        <w:t>azurerm_role_assignment</w:t>
      </w:r>
      <w:r w:rsidRPr="007C6517">
        <w:rPr>
          <w:shd w:val="clear" w:color="auto" w:fill="FFFFFF"/>
          <w:lang w:val="en-GB"/>
        </w:rPr>
        <w:t xml:space="preserve">. </w:t>
      </w:r>
      <w:r w:rsidRPr="007C6517">
        <w:rPr>
          <w:shd w:val="clear" w:color="auto" w:fill="FFFFFF"/>
          <w:lang w:val="en-GB"/>
        </w:rPr>
        <w:br/>
      </w:r>
    </w:p>
    <w:tbl>
      <w:tblPr>
        <w:tblStyle w:val="TableGrid"/>
        <w:tblW w:w="0" w:type="auto"/>
        <w:tblLook w:val="04A0" w:firstRow="1" w:lastRow="0" w:firstColumn="1" w:lastColumn="0" w:noHBand="0" w:noVBand="1"/>
      </w:tblPr>
      <w:tblGrid>
        <w:gridCol w:w="5807"/>
      </w:tblGrid>
      <w:tr w:rsidR="005970BC" w14:paraId="34492DB4" w14:textId="77777777" w:rsidTr="00DB63B6">
        <w:tc>
          <w:tcPr>
            <w:tcW w:w="5807" w:type="dxa"/>
          </w:tcPr>
          <w:p w14:paraId="37A0E120"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resource "azurerm_linux_web_app" "app" {</w:t>
            </w:r>
          </w:p>
          <w:p w14:paraId="31E95EDE"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  name                = "example-app"</w:t>
            </w:r>
          </w:p>
          <w:p w14:paraId="60E9471C"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  resource_group_name = azurerm_resource_group.rg.name</w:t>
            </w:r>
          </w:p>
          <w:p w14:paraId="7059DC8E"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  location            = azurerm_resource_group.rg.location</w:t>
            </w:r>
          </w:p>
          <w:p w14:paraId="426F1631"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  service_plan_id     = azurerm_service_plan.plan.id</w:t>
            </w:r>
          </w:p>
          <w:p w14:paraId="3AB33124" w14:textId="77777777" w:rsidR="005970BC" w:rsidRPr="005970BC" w:rsidRDefault="005970BC" w:rsidP="005970BC">
            <w:pPr>
              <w:rPr>
                <w:b/>
                <w:bCs/>
                <w:sz w:val="18"/>
                <w:szCs w:val="18"/>
                <w:shd w:val="clear" w:color="auto" w:fill="FFFFFF"/>
                <w:lang w:val="en-GB"/>
              </w:rPr>
            </w:pPr>
          </w:p>
          <w:p w14:paraId="0770F5AB"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  identity {</w:t>
            </w:r>
          </w:p>
          <w:p w14:paraId="138D4E75"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    type         = "UserAssigned"</w:t>
            </w:r>
          </w:p>
          <w:p w14:paraId="2F078DDC"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    identity_ids = [azurerm_user_assigned_identity.app.id]</w:t>
            </w:r>
          </w:p>
          <w:p w14:paraId="4FDA02F8" w14:textId="77777777" w:rsidR="005970BC" w:rsidRPr="005970BC" w:rsidRDefault="005970BC" w:rsidP="005970BC">
            <w:pPr>
              <w:rPr>
                <w:b/>
                <w:bCs/>
                <w:sz w:val="18"/>
                <w:szCs w:val="18"/>
                <w:shd w:val="clear" w:color="auto" w:fill="FFFFFF"/>
                <w:lang w:val="en-GB"/>
              </w:rPr>
            </w:pPr>
            <w:r w:rsidRPr="005970BC">
              <w:rPr>
                <w:b/>
                <w:bCs/>
                <w:sz w:val="18"/>
                <w:szCs w:val="18"/>
                <w:shd w:val="clear" w:color="auto" w:fill="FFFFFF"/>
                <w:lang w:val="en-GB"/>
              </w:rPr>
              <w:t>  }</w:t>
            </w:r>
          </w:p>
          <w:p w14:paraId="79B0B9F5" w14:textId="77777777" w:rsidR="005970BC" w:rsidRPr="00DB63B6" w:rsidRDefault="005970BC" w:rsidP="005970BC">
            <w:pPr>
              <w:rPr>
                <w:b/>
                <w:bCs/>
                <w:sz w:val="18"/>
                <w:szCs w:val="18"/>
                <w:shd w:val="clear" w:color="auto" w:fill="FFFFFF"/>
                <w:lang w:val="en-GB"/>
              </w:rPr>
            </w:pPr>
            <w:r w:rsidRPr="005970BC">
              <w:rPr>
                <w:b/>
                <w:bCs/>
                <w:sz w:val="18"/>
                <w:szCs w:val="18"/>
                <w:shd w:val="clear" w:color="auto" w:fill="FFFFFF"/>
                <w:lang w:val="en-GB"/>
              </w:rPr>
              <w:t>}</w:t>
            </w:r>
          </w:p>
          <w:p w14:paraId="244D61FA" w14:textId="77777777" w:rsidR="0051144A" w:rsidRPr="005970BC" w:rsidRDefault="0051144A" w:rsidP="005970BC">
            <w:pPr>
              <w:rPr>
                <w:b/>
                <w:bCs/>
                <w:sz w:val="18"/>
                <w:szCs w:val="18"/>
                <w:shd w:val="clear" w:color="auto" w:fill="FFFFFF"/>
                <w:lang w:val="en-GB"/>
              </w:rPr>
            </w:pPr>
          </w:p>
          <w:p w14:paraId="7B5EFE02" w14:textId="77777777" w:rsidR="009666A2" w:rsidRPr="009666A2" w:rsidRDefault="009666A2" w:rsidP="009666A2">
            <w:pPr>
              <w:rPr>
                <w:b/>
                <w:bCs/>
                <w:sz w:val="18"/>
                <w:szCs w:val="18"/>
                <w:shd w:val="clear" w:color="auto" w:fill="FFFFFF"/>
                <w:lang w:val="en-GB"/>
              </w:rPr>
            </w:pPr>
            <w:r w:rsidRPr="009666A2">
              <w:rPr>
                <w:b/>
                <w:bCs/>
                <w:sz w:val="18"/>
                <w:szCs w:val="18"/>
                <w:shd w:val="clear" w:color="auto" w:fill="FFFFFF"/>
                <w:lang w:val="en-GB"/>
              </w:rPr>
              <w:t>resource "azurerm_role_assignment" "kv_access" {</w:t>
            </w:r>
          </w:p>
          <w:p w14:paraId="06437EDA" w14:textId="77777777" w:rsidR="009666A2" w:rsidRPr="009666A2" w:rsidRDefault="009666A2" w:rsidP="009666A2">
            <w:pPr>
              <w:rPr>
                <w:b/>
                <w:bCs/>
                <w:sz w:val="18"/>
                <w:szCs w:val="18"/>
                <w:shd w:val="clear" w:color="auto" w:fill="FFFFFF"/>
                <w:lang w:val="en-GB"/>
              </w:rPr>
            </w:pPr>
            <w:r w:rsidRPr="009666A2">
              <w:rPr>
                <w:b/>
                <w:bCs/>
                <w:sz w:val="18"/>
                <w:szCs w:val="18"/>
                <w:shd w:val="clear" w:color="auto" w:fill="FFFFFF"/>
                <w:lang w:val="en-GB"/>
              </w:rPr>
              <w:t>  scope              = azurerm_key_vault.kv.id</w:t>
            </w:r>
          </w:p>
          <w:p w14:paraId="666628DD" w14:textId="77777777" w:rsidR="009666A2" w:rsidRPr="009666A2" w:rsidRDefault="009666A2" w:rsidP="009666A2">
            <w:pPr>
              <w:rPr>
                <w:b/>
                <w:bCs/>
                <w:sz w:val="18"/>
                <w:szCs w:val="18"/>
                <w:shd w:val="clear" w:color="auto" w:fill="FFFFFF"/>
                <w:lang w:val="en-GB"/>
              </w:rPr>
            </w:pPr>
            <w:r w:rsidRPr="009666A2">
              <w:rPr>
                <w:b/>
                <w:bCs/>
                <w:sz w:val="18"/>
                <w:szCs w:val="18"/>
                <w:shd w:val="clear" w:color="auto" w:fill="FFFFFF"/>
                <w:lang w:val="en-GB"/>
              </w:rPr>
              <w:t>  role_definition_name = "Key Vault Secrets User"</w:t>
            </w:r>
          </w:p>
          <w:p w14:paraId="783AA4E9" w14:textId="77777777" w:rsidR="009666A2" w:rsidRPr="009666A2" w:rsidRDefault="009666A2" w:rsidP="009666A2">
            <w:pPr>
              <w:rPr>
                <w:b/>
                <w:bCs/>
                <w:sz w:val="18"/>
                <w:szCs w:val="18"/>
                <w:shd w:val="clear" w:color="auto" w:fill="FFFFFF"/>
                <w:lang w:val="en-GB"/>
              </w:rPr>
            </w:pPr>
            <w:r w:rsidRPr="009666A2">
              <w:rPr>
                <w:b/>
                <w:bCs/>
                <w:sz w:val="18"/>
                <w:szCs w:val="18"/>
                <w:shd w:val="clear" w:color="auto" w:fill="FFFFFF"/>
                <w:lang w:val="en-GB"/>
              </w:rPr>
              <w:t>  principal_id       = azurerm_user_assigned_identity.app.principal_id</w:t>
            </w:r>
          </w:p>
          <w:p w14:paraId="6AA0C241" w14:textId="3986A8D7" w:rsidR="005970BC" w:rsidRPr="009666A2" w:rsidRDefault="009666A2" w:rsidP="007C6517">
            <w:pPr>
              <w:rPr>
                <w:b/>
                <w:bCs/>
                <w:sz w:val="20"/>
                <w:szCs w:val="20"/>
                <w:shd w:val="clear" w:color="auto" w:fill="FFFFFF"/>
                <w:lang w:val="en-GB"/>
              </w:rPr>
            </w:pPr>
            <w:r w:rsidRPr="009666A2">
              <w:rPr>
                <w:b/>
                <w:bCs/>
                <w:sz w:val="18"/>
                <w:szCs w:val="18"/>
                <w:shd w:val="clear" w:color="auto" w:fill="FFFFFF"/>
                <w:lang w:val="en-GB"/>
              </w:rPr>
              <w:t>}</w:t>
            </w:r>
          </w:p>
        </w:tc>
      </w:tr>
    </w:tbl>
    <w:p w14:paraId="07249729" w14:textId="77777777" w:rsidR="005970BC" w:rsidRDefault="005970BC" w:rsidP="007C6517">
      <w:pPr>
        <w:rPr>
          <w:shd w:val="clear" w:color="auto" w:fill="FFFFFF"/>
          <w:lang w:val="en-GB"/>
        </w:rPr>
      </w:pPr>
    </w:p>
    <w:p w14:paraId="22074964" w14:textId="63AC47D0" w:rsidR="005970BC" w:rsidRDefault="00A46AB8" w:rsidP="007C6517">
      <w:pPr>
        <w:rPr>
          <w:shd w:val="clear" w:color="auto" w:fill="FFFFFF"/>
          <w:lang w:val="en-GB"/>
        </w:rPr>
      </w:pPr>
      <w:r w:rsidRPr="007C6517">
        <w:rPr>
          <w:shd w:val="clear" w:color="auto" w:fill="FFFFFF"/>
          <w:lang w:val="en-GB"/>
        </w:rPr>
        <w:t>When provisioned, the web app will use the role assignment during creation, so the role assignment must be created first.</w:t>
      </w:r>
    </w:p>
    <w:p w14:paraId="45F03C91" w14:textId="324F29E7" w:rsidR="007C6517" w:rsidRPr="007C6517" w:rsidRDefault="007C6517" w:rsidP="007C6517">
      <w:pPr>
        <w:rPr>
          <w:shd w:val="clear" w:color="auto" w:fill="FFFFFF"/>
          <w:lang w:val="en-GB"/>
        </w:rPr>
      </w:pPr>
      <w:r w:rsidRPr="007C6517">
        <w:rPr>
          <w:shd w:val="clear" w:color="auto" w:fill="FFFFFF"/>
          <w:lang w:val="en-GB"/>
        </w:rPr>
        <w:br/>
      </w:r>
      <w:r w:rsidRPr="007D448A">
        <w:rPr>
          <w:b/>
          <w:bCs/>
          <w:shd w:val="clear" w:color="auto" w:fill="FFFFFF"/>
          <w:lang w:val="en-GB"/>
        </w:rPr>
        <w:t>How do you ensure the azurerm_role_assignment resource is created first?</w:t>
      </w:r>
    </w:p>
    <w:p w14:paraId="2C505C9F" w14:textId="77777777" w:rsidR="007C6517" w:rsidRPr="007C6517" w:rsidRDefault="007C6517" w:rsidP="0032415B">
      <w:pPr>
        <w:numPr>
          <w:ilvl w:val="0"/>
          <w:numId w:val="259"/>
        </w:numPr>
        <w:contextualSpacing/>
        <w:rPr>
          <w:shd w:val="clear" w:color="auto" w:fill="FFFFFF"/>
          <w:lang w:val="en-GB"/>
        </w:rPr>
      </w:pPr>
      <w:r w:rsidRPr="007C6517">
        <w:rPr>
          <w:shd w:val="clear" w:color="auto" w:fill="FFFFFF"/>
          <w:lang w:val="en-GB"/>
        </w:rPr>
        <w:t xml:space="preserve">Add a </w:t>
      </w:r>
      <w:r w:rsidRPr="007C6517">
        <w:rPr>
          <w:b/>
          <w:bCs/>
          <w:shd w:val="clear" w:color="auto" w:fill="FFFFFF"/>
          <w:lang w:val="en-GB"/>
        </w:rPr>
        <w:t>depends_on</w:t>
      </w:r>
      <w:r w:rsidRPr="007C6517">
        <w:rPr>
          <w:shd w:val="clear" w:color="auto" w:fill="FFFFFF"/>
          <w:lang w:val="en-GB"/>
        </w:rPr>
        <w:t xml:space="preserve"> argument to the </w:t>
      </w:r>
      <w:r w:rsidRPr="007C6517">
        <w:rPr>
          <w:b/>
          <w:bCs/>
          <w:shd w:val="clear" w:color="auto" w:fill="FFFFFF"/>
          <w:lang w:val="en-GB"/>
        </w:rPr>
        <w:t>azurerm_linux_web_app</w:t>
      </w:r>
      <w:r w:rsidRPr="007C6517">
        <w:rPr>
          <w:shd w:val="clear" w:color="auto" w:fill="FFFFFF"/>
          <w:lang w:val="en-GB"/>
        </w:rPr>
        <w:t>.</w:t>
      </w:r>
    </w:p>
    <w:p w14:paraId="21FE005A" w14:textId="77777777" w:rsidR="007C6517" w:rsidRPr="007C6517" w:rsidRDefault="007C6517" w:rsidP="0032415B">
      <w:pPr>
        <w:numPr>
          <w:ilvl w:val="0"/>
          <w:numId w:val="259"/>
        </w:numPr>
        <w:contextualSpacing/>
        <w:rPr>
          <w:shd w:val="clear" w:color="auto" w:fill="FFFFFF"/>
          <w:lang w:val="en-GB"/>
        </w:rPr>
      </w:pPr>
      <w:r w:rsidRPr="007C6517">
        <w:rPr>
          <w:shd w:val="clear" w:color="auto" w:fill="FFFFFF"/>
          <w:lang w:val="en-GB"/>
        </w:rPr>
        <w:t xml:space="preserve">Change the order of the </w:t>
      </w:r>
      <w:r w:rsidRPr="007C6517">
        <w:rPr>
          <w:b/>
          <w:bCs/>
          <w:shd w:val="clear" w:color="auto" w:fill="FFFFFF"/>
          <w:lang w:val="en-GB"/>
        </w:rPr>
        <w:t>azurerm_linux_web_app</w:t>
      </w:r>
      <w:r w:rsidRPr="007C6517">
        <w:rPr>
          <w:shd w:val="clear" w:color="auto" w:fill="FFFFFF"/>
          <w:lang w:val="en-GB"/>
        </w:rPr>
        <w:t xml:space="preserve"> and </w:t>
      </w:r>
      <w:r w:rsidRPr="007C6517">
        <w:rPr>
          <w:b/>
          <w:bCs/>
          <w:shd w:val="clear" w:color="auto" w:fill="FFFFFF"/>
          <w:lang w:val="en-GB"/>
        </w:rPr>
        <w:t>azurerm_role_assignment</w:t>
      </w:r>
      <w:r w:rsidRPr="007C6517">
        <w:rPr>
          <w:shd w:val="clear" w:color="auto" w:fill="FFFFFF"/>
          <w:lang w:val="en-GB"/>
        </w:rPr>
        <w:t xml:space="preserve"> blocks.</w:t>
      </w:r>
    </w:p>
    <w:p w14:paraId="28604634" w14:textId="77777777" w:rsidR="007C6517" w:rsidRPr="007C6517" w:rsidRDefault="007C6517" w:rsidP="0032415B">
      <w:pPr>
        <w:numPr>
          <w:ilvl w:val="0"/>
          <w:numId w:val="259"/>
        </w:numPr>
        <w:contextualSpacing/>
        <w:rPr>
          <w:shd w:val="clear" w:color="auto" w:fill="FFFFFF"/>
          <w:lang w:val="en-GB"/>
        </w:rPr>
      </w:pPr>
      <w:r w:rsidRPr="007C6517">
        <w:rPr>
          <w:shd w:val="clear" w:color="auto" w:fill="FFFFFF"/>
          <w:lang w:val="en-GB"/>
        </w:rPr>
        <w:t xml:space="preserve">Add a </w:t>
      </w:r>
      <w:r w:rsidRPr="007C6517">
        <w:rPr>
          <w:b/>
          <w:bCs/>
          <w:shd w:val="clear" w:color="auto" w:fill="FFFFFF"/>
          <w:lang w:val="en-GB"/>
        </w:rPr>
        <w:t>create_before_destroy</w:t>
      </w:r>
      <w:r w:rsidRPr="007C6517">
        <w:rPr>
          <w:shd w:val="clear" w:color="auto" w:fill="FFFFFF"/>
          <w:lang w:val="en-GB"/>
        </w:rPr>
        <w:t xml:space="preserve"> argument to the azurerm_role_assignment.</w:t>
      </w:r>
    </w:p>
    <w:p w14:paraId="1071F3A3" w14:textId="77777777" w:rsidR="007C6517" w:rsidRPr="007C6517" w:rsidRDefault="007C6517" w:rsidP="0032415B">
      <w:pPr>
        <w:numPr>
          <w:ilvl w:val="0"/>
          <w:numId w:val="259"/>
        </w:numPr>
        <w:contextualSpacing/>
        <w:rPr>
          <w:shd w:val="clear" w:color="auto" w:fill="FFFFFF"/>
          <w:lang w:val="en-GB"/>
        </w:rPr>
      </w:pPr>
      <w:r w:rsidRPr="007C6517">
        <w:rPr>
          <w:shd w:val="clear" w:color="auto" w:fill="FFFFFF"/>
          <w:lang w:val="en-GB"/>
        </w:rPr>
        <w:t>Add a count argument to both resources.</w:t>
      </w:r>
    </w:p>
    <w:p w14:paraId="7E9C7746"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398A812" w14:textId="77777777" w:rsidR="007C6517" w:rsidRPr="007C6517" w:rsidRDefault="007C6517" w:rsidP="007C6517">
      <w:pPr>
        <w:ind w:left="360"/>
        <w:rPr>
          <w:b/>
          <w:bCs/>
          <w:lang w:val="en-US"/>
        </w:rPr>
      </w:pPr>
      <w:r w:rsidRPr="007C6517">
        <w:rPr>
          <w:b/>
          <w:bCs/>
          <w:lang w:val="en-US"/>
        </w:rPr>
        <w:t>Correct Answer:  A</w:t>
      </w:r>
    </w:p>
    <w:p w14:paraId="2274AD42" w14:textId="77777777" w:rsidR="007C6517" w:rsidRPr="007C6517" w:rsidRDefault="007C6517" w:rsidP="007C6517">
      <w:pPr>
        <w:ind w:left="360"/>
        <w:rPr>
          <w:lang w:val="en-US"/>
        </w:rPr>
      </w:pPr>
      <w:r w:rsidRPr="007C6517">
        <w:rPr>
          <w:b/>
          <w:bCs/>
          <w:lang w:val="en-US"/>
        </w:rPr>
        <w:t xml:space="preserve">Explanation: </w:t>
      </w:r>
    </w:p>
    <w:p w14:paraId="712773F9"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5" w:history="1">
        <w:r w:rsidRPr="007C6517">
          <w:rPr>
            <w:color w:val="467886" w:themeColor="hyperlink"/>
            <w:u w:val="single"/>
            <w:lang w:val="en-GB"/>
          </w:rPr>
          <w:t>Exam Terraform Associate 004 topic 4 question 15 discussion - ExamTopics</w:t>
        </w:r>
      </w:hyperlink>
    </w:p>
    <w:p w14:paraId="1198FDBD"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354AECE4" w14:textId="77777777" w:rsidR="007C6517" w:rsidRPr="007C6517" w:rsidRDefault="007C6517" w:rsidP="007C6517">
      <w:pPr>
        <w:rPr>
          <w:shd w:val="clear" w:color="auto" w:fill="FFFFFF"/>
          <w:lang w:val="en-GB"/>
        </w:rPr>
      </w:pPr>
      <w:r w:rsidRPr="007C6517">
        <w:rPr>
          <w:shd w:val="clear" w:color="auto" w:fill="FFFFFF"/>
          <w:lang w:val="en-GB"/>
        </w:rPr>
        <w:t>A Terraform local value can reference other Terraform local values.</w:t>
      </w:r>
    </w:p>
    <w:p w14:paraId="166EA745" w14:textId="77777777" w:rsidR="007C6517" w:rsidRPr="007C6517" w:rsidRDefault="007C6517" w:rsidP="0032415B">
      <w:pPr>
        <w:numPr>
          <w:ilvl w:val="0"/>
          <w:numId w:val="36"/>
        </w:numPr>
        <w:contextualSpacing/>
        <w:rPr>
          <w:shd w:val="clear" w:color="auto" w:fill="FFFFFF"/>
          <w:lang w:val="en-GB"/>
        </w:rPr>
      </w:pPr>
      <w:r w:rsidRPr="007C6517">
        <w:rPr>
          <w:shd w:val="clear" w:color="auto" w:fill="FFFFFF"/>
          <w:lang w:val="en-GB"/>
        </w:rPr>
        <w:t>True</w:t>
      </w:r>
    </w:p>
    <w:p w14:paraId="2E13BDA3" w14:textId="77777777" w:rsidR="007C6517" w:rsidRPr="007C6517" w:rsidRDefault="007C6517" w:rsidP="0032415B">
      <w:pPr>
        <w:numPr>
          <w:ilvl w:val="0"/>
          <w:numId w:val="36"/>
        </w:numPr>
        <w:contextualSpacing/>
        <w:rPr>
          <w:shd w:val="clear" w:color="auto" w:fill="FFFFFF"/>
          <w:lang w:val="en-GB"/>
        </w:rPr>
      </w:pPr>
      <w:r w:rsidRPr="007C6517">
        <w:rPr>
          <w:shd w:val="clear" w:color="auto" w:fill="FFFFFF"/>
          <w:lang w:val="en-GB"/>
        </w:rPr>
        <w:t>False</w:t>
      </w:r>
    </w:p>
    <w:p w14:paraId="465ED933"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FBF6234" w14:textId="77777777" w:rsidR="007C6517" w:rsidRPr="007C6517" w:rsidRDefault="007C6517" w:rsidP="007C6517">
      <w:pPr>
        <w:ind w:left="360"/>
        <w:rPr>
          <w:b/>
          <w:bCs/>
          <w:lang w:val="en-US"/>
        </w:rPr>
      </w:pPr>
      <w:r w:rsidRPr="007C6517">
        <w:rPr>
          <w:b/>
          <w:bCs/>
          <w:lang w:val="en-US"/>
        </w:rPr>
        <w:t>Correct Answer:  A</w:t>
      </w:r>
    </w:p>
    <w:p w14:paraId="2C273537" w14:textId="77777777" w:rsidR="007C6517" w:rsidRPr="007C6517" w:rsidRDefault="007C6517" w:rsidP="007C6517">
      <w:pPr>
        <w:ind w:left="360"/>
        <w:rPr>
          <w:lang w:val="en-US"/>
        </w:rPr>
      </w:pPr>
      <w:r w:rsidRPr="007C6517">
        <w:rPr>
          <w:b/>
          <w:bCs/>
          <w:lang w:val="en-US"/>
        </w:rPr>
        <w:t xml:space="preserve">Explanation: </w:t>
      </w:r>
    </w:p>
    <w:p w14:paraId="77314E07"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6" w:history="1">
        <w:r w:rsidRPr="007C6517">
          <w:rPr>
            <w:color w:val="467886" w:themeColor="hyperlink"/>
            <w:u w:val="single"/>
            <w:lang w:val="en-GB"/>
          </w:rPr>
          <w:t>Exam Terraform Associate 004 topic 4 question 16 discussion - ExamTopics</w:t>
        </w:r>
      </w:hyperlink>
    </w:p>
    <w:p w14:paraId="398B5496"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138C3A7" w14:textId="77777777" w:rsidR="007C6517" w:rsidRPr="007C6517" w:rsidRDefault="007C6517" w:rsidP="007C6517">
      <w:pPr>
        <w:rPr>
          <w:shd w:val="clear" w:color="auto" w:fill="FFFFFF"/>
          <w:lang w:val="en-GB"/>
        </w:rPr>
      </w:pPr>
      <w:r w:rsidRPr="007C6517">
        <w:rPr>
          <w:shd w:val="clear" w:color="auto" w:fill="FFFFFF"/>
          <w:lang w:val="en-GB"/>
        </w:rPr>
        <w:t>You want to define multiple data disks as nested blocks inside the resource block for a virtual machine.</w:t>
      </w:r>
      <w:r w:rsidRPr="007C6517">
        <w:rPr>
          <w:shd w:val="clear" w:color="auto" w:fill="FFFFFF"/>
          <w:lang w:val="en-GB"/>
        </w:rPr>
        <w:br/>
      </w:r>
      <w:r w:rsidRPr="007C6517">
        <w:rPr>
          <w:b/>
          <w:bCs/>
          <w:shd w:val="clear" w:color="auto" w:fill="FFFFFF"/>
          <w:lang w:val="en-GB"/>
        </w:rPr>
        <w:t>What Terraform feature would help you define the blocks using the values in a variable?</w:t>
      </w:r>
    </w:p>
    <w:p w14:paraId="69B6AA3E" w14:textId="77777777" w:rsidR="007C6517" w:rsidRPr="007C6517" w:rsidRDefault="007C6517" w:rsidP="0032415B">
      <w:pPr>
        <w:numPr>
          <w:ilvl w:val="0"/>
          <w:numId w:val="37"/>
        </w:numPr>
        <w:contextualSpacing/>
        <w:rPr>
          <w:shd w:val="clear" w:color="auto" w:fill="FFFFFF"/>
          <w:lang w:val="en-GB"/>
        </w:rPr>
      </w:pPr>
      <w:r w:rsidRPr="007C6517">
        <w:rPr>
          <w:shd w:val="clear" w:color="auto" w:fill="FFFFFF"/>
          <w:lang w:val="en-GB"/>
        </w:rPr>
        <w:t>Count arguments</w:t>
      </w:r>
    </w:p>
    <w:p w14:paraId="1FADFECB" w14:textId="77777777" w:rsidR="007C6517" w:rsidRPr="007C6517" w:rsidRDefault="007C6517" w:rsidP="0032415B">
      <w:pPr>
        <w:numPr>
          <w:ilvl w:val="0"/>
          <w:numId w:val="37"/>
        </w:numPr>
        <w:contextualSpacing/>
        <w:rPr>
          <w:shd w:val="clear" w:color="auto" w:fill="FFFFFF"/>
          <w:lang w:val="en-GB"/>
        </w:rPr>
      </w:pPr>
      <w:r w:rsidRPr="007C6517">
        <w:rPr>
          <w:shd w:val="clear" w:color="auto" w:fill="FFFFFF"/>
          <w:lang w:val="en-GB"/>
        </w:rPr>
        <w:t>Collection functions</w:t>
      </w:r>
    </w:p>
    <w:p w14:paraId="7114654B" w14:textId="77777777" w:rsidR="007C6517" w:rsidRPr="007C6517" w:rsidRDefault="007C6517" w:rsidP="0032415B">
      <w:pPr>
        <w:numPr>
          <w:ilvl w:val="0"/>
          <w:numId w:val="37"/>
        </w:numPr>
        <w:contextualSpacing/>
        <w:rPr>
          <w:shd w:val="clear" w:color="auto" w:fill="FFFFFF"/>
          <w:lang w:val="en-GB"/>
        </w:rPr>
      </w:pPr>
      <w:r w:rsidRPr="007C6517">
        <w:rPr>
          <w:shd w:val="clear" w:color="auto" w:fill="FFFFFF"/>
          <w:lang w:val="en-GB"/>
        </w:rPr>
        <w:t>Local values</w:t>
      </w:r>
    </w:p>
    <w:p w14:paraId="367EED40" w14:textId="77777777" w:rsidR="007C6517" w:rsidRPr="007C6517" w:rsidRDefault="007C6517" w:rsidP="0032415B">
      <w:pPr>
        <w:numPr>
          <w:ilvl w:val="0"/>
          <w:numId w:val="37"/>
        </w:numPr>
        <w:contextualSpacing/>
        <w:rPr>
          <w:shd w:val="clear" w:color="auto" w:fill="FFFFFF"/>
          <w:lang w:val="en-GB"/>
        </w:rPr>
      </w:pPr>
      <w:r w:rsidRPr="007C6517">
        <w:rPr>
          <w:shd w:val="clear" w:color="auto" w:fill="FFFFFF"/>
          <w:lang w:val="en-GB"/>
        </w:rPr>
        <w:t>Dynamic blocks</w:t>
      </w:r>
    </w:p>
    <w:p w14:paraId="3E608598"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17F1EDCA" w14:textId="77777777" w:rsidR="007C6517" w:rsidRPr="007C6517" w:rsidRDefault="007C6517" w:rsidP="007C6517">
      <w:pPr>
        <w:ind w:left="360"/>
        <w:rPr>
          <w:b/>
          <w:bCs/>
          <w:lang w:val="en-US"/>
        </w:rPr>
      </w:pPr>
      <w:r w:rsidRPr="007C6517">
        <w:rPr>
          <w:b/>
          <w:bCs/>
          <w:lang w:val="en-US"/>
        </w:rPr>
        <w:t>Correct Answer:  D</w:t>
      </w:r>
    </w:p>
    <w:p w14:paraId="373C227E" w14:textId="77777777" w:rsidR="007C6517" w:rsidRPr="007C6517" w:rsidRDefault="007C6517" w:rsidP="007C6517">
      <w:pPr>
        <w:ind w:left="360"/>
        <w:rPr>
          <w:lang w:val="en-US"/>
        </w:rPr>
      </w:pPr>
      <w:r w:rsidRPr="007C6517">
        <w:rPr>
          <w:b/>
          <w:bCs/>
          <w:lang w:val="en-US"/>
        </w:rPr>
        <w:t xml:space="preserve">Explanation: </w:t>
      </w:r>
    </w:p>
    <w:p w14:paraId="190419E3"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7" w:history="1">
        <w:r w:rsidRPr="007C6517">
          <w:rPr>
            <w:color w:val="467886" w:themeColor="hyperlink"/>
            <w:u w:val="single"/>
            <w:lang w:val="en-GB"/>
          </w:rPr>
          <w:t>Exam Terraform Associate 004 topic 4 question 17 discussion - ExamTopics</w:t>
        </w:r>
      </w:hyperlink>
    </w:p>
    <w:p w14:paraId="4D61D256"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CCF01E9" w14:textId="77777777" w:rsidR="007C6517" w:rsidRDefault="007C6517" w:rsidP="007C6517">
      <w:pPr>
        <w:rPr>
          <w:shd w:val="clear" w:color="auto" w:fill="FFFFFF"/>
          <w:lang w:val="en-GB"/>
        </w:rPr>
      </w:pPr>
      <w:r w:rsidRPr="007C6517">
        <w:rPr>
          <w:shd w:val="clear" w:color="auto" w:fill="FFFFFF"/>
          <w:lang w:val="en-GB"/>
        </w:rPr>
        <w:t xml:space="preserve">You are creating a reusable Terraform configuration and want to include an optional </w:t>
      </w:r>
      <w:r w:rsidRPr="007C6517">
        <w:rPr>
          <w:b/>
          <w:bCs/>
          <w:shd w:val="clear" w:color="auto" w:fill="FFFFFF"/>
          <w:lang w:val="en-GB"/>
        </w:rPr>
        <w:t>billing_dept</w:t>
      </w:r>
      <w:r w:rsidRPr="007C6517">
        <w:rPr>
          <w:shd w:val="clear" w:color="auto" w:fill="FFFFFF"/>
          <w:lang w:val="en-GB"/>
        </w:rPr>
        <w:t xml:space="preserve"> </w:t>
      </w:r>
      <w:r w:rsidRPr="007C6517">
        <w:rPr>
          <w:b/>
          <w:bCs/>
          <w:shd w:val="clear" w:color="auto" w:fill="FFFFFF"/>
          <w:lang w:val="en-GB"/>
        </w:rPr>
        <w:t>tag</w:t>
      </w:r>
      <w:r w:rsidRPr="007C6517">
        <w:rPr>
          <w:shd w:val="clear" w:color="auto" w:fill="FFFFFF"/>
          <w:lang w:val="en-GB"/>
        </w:rPr>
        <w:t xml:space="preserve"> so your Finance team can track team-specific spending on resources.</w:t>
      </w:r>
      <w:r w:rsidRPr="007C6517">
        <w:rPr>
          <w:shd w:val="clear" w:color="auto" w:fill="FFFFFF"/>
          <w:lang w:val="en-GB"/>
        </w:rPr>
        <w:br/>
      </w:r>
      <w:r w:rsidRPr="007C6517">
        <w:rPr>
          <w:b/>
          <w:bCs/>
          <w:shd w:val="clear" w:color="auto" w:fill="FFFFFF"/>
          <w:lang w:val="en-GB"/>
        </w:rPr>
        <w:t>Which of the following billing_dept variable declarations will achieve this?</w:t>
      </w:r>
    </w:p>
    <w:tbl>
      <w:tblPr>
        <w:tblStyle w:val="TableGrid"/>
        <w:tblW w:w="0" w:type="auto"/>
        <w:tblInd w:w="279" w:type="dxa"/>
        <w:tblLook w:val="04A0" w:firstRow="1" w:lastRow="0" w:firstColumn="1" w:lastColumn="0" w:noHBand="0" w:noVBand="1"/>
      </w:tblPr>
      <w:tblGrid>
        <w:gridCol w:w="709"/>
        <w:gridCol w:w="3118"/>
      </w:tblGrid>
      <w:tr w:rsidR="00143C9E" w14:paraId="7DD57BEC" w14:textId="77777777" w:rsidTr="00974AFA">
        <w:tc>
          <w:tcPr>
            <w:tcW w:w="709" w:type="dxa"/>
          </w:tcPr>
          <w:p w14:paraId="34BEE2D1" w14:textId="6549DEEA" w:rsidR="00143C9E" w:rsidRDefault="00143C9E" w:rsidP="007C6517">
            <w:pPr>
              <w:rPr>
                <w:shd w:val="clear" w:color="auto" w:fill="FFFFFF"/>
                <w:lang w:val="en-GB"/>
              </w:rPr>
            </w:pPr>
            <w:r>
              <w:rPr>
                <w:shd w:val="clear" w:color="auto" w:fill="FFFFFF"/>
                <w:lang w:val="en-GB"/>
              </w:rPr>
              <w:t>A.</w:t>
            </w:r>
          </w:p>
        </w:tc>
        <w:tc>
          <w:tcPr>
            <w:tcW w:w="3118" w:type="dxa"/>
          </w:tcPr>
          <w:p w14:paraId="1A104937" w14:textId="3EDCB4D1" w:rsidR="00143C9E" w:rsidRPr="00BD4071" w:rsidRDefault="007C6517" w:rsidP="00143C9E">
            <w:pPr>
              <w:contextualSpacing/>
              <w:rPr>
                <w:b/>
                <w:bCs/>
                <w:shd w:val="clear" w:color="auto" w:fill="FFFFFF"/>
                <w:lang w:val="en-GB"/>
              </w:rPr>
            </w:pPr>
            <w:r w:rsidRPr="007C6517">
              <w:rPr>
                <w:b/>
                <w:bCs/>
                <w:shd w:val="clear" w:color="auto" w:fill="FFFFFF"/>
                <w:lang w:val="en-GB"/>
              </w:rPr>
              <w:t>variable “billing_dept” {</w:t>
            </w:r>
            <w:r w:rsidRPr="007C6517">
              <w:rPr>
                <w:b/>
                <w:bCs/>
                <w:shd w:val="clear" w:color="auto" w:fill="FFFFFF"/>
                <w:lang w:val="en-GB"/>
              </w:rPr>
              <w:br/>
            </w:r>
            <w:r w:rsidR="00143C9E" w:rsidRPr="00BD4071">
              <w:rPr>
                <w:b/>
                <w:bCs/>
                <w:shd w:val="clear" w:color="auto" w:fill="FFFFFF"/>
                <w:lang w:val="en-GB"/>
              </w:rPr>
              <w:t xml:space="preserve">  </w:t>
            </w:r>
            <w:r w:rsidRPr="007C6517">
              <w:rPr>
                <w:b/>
                <w:bCs/>
                <w:shd w:val="clear" w:color="auto" w:fill="FFFFFF"/>
                <w:lang w:val="en-GB"/>
              </w:rPr>
              <w:t>default = “”</w:t>
            </w:r>
            <w:r w:rsidRPr="007C6517">
              <w:rPr>
                <w:b/>
                <w:bCs/>
                <w:shd w:val="clear" w:color="auto" w:fill="FFFFFF"/>
                <w:lang w:val="en-GB"/>
              </w:rPr>
              <w:br/>
              <w:t>}</w:t>
            </w:r>
          </w:p>
        </w:tc>
      </w:tr>
      <w:tr w:rsidR="00143C9E" w:rsidRPr="00C87CF1" w14:paraId="1F18B290" w14:textId="77777777" w:rsidTr="00974AFA">
        <w:tc>
          <w:tcPr>
            <w:tcW w:w="709" w:type="dxa"/>
          </w:tcPr>
          <w:p w14:paraId="02000EBD" w14:textId="4D2204E1" w:rsidR="00143C9E" w:rsidRDefault="00143C9E" w:rsidP="007C6517">
            <w:pPr>
              <w:rPr>
                <w:shd w:val="clear" w:color="auto" w:fill="FFFFFF"/>
                <w:lang w:val="en-GB"/>
              </w:rPr>
            </w:pPr>
            <w:r>
              <w:rPr>
                <w:shd w:val="clear" w:color="auto" w:fill="FFFFFF"/>
                <w:lang w:val="en-GB"/>
              </w:rPr>
              <w:t>B.</w:t>
            </w:r>
          </w:p>
        </w:tc>
        <w:tc>
          <w:tcPr>
            <w:tcW w:w="3118" w:type="dxa"/>
          </w:tcPr>
          <w:p w14:paraId="574221D4" w14:textId="1F3B5598" w:rsidR="00143C9E" w:rsidRPr="00BD4071" w:rsidRDefault="007C6517" w:rsidP="00143C9E">
            <w:pPr>
              <w:contextualSpacing/>
              <w:rPr>
                <w:b/>
                <w:bCs/>
                <w:shd w:val="clear" w:color="auto" w:fill="FFFFFF"/>
                <w:lang w:val="en-GB"/>
              </w:rPr>
            </w:pPr>
            <w:r w:rsidRPr="007C6517">
              <w:rPr>
                <w:b/>
                <w:bCs/>
                <w:shd w:val="clear" w:color="auto" w:fill="FFFFFF"/>
                <w:lang w:val="en-GB"/>
              </w:rPr>
              <w:t>variable “billing_dept” {</w:t>
            </w:r>
            <w:r w:rsidRPr="007C6517">
              <w:rPr>
                <w:b/>
                <w:bCs/>
                <w:shd w:val="clear" w:color="auto" w:fill="FFFFFF"/>
                <w:lang w:val="en-GB"/>
              </w:rPr>
              <w:br/>
            </w:r>
            <w:r w:rsidR="00143C9E" w:rsidRPr="00BD4071">
              <w:rPr>
                <w:b/>
                <w:bCs/>
                <w:shd w:val="clear" w:color="auto" w:fill="FFFFFF"/>
                <w:lang w:val="en-GB"/>
              </w:rPr>
              <w:t xml:space="preserve">  </w:t>
            </w:r>
            <w:r w:rsidRPr="007C6517">
              <w:rPr>
                <w:b/>
                <w:bCs/>
                <w:shd w:val="clear" w:color="auto" w:fill="FFFFFF"/>
                <w:lang w:val="en-GB"/>
              </w:rPr>
              <w:t>type = optional(string)</w:t>
            </w:r>
            <w:r w:rsidRPr="007C6517">
              <w:rPr>
                <w:b/>
                <w:bCs/>
                <w:shd w:val="clear" w:color="auto" w:fill="FFFFFF"/>
                <w:lang w:val="en-GB"/>
              </w:rPr>
              <w:br/>
              <w:t>}</w:t>
            </w:r>
          </w:p>
        </w:tc>
      </w:tr>
      <w:tr w:rsidR="00143C9E" w:rsidRPr="00C87CF1" w14:paraId="0AB048C1" w14:textId="77777777" w:rsidTr="00974AFA">
        <w:tc>
          <w:tcPr>
            <w:tcW w:w="709" w:type="dxa"/>
          </w:tcPr>
          <w:p w14:paraId="1187020D" w14:textId="0D930C90" w:rsidR="00143C9E" w:rsidRDefault="00143C9E" w:rsidP="007C6517">
            <w:pPr>
              <w:rPr>
                <w:shd w:val="clear" w:color="auto" w:fill="FFFFFF"/>
                <w:lang w:val="en-GB"/>
              </w:rPr>
            </w:pPr>
            <w:r>
              <w:rPr>
                <w:shd w:val="clear" w:color="auto" w:fill="FFFFFF"/>
                <w:lang w:val="en-GB"/>
              </w:rPr>
              <w:t>C.</w:t>
            </w:r>
          </w:p>
        </w:tc>
        <w:tc>
          <w:tcPr>
            <w:tcW w:w="3118" w:type="dxa"/>
          </w:tcPr>
          <w:p w14:paraId="036667FF" w14:textId="7D8B3EA5" w:rsidR="00143C9E" w:rsidRPr="00BD4071" w:rsidRDefault="007C6517" w:rsidP="00143C9E">
            <w:pPr>
              <w:contextualSpacing/>
              <w:rPr>
                <w:b/>
                <w:bCs/>
                <w:shd w:val="clear" w:color="auto" w:fill="FFFFFF"/>
                <w:lang w:val="en-GB"/>
              </w:rPr>
            </w:pPr>
            <w:r w:rsidRPr="007C6517">
              <w:rPr>
                <w:b/>
                <w:bCs/>
                <w:shd w:val="clear" w:color="auto" w:fill="FFFFFF"/>
                <w:lang w:val="en-GB"/>
              </w:rPr>
              <w:t>variable “billing_dept” {</w:t>
            </w:r>
            <w:r w:rsidRPr="007C6517">
              <w:rPr>
                <w:b/>
                <w:bCs/>
                <w:shd w:val="clear" w:color="auto" w:fill="FFFFFF"/>
                <w:lang w:val="en-GB"/>
              </w:rPr>
              <w:br/>
            </w:r>
            <w:r w:rsidR="00143C9E" w:rsidRPr="00BD4071">
              <w:rPr>
                <w:b/>
                <w:bCs/>
                <w:shd w:val="clear" w:color="auto" w:fill="FFFFFF"/>
                <w:lang w:val="en-GB"/>
              </w:rPr>
              <w:t xml:space="preserve">  </w:t>
            </w:r>
            <w:r w:rsidRPr="007C6517">
              <w:rPr>
                <w:b/>
                <w:bCs/>
                <w:shd w:val="clear" w:color="auto" w:fill="FFFFFF"/>
                <w:lang w:val="en-GB"/>
              </w:rPr>
              <w:t>optional = true</w:t>
            </w:r>
            <w:r w:rsidRPr="007C6517">
              <w:rPr>
                <w:b/>
                <w:bCs/>
                <w:shd w:val="clear" w:color="auto" w:fill="FFFFFF"/>
                <w:lang w:val="en-GB"/>
              </w:rPr>
              <w:br/>
              <w:t>}</w:t>
            </w:r>
          </w:p>
        </w:tc>
      </w:tr>
      <w:tr w:rsidR="00143C9E" w:rsidRPr="00C87CF1" w14:paraId="30D4DBB6" w14:textId="77777777" w:rsidTr="00974AFA">
        <w:tc>
          <w:tcPr>
            <w:tcW w:w="709" w:type="dxa"/>
          </w:tcPr>
          <w:p w14:paraId="27E3C08C" w14:textId="38205D93" w:rsidR="00143C9E" w:rsidRDefault="00143C9E" w:rsidP="007C6517">
            <w:pPr>
              <w:rPr>
                <w:shd w:val="clear" w:color="auto" w:fill="FFFFFF"/>
                <w:lang w:val="en-GB"/>
              </w:rPr>
            </w:pPr>
            <w:r>
              <w:rPr>
                <w:shd w:val="clear" w:color="auto" w:fill="FFFFFF"/>
                <w:lang w:val="en-GB"/>
              </w:rPr>
              <w:lastRenderedPageBreak/>
              <w:t>D.</w:t>
            </w:r>
          </w:p>
        </w:tc>
        <w:tc>
          <w:tcPr>
            <w:tcW w:w="3118" w:type="dxa"/>
          </w:tcPr>
          <w:p w14:paraId="675E89AF" w14:textId="01E7BDCE" w:rsidR="00143C9E" w:rsidRPr="00BD4071" w:rsidRDefault="007C6517" w:rsidP="00143C9E">
            <w:pPr>
              <w:contextualSpacing/>
              <w:rPr>
                <w:b/>
                <w:bCs/>
                <w:shd w:val="clear" w:color="auto" w:fill="FFFFFF"/>
                <w:lang w:val="en-GB"/>
              </w:rPr>
            </w:pPr>
            <w:r w:rsidRPr="007C6517">
              <w:rPr>
                <w:b/>
                <w:bCs/>
                <w:shd w:val="clear" w:color="auto" w:fill="FFFFFF"/>
                <w:lang w:val="en-GB"/>
              </w:rPr>
              <w:t>variable “billing_dept” {</w:t>
            </w:r>
            <w:r w:rsidRPr="007C6517">
              <w:rPr>
                <w:b/>
                <w:bCs/>
                <w:shd w:val="clear" w:color="auto" w:fill="FFFFFF"/>
                <w:lang w:val="en-GB"/>
              </w:rPr>
              <w:br/>
            </w:r>
            <w:r w:rsidR="00143C9E" w:rsidRPr="00BD4071">
              <w:rPr>
                <w:b/>
                <w:bCs/>
                <w:shd w:val="clear" w:color="auto" w:fill="FFFFFF"/>
                <w:lang w:val="en-GB"/>
              </w:rPr>
              <w:t xml:space="preserve">  </w:t>
            </w:r>
            <w:r w:rsidRPr="007C6517">
              <w:rPr>
                <w:b/>
                <w:bCs/>
                <w:shd w:val="clear" w:color="auto" w:fill="FFFFFF"/>
                <w:lang w:val="en-GB"/>
              </w:rPr>
              <w:t>type = default</w:t>
            </w:r>
            <w:r w:rsidRPr="007C6517">
              <w:rPr>
                <w:b/>
                <w:bCs/>
                <w:shd w:val="clear" w:color="auto" w:fill="FFFFFF"/>
                <w:lang w:val="en-GB"/>
              </w:rPr>
              <w:br/>
              <w:t>}</w:t>
            </w:r>
          </w:p>
        </w:tc>
      </w:tr>
    </w:tbl>
    <w:p w14:paraId="53EEE6E7"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F1CFEA4" w14:textId="77777777" w:rsidR="007C6517" w:rsidRPr="007C6517" w:rsidRDefault="007C6517" w:rsidP="007C6517">
      <w:pPr>
        <w:ind w:left="360"/>
        <w:rPr>
          <w:b/>
          <w:bCs/>
          <w:lang w:val="en-US"/>
        </w:rPr>
      </w:pPr>
      <w:r w:rsidRPr="007C6517">
        <w:rPr>
          <w:b/>
          <w:bCs/>
          <w:lang w:val="en-US"/>
        </w:rPr>
        <w:t>Correct Answer:  A</w:t>
      </w:r>
    </w:p>
    <w:p w14:paraId="6661A16F" w14:textId="77777777" w:rsidR="007C6517" w:rsidRPr="007C6517" w:rsidRDefault="007C6517" w:rsidP="007C6517">
      <w:pPr>
        <w:ind w:left="360"/>
        <w:rPr>
          <w:lang w:val="en-US"/>
        </w:rPr>
      </w:pPr>
      <w:r w:rsidRPr="007C6517">
        <w:rPr>
          <w:b/>
          <w:bCs/>
          <w:lang w:val="en-US"/>
        </w:rPr>
        <w:t xml:space="preserve">Explanation: </w:t>
      </w:r>
    </w:p>
    <w:p w14:paraId="4A7B0095"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8" w:history="1">
        <w:r w:rsidRPr="007C6517">
          <w:rPr>
            <w:color w:val="467886" w:themeColor="hyperlink"/>
            <w:u w:val="single"/>
            <w:lang w:val="en-GB"/>
          </w:rPr>
          <w:t>Exam Terraform Associate 004 topic 4 question 18 discussion - ExamTopics</w:t>
        </w:r>
      </w:hyperlink>
    </w:p>
    <w:p w14:paraId="6BD22520"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77E72406" w14:textId="77777777" w:rsidR="007C6517" w:rsidRPr="007C6517" w:rsidRDefault="007C6517" w:rsidP="007C6517">
      <w:pPr>
        <w:rPr>
          <w:shd w:val="clear" w:color="auto" w:fill="FFFFFF"/>
          <w:lang w:val="en-GB"/>
        </w:rPr>
      </w:pPr>
      <w:r w:rsidRPr="007C6517">
        <w:rPr>
          <w:shd w:val="clear" w:color="auto" w:fill="FFFFFF"/>
          <w:lang w:val="en-GB"/>
        </w:rPr>
        <w:t xml:space="preserve">Part of a configuration is shown in the Exhibit space of this page. </w:t>
      </w:r>
    </w:p>
    <w:tbl>
      <w:tblPr>
        <w:tblStyle w:val="TableGrid"/>
        <w:tblW w:w="0" w:type="auto"/>
        <w:tblLook w:val="04A0" w:firstRow="1" w:lastRow="0" w:firstColumn="1" w:lastColumn="0" w:noHBand="0" w:noVBand="1"/>
      </w:tblPr>
      <w:tblGrid>
        <w:gridCol w:w="3397"/>
      </w:tblGrid>
      <w:tr w:rsidR="007C6517" w:rsidRPr="00C87CF1" w14:paraId="3310ED65" w14:textId="77777777" w:rsidTr="00D9489C">
        <w:tc>
          <w:tcPr>
            <w:tcW w:w="3397" w:type="dxa"/>
          </w:tcPr>
          <w:p w14:paraId="795DED7E" w14:textId="77777777" w:rsidR="007C6517" w:rsidRPr="00C14DF4" w:rsidRDefault="007C6517" w:rsidP="007C6517">
            <w:pPr>
              <w:rPr>
                <w:b/>
                <w:bCs/>
                <w:sz w:val="18"/>
                <w:szCs w:val="18"/>
                <w:shd w:val="clear" w:color="auto" w:fill="FFFFFF"/>
                <w:lang w:val="en-GB"/>
              </w:rPr>
            </w:pPr>
            <w:r w:rsidRPr="00C14DF4">
              <w:rPr>
                <w:b/>
                <w:bCs/>
                <w:sz w:val="18"/>
                <w:szCs w:val="18"/>
                <w:shd w:val="clear" w:color="auto" w:fill="FFFFFF"/>
                <w:lang w:val="en-GB"/>
              </w:rPr>
              <w:t xml:space="preserve">data “vsphere_datacenter” “dc” {} </w:t>
            </w:r>
          </w:p>
          <w:p w14:paraId="236CE998" w14:textId="77777777" w:rsidR="007C6517" w:rsidRPr="00C14DF4" w:rsidRDefault="007C6517" w:rsidP="007C6517">
            <w:pPr>
              <w:rPr>
                <w:b/>
                <w:bCs/>
                <w:sz w:val="18"/>
                <w:szCs w:val="18"/>
                <w:shd w:val="clear" w:color="auto" w:fill="FFFFFF"/>
                <w:lang w:val="en-GB"/>
              </w:rPr>
            </w:pPr>
            <w:r w:rsidRPr="00C14DF4">
              <w:rPr>
                <w:b/>
                <w:bCs/>
                <w:sz w:val="18"/>
                <w:szCs w:val="18"/>
                <w:shd w:val="clear" w:color="auto" w:fill="FFFFFF"/>
                <w:lang w:val="en-GB"/>
              </w:rPr>
              <w:t xml:space="preserve">resource “vsphere_folder” “parent” { </w:t>
            </w:r>
          </w:p>
          <w:p w14:paraId="244A3893" w14:textId="77777777" w:rsidR="007C6517" w:rsidRPr="00C14DF4" w:rsidRDefault="007C6517" w:rsidP="007C6517">
            <w:pPr>
              <w:rPr>
                <w:b/>
                <w:bCs/>
                <w:sz w:val="18"/>
                <w:szCs w:val="18"/>
                <w:shd w:val="clear" w:color="auto" w:fill="FFFFFF"/>
                <w:lang w:val="en-GB"/>
              </w:rPr>
            </w:pPr>
            <w:r w:rsidRPr="00C14DF4">
              <w:rPr>
                <w:b/>
                <w:bCs/>
                <w:sz w:val="18"/>
                <w:szCs w:val="18"/>
                <w:shd w:val="clear" w:color="auto" w:fill="FFFFFF"/>
                <w:lang w:val="en-GB"/>
              </w:rPr>
              <w:t xml:space="preserve">    path = “Production” </w:t>
            </w:r>
          </w:p>
          <w:p w14:paraId="4E691666" w14:textId="77777777" w:rsidR="007C6517" w:rsidRPr="00C14DF4" w:rsidRDefault="007C6517" w:rsidP="007C6517">
            <w:pPr>
              <w:rPr>
                <w:b/>
                <w:bCs/>
                <w:sz w:val="18"/>
                <w:szCs w:val="18"/>
                <w:shd w:val="clear" w:color="auto" w:fill="FFFFFF"/>
                <w:lang w:val="en-GB"/>
              </w:rPr>
            </w:pPr>
            <w:r w:rsidRPr="00C14DF4">
              <w:rPr>
                <w:b/>
                <w:bCs/>
                <w:sz w:val="18"/>
                <w:szCs w:val="18"/>
                <w:shd w:val="clear" w:color="auto" w:fill="FFFFFF"/>
                <w:lang w:val="en-GB"/>
              </w:rPr>
              <w:t xml:space="preserve">    type = “vm” </w:t>
            </w:r>
          </w:p>
          <w:p w14:paraId="308D2D55" w14:textId="77777777" w:rsidR="007C6517" w:rsidRPr="007C6517" w:rsidRDefault="007C6517" w:rsidP="007C6517">
            <w:pPr>
              <w:rPr>
                <w:shd w:val="clear" w:color="auto" w:fill="FFFFFF"/>
                <w:lang w:val="en-GB"/>
              </w:rPr>
            </w:pPr>
            <w:r w:rsidRPr="00C14DF4">
              <w:rPr>
                <w:b/>
                <w:bCs/>
                <w:sz w:val="18"/>
                <w:szCs w:val="18"/>
                <w:shd w:val="clear" w:color="auto" w:fill="FFFFFF"/>
                <w:lang w:val="en-GB"/>
              </w:rPr>
              <w:t xml:space="preserve">    datacenter_id = ____________________</w:t>
            </w:r>
            <w:r w:rsidRPr="00C14DF4">
              <w:rPr>
                <w:b/>
                <w:bCs/>
                <w:sz w:val="18"/>
                <w:szCs w:val="18"/>
                <w:shd w:val="clear" w:color="auto" w:fill="FFFFFF"/>
                <w:lang w:val="en-GB"/>
              </w:rPr>
              <w:br/>
              <w:t>}</w:t>
            </w:r>
          </w:p>
        </w:tc>
      </w:tr>
    </w:tbl>
    <w:p w14:paraId="2B701B87" w14:textId="77777777" w:rsidR="007C6517" w:rsidRPr="007C6517" w:rsidRDefault="007C6517" w:rsidP="007C6517">
      <w:pPr>
        <w:rPr>
          <w:shd w:val="clear" w:color="auto" w:fill="FFFFFF"/>
          <w:lang w:val="en-GB"/>
        </w:rPr>
      </w:pPr>
      <w:r w:rsidRPr="007C6517">
        <w:rPr>
          <w:shd w:val="clear" w:color="auto" w:fill="FFFFFF"/>
          <w:lang w:val="en-GB"/>
        </w:rPr>
        <w:br/>
        <w:t>You want to pass the</w:t>
      </w:r>
      <w:r w:rsidRPr="007C6517">
        <w:rPr>
          <w:b/>
          <w:bCs/>
          <w:shd w:val="clear" w:color="auto" w:fill="FFFFFF"/>
          <w:lang w:val="en-GB"/>
        </w:rPr>
        <w:t xml:space="preserve"> id </w:t>
      </w:r>
      <w:r w:rsidRPr="007C6517">
        <w:rPr>
          <w:shd w:val="clear" w:color="auto" w:fill="FFFFFF"/>
          <w:lang w:val="en-GB"/>
        </w:rPr>
        <w:t xml:space="preserve">of the </w:t>
      </w:r>
      <w:r w:rsidRPr="007C6517">
        <w:rPr>
          <w:b/>
          <w:bCs/>
          <w:shd w:val="clear" w:color="auto" w:fill="FFFFFF"/>
          <w:lang w:val="en-GB"/>
        </w:rPr>
        <w:t>vsphere_datacenter</w:t>
      </w:r>
      <w:r w:rsidRPr="007C6517">
        <w:rPr>
          <w:shd w:val="clear" w:color="auto" w:fill="FFFFFF"/>
          <w:lang w:val="en-GB"/>
        </w:rPr>
        <w:t xml:space="preserve"> data source to the </w:t>
      </w:r>
      <w:r w:rsidRPr="007C6517">
        <w:rPr>
          <w:b/>
          <w:bCs/>
          <w:shd w:val="clear" w:color="auto" w:fill="FFFFFF"/>
          <w:lang w:val="en-GB"/>
        </w:rPr>
        <w:t>datacenter_id</w:t>
      </w:r>
      <w:r w:rsidRPr="007C6517">
        <w:rPr>
          <w:shd w:val="clear" w:color="auto" w:fill="FFFFFF"/>
          <w:lang w:val="en-GB"/>
        </w:rPr>
        <w:t xml:space="preserve"> argument of the </w:t>
      </w:r>
      <w:r w:rsidRPr="007C6517">
        <w:rPr>
          <w:b/>
          <w:bCs/>
          <w:shd w:val="clear" w:color="auto" w:fill="FFFFFF"/>
          <w:lang w:val="en-GB"/>
        </w:rPr>
        <w:t>vsphere_folder</w:t>
      </w:r>
      <w:r w:rsidRPr="007C6517">
        <w:rPr>
          <w:shd w:val="clear" w:color="auto" w:fill="FFFFFF"/>
          <w:lang w:val="en-GB"/>
        </w:rPr>
        <w:t xml:space="preserve"> resource.</w:t>
      </w:r>
      <w:r w:rsidRPr="007C6517">
        <w:rPr>
          <w:shd w:val="clear" w:color="auto" w:fill="FFFFFF"/>
          <w:lang w:val="en-GB"/>
        </w:rPr>
        <w:br/>
      </w:r>
      <w:r w:rsidRPr="007C6517">
        <w:rPr>
          <w:b/>
          <w:bCs/>
          <w:shd w:val="clear" w:color="auto" w:fill="FFFFFF"/>
          <w:lang w:val="en-GB"/>
        </w:rPr>
        <w:t>Which reference would you use?</w:t>
      </w:r>
    </w:p>
    <w:p w14:paraId="06DCC9BC" w14:textId="77777777" w:rsidR="007C6517" w:rsidRPr="004E5774" w:rsidRDefault="007C6517" w:rsidP="0032415B">
      <w:pPr>
        <w:pStyle w:val="ListParagraph"/>
        <w:numPr>
          <w:ilvl w:val="0"/>
          <w:numId w:val="253"/>
        </w:numPr>
        <w:rPr>
          <w:shd w:val="clear" w:color="auto" w:fill="FFFFFF"/>
          <w:lang w:val="en-GB"/>
        </w:rPr>
      </w:pPr>
      <w:r w:rsidRPr="004E5774">
        <w:rPr>
          <w:shd w:val="clear" w:color="auto" w:fill="FFFFFF"/>
          <w:lang w:val="en-GB"/>
        </w:rPr>
        <w:t>data.vsphere_datacenter.dc</w:t>
      </w:r>
    </w:p>
    <w:p w14:paraId="5F33F3E8" w14:textId="77777777" w:rsidR="007C6517" w:rsidRPr="004E5774" w:rsidRDefault="007C6517" w:rsidP="0032415B">
      <w:pPr>
        <w:pStyle w:val="ListParagraph"/>
        <w:numPr>
          <w:ilvl w:val="0"/>
          <w:numId w:val="253"/>
        </w:numPr>
        <w:rPr>
          <w:shd w:val="clear" w:color="auto" w:fill="FFFFFF"/>
          <w:lang w:val="en-GB"/>
        </w:rPr>
      </w:pPr>
      <w:r w:rsidRPr="004E5774">
        <w:rPr>
          <w:shd w:val="clear" w:color="auto" w:fill="FFFFFF"/>
          <w:lang w:val="en-GB"/>
        </w:rPr>
        <w:t>data.vsphere_datacenter.dc.id</w:t>
      </w:r>
    </w:p>
    <w:p w14:paraId="6720F77A" w14:textId="77777777" w:rsidR="007C6517" w:rsidRPr="004E5774" w:rsidRDefault="007C6517" w:rsidP="0032415B">
      <w:pPr>
        <w:pStyle w:val="ListParagraph"/>
        <w:numPr>
          <w:ilvl w:val="0"/>
          <w:numId w:val="253"/>
        </w:numPr>
        <w:rPr>
          <w:shd w:val="clear" w:color="auto" w:fill="FFFFFF"/>
          <w:lang w:val="en-GB"/>
        </w:rPr>
      </w:pPr>
      <w:r w:rsidRPr="004E5774">
        <w:rPr>
          <w:shd w:val="clear" w:color="auto" w:fill="FFFFFF"/>
          <w:lang w:val="en-GB"/>
        </w:rPr>
        <w:t>vsphere_datacenter.dc.id</w:t>
      </w:r>
    </w:p>
    <w:p w14:paraId="76C2E83F" w14:textId="77777777" w:rsidR="007C6517" w:rsidRPr="004E5774" w:rsidRDefault="007C6517" w:rsidP="0032415B">
      <w:pPr>
        <w:pStyle w:val="ListParagraph"/>
        <w:numPr>
          <w:ilvl w:val="0"/>
          <w:numId w:val="253"/>
        </w:numPr>
        <w:rPr>
          <w:shd w:val="clear" w:color="auto" w:fill="FFFFFF"/>
          <w:lang w:val="en-US"/>
        </w:rPr>
      </w:pPr>
      <w:r w:rsidRPr="004E5774">
        <w:rPr>
          <w:shd w:val="clear" w:color="auto" w:fill="FFFFFF"/>
          <w:lang w:val="en-GB"/>
        </w:rPr>
        <w:t>data.dc.id</w:t>
      </w:r>
    </w:p>
    <w:p w14:paraId="2E54AC6D"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167AF0A" w14:textId="77777777" w:rsidR="007C6517" w:rsidRPr="007C6517" w:rsidRDefault="007C6517" w:rsidP="007C6517">
      <w:pPr>
        <w:ind w:left="360"/>
        <w:rPr>
          <w:b/>
          <w:bCs/>
          <w:lang w:val="en-US"/>
        </w:rPr>
      </w:pPr>
      <w:r w:rsidRPr="007C6517">
        <w:rPr>
          <w:b/>
          <w:bCs/>
          <w:lang w:val="en-US"/>
        </w:rPr>
        <w:t>Correct Answer:  B</w:t>
      </w:r>
    </w:p>
    <w:p w14:paraId="01B2B328" w14:textId="77777777" w:rsidR="007C6517" w:rsidRPr="007C6517" w:rsidRDefault="007C6517" w:rsidP="007C6517">
      <w:pPr>
        <w:ind w:left="360"/>
        <w:rPr>
          <w:lang w:val="en-US"/>
        </w:rPr>
      </w:pPr>
      <w:r w:rsidRPr="007C6517">
        <w:rPr>
          <w:b/>
          <w:bCs/>
          <w:lang w:val="en-US"/>
        </w:rPr>
        <w:t xml:space="preserve">Explanation: </w:t>
      </w:r>
    </w:p>
    <w:p w14:paraId="3F8FB291" w14:textId="77777777" w:rsidR="007C6517" w:rsidRPr="00CE29C5"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79" w:history="1">
        <w:r w:rsidRPr="007C6517">
          <w:rPr>
            <w:color w:val="467886" w:themeColor="hyperlink"/>
            <w:u w:val="single"/>
            <w:lang w:val="en-GB"/>
          </w:rPr>
          <w:t>Exam Terraform Associate 004 topic 4 question 19 discussion - ExamTopics</w:t>
        </w:r>
      </w:hyperlink>
    </w:p>
    <w:p w14:paraId="40593DDE" w14:textId="77777777" w:rsidR="005704C9" w:rsidRDefault="005704C9" w:rsidP="00807B82">
      <w:pPr>
        <w:pStyle w:val="Question"/>
        <w:rPr>
          <w:shd w:val="clear" w:color="auto" w:fill="FFFFFF"/>
        </w:rPr>
      </w:pPr>
      <w:r>
        <w:rPr>
          <w:shd w:val="clear" w:color="auto" w:fill="FFFFFF"/>
        </w:rPr>
        <w:t>Question.</w:t>
      </w:r>
    </w:p>
    <w:p w14:paraId="74C87116" w14:textId="77777777" w:rsidR="00E46010" w:rsidRPr="00E46010" w:rsidRDefault="00E46010" w:rsidP="00E46010">
      <w:pPr>
        <w:rPr>
          <w:shd w:val="clear" w:color="auto" w:fill="FFFFFF"/>
          <w:lang w:val="en-GB"/>
        </w:rPr>
      </w:pPr>
      <w:r w:rsidRPr="00E46010">
        <w:rPr>
          <w:shd w:val="clear" w:color="auto" w:fill="FFFFFF"/>
          <w:lang w:val="en-GB"/>
        </w:rPr>
        <w:t>Your Terraform configuration declares a variable, you want to enforce that its value meets your specific requirements, and you want to block the Terraform operation if it does not.</w:t>
      </w:r>
      <w:r w:rsidRPr="00E46010">
        <w:rPr>
          <w:shd w:val="clear" w:color="auto" w:fill="FFFFFF"/>
          <w:lang w:val="en-GB"/>
        </w:rPr>
        <w:br/>
      </w:r>
      <w:r w:rsidRPr="00E46010">
        <w:rPr>
          <w:shd w:val="clear" w:color="auto" w:fill="FFFFFF"/>
          <w:lang w:val="en-GB"/>
        </w:rPr>
        <w:br/>
      </w:r>
      <w:r w:rsidRPr="00E46010">
        <w:rPr>
          <w:b/>
          <w:bCs/>
          <w:shd w:val="clear" w:color="auto" w:fill="FFFFFF"/>
          <w:lang w:val="en-GB"/>
        </w:rPr>
        <w:t>What should you add to your configuration?</w:t>
      </w:r>
    </w:p>
    <w:p w14:paraId="48A74DCE" w14:textId="06898175" w:rsidR="00E46010" w:rsidRPr="00E46010" w:rsidRDefault="00E46010" w:rsidP="0032415B">
      <w:pPr>
        <w:pStyle w:val="ListParagraph"/>
        <w:numPr>
          <w:ilvl w:val="0"/>
          <w:numId w:val="260"/>
        </w:numPr>
        <w:rPr>
          <w:shd w:val="clear" w:color="auto" w:fill="FFFFFF"/>
          <w:lang w:val="en-GB"/>
        </w:rPr>
      </w:pPr>
      <w:r w:rsidRPr="00E46010">
        <w:rPr>
          <w:shd w:val="clear" w:color="auto" w:fill="FFFFFF"/>
          <w:lang w:val="en-GB"/>
        </w:rPr>
        <w:t>Add a top-level check block.</w:t>
      </w:r>
    </w:p>
    <w:p w14:paraId="5560B891" w14:textId="1320144E" w:rsidR="00E46010" w:rsidRPr="00E46010" w:rsidRDefault="00E46010" w:rsidP="0032415B">
      <w:pPr>
        <w:pStyle w:val="ListParagraph"/>
        <w:numPr>
          <w:ilvl w:val="0"/>
          <w:numId w:val="260"/>
        </w:numPr>
        <w:rPr>
          <w:shd w:val="clear" w:color="auto" w:fill="FFFFFF"/>
          <w:lang w:val="en-GB"/>
        </w:rPr>
      </w:pPr>
      <w:r w:rsidRPr="00E46010">
        <w:rPr>
          <w:shd w:val="clear" w:color="auto" w:fill="FFFFFF"/>
          <w:lang w:val="en-GB"/>
        </w:rPr>
        <w:t>Add a validation block to the variable block.</w:t>
      </w:r>
    </w:p>
    <w:p w14:paraId="7A957F9E" w14:textId="1140FF22" w:rsidR="00E46010" w:rsidRPr="00E46010" w:rsidRDefault="00E46010" w:rsidP="0032415B">
      <w:pPr>
        <w:pStyle w:val="ListParagraph"/>
        <w:numPr>
          <w:ilvl w:val="0"/>
          <w:numId w:val="260"/>
        </w:numPr>
        <w:rPr>
          <w:shd w:val="clear" w:color="auto" w:fill="FFFFFF"/>
          <w:lang w:val="en-GB"/>
        </w:rPr>
      </w:pPr>
      <w:r w:rsidRPr="00E46010">
        <w:rPr>
          <w:shd w:val="clear" w:color="auto" w:fill="FFFFFF"/>
          <w:lang w:val="en-GB"/>
        </w:rPr>
        <w:t>Add a top-level validation block.</w:t>
      </w:r>
    </w:p>
    <w:p w14:paraId="544DD4A5" w14:textId="760DDCA3" w:rsidR="00E46010" w:rsidRPr="00E46010" w:rsidRDefault="00E46010" w:rsidP="0032415B">
      <w:pPr>
        <w:pStyle w:val="ListParagraph"/>
        <w:numPr>
          <w:ilvl w:val="0"/>
          <w:numId w:val="260"/>
        </w:numPr>
        <w:rPr>
          <w:shd w:val="clear" w:color="auto" w:fill="FFFFFF"/>
          <w:lang w:val="en-GB"/>
        </w:rPr>
      </w:pPr>
      <w:r w:rsidRPr="00E46010">
        <w:rPr>
          <w:shd w:val="clear" w:color="auto" w:fill="FFFFFF"/>
          <w:lang w:val="en-GB"/>
        </w:rPr>
        <w:lastRenderedPageBreak/>
        <w:t>Add a check block to the variable block.</w:t>
      </w:r>
    </w:p>
    <w:p w14:paraId="3DD5FEF0" w14:textId="77777777" w:rsidR="005704C9" w:rsidRPr="009A381A" w:rsidRDefault="005704C9" w:rsidP="005704C9">
      <w:pPr>
        <w:pStyle w:val="Heading2"/>
        <w:ind w:left="0"/>
        <w:rPr>
          <w:lang w:val="en-US"/>
        </w:rPr>
      </w:pPr>
      <w:r>
        <w:rPr>
          <w:rStyle w:val="Heading2Char"/>
          <w:lang w:val="en-US"/>
        </w:rPr>
        <w:t>Answer</w:t>
      </w:r>
    </w:p>
    <w:p w14:paraId="55A20AD0" w14:textId="3047F69C" w:rsidR="005704C9" w:rsidRDefault="005704C9" w:rsidP="00807B82">
      <w:pPr>
        <w:ind w:left="360"/>
        <w:rPr>
          <w:b/>
          <w:bCs/>
          <w:lang w:val="en-US"/>
        </w:rPr>
      </w:pPr>
      <w:r w:rsidRPr="00357222">
        <w:rPr>
          <w:b/>
          <w:bCs/>
          <w:lang w:val="en-US"/>
        </w:rPr>
        <w:t>Correct Answer:</w:t>
      </w:r>
      <w:r>
        <w:rPr>
          <w:b/>
          <w:bCs/>
          <w:lang w:val="en-US"/>
        </w:rPr>
        <w:t xml:space="preserve">  </w:t>
      </w:r>
      <w:r w:rsidR="00006558">
        <w:rPr>
          <w:b/>
          <w:bCs/>
          <w:lang w:val="en-US"/>
        </w:rPr>
        <w:t>B</w:t>
      </w:r>
    </w:p>
    <w:p w14:paraId="4485AE4C" w14:textId="77777777" w:rsidR="005704C9" w:rsidRDefault="005704C9" w:rsidP="00807B82">
      <w:pPr>
        <w:ind w:left="360"/>
        <w:rPr>
          <w:b/>
          <w:bCs/>
          <w:lang w:val="en-US"/>
        </w:rPr>
      </w:pPr>
      <w:r>
        <w:rPr>
          <w:b/>
          <w:bCs/>
          <w:lang w:val="en-US"/>
        </w:rPr>
        <w:t xml:space="preserve">Explanation: </w:t>
      </w:r>
    </w:p>
    <w:p w14:paraId="6A99500B" w14:textId="663BBBD4" w:rsidR="00006558" w:rsidRPr="00006558" w:rsidRDefault="00006558" w:rsidP="00807B82">
      <w:pPr>
        <w:ind w:left="360"/>
        <w:rPr>
          <w:lang w:val="en-GB"/>
        </w:rPr>
      </w:pPr>
      <w:r w:rsidRPr="00006558">
        <w:rPr>
          <w:lang w:val="en-GB"/>
        </w:rPr>
        <w:t xml:space="preserve">A </w:t>
      </w:r>
      <w:r w:rsidRPr="00006558">
        <w:rPr>
          <w:b/>
          <w:bCs/>
          <w:lang w:val="en-GB"/>
        </w:rPr>
        <w:t>validation block inside a variable</w:t>
      </w:r>
      <w:r w:rsidRPr="00006558">
        <w:rPr>
          <w:lang w:val="en-GB"/>
        </w:rPr>
        <w:t xml:space="preserve"> is exactly how you enforce custom rules on variable values in Terraform. If the value doesn’t meet your conditions, Terraform will </w:t>
      </w:r>
      <w:r w:rsidRPr="00006558">
        <w:rPr>
          <w:b/>
          <w:bCs/>
          <w:lang w:val="en-GB"/>
        </w:rPr>
        <w:t>fail early</w:t>
      </w:r>
      <w:r w:rsidRPr="00006558">
        <w:rPr>
          <w:lang w:val="en-GB"/>
        </w:rPr>
        <w:t xml:space="preserve"> with your custom error message.</w:t>
      </w:r>
    </w:p>
    <w:p w14:paraId="577C6031" w14:textId="7C2B4CDB" w:rsidR="005704C9" w:rsidRPr="005704C9" w:rsidRDefault="005704C9"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80" w:history="1">
        <w:r w:rsidRPr="005704C9">
          <w:rPr>
            <w:rStyle w:val="Hyperlink"/>
            <w:lang w:val="en-GB"/>
          </w:rPr>
          <w:t>Exam Terraform Associate 004 topic 4 question 20 discussion - ExamTopics</w:t>
        </w:r>
      </w:hyperlink>
    </w:p>
    <w:p w14:paraId="62F577E4" w14:textId="77777777" w:rsidR="008E6971" w:rsidRDefault="008E6971" w:rsidP="00807B82">
      <w:pPr>
        <w:pStyle w:val="Question"/>
        <w:rPr>
          <w:shd w:val="clear" w:color="auto" w:fill="FFFFFF"/>
        </w:rPr>
      </w:pPr>
      <w:r>
        <w:rPr>
          <w:shd w:val="clear" w:color="auto" w:fill="FFFFFF"/>
        </w:rPr>
        <w:t>Question.</w:t>
      </w:r>
    </w:p>
    <w:p w14:paraId="1C3F0E82" w14:textId="77777777" w:rsidR="000D22F5" w:rsidRPr="000D22F5" w:rsidRDefault="000D22F5" w:rsidP="000D22F5">
      <w:pPr>
        <w:rPr>
          <w:shd w:val="clear" w:color="auto" w:fill="FFFFFF"/>
          <w:lang w:val="en-GB"/>
        </w:rPr>
      </w:pPr>
      <w:r w:rsidRPr="000D22F5">
        <w:rPr>
          <w:shd w:val="clear" w:color="auto" w:fill="FFFFFF"/>
          <w:lang w:val="en-GB"/>
        </w:rPr>
        <w:t xml:space="preserve">Running </w:t>
      </w:r>
      <w:r w:rsidRPr="000D22F5">
        <w:rPr>
          <w:b/>
          <w:bCs/>
          <w:i/>
          <w:iCs/>
          <w:shd w:val="clear" w:color="auto" w:fill="FFFFFF"/>
          <w:lang w:val="en-GB"/>
        </w:rPr>
        <w:t>terraform fmt</w:t>
      </w:r>
      <w:r w:rsidRPr="000D22F5">
        <w:rPr>
          <w:shd w:val="clear" w:color="auto" w:fill="FFFFFF"/>
          <w:lang w:val="en-GB"/>
        </w:rPr>
        <w:t xml:space="preserve"> without any flags in a directory with Terraform configuration files will check the formatting of those files, but will never change them.</w:t>
      </w:r>
    </w:p>
    <w:p w14:paraId="3A1C4EF8" w14:textId="6AED384C" w:rsidR="000D22F5" w:rsidRPr="000D22F5" w:rsidRDefault="000D22F5" w:rsidP="0032415B">
      <w:pPr>
        <w:pStyle w:val="ListParagraph"/>
        <w:numPr>
          <w:ilvl w:val="0"/>
          <w:numId w:val="100"/>
        </w:numPr>
        <w:rPr>
          <w:shd w:val="clear" w:color="auto" w:fill="FFFFFF"/>
          <w:lang w:val="en-GB"/>
        </w:rPr>
      </w:pPr>
      <w:r w:rsidRPr="000D22F5">
        <w:rPr>
          <w:shd w:val="clear" w:color="auto" w:fill="FFFFFF"/>
          <w:lang w:val="en-GB"/>
        </w:rPr>
        <w:t>True</w:t>
      </w:r>
    </w:p>
    <w:p w14:paraId="6B0E4D58" w14:textId="1D9C8F6D" w:rsidR="000D22F5" w:rsidRPr="000D22F5" w:rsidRDefault="000D22F5" w:rsidP="0032415B">
      <w:pPr>
        <w:pStyle w:val="ListParagraph"/>
        <w:numPr>
          <w:ilvl w:val="0"/>
          <w:numId w:val="100"/>
        </w:numPr>
        <w:rPr>
          <w:shd w:val="clear" w:color="auto" w:fill="FFFFFF"/>
          <w:lang w:val="en-GB"/>
        </w:rPr>
      </w:pPr>
      <w:r w:rsidRPr="000D22F5">
        <w:rPr>
          <w:shd w:val="clear" w:color="auto" w:fill="FFFFFF"/>
          <w:lang w:val="en-GB"/>
        </w:rPr>
        <w:t>False</w:t>
      </w:r>
    </w:p>
    <w:p w14:paraId="2DFA6BAB" w14:textId="77777777" w:rsidR="008E6971" w:rsidRPr="009A381A" w:rsidRDefault="008E6971" w:rsidP="008E6971">
      <w:pPr>
        <w:pStyle w:val="Heading2"/>
        <w:ind w:left="0"/>
        <w:rPr>
          <w:lang w:val="en-US"/>
        </w:rPr>
      </w:pPr>
      <w:r>
        <w:rPr>
          <w:rStyle w:val="Heading2Char"/>
          <w:lang w:val="en-US"/>
        </w:rPr>
        <w:t>Answer</w:t>
      </w:r>
    </w:p>
    <w:p w14:paraId="7B01525D" w14:textId="2BF54566" w:rsidR="008E6971" w:rsidRDefault="008E6971" w:rsidP="00807B82">
      <w:pPr>
        <w:ind w:left="360"/>
        <w:rPr>
          <w:b/>
          <w:bCs/>
          <w:lang w:val="en-US"/>
        </w:rPr>
      </w:pPr>
      <w:r w:rsidRPr="00357222">
        <w:rPr>
          <w:b/>
          <w:bCs/>
          <w:lang w:val="en-US"/>
        </w:rPr>
        <w:t>Correct Answer:</w:t>
      </w:r>
      <w:r>
        <w:rPr>
          <w:b/>
          <w:bCs/>
          <w:lang w:val="en-US"/>
        </w:rPr>
        <w:t xml:space="preserve">  </w:t>
      </w:r>
      <w:r w:rsidR="000D22F5">
        <w:rPr>
          <w:b/>
          <w:bCs/>
          <w:lang w:val="en-US"/>
        </w:rPr>
        <w:t>B</w:t>
      </w:r>
    </w:p>
    <w:p w14:paraId="7CC1B26B" w14:textId="77777777" w:rsidR="008E6971" w:rsidRPr="00192E72" w:rsidRDefault="008E6971" w:rsidP="00807B82">
      <w:pPr>
        <w:ind w:left="360"/>
        <w:rPr>
          <w:lang w:val="en-US"/>
        </w:rPr>
      </w:pPr>
      <w:r>
        <w:rPr>
          <w:b/>
          <w:bCs/>
          <w:lang w:val="en-US"/>
        </w:rPr>
        <w:t xml:space="preserve">Explanation: </w:t>
      </w:r>
    </w:p>
    <w:p w14:paraId="2DE69DCC" w14:textId="18DEFD67" w:rsidR="008E6971" w:rsidRPr="008E6971" w:rsidRDefault="008E6971"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81" w:history="1">
        <w:r w:rsidRPr="008E6971">
          <w:rPr>
            <w:rStyle w:val="Hyperlink"/>
            <w:lang w:val="en-GB"/>
          </w:rPr>
          <w:t>Exam Terraform Associate 004 topic 4 question 21 discussion - ExamTopics</w:t>
        </w:r>
      </w:hyperlink>
    </w:p>
    <w:p w14:paraId="23F82461" w14:textId="77777777" w:rsidR="00C22507" w:rsidRDefault="00C22507" w:rsidP="00807B82">
      <w:pPr>
        <w:pStyle w:val="Question"/>
        <w:rPr>
          <w:shd w:val="clear" w:color="auto" w:fill="FFFFFF"/>
        </w:rPr>
      </w:pPr>
      <w:r>
        <w:rPr>
          <w:shd w:val="clear" w:color="auto" w:fill="FFFFFF"/>
        </w:rPr>
        <w:t>Question.</w:t>
      </w:r>
    </w:p>
    <w:p w14:paraId="322C9E83" w14:textId="77777777" w:rsidR="00BE7BFB" w:rsidRPr="00BE7BFB" w:rsidRDefault="00BE7BFB" w:rsidP="00BE7BFB">
      <w:pPr>
        <w:rPr>
          <w:shd w:val="clear" w:color="auto" w:fill="FFFFFF"/>
          <w:lang w:val="en-GB"/>
        </w:rPr>
      </w:pPr>
      <w:r w:rsidRPr="00BE7BFB">
        <w:rPr>
          <w:shd w:val="clear" w:color="auto" w:fill="FFFFFF"/>
          <w:lang w:val="en-GB"/>
        </w:rPr>
        <w:t>You want to retrieve the ID of an existing cloud resource for use in your Terraform configuration.</w:t>
      </w:r>
      <w:r w:rsidRPr="00BE7BFB">
        <w:rPr>
          <w:shd w:val="clear" w:color="auto" w:fill="FFFFFF"/>
          <w:lang w:val="en-GB"/>
        </w:rPr>
        <w:br/>
      </w:r>
      <w:r w:rsidRPr="00BE7BFB">
        <w:rPr>
          <w:shd w:val="clear" w:color="auto" w:fill="FFFFFF"/>
          <w:lang w:val="en-GB"/>
        </w:rPr>
        <w:br/>
      </w:r>
      <w:r w:rsidRPr="009C3E81">
        <w:rPr>
          <w:b/>
          <w:bCs/>
          <w:shd w:val="clear" w:color="auto" w:fill="FFFFFF"/>
          <w:lang w:val="en-GB"/>
        </w:rPr>
        <w:t>Which block type would you use?</w:t>
      </w:r>
    </w:p>
    <w:p w14:paraId="74C9D4D7" w14:textId="03FCB5B6" w:rsidR="00BE7BFB" w:rsidRPr="00BE7BFB" w:rsidRDefault="00BE7BFB" w:rsidP="0032415B">
      <w:pPr>
        <w:pStyle w:val="ListParagraph"/>
        <w:numPr>
          <w:ilvl w:val="0"/>
          <w:numId w:val="101"/>
        </w:numPr>
        <w:rPr>
          <w:shd w:val="clear" w:color="auto" w:fill="FFFFFF"/>
          <w:lang w:val="en-GB"/>
        </w:rPr>
      </w:pPr>
      <w:r w:rsidRPr="00BE7BFB">
        <w:rPr>
          <w:shd w:val="clear" w:color="auto" w:fill="FFFFFF"/>
          <w:lang w:val="en-GB"/>
        </w:rPr>
        <w:t>resource</w:t>
      </w:r>
    </w:p>
    <w:p w14:paraId="7DF7205B" w14:textId="69B85684" w:rsidR="00BE7BFB" w:rsidRPr="00BE7BFB" w:rsidRDefault="00BE7BFB" w:rsidP="0032415B">
      <w:pPr>
        <w:pStyle w:val="ListParagraph"/>
        <w:numPr>
          <w:ilvl w:val="0"/>
          <w:numId w:val="101"/>
        </w:numPr>
        <w:rPr>
          <w:shd w:val="clear" w:color="auto" w:fill="FFFFFF"/>
          <w:lang w:val="en-GB"/>
        </w:rPr>
      </w:pPr>
      <w:r w:rsidRPr="00BE7BFB">
        <w:rPr>
          <w:shd w:val="clear" w:color="auto" w:fill="FFFFFF"/>
          <w:lang w:val="en-GB"/>
        </w:rPr>
        <w:t>import</w:t>
      </w:r>
    </w:p>
    <w:p w14:paraId="0CA144C3" w14:textId="15A28DB4" w:rsidR="00BE7BFB" w:rsidRPr="00BE7BFB" w:rsidRDefault="00BE7BFB" w:rsidP="0032415B">
      <w:pPr>
        <w:pStyle w:val="ListParagraph"/>
        <w:numPr>
          <w:ilvl w:val="0"/>
          <w:numId w:val="101"/>
        </w:numPr>
        <w:rPr>
          <w:shd w:val="clear" w:color="auto" w:fill="FFFFFF"/>
          <w:lang w:val="en-GB"/>
        </w:rPr>
      </w:pPr>
      <w:r w:rsidRPr="00BE7BFB">
        <w:rPr>
          <w:shd w:val="clear" w:color="auto" w:fill="FFFFFF"/>
          <w:lang w:val="en-GB"/>
        </w:rPr>
        <w:t>data</w:t>
      </w:r>
    </w:p>
    <w:p w14:paraId="21D7B081" w14:textId="7C5BC3D7" w:rsidR="00BE7BFB" w:rsidRPr="00BE7BFB" w:rsidRDefault="00BE7BFB" w:rsidP="0032415B">
      <w:pPr>
        <w:pStyle w:val="ListParagraph"/>
        <w:numPr>
          <w:ilvl w:val="0"/>
          <w:numId w:val="101"/>
        </w:numPr>
        <w:rPr>
          <w:shd w:val="clear" w:color="auto" w:fill="FFFFFF"/>
          <w:lang w:val="en-GB"/>
        </w:rPr>
      </w:pPr>
      <w:r w:rsidRPr="00BE7BFB">
        <w:rPr>
          <w:shd w:val="clear" w:color="auto" w:fill="FFFFFF"/>
          <w:lang w:val="en-GB"/>
        </w:rPr>
        <w:t>output</w:t>
      </w:r>
    </w:p>
    <w:p w14:paraId="4E656B3C" w14:textId="77777777" w:rsidR="00C22507" w:rsidRPr="009A381A" w:rsidRDefault="00C22507" w:rsidP="00C22507">
      <w:pPr>
        <w:pStyle w:val="Heading2"/>
        <w:ind w:left="0"/>
        <w:rPr>
          <w:lang w:val="en-US"/>
        </w:rPr>
      </w:pPr>
      <w:r>
        <w:rPr>
          <w:rStyle w:val="Heading2Char"/>
          <w:lang w:val="en-US"/>
        </w:rPr>
        <w:t>Answer</w:t>
      </w:r>
    </w:p>
    <w:p w14:paraId="23CFB60A" w14:textId="5CB5D86C" w:rsidR="00C22507" w:rsidRDefault="00C22507" w:rsidP="00807B82">
      <w:pPr>
        <w:ind w:left="360"/>
        <w:rPr>
          <w:b/>
          <w:bCs/>
          <w:lang w:val="en-US"/>
        </w:rPr>
      </w:pPr>
      <w:r w:rsidRPr="00357222">
        <w:rPr>
          <w:b/>
          <w:bCs/>
          <w:lang w:val="en-US"/>
        </w:rPr>
        <w:t>Correct Answer:</w:t>
      </w:r>
      <w:r>
        <w:rPr>
          <w:b/>
          <w:bCs/>
          <w:lang w:val="en-US"/>
        </w:rPr>
        <w:t xml:space="preserve">  </w:t>
      </w:r>
      <w:r w:rsidR="003B0509">
        <w:rPr>
          <w:b/>
          <w:bCs/>
          <w:lang w:val="en-US"/>
        </w:rPr>
        <w:t>C</w:t>
      </w:r>
    </w:p>
    <w:p w14:paraId="72876962" w14:textId="77777777" w:rsidR="00C22507" w:rsidRPr="00192E72" w:rsidRDefault="00C22507" w:rsidP="00807B82">
      <w:pPr>
        <w:ind w:left="360"/>
        <w:rPr>
          <w:lang w:val="en-US"/>
        </w:rPr>
      </w:pPr>
      <w:r>
        <w:rPr>
          <w:b/>
          <w:bCs/>
          <w:lang w:val="en-US"/>
        </w:rPr>
        <w:t xml:space="preserve">Explanation: </w:t>
      </w:r>
    </w:p>
    <w:p w14:paraId="4FE2C6F1" w14:textId="206A3CE1" w:rsidR="00C22507" w:rsidRPr="00BE7BFB" w:rsidRDefault="00C22507"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82" w:history="1">
        <w:r w:rsidR="00BE7BFB" w:rsidRPr="00BE7BFB">
          <w:rPr>
            <w:rStyle w:val="Hyperlink"/>
            <w:lang w:val="en-GB"/>
          </w:rPr>
          <w:t>Exam Terraform Associate 004 topic 4 question 22 discussion - ExamTopics</w:t>
        </w:r>
      </w:hyperlink>
    </w:p>
    <w:p w14:paraId="06C22A06"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61D2DC07" w14:textId="77777777" w:rsidR="007C6517" w:rsidRPr="007C6517" w:rsidRDefault="007C6517" w:rsidP="007C6517">
      <w:pPr>
        <w:rPr>
          <w:shd w:val="clear" w:color="auto" w:fill="FFFFFF"/>
          <w:lang w:val="en-GB"/>
        </w:rPr>
      </w:pPr>
      <w:r w:rsidRPr="007C6517">
        <w:rPr>
          <w:shd w:val="clear" w:color="auto" w:fill="FFFFFF"/>
          <w:lang w:val="en-GB"/>
        </w:rPr>
        <w:t xml:space="preserve">Your configuration contains a module block that references a module from the Terraform registry, and sets the version argument to </w:t>
      </w:r>
      <w:r w:rsidRPr="00A76147">
        <w:rPr>
          <w:b/>
          <w:bCs/>
          <w:shd w:val="clear" w:color="auto" w:fill="FFFFFF"/>
          <w:lang w:val="en-GB"/>
        </w:rPr>
        <w:t>1.0</w:t>
      </w:r>
      <w:r w:rsidRPr="007C6517">
        <w:rPr>
          <w:shd w:val="clear" w:color="auto" w:fill="FFFFFF"/>
          <w:lang w:val="en-GB"/>
        </w:rPr>
        <w:t xml:space="preserve">. You just published a new version of the module and updated your configuration to point to version </w:t>
      </w:r>
      <w:r w:rsidRPr="00A76147">
        <w:rPr>
          <w:b/>
          <w:bCs/>
          <w:shd w:val="clear" w:color="auto" w:fill="FFFFFF"/>
          <w:lang w:val="en-GB"/>
        </w:rPr>
        <w:t>1.1</w:t>
      </w:r>
      <w:r w:rsidRPr="007C6517">
        <w:rPr>
          <w:shd w:val="clear" w:color="auto" w:fill="FFFFFF"/>
          <w:lang w:val="en-GB"/>
        </w:rPr>
        <w:t>.</w:t>
      </w:r>
      <w:r w:rsidRPr="007C6517">
        <w:rPr>
          <w:shd w:val="clear" w:color="auto" w:fill="FFFFFF"/>
          <w:lang w:val="en-GB"/>
        </w:rPr>
        <w:br/>
      </w:r>
      <w:r w:rsidRPr="007C6517">
        <w:rPr>
          <w:b/>
          <w:bCs/>
          <w:shd w:val="clear" w:color="auto" w:fill="FFFFFF"/>
          <w:lang w:val="en-GB"/>
        </w:rPr>
        <w:t>Which command must be run to install the new version?</w:t>
      </w:r>
    </w:p>
    <w:p w14:paraId="714FED0E" w14:textId="77777777" w:rsidR="007C6517" w:rsidRPr="007C6517" w:rsidRDefault="007C6517" w:rsidP="0032415B">
      <w:pPr>
        <w:numPr>
          <w:ilvl w:val="0"/>
          <w:numId w:val="39"/>
        </w:numPr>
        <w:contextualSpacing/>
        <w:rPr>
          <w:shd w:val="clear" w:color="auto" w:fill="FFFFFF"/>
          <w:lang w:val="en-GB"/>
        </w:rPr>
      </w:pPr>
      <w:r w:rsidRPr="007C6517">
        <w:rPr>
          <w:shd w:val="clear" w:color="auto" w:fill="FFFFFF"/>
          <w:lang w:val="en-GB"/>
        </w:rPr>
        <w:t>terraform apply</w:t>
      </w:r>
    </w:p>
    <w:p w14:paraId="22461D3C" w14:textId="77777777" w:rsidR="007C6517" w:rsidRPr="007C6517" w:rsidRDefault="007C6517" w:rsidP="0032415B">
      <w:pPr>
        <w:numPr>
          <w:ilvl w:val="0"/>
          <w:numId w:val="39"/>
        </w:numPr>
        <w:contextualSpacing/>
        <w:rPr>
          <w:shd w:val="clear" w:color="auto" w:fill="FFFFFF"/>
          <w:lang w:val="en-GB"/>
        </w:rPr>
      </w:pPr>
      <w:r w:rsidRPr="007C6517">
        <w:rPr>
          <w:shd w:val="clear" w:color="auto" w:fill="FFFFFF"/>
          <w:lang w:val="en-GB"/>
        </w:rPr>
        <w:t>terraform init</w:t>
      </w:r>
    </w:p>
    <w:p w14:paraId="76DC570B" w14:textId="77777777" w:rsidR="007C6517" w:rsidRPr="007C6517" w:rsidRDefault="007C6517" w:rsidP="0032415B">
      <w:pPr>
        <w:numPr>
          <w:ilvl w:val="0"/>
          <w:numId w:val="39"/>
        </w:numPr>
        <w:contextualSpacing/>
        <w:rPr>
          <w:shd w:val="clear" w:color="auto" w:fill="FFFFFF"/>
          <w:lang w:val="en-GB"/>
        </w:rPr>
      </w:pPr>
      <w:r w:rsidRPr="007C6517">
        <w:rPr>
          <w:shd w:val="clear" w:color="auto" w:fill="FFFFFF"/>
          <w:lang w:val="en-GB"/>
        </w:rPr>
        <w:t>terraform plan</w:t>
      </w:r>
    </w:p>
    <w:p w14:paraId="7E042F70" w14:textId="77777777" w:rsidR="007C6517" w:rsidRPr="007C6517" w:rsidRDefault="007C6517" w:rsidP="0032415B">
      <w:pPr>
        <w:numPr>
          <w:ilvl w:val="0"/>
          <w:numId w:val="39"/>
        </w:numPr>
        <w:contextualSpacing/>
        <w:rPr>
          <w:shd w:val="clear" w:color="auto" w:fill="FFFFFF"/>
          <w:lang w:val="en-US"/>
        </w:rPr>
      </w:pPr>
      <w:r w:rsidRPr="007C6517">
        <w:rPr>
          <w:shd w:val="clear" w:color="auto" w:fill="FFFFFF"/>
          <w:lang w:val="en-GB"/>
        </w:rPr>
        <w:t>terraform modules</w:t>
      </w:r>
    </w:p>
    <w:p w14:paraId="019CD201"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8311CA5" w14:textId="77777777" w:rsidR="007C6517" w:rsidRPr="007C6517" w:rsidRDefault="007C6517" w:rsidP="007C6517">
      <w:pPr>
        <w:ind w:left="360"/>
        <w:rPr>
          <w:b/>
          <w:bCs/>
          <w:lang w:val="en-US"/>
        </w:rPr>
      </w:pPr>
      <w:r w:rsidRPr="007C6517">
        <w:rPr>
          <w:b/>
          <w:bCs/>
          <w:lang w:val="en-US"/>
        </w:rPr>
        <w:t>Correct Answer:  B</w:t>
      </w:r>
    </w:p>
    <w:p w14:paraId="0F24CD32" w14:textId="77777777" w:rsidR="007C6517" w:rsidRPr="007C6517" w:rsidRDefault="007C6517" w:rsidP="007C6517">
      <w:pPr>
        <w:ind w:left="360"/>
        <w:rPr>
          <w:lang w:val="en-US"/>
        </w:rPr>
      </w:pPr>
      <w:r w:rsidRPr="007C6517">
        <w:rPr>
          <w:b/>
          <w:bCs/>
          <w:lang w:val="en-US"/>
        </w:rPr>
        <w:t xml:space="preserve">Explanation: </w:t>
      </w:r>
    </w:p>
    <w:p w14:paraId="11E0C1B9"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83" w:history="1">
        <w:r w:rsidRPr="007C6517">
          <w:rPr>
            <w:color w:val="467886" w:themeColor="hyperlink"/>
            <w:u w:val="single"/>
            <w:lang w:val="en-GB"/>
          </w:rPr>
          <w:t>Exam Terraform Associate 004 topic 5 question 1 discussion - ExamTopics</w:t>
        </w:r>
      </w:hyperlink>
    </w:p>
    <w:p w14:paraId="76747F6A"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E4901F6" w14:textId="77777777" w:rsidR="007C6517" w:rsidRPr="007C6517" w:rsidRDefault="007C6517" w:rsidP="007C6517">
      <w:pPr>
        <w:rPr>
          <w:shd w:val="clear" w:color="auto" w:fill="FFFFFF"/>
          <w:lang w:val="en-GB"/>
        </w:rPr>
      </w:pPr>
      <w:r w:rsidRPr="007C6517">
        <w:rPr>
          <w:shd w:val="clear" w:color="auto" w:fill="FFFFFF"/>
          <w:lang w:val="en-GB"/>
        </w:rPr>
        <w:t>If one of your modules uses a local value, you can expose that value to callers of the module by defining a terraform output in the module’s configuration.</w:t>
      </w:r>
    </w:p>
    <w:p w14:paraId="01DD2F56" w14:textId="77777777" w:rsidR="007C6517" w:rsidRPr="007C6517" w:rsidRDefault="007C6517" w:rsidP="0032415B">
      <w:pPr>
        <w:numPr>
          <w:ilvl w:val="0"/>
          <w:numId w:val="38"/>
        </w:numPr>
        <w:contextualSpacing/>
        <w:rPr>
          <w:shd w:val="clear" w:color="auto" w:fill="FFFFFF"/>
          <w:lang w:val="en-GB"/>
        </w:rPr>
      </w:pPr>
      <w:r w:rsidRPr="007C6517">
        <w:rPr>
          <w:shd w:val="clear" w:color="auto" w:fill="FFFFFF"/>
          <w:lang w:val="en-GB"/>
        </w:rPr>
        <w:t>True</w:t>
      </w:r>
    </w:p>
    <w:p w14:paraId="1D6D9830" w14:textId="77777777" w:rsidR="007C6517" w:rsidRPr="007C6517" w:rsidRDefault="007C6517" w:rsidP="0032415B">
      <w:pPr>
        <w:numPr>
          <w:ilvl w:val="0"/>
          <w:numId w:val="38"/>
        </w:numPr>
        <w:contextualSpacing/>
        <w:rPr>
          <w:shd w:val="clear" w:color="auto" w:fill="FFFFFF"/>
          <w:lang w:val="en-GB"/>
        </w:rPr>
      </w:pPr>
      <w:r w:rsidRPr="007C6517">
        <w:rPr>
          <w:shd w:val="clear" w:color="auto" w:fill="FFFFFF"/>
          <w:lang w:val="en-GB"/>
        </w:rPr>
        <w:t>False</w:t>
      </w:r>
    </w:p>
    <w:p w14:paraId="107427C9"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326F2EE" w14:textId="77777777" w:rsidR="007C6517" w:rsidRPr="007C6517" w:rsidRDefault="007C6517" w:rsidP="007C6517">
      <w:pPr>
        <w:ind w:left="360"/>
        <w:rPr>
          <w:b/>
          <w:bCs/>
          <w:lang w:val="en-US"/>
        </w:rPr>
      </w:pPr>
      <w:r w:rsidRPr="007C6517">
        <w:rPr>
          <w:b/>
          <w:bCs/>
          <w:lang w:val="en-US"/>
        </w:rPr>
        <w:t>Correct Answer:  A</w:t>
      </w:r>
    </w:p>
    <w:p w14:paraId="1842750C" w14:textId="77777777" w:rsidR="007C6517" w:rsidRPr="007C6517" w:rsidRDefault="007C6517" w:rsidP="007C6517">
      <w:pPr>
        <w:ind w:left="360"/>
        <w:rPr>
          <w:lang w:val="en-US"/>
        </w:rPr>
      </w:pPr>
      <w:r w:rsidRPr="007C6517">
        <w:rPr>
          <w:b/>
          <w:bCs/>
          <w:lang w:val="en-US"/>
        </w:rPr>
        <w:t xml:space="preserve">Explanation: </w:t>
      </w:r>
    </w:p>
    <w:p w14:paraId="48910601"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84" w:history="1">
        <w:r w:rsidRPr="007C6517">
          <w:rPr>
            <w:color w:val="467886" w:themeColor="hyperlink"/>
            <w:u w:val="single"/>
            <w:lang w:val="en-GB"/>
          </w:rPr>
          <w:t>Exam Terraform Associate 004 topic 5 question 2 discussion - ExamTopics</w:t>
        </w:r>
      </w:hyperlink>
    </w:p>
    <w:p w14:paraId="7EA03A7D"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3F0BD5A" w14:textId="77777777" w:rsidR="007C6517" w:rsidRPr="007C6517" w:rsidRDefault="007C6517" w:rsidP="007C6517">
      <w:pPr>
        <w:rPr>
          <w:shd w:val="clear" w:color="auto" w:fill="FFFFFF"/>
          <w:lang w:val="en-GB"/>
        </w:rPr>
      </w:pPr>
      <w:r w:rsidRPr="007C6517">
        <w:rPr>
          <w:shd w:val="clear" w:color="auto" w:fill="FFFFFF"/>
          <w:lang w:val="en-GB"/>
        </w:rPr>
        <w:t>If a module declares a variable without a default value, you must pass the value of the variable within the module block when you call the module in your configuration.</w:t>
      </w:r>
    </w:p>
    <w:p w14:paraId="259D0DEC" w14:textId="77777777" w:rsidR="007C6517" w:rsidRPr="007C6517" w:rsidRDefault="007C6517" w:rsidP="0032415B">
      <w:pPr>
        <w:numPr>
          <w:ilvl w:val="0"/>
          <w:numId w:val="81"/>
        </w:numPr>
        <w:contextualSpacing/>
        <w:rPr>
          <w:shd w:val="clear" w:color="auto" w:fill="FFFFFF"/>
          <w:lang w:val="en-GB"/>
        </w:rPr>
      </w:pPr>
      <w:r w:rsidRPr="007C6517">
        <w:rPr>
          <w:shd w:val="clear" w:color="auto" w:fill="FFFFFF"/>
          <w:lang w:val="en-GB"/>
        </w:rPr>
        <w:t>True</w:t>
      </w:r>
    </w:p>
    <w:p w14:paraId="152BE39D" w14:textId="77777777" w:rsidR="007C6517" w:rsidRPr="007C6517" w:rsidRDefault="007C6517" w:rsidP="0032415B">
      <w:pPr>
        <w:numPr>
          <w:ilvl w:val="0"/>
          <w:numId w:val="81"/>
        </w:numPr>
        <w:contextualSpacing/>
        <w:rPr>
          <w:shd w:val="clear" w:color="auto" w:fill="FFFFFF"/>
          <w:lang w:val="en-GB"/>
        </w:rPr>
      </w:pPr>
      <w:r w:rsidRPr="007C6517">
        <w:rPr>
          <w:shd w:val="clear" w:color="auto" w:fill="FFFFFF"/>
          <w:lang w:val="en-GB"/>
        </w:rPr>
        <w:t>False</w:t>
      </w:r>
    </w:p>
    <w:p w14:paraId="4FC7BF72"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D086835" w14:textId="77777777" w:rsidR="007C6517" w:rsidRPr="007C6517" w:rsidRDefault="007C6517" w:rsidP="007C6517">
      <w:pPr>
        <w:ind w:left="360"/>
        <w:rPr>
          <w:b/>
          <w:bCs/>
          <w:lang w:val="en-US"/>
        </w:rPr>
      </w:pPr>
      <w:r w:rsidRPr="007C6517">
        <w:rPr>
          <w:b/>
          <w:bCs/>
          <w:lang w:val="en-US"/>
        </w:rPr>
        <w:t>Correct Answer:  A</w:t>
      </w:r>
    </w:p>
    <w:p w14:paraId="06929365" w14:textId="77777777" w:rsidR="007C6517" w:rsidRPr="007C6517" w:rsidRDefault="007C6517" w:rsidP="007C6517">
      <w:pPr>
        <w:ind w:left="360"/>
        <w:rPr>
          <w:lang w:val="en-US"/>
        </w:rPr>
      </w:pPr>
      <w:r w:rsidRPr="007C6517">
        <w:rPr>
          <w:b/>
          <w:bCs/>
          <w:lang w:val="en-US"/>
        </w:rPr>
        <w:t xml:space="preserve">Explanation: </w:t>
      </w:r>
    </w:p>
    <w:p w14:paraId="402D50E0"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85" w:history="1">
        <w:r w:rsidRPr="007C6517">
          <w:rPr>
            <w:color w:val="467886" w:themeColor="hyperlink"/>
            <w:u w:val="single"/>
            <w:lang w:val="en-GB"/>
          </w:rPr>
          <w:t>Exam Terraform Associate 004 topic 5 question 3 discussion - ExamTopics</w:t>
        </w:r>
      </w:hyperlink>
    </w:p>
    <w:p w14:paraId="25846A48"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63EE1BE1" w14:textId="77777777" w:rsidR="007C6517" w:rsidRPr="007C6517" w:rsidRDefault="007C6517" w:rsidP="007C6517">
      <w:pPr>
        <w:rPr>
          <w:shd w:val="clear" w:color="auto" w:fill="FFFFFF"/>
          <w:lang w:val="en-GB"/>
        </w:rPr>
      </w:pPr>
      <w:r w:rsidRPr="007C6517">
        <w:rPr>
          <w:shd w:val="clear" w:color="auto" w:fill="FFFFFF"/>
          <w:lang w:val="en-GB"/>
        </w:rPr>
        <w:t xml:space="preserve">When you run </w:t>
      </w:r>
      <w:r w:rsidRPr="00056BA7">
        <w:rPr>
          <w:b/>
          <w:bCs/>
          <w:i/>
          <w:iCs/>
          <w:shd w:val="clear" w:color="auto" w:fill="FFFFFF"/>
          <w:lang w:val="en-GB"/>
        </w:rPr>
        <w:t>terraform apply</w:t>
      </w:r>
      <w:r w:rsidRPr="007C6517">
        <w:rPr>
          <w:shd w:val="clear" w:color="auto" w:fill="FFFFFF"/>
          <w:lang w:val="en-GB"/>
        </w:rPr>
        <w:t>, the Terraform CLI will print output values from both the root module and any child modules.</w:t>
      </w:r>
    </w:p>
    <w:p w14:paraId="40B06AC5" w14:textId="77777777" w:rsidR="007C6517" w:rsidRPr="007C6517" w:rsidRDefault="007C6517" w:rsidP="0032415B">
      <w:pPr>
        <w:numPr>
          <w:ilvl w:val="0"/>
          <w:numId w:val="40"/>
        </w:numPr>
        <w:contextualSpacing/>
        <w:rPr>
          <w:shd w:val="clear" w:color="auto" w:fill="FFFFFF"/>
          <w:lang w:val="en-GB"/>
        </w:rPr>
      </w:pPr>
      <w:r w:rsidRPr="007C6517">
        <w:rPr>
          <w:shd w:val="clear" w:color="auto" w:fill="FFFFFF"/>
          <w:lang w:val="en-GB"/>
        </w:rPr>
        <w:t>True</w:t>
      </w:r>
    </w:p>
    <w:p w14:paraId="4AFCCDD9" w14:textId="77777777" w:rsidR="007C6517" w:rsidRPr="007C6517" w:rsidRDefault="007C6517" w:rsidP="0032415B">
      <w:pPr>
        <w:numPr>
          <w:ilvl w:val="0"/>
          <w:numId w:val="40"/>
        </w:numPr>
        <w:contextualSpacing/>
        <w:rPr>
          <w:shd w:val="clear" w:color="auto" w:fill="FFFFFF"/>
          <w:lang w:val="en-US"/>
        </w:rPr>
      </w:pPr>
      <w:r w:rsidRPr="007C6517">
        <w:rPr>
          <w:shd w:val="clear" w:color="auto" w:fill="FFFFFF"/>
          <w:lang w:val="en-GB"/>
        </w:rPr>
        <w:t>False</w:t>
      </w:r>
    </w:p>
    <w:p w14:paraId="5F71E635"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F995A11" w14:textId="77777777" w:rsidR="007C6517" w:rsidRPr="007C6517" w:rsidRDefault="007C6517" w:rsidP="007C6517">
      <w:pPr>
        <w:ind w:left="360"/>
        <w:rPr>
          <w:b/>
          <w:bCs/>
          <w:lang w:val="en-US"/>
        </w:rPr>
      </w:pPr>
      <w:r w:rsidRPr="007C6517">
        <w:rPr>
          <w:b/>
          <w:bCs/>
          <w:lang w:val="en-US"/>
        </w:rPr>
        <w:t>Correct Answer:  B</w:t>
      </w:r>
    </w:p>
    <w:p w14:paraId="29211DB6" w14:textId="77777777" w:rsidR="007C6517" w:rsidRPr="007C6517" w:rsidRDefault="007C6517" w:rsidP="007C6517">
      <w:pPr>
        <w:ind w:left="360"/>
        <w:rPr>
          <w:lang w:val="en-US"/>
        </w:rPr>
      </w:pPr>
      <w:r w:rsidRPr="007C6517">
        <w:rPr>
          <w:b/>
          <w:bCs/>
          <w:lang w:val="en-US"/>
        </w:rPr>
        <w:t xml:space="preserve">Explanation: </w:t>
      </w:r>
    </w:p>
    <w:p w14:paraId="767D994B"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86" w:history="1">
        <w:r w:rsidRPr="007C6517">
          <w:rPr>
            <w:color w:val="467886" w:themeColor="hyperlink"/>
            <w:u w:val="single"/>
            <w:lang w:val="en-GB"/>
          </w:rPr>
          <w:t>Exam Terraform Associate 004 topic 5 question 4 discussion - ExamTopics</w:t>
        </w:r>
      </w:hyperlink>
    </w:p>
    <w:p w14:paraId="4B6ECBB4"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7489A329" w14:textId="77777777" w:rsidR="007C6517" w:rsidRPr="007C6517" w:rsidRDefault="007C6517" w:rsidP="007C6517">
      <w:pPr>
        <w:rPr>
          <w:shd w:val="clear" w:color="auto" w:fill="FFFFFF"/>
          <w:lang w:val="en-GB"/>
        </w:rPr>
      </w:pPr>
      <w:r w:rsidRPr="007C6517">
        <w:rPr>
          <w:shd w:val="clear" w:color="auto" w:fill="FFFFFF"/>
          <w:lang w:val="en-GB"/>
        </w:rPr>
        <w:t>Which type of information does the Terraform Registry provide about the modules it hosts?</w:t>
      </w:r>
    </w:p>
    <w:p w14:paraId="5F4555E0" w14:textId="77777777" w:rsidR="007C6517" w:rsidRPr="007C6517" w:rsidRDefault="007C6517" w:rsidP="0032415B">
      <w:pPr>
        <w:numPr>
          <w:ilvl w:val="0"/>
          <w:numId w:val="41"/>
        </w:numPr>
        <w:contextualSpacing/>
        <w:rPr>
          <w:shd w:val="clear" w:color="auto" w:fill="FFFFFF"/>
          <w:lang w:val="en-GB"/>
        </w:rPr>
      </w:pPr>
      <w:r w:rsidRPr="007C6517">
        <w:rPr>
          <w:shd w:val="clear" w:color="auto" w:fill="FFFFFF"/>
          <w:lang w:val="en-GB"/>
        </w:rPr>
        <w:t>Required input variables</w:t>
      </w:r>
    </w:p>
    <w:p w14:paraId="01FC677E" w14:textId="77777777" w:rsidR="007C6517" w:rsidRPr="007C6517" w:rsidRDefault="007C6517" w:rsidP="0032415B">
      <w:pPr>
        <w:numPr>
          <w:ilvl w:val="0"/>
          <w:numId w:val="41"/>
        </w:numPr>
        <w:contextualSpacing/>
        <w:rPr>
          <w:shd w:val="clear" w:color="auto" w:fill="FFFFFF"/>
          <w:lang w:val="en-GB"/>
        </w:rPr>
      </w:pPr>
      <w:r w:rsidRPr="007C6517">
        <w:rPr>
          <w:shd w:val="clear" w:color="auto" w:fill="FFFFFF"/>
          <w:lang w:val="en-GB"/>
        </w:rPr>
        <w:t>Outputs</w:t>
      </w:r>
    </w:p>
    <w:p w14:paraId="4B1AFC94" w14:textId="77777777" w:rsidR="007C6517" w:rsidRPr="007C6517" w:rsidRDefault="007C6517" w:rsidP="0032415B">
      <w:pPr>
        <w:numPr>
          <w:ilvl w:val="0"/>
          <w:numId w:val="41"/>
        </w:numPr>
        <w:contextualSpacing/>
        <w:rPr>
          <w:shd w:val="clear" w:color="auto" w:fill="FFFFFF"/>
          <w:lang w:val="en-GB"/>
        </w:rPr>
      </w:pPr>
      <w:r w:rsidRPr="007C6517">
        <w:rPr>
          <w:shd w:val="clear" w:color="auto" w:fill="FFFFFF"/>
          <w:lang w:val="en-GB"/>
        </w:rPr>
        <w:t>Optional input variables and default values</w:t>
      </w:r>
    </w:p>
    <w:p w14:paraId="65588F42" w14:textId="77777777" w:rsidR="007C6517" w:rsidRPr="007C6517" w:rsidRDefault="007C6517" w:rsidP="0032415B">
      <w:pPr>
        <w:numPr>
          <w:ilvl w:val="0"/>
          <w:numId w:val="41"/>
        </w:numPr>
        <w:contextualSpacing/>
        <w:rPr>
          <w:shd w:val="clear" w:color="auto" w:fill="FFFFFF"/>
          <w:lang w:val="en-GB"/>
        </w:rPr>
      </w:pPr>
      <w:r w:rsidRPr="007C6517">
        <w:rPr>
          <w:shd w:val="clear" w:color="auto" w:fill="FFFFFF"/>
          <w:lang w:val="en-GB"/>
        </w:rPr>
        <w:t>All of these are provided</w:t>
      </w:r>
    </w:p>
    <w:p w14:paraId="117CD17D"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C7D5B35" w14:textId="77777777" w:rsidR="007C6517" w:rsidRPr="007C6517" w:rsidRDefault="007C6517" w:rsidP="007C6517">
      <w:pPr>
        <w:ind w:left="360"/>
        <w:rPr>
          <w:b/>
          <w:bCs/>
          <w:lang w:val="en-US"/>
        </w:rPr>
      </w:pPr>
      <w:r w:rsidRPr="007C6517">
        <w:rPr>
          <w:b/>
          <w:bCs/>
          <w:lang w:val="en-US"/>
        </w:rPr>
        <w:t>Correct Answer:  D</w:t>
      </w:r>
    </w:p>
    <w:p w14:paraId="7021064C" w14:textId="77777777" w:rsidR="007C6517" w:rsidRPr="007C6517" w:rsidRDefault="007C6517" w:rsidP="007C6517">
      <w:pPr>
        <w:ind w:left="360"/>
        <w:rPr>
          <w:lang w:val="en-US"/>
        </w:rPr>
      </w:pPr>
      <w:r w:rsidRPr="007C6517">
        <w:rPr>
          <w:b/>
          <w:bCs/>
          <w:lang w:val="en-US"/>
        </w:rPr>
        <w:t xml:space="preserve">Explanation: </w:t>
      </w:r>
    </w:p>
    <w:p w14:paraId="3DFB902A"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87" w:history="1">
        <w:r w:rsidRPr="007C6517">
          <w:rPr>
            <w:color w:val="467886" w:themeColor="hyperlink"/>
            <w:u w:val="single"/>
            <w:lang w:val="en-GB"/>
          </w:rPr>
          <w:t>Exam Terraform Associate 004 topic 5 question 5 discussion - ExamTopics</w:t>
        </w:r>
      </w:hyperlink>
    </w:p>
    <w:p w14:paraId="76D66D27"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B265F77" w14:textId="77777777" w:rsidR="007C6517" w:rsidRPr="007C6517" w:rsidRDefault="007C6517" w:rsidP="007C6517">
      <w:pPr>
        <w:rPr>
          <w:shd w:val="clear" w:color="auto" w:fill="FFFFFF"/>
          <w:lang w:val="en-GB"/>
        </w:rPr>
      </w:pPr>
      <w:r w:rsidRPr="007C6517">
        <w:rPr>
          <w:shd w:val="clear" w:color="auto" w:fill="FFFFFF"/>
          <w:lang w:val="en-GB"/>
        </w:rPr>
        <w:t>When you include a module block in your configuration that references a module from the Terraform Registry, the version attribute is required.</w:t>
      </w:r>
    </w:p>
    <w:p w14:paraId="2A291A18" w14:textId="77777777" w:rsidR="007C6517" w:rsidRPr="007C6517" w:rsidRDefault="007C6517" w:rsidP="0032415B">
      <w:pPr>
        <w:numPr>
          <w:ilvl w:val="0"/>
          <w:numId w:val="42"/>
        </w:numPr>
        <w:contextualSpacing/>
        <w:rPr>
          <w:shd w:val="clear" w:color="auto" w:fill="FFFFFF"/>
          <w:lang w:val="en-GB"/>
        </w:rPr>
      </w:pPr>
      <w:r w:rsidRPr="007C6517">
        <w:rPr>
          <w:shd w:val="clear" w:color="auto" w:fill="FFFFFF"/>
          <w:lang w:val="en-GB"/>
        </w:rPr>
        <w:t>True</w:t>
      </w:r>
    </w:p>
    <w:p w14:paraId="05DAD799" w14:textId="77777777" w:rsidR="007C6517" w:rsidRPr="007C6517" w:rsidRDefault="007C6517" w:rsidP="0032415B">
      <w:pPr>
        <w:numPr>
          <w:ilvl w:val="0"/>
          <w:numId w:val="42"/>
        </w:numPr>
        <w:contextualSpacing/>
        <w:rPr>
          <w:shd w:val="clear" w:color="auto" w:fill="FFFFFF"/>
          <w:lang w:val="en-GB"/>
        </w:rPr>
      </w:pPr>
      <w:r w:rsidRPr="007C6517">
        <w:rPr>
          <w:shd w:val="clear" w:color="auto" w:fill="FFFFFF"/>
          <w:lang w:val="en-GB"/>
        </w:rPr>
        <w:t>False</w:t>
      </w:r>
    </w:p>
    <w:p w14:paraId="378DC9FF"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58B0511" w14:textId="77777777" w:rsidR="007C6517" w:rsidRPr="007C6517" w:rsidRDefault="007C6517" w:rsidP="007C6517">
      <w:pPr>
        <w:ind w:left="360"/>
        <w:rPr>
          <w:b/>
          <w:bCs/>
          <w:lang w:val="en-US"/>
        </w:rPr>
      </w:pPr>
      <w:r w:rsidRPr="007C6517">
        <w:rPr>
          <w:b/>
          <w:bCs/>
          <w:lang w:val="en-US"/>
        </w:rPr>
        <w:t>Correct Answer:  B</w:t>
      </w:r>
    </w:p>
    <w:p w14:paraId="514E3750" w14:textId="77777777" w:rsidR="007C6517" w:rsidRPr="007C6517" w:rsidRDefault="007C6517" w:rsidP="007C6517">
      <w:pPr>
        <w:ind w:left="360"/>
        <w:rPr>
          <w:lang w:val="en-US"/>
        </w:rPr>
      </w:pPr>
      <w:r w:rsidRPr="007C6517">
        <w:rPr>
          <w:b/>
          <w:bCs/>
          <w:lang w:val="en-US"/>
        </w:rPr>
        <w:t xml:space="preserve">Explanation: </w:t>
      </w:r>
    </w:p>
    <w:p w14:paraId="40ACE59C" w14:textId="77777777" w:rsidR="007C6517" w:rsidRPr="00985D40"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88" w:history="1">
        <w:r w:rsidRPr="007C6517">
          <w:rPr>
            <w:color w:val="467886" w:themeColor="hyperlink"/>
            <w:u w:val="single"/>
            <w:lang w:val="en-GB"/>
          </w:rPr>
          <w:t>Exam Terraform Associate 004 topic 5 question 6 discussion - ExamTopics</w:t>
        </w:r>
      </w:hyperlink>
    </w:p>
    <w:p w14:paraId="4E7FF419" w14:textId="77777777" w:rsidR="00801B9C" w:rsidRDefault="00801B9C" w:rsidP="00807B82">
      <w:pPr>
        <w:pStyle w:val="Question"/>
        <w:rPr>
          <w:shd w:val="clear" w:color="auto" w:fill="FFFFFF"/>
        </w:rPr>
      </w:pPr>
      <w:r>
        <w:rPr>
          <w:shd w:val="clear" w:color="auto" w:fill="FFFFFF"/>
        </w:rPr>
        <w:lastRenderedPageBreak/>
        <w:t>Question.</w:t>
      </w:r>
    </w:p>
    <w:p w14:paraId="7D9FB580" w14:textId="77777777" w:rsidR="00DE6B16" w:rsidRDefault="00DE6B16" w:rsidP="00807B82">
      <w:pPr>
        <w:rPr>
          <w:shd w:val="clear" w:color="auto" w:fill="FFFFFF"/>
          <w:lang w:val="en-GB"/>
        </w:rPr>
      </w:pPr>
      <w:r w:rsidRPr="00DE6B16">
        <w:rPr>
          <w:shd w:val="clear" w:color="auto" w:fill="FFFFFF"/>
          <w:lang w:val="en-GB"/>
        </w:rPr>
        <w:t xml:space="preserve">A child module can always access variables declared in its parent module. </w:t>
      </w:r>
    </w:p>
    <w:p w14:paraId="51A46A4B" w14:textId="0F03E590" w:rsidR="00DE6B16" w:rsidRDefault="00DE6B16" w:rsidP="0032415B">
      <w:pPr>
        <w:pStyle w:val="ListParagraph"/>
        <w:numPr>
          <w:ilvl w:val="0"/>
          <w:numId w:val="254"/>
        </w:numPr>
        <w:rPr>
          <w:shd w:val="clear" w:color="auto" w:fill="FFFFFF"/>
        </w:rPr>
      </w:pPr>
      <w:r w:rsidRPr="00DE6B16">
        <w:rPr>
          <w:shd w:val="clear" w:color="auto" w:fill="FFFFFF"/>
        </w:rPr>
        <w:t xml:space="preserve">True </w:t>
      </w:r>
    </w:p>
    <w:p w14:paraId="455D012E" w14:textId="10BCF8D1" w:rsidR="00DE6B16" w:rsidRPr="00DE6B16" w:rsidRDefault="00DE6B16" w:rsidP="0032415B">
      <w:pPr>
        <w:pStyle w:val="ListParagraph"/>
        <w:numPr>
          <w:ilvl w:val="0"/>
          <w:numId w:val="254"/>
        </w:numPr>
        <w:rPr>
          <w:shd w:val="clear" w:color="auto" w:fill="FFFFFF"/>
        </w:rPr>
      </w:pPr>
      <w:r>
        <w:rPr>
          <w:shd w:val="clear" w:color="auto" w:fill="FFFFFF"/>
        </w:rPr>
        <w:t>False</w:t>
      </w:r>
    </w:p>
    <w:p w14:paraId="0DD4CABA" w14:textId="77777777" w:rsidR="00801B9C" w:rsidRPr="009A381A" w:rsidRDefault="00801B9C" w:rsidP="00801B9C">
      <w:pPr>
        <w:pStyle w:val="Heading2"/>
        <w:ind w:left="0"/>
        <w:rPr>
          <w:lang w:val="en-US"/>
        </w:rPr>
      </w:pPr>
      <w:r>
        <w:rPr>
          <w:rStyle w:val="Heading2Char"/>
          <w:lang w:val="en-US"/>
        </w:rPr>
        <w:t>Answer</w:t>
      </w:r>
    </w:p>
    <w:p w14:paraId="3771FA11" w14:textId="1240819D" w:rsidR="00801B9C" w:rsidRDefault="00801B9C" w:rsidP="00807B82">
      <w:pPr>
        <w:ind w:left="360"/>
        <w:rPr>
          <w:b/>
          <w:bCs/>
          <w:lang w:val="en-US"/>
        </w:rPr>
      </w:pPr>
      <w:r w:rsidRPr="00357222">
        <w:rPr>
          <w:b/>
          <w:bCs/>
          <w:lang w:val="en-US"/>
        </w:rPr>
        <w:t>Correct Answer:</w:t>
      </w:r>
      <w:r>
        <w:rPr>
          <w:b/>
          <w:bCs/>
          <w:lang w:val="en-US"/>
        </w:rPr>
        <w:t xml:space="preserve">  </w:t>
      </w:r>
      <w:r w:rsidR="00DE6B16">
        <w:rPr>
          <w:b/>
          <w:bCs/>
          <w:lang w:val="en-US"/>
        </w:rPr>
        <w:t>B</w:t>
      </w:r>
    </w:p>
    <w:p w14:paraId="2A93365E" w14:textId="77777777" w:rsidR="00801B9C" w:rsidRPr="00192E72" w:rsidRDefault="00801B9C" w:rsidP="00807B82">
      <w:pPr>
        <w:ind w:left="360"/>
        <w:rPr>
          <w:lang w:val="en-US"/>
        </w:rPr>
      </w:pPr>
      <w:r>
        <w:rPr>
          <w:b/>
          <w:bCs/>
          <w:lang w:val="en-US"/>
        </w:rPr>
        <w:t xml:space="preserve">Explanation: </w:t>
      </w:r>
    </w:p>
    <w:p w14:paraId="6C9985F8" w14:textId="13035D96" w:rsidR="00801B9C" w:rsidRDefault="00801B9C" w:rsidP="00807B82">
      <w:r>
        <w:rPr>
          <w:b/>
          <w:bCs/>
          <w:lang w:val="en-US"/>
        </w:rPr>
        <w:t>Discussion:</w:t>
      </w:r>
      <w:r w:rsidRPr="00B95341">
        <w:rPr>
          <w:rFonts w:ascii="Roboto Condensed" w:hAnsi="Roboto Condensed"/>
          <w:color w:val="505050"/>
          <w:shd w:val="clear" w:color="auto" w:fill="F8F9FA"/>
          <w:lang w:val="en-US"/>
        </w:rPr>
        <w:t xml:space="preserve"> </w:t>
      </w:r>
      <w:r w:rsidR="00F2407B" w:rsidRPr="00F2407B">
        <w:rPr>
          <w:lang w:val="en-US"/>
        </w:rPr>
        <w:t>ExamHe</w:t>
      </w:r>
      <w:r w:rsidR="00F2407B">
        <w:rPr>
          <w:lang w:val="en-US"/>
        </w:rPr>
        <w:t>ist</w:t>
      </w:r>
    </w:p>
    <w:p w14:paraId="43F15A94"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D2CAF7E" w14:textId="58036836" w:rsidR="007C6517" w:rsidRPr="007C6517" w:rsidRDefault="007C6517" w:rsidP="007C6517">
      <w:pPr>
        <w:rPr>
          <w:shd w:val="clear" w:color="auto" w:fill="FFFFFF"/>
          <w:lang w:val="en-GB"/>
        </w:rPr>
      </w:pPr>
      <w:r w:rsidRPr="007C6517">
        <w:rPr>
          <w:shd w:val="clear" w:color="auto" w:fill="FFFFFF"/>
          <w:lang w:val="en-GB"/>
        </w:rPr>
        <w:t xml:space="preserve">You are updating a child module with the resource block shown in the Exhibit space on this page. </w:t>
      </w:r>
    </w:p>
    <w:tbl>
      <w:tblPr>
        <w:tblStyle w:val="TableGrid"/>
        <w:tblW w:w="0" w:type="auto"/>
        <w:tblLook w:val="04A0" w:firstRow="1" w:lastRow="0" w:firstColumn="1" w:lastColumn="0" w:noHBand="0" w:noVBand="1"/>
      </w:tblPr>
      <w:tblGrid>
        <w:gridCol w:w="3397"/>
      </w:tblGrid>
      <w:tr w:rsidR="007C6517" w:rsidRPr="00D9489C" w14:paraId="7A93A06C" w14:textId="77777777" w:rsidTr="009C6A1A">
        <w:tc>
          <w:tcPr>
            <w:tcW w:w="3397" w:type="dxa"/>
          </w:tcPr>
          <w:p w14:paraId="56553270" w14:textId="77777777" w:rsidR="007C6517" w:rsidRPr="00F4125B" w:rsidRDefault="007C6517" w:rsidP="007C6517">
            <w:pPr>
              <w:rPr>
                <w:b/>
                <w:bCs/>
                <w:sz w:val="18"/>
                <w:szCs w:val="18"/>
                <w:shd w:val="clear" w:color="auto" w:fill="FFFFFF"/>
                <w:lang w:val="en-GB"/>
              </w:rPr>
            </w:pPr>
            <w:r w:rsidRPr="00F4125B">
              <w:rPr>
                <w:b/>
                <w:bCs/>
                <w:sz w:val="18"/>
                <w:szCs w:val="18"/>
                <w:shd w:val="clear" w:color="auto" w:fill="FFFFFF"/>
                <w:lang w:val="en-GB"/>
              </w:rPr>
              <w:t xml:space="preserve">resource “aws_instance” “example” { </w:t>
            </w:r>
          </w:p>
          <w:p w14:paraId="1D7CDF56" w14:textId="1420B332" w:rsidR="007C6517" w:rsidRPr="00F4125B" w:rsidRDefault="007C6517" w:rsidP="007C6517">
            <w:pPr>
              <w:rPr>
                <w:b/>
                <w:bCs/>
                <w:sz w:val="18"/>
                <w:szCs w:val="18"/>
                <w:shd w:val="clear" w:color="auto" w:fill="FFFFFF"/>
                <w:lang w:val="en-GB"/>
              </w:rPr>
            </w:pPr>
            <w:r w:rsidRPr="00F4125B">
              <w:rPr>
                <w:b/>
                <w:bCs/>
                <w:sz w:val="18"/>
                <w:szCs w:val="18"/>
                <w:shd w:val="clear" w:color="auto" w:fill="FFFFFF"/>
                <w:lang w:val="en-GB"/>
              </w:rPr>
              <w:t xml:space="preserve">  </w:t>
            </w:r>
            <w:r w:rsidR="00D9489C">
              <w:rPr>
                <w:b/>
                <w:bCs/>
                <w:sz w:val="18"/>
                <w:szCs w:val="18"/>
                <w:shd w:val="clear" w:color="auto" w:fill="FFFFFF"/>
                <w:lang w:val="en-GB"/>
              </w:rPr>
              <w:t xml:space="preserve"> </w:t>
            </w:r>
            <w:r w:rsidRPr="00F4125B">
              <w:rPr>
                <w:b/>
                <w:bCs/>
                <w:sz w:val="18"/>
                <w:szCs w:val="18"/>
                <w:shd w:val="clear" w:color="auto" w:fill="FFFFFF"/>
                <w:lang w:val="en-GB"/>
              </w:rPr>
              <w:t>ami = “ami-0a123456789abcdef”</w:t>
            </w:r>
          </w:p>
          <w:p w14:paraId="5A90A841" w14:textId="45873D36" w:rsidR="007C6517" w:rsidRPr="007C6517" w:rsidRDefault="007C6517" w:rsidP="007C6517">
            <w:pPr>
              <w:rPr>
                <w:shd w:val="clear" w:color="auto" w:fill="FFFFFF"/>
                <w:lang w:val="en-GB"/>
              </w:rPr>
            </w:pPr>
            <w:r w:rsidRPr="00F4125B">
              <w:rPr>
                <w:b/>
                <w:bCs/>
                <w:sz w:val="18"/>
                <w:szCs w:val="18"/>
                <w:shd w:val="clear" w:color="auto" w:fill="FFFFFF"/>
                <w:lang w:val="en-GB"/>
              </w:rPr>
              <w:t xml:space="preserve">  </w:t>
            </w:r>
            <w:r w:rsidR="00D9489C">
              <w:rPr>
                <w:b/>
                <w:bCs/>
                <w:sz w:val="18"/>
                <w:szCs w:val="18"/>
                <w:shd w:val="clear" w:color="auto" w:fill="FFFFFF"/>
                <w:lang w:val="en-GB"/>
              </w:rPr>
              <w:t xml:space="preserve"> </w:t>
            </w:r>
            <w:r w:rsidRPr="00F4125B">
              <w:rPr>
                <w:b/>
                <w:bCs/>
                <w:sz w:val="18"/>
                <w:szCs w:val="18"/>
                <w:shd w:val="clear" w:color="auto" w:fill="FFFFFF"/>
                <w:lang w:val="en-GB"/>
              </w:rPr>
              <w:t>instance_type = “t3.micro”</w:t>
            </w:r>
            <w:r w:rsidRPr="00F4125B">
              <w:rPr>
                <w:b/>
                <w:bCs/>
                <w:sz w:val="18"/>
                <w:szCs w:val="18"/>
                <w:shd w:val="clear" w:color="auto" w:fill="FFFFFF"/>
                <w:lang w:val="en-GB"/>
              </w:rPr>
              <w:br/>
              <w:t>}</w:t>
            </w:r>
          </w:p>
        </w:tc>
      </w:tr>
    </w:tbl>
    <w:p w14:paraId="4378F4BD" w14:textId="1251C171" w:rsidR="009C6A1A" w:rsidRDefault="009C6A1A" w:rsidP="007C6517">
      <w:pPr>
        <w:rPr>
          <w:shd w:val="clear" w:color="auto" w:fill="FFFFFF"/>
          <w:lang w:val="en-GB"/>
        </w:rPr>
      </w:pPr>
      <w:r w:rsidRPr="007C6517">
        <w:rPr>
          <w:shd w:val="clear" w:color="auto" w:fill="FFFFFF"/>
          <w:lang w:val="en-GB"/>
        </w:rPr>
        <w:t xml:space="preserve">The </w:t>
      </w:r>
      <w:r w:rsidRPr="007C6517">
        <w:rPr>
          <w:b/>
          <w:bCs/>
          <w:shd w:val="clear" w:color="auto" w:fill="FFFFFF"/>
          <w:lang w:val="en-GB"/>
        </w:rPr>
        <w:t>public</w:t>
      </w:r>
      <w:r w:rsidRPr="007C6517">
        <w:rPr>
          <w:b/>
          <w:bCs/>
          <w:u w:val="single"/>
          <w:shd w:val="clear" w:color="auto" w:fill="FFFFFF"/>
          <w:lang w:val="en-GB"/>
        </w:rPr>
        <w:t>_</w:t>
      </w:r>
      <w:r w:rsidRPr="007C6517">
        <w:rPr>
          <w:b/>
          <w:bCs/>
          <w:shd w:val="clear" w:color="auto" w:fill="FFFFFF"/>
          <w:lang w:val="en-GB"/>
        </w:rPr>
        <w:t>ip</w:t>
      </w:r>
      <w:r w:rsidRPr="007C6517">
        <w:rPr>
          <w:shd w:val="clear" w:color="auto" w:fill="FFFFFF"/>
          <w:lang w:val="en-GB"/>
        </w:rPr>
        <w:t xml:space="preserve"> attribute of the resource needs to be accessible to the parent module.</w:t>
      </w:r>
    </w:p>
    <w:p w14:paraId="0C7E5522" w14:textId="6576CA2A" w:rsidR="007C6517" w:rsidRPr="00950936" w:rsidRDefault="007C6517" w:rsidP="007C6517">
      <w:pPr>
        <w:rPr>
          <w:b/>
          <w:bCs/>
          <w:shd w:val="clear" w:color="auto" w:fill="FFFFFF"/>
          <w:lang w:val="en-GB"/>
        </w:rPr>
      </w:pPr>
      <w:r w:rsidRPr="00950936">
        <w:rPr>
          <w:b/>
          <w:bCs/>
          <w:shd w:val="clear" w:color="auto" w:fill="FFFFFF"/>
          <w:lang w:val="en-GB"/>
        </w:rPr>
        <w:t>How do you meet this requirement?</w:t>
      </w:r>
    </w:p>
    <w:p w14:paraId="6594C39B" w14:textId="77777777" w:rsidR="007C6517" w:rsidRPr="007C6517" w:rsidRDefault="007C6517" w:rsidP="0032415B">
      <w:pPr>
        <w:numPr>
          <w:ilvl w:val="0"/>
          <w:numId w:val="129"/>
        </w:numPr>
        <w:contextualSpacing/>
        <w:rPr>
          <w:shd w:val="clear" w:color="auto" w:fill="FFFFFF"/>
          <w:lang w:val="en-GB"/>
        </w:rPr>
      </w:pPr>
      <w:r w:rsidRPr="007C6517">
        <w:rPr>
          <w:shd w:val="clear" w:color="auto" w:fill="FFFFFF"/>
          <w:lang w:val="en-GB"/>
        </w:rPr>
        <w:t>Add a data source to the parent module.</w:t>
      </w:r>
    </w:p>
    <w:p w14:paraId="1720EB60" w14:textId="77777777" w:rsidR="007C6517" w:rsidRPr="007C6517" w:rsidRDefault="007C6517" w:rsidP="0032415B">
      <w:pPr>
        <w:numPr>
          <w:ilvl w:val="0"/>
          <w:numId w:val="129"/>
        </w:numPr>
        <w:contextualSpacing/>
        <w:rPr>
          <w:shd w:val="clear" w:color="auto" w:fill="FFFFFF"/>
          <w:lang w:val="en-GB"/>
        </w:rPr>
      </w:pPr>
      <w:r w:rsidRPr="007C6517">
        <w:rPr>
          <w:shd w:val="clear" w:color="auto" w:fill="FFFFFF"/>
          <w:lang w:val="en-GB"/>
        </w:rPr>
        <w:t>Create a local value in the child module.</w:t>
      </w:r>
    </w:p>
    <w:p w14:paraId="64F28216" w14:textId="77777777" w:rsidR="007C6517" w:rsidRPr="007C6517" w:rsidRDefault="007C6517" w:rsidP="0032415B">
      <w:pPr>
        <w:numPr>
          <w:ilvl w:val="0"/>
          <w:numId w:val="129"/>
        </w:numPr>
        <w:contextualSpacing/>
        <w:rPr>
          <w:shd w:val="clear" w:color="auto" w:fill="FFFFFF"/>
          <w:lang w:val="en-GB"/>
        </w:rPr>
      </w:pPr>
      <w:r w:rsidRPr="007C6517">
        <w:rPr>
          <w:shd w:val="clear" w:color="auto" w:fill="FFFFFF"/>
          <w:lang w:val="en-GB"/>
        </w:rPr>
        <w:t>Add an import block to the parent module.</w:t>
      </w:r>
    </w:p>
    <w:p w14:paraId="46757962" w14:textId="77777777" w:rsidR="007C6517" w:rsidRPr="007C6517" w:rsidRDefault="007C6517" w:rsidP="0032415B">
      <w:pPr>
        <w:numPr>
          <w:ilvl w:val="0"/>
          <w:numId w:val="129"/>
        </w:numPr>
        <w:contextualSpacing/>
        <w:rPr>
          <w:shd w:val="clear" w:color="auto" w:fill="FFFFFF"/>
          <w:lang w:val="en-GB"/>
        </w:rPr>
      </w:pPr>
      <w:r w:rsidRPr="007C6517">
        <w:rPr>
          <w:shd w:val="clear" w:color="auto" w:fill="FFFFFF"/>
          <w:lang w:val="en-GB"/>
        </w:rPr>
        <w:t>Create an output in the child module.</w:t>
      </w:r>
    </w:p>
    <w:p w14:paraId="23BE73F4"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C7318D4" w14:textId="77777777" w:rsidR="007C6517" w:rsidRPr="007C6517" w:rsidRDefault="007C6517" w:rsidP="007C6517">
      <w:pPr>
        <w:ind w:left="360"/>
        <w:rPr>
          <w:b/>
          <w:bCs/>
          <w:lang w:val="en-US"/>
        </w:rPr>
      </w:pPr>
      <w:r w:rsidRPr="007C6517">
        <w:rPr>
          <w:b/>
          <w:bCs/>
          <w:lang w:val="en-US"/>
        </w:rPr>
        <w:t xml:space="preserve">Correct Answer: D </w:t>
      </w:r>
    </w:p>
    <w:p w14:paraId="468C57E7" w14:textId="77777777" w:rsidR="007C6517" w:rsidRPr="007C6517" w:rsidRDefault="007C6517" w:rsidP="007C6517">
      <w:pPr>
        <w:ind w:left="360"/>
        <w:rPr>
          <w:lang w:val="en-US"/>
        </w:rPr>
      </w:pPr>
      <w:r w:rsidRPr="007C6517">
        <w:rPr>
          <w:b/>
          <w:bCs/>
          <w:lang w:val="en-US"/>
        </w:rPr>
        <w:t xml:space="preserve">Explanation: </w:t>
      </w:r>
    </w:p>
    <w:p w14:paraId="11151F6C"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89" w:history="1">
        <w:r w:rsidRPr="007C6517">
          <w:rPr>
            <w:color w:val="467886" w:themeColor="hyperlink"/>
            <w:u w:val="single"/>
            <w:lang w:val="en-GB"/>
          </w:rPr>
          <w:t>Exam Terraform Associate 004 topic 5 question 8 discussion - ExamTopics</w:t>
        </w:r>
      </w:hyperlink>
    </w:p>
    <w:p w14:paraId="7263384A"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37368B7" w14:textId="595620DD" w:rsidR="007C6517" w:rsidRPr="007C6517" w:rsidRDefault="007C6517" w:rsidP="007C6517">
      <w:pPr>
        <w:rPr>
          <w:shd w:val="clear" w:color="auto" w:fill="FFFFFF"/>
          <w:lang w:val="en-GB"/>
        </w:rPr>
      </w:pPr>
      <w:r w:rsidRPr="007C6517">
        <w:rPr>
          <w:shd w:val="clear" w:color="auto" w:fill="FFFFFF"/>
          <w:lang w:val="en-GB"/>
        </w:rPr>
        <w:t xml:space="preserve">Your configuration defines the module block shown in the Exhibit space on this page. The </w:t>
      </w:r>
      <w:r w:rsidRPr="007C6517">
        <w:rPr>
          <w:b/>
          <w:bCs/>
          <w:shd w:val="clear" w:color="auto" w:fill="FFFFFF"/>
          <w:lang w:val="en-GB"/>
        </w:rPr>
        <w:t>web</w:t>
      </w:r>
      <w:r w:rsidR="00BC6CC0">
        <w:rPr>
          <w:b/>
          <w:bCs/>
          <w:shd w:val="clear" w:color="auto" w:fill="FFFFFF"/>
          <w:lang w:val="en-GB"/>
        </w:rPr>
        <w:t>_</w:t>
      </w:r>
      <w:r w:rsidRPr="007C6517">
        <w:rPr>
          <w:b/>
          <w:bCs/>
          <w:shd w:val="clear" w:color="auto" w:fill="FFFFFF"/>
          <w:lang w:val="en-GB"/>
        </w:rPr>
        <w:t>stack</w:t>
      </w:r>
      <w:r w:rsidRPr="007C6517">
        <w:rPr>
          <w:shd w:val="clear" w:color="auto" w:fill="FFFFFF"/>
          <w:lang w:val="en-GB"/>
        </w:rPr>
        <w:t xml:space="preserve"> module accepts an input variable named </w:t>
      </w:r>
      <w:r w:rsidRPr="007C6517">
        <w:rPr>
          <w:b/>
          <w:bCs/>
          <w:shd w:val="clear" w:color="auto" w:fill="FFFFFF"/>
          <w:lang w:val="en-GB"/>
        </w:rPr>
        <w:t>servers</w:t>
      </w:r>
      <w:r w:rsidRPr="007C6517">
        <w:rPr>
          <w:shd w:val="clear" w:color="auto" w:fill="FFFFFF"/>
          <w:lang w:val="en-GB"/>
        </w:rPr>
        <w:t xml:space="preserve">. </w:t>
      </w:r>
    </w:p>
    <w:tbl>
      <w:tblPr>
        <w:tblStyle w:val="TableGrid"/>
        <w:tblW w:w="0" w:type="auto"/>
        <w:tblInd w:w="-5" w:type="dxa"/>
        <w:tblLook w:val="04A0" w:firstRow="1" w:lastRow="0" w:firstColumn="1" w:lastColumn="0" w:noHBand="0" w:noVBand="1"/>
      </w:tblPr>
      <w:tblGrid>
        <w:gridCol w:w="3828"/>
      </w:tblGrid>
      <w:tr w:rsidR="007C6517" w:rsidRPr="00C87CF1" w14:paraId="518FC993" w14:textId="77777777" w:rsidTr="00A76A60">
        <w:tc>
          <w:tcPr>
            <w:tcW w:w="3828" w:type="dxa"/>
          </w:tcPr>
          <w:p w14:paraId="5D851BCE" w14:textId="6B2F4EA0" w:rsidR="007C6517" w:rsidRPr="00A76A60" w:rsidRDefault="007C6517" w:rsidP="007C6517">
            <w:pPr>
              <w:rPr>
                <w:b/>
                <w:bCs/>
                <w:sz w:val="18"/>
                <w:szCs w:val="18"/>
                <w:shd w:val="clear" w:color="auto" w:fill="FFFFFF"/>
                <w:lang w:val="en-GB"/>
              </w:rPr>
            </w:pPr>
            <w:r w:rsidRPr="00A76A60">
              <w:rPr>
                <w:b/>
                <w:bCs/>
                <w:sz w:val="18"/>
                <w:szCs w:val="18"/>
                <w:shd w:val="clear" w:color="auto" w:fill="FFFFFF"/>
                <w:lang w:val="en-GB"/>
              </w:rPr>
              <w:t>module “web</w:t>
            </w:r>
            <w:r w:rsidR="00BC6CC0" w:rsidRPr="00A76A60">
              <w:rPr>
                <w:b/>
                <w:bCs/>
                <w:sz w:val="18"/>
                <w:szCs w:val="18"/>
                <w:shd w:val="clear" w:color="auto" w:fill="FFFFFF"/>
                <w:lang w:val="en-GB"/>
              </w:rPr>
              <w:t>_</w:t>
            </w:r>
            <w:r w:rsidRPr="00A76A60">
              <w:rPr>
                <w:b/>
                <w:bCs/>
                <w:sz w:val="18"/>
                <w:szCs w:val="18"/>
                <w:shd w:val="clear" w:color="auto" w:fill="FFFFFF"/>
                <w:lang w:val="en-GB"/>
              </w:rPr>
              <w:t xml:space="preserve">stack” { </w:t>
            </w:r>
          </w:p>
          <w:p w14:paraId="56889A2E" w14:textId="7EF454F7" w:rsidR="007C6517" w:rsidRPr="007C6517" w:rsidRDefault="007C6517" w:rsidP="007C6517">
            <w:pPr>
              <w:rPr>
                <w:b/>
                <w:bCs/>
                <w:shd w:val="clear" w:color="auto" w:fill="FFFFFF"/>
                <w:lang w:val="en-GB"/>
              </w:rPr>
            </w:pPr>
            <w:r w:rsidRPr="00A76A60">
              <w:rPr>
                <w:b/>
                <w:bCs/>
                <w:sz w:val="18"/>
                <w:szCs w:val="18"/>
                <w:shd w:val="clear" w:color="auto" w:fill="FFFFFF"/>
                <w:lang w:val="en-GB"/>
              </w:rPr>
              <w:t xml:space="preserve">  </w:t>
            </w:r>
            <w:r w:rsidR="00D9489C">
              <w:rPr>
                <w:b/>
                <w:bCs/>
                <w:sz w:val="18"/>
                <w:szCs w:val="18"/>
                <w:shd w:val="clear" w:color="auto" w:fill="FFFFFF"/>
                <w:lang w:val="en-GB"/>
              </w:rPr>
              <w:t xml:space="preserve">  </w:t>
            </w:r>
            <w:r w:rsidRPr="00A76A60">
              <w:rPr>
                <w:b/>
                <w:bCs/>
                <w:sz w:val="18"/>
                <w:szCs w:val="18"/>
                <w:shd w:val="clear" w:color="auto" w:fill="FFFFFF"/>
                <w:lang w:val="en-GB"/>
              </w:rPr>
              <w:t>source = “./modules/web</w:t>
            </w:r>
            <w:r w:rsidR="00FB2088" w:rsidRPr="00A76A60">
              <w:rPr>
                <w:b/>
                <w:bCs/>
                <w:sz w:val="18"/>
                <w:szCs w:val="18"/>
                <w:shd w:val="clear" w:color="auto" w:fill="FFFFFF"/>
                <w:lang w:val="en-GB"/>
              </w:rPr>
              <w:t>_</w:t>
            </w:r>
            <w:r w:rsidRPr="00A76A60">
              <w:rPr>
                <w:b/>
                <w:bCs/>
                <w:sz w:val="18"/>
                <w:szCs w:val="18"/>
                <w:shd w:val="clear" w:color="auto" w:fill="FFFFFF"/>
                <w:lang w:val="en-GB"/>
              </w:rPr>
              <w:t>stack”</w:t>
            </w:r>
            <w:r w:rsidRPr="00A76A60">
              <w:rPr>
                <w:b/>
                <w:bCs/>
                <w:sz w:val="18"/>
                <w:szCs w:val="18"/>
                <w:shd w:val="clear" w:color="auto" w:fill="FFFFFF"/>
                <w:lang w:val="en-GB"/>
              </w:rPr>
              <w:br/>
              <w:t>}</w:t>
            </w:r>
          </w:p>
        </w:tc>
      </w:tr>
    </w:tbl>
    <w:p w14:paraId="4F0F6C10" w14:textId="77777777" w:rsidR="007C6517" w:rsidRDefault="007C6517" w:rsidP="007C6517">
      <w:pPr>
        <w:rPr>
          <w:b/>
          <w:bCs/>
          <w:shd w:val="clear" w:color="auto" w:fill="FFFFFF"/>
          <w:lang w:val="en-GB"/>
        </w:rPr>
      </w:pPr>
      <w:r w:rsidRPr="007C6517">
        <w:rPr>
          <w:b/>
          <w:bCs/>
          <w:shd w:val="clear" w:color="auto" w:fill="FFFFFF"/>
          <w:lang w:val="en-GB"/>
        </w:rPr>
        <w:t xml:space="preserve">Which of the following changes to the module block sets the servers variable to the value of </w:t>
      </w:r>
      <w:r w:rsidRPr="007C6517">
        <w:rPr>
          <w:b/>
          <w:bCs/>
          <w:u w:val="single"/>
          <w:shd w:val="clear" w:color="auto" w:fill="FFFFFF"/>
          <w:lang w:val="en-GB"/>
        </w:rPr>
        <w:t>“3”</w:t>
      </w:r>
      <w:r w:rsidRPr="007C6517">
        <w:rPr>
          <w:b/>
          <w:bCs/>
          <w:shd w:val="clear" w:color="auto" w:fill="FFFFFF"/>
          <w:lang w:val="en-GB"/>
        </w:rPr>
        <w:t>?</w:t>
      </w:r>
    </w:p>
    <w:tbl>
      <w:tblPr>
        <w:tblStyle w:val="TableGrid"/>
        <w:tblW w:w="0" w:type="auto"/>
        <w:tblInd w:w="137" w:type="dxa"/>
        <w:tblLook w:val="04A0" w:firstRow="1" w:lastRow="0" w:firstColumn="1" w:lastColumn="0" w:noHBand="0" w:noVBand="1"/>
      </w:tblPr>
      <w:tblGrid>
        <w:gridCol w:w="432"/>
        <w:gridCol w:w="4104"/>
      </w:tblGrid>
      <w:tr w:rsidR="00BD4071" w:rsidRPr="00C87CF1" w14:paraId="010AFCF7" w14:textId="77777777" w:rsidTr="00BD4071">
        <w:tc>
          <w:tcPr>
            <w:tcW w:w="432" w:type="dxa"/>
          </w:tcPr>
          <w:p w14:paraId="06208C54" w14:textId="771F9620" w:rsidR="00BD4071" w:rsidRPr="00BD4071" w:rsidRDefault="00BD4071" w:rsidP="007C6517">
            <w:pPr>
              <w:rPr>
                <w:shd w:val="clear" w:color="auto" w:fill="FFFFFF"/>
                <w:lang w:val="en-GB"/>
              </w:rPr>
            </w:pPr>
            <w:r w:rsidRPr="00BD4071">
              <w:rPr>
                <w:shd w:val="clear" w:color="auto" w:fill="FFFFFF"/>
                <w:lang w:val="en-GB"/>
              </w:rPr>
              <w:lastRenderedPageBreak/>
              <w:t>A.</w:t>
            </w:r>
          </w:p>
        </w:tc>
        <w:tc>
          <w:tcPr>
            <w:tcW w:w="4104" w:type="dxa"/>
          </w:tcPr>
          <w:p w14:paraId="29B432BB" w14:textId="68DE881F" w:rsidR="00BD4071" w:rsidRDefault="007C6517" w:rsidP="007C6517">
            <w:pPr>
              <w:contextualSpacing/>
              <w:rPr>
                <w:b/>
                <w:bCs/>
                <w:shd w:val="clear" w:color="auto" w:fill="FFFFFF"/>
                <w:lang w:val="en-GB"/>
              </w:rPr>
            </w:pPr>
            <w:r w:rsidRPr="007C6517">
              <w:rPr>
                <w:b/>
                <w:bCs/>
                <w:shd w:val="clear" w:color="auto" w:fill="FFFFFF"/>
                <w:lang w:val="en-GB"/>
              </w:rPr>
              <w:t>module “web_stack” {</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source = “./modules/web_stack”</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servers = 3</w:t>
            </w:r>
            <w:r w:rsidRPr="007C6517">
              <w:rPr>
                <w:b/>
                <w:bCs/>
                <w:shd w:val="clear" w:color="auto" w:fill="FFFFFF"/>
                <w:lang w:val="en-GB"/>
              </w:rPr>
              <w:br/>
              <w:t>}</w:t>
            </w:r>
          </w:p>
        </w:tc>
      </w:tr>
      <w:tr w:rsidR="00BD4071" w:rsidRPr="00C87CF1" w14:paraId="1D3F954C" w14:textId="77777777" w:rsidTr="00BD4071">
        <w:tc>
          <w:tcPr>
            <w:tcW w:w="432" w:type="dxa"/>
          </w:tcPr>
          <w:p w14:paraId="1D9738B8" w14:textId="580B1EDD" w:rsidR="00BD4071" w:rsidRPr="00BD4071" w:rsidRDefault="00BD4071" w:rsidP="007C6517">
            <w:pPr>
              <w:rPr>
                <w:shd w:val="clear" w:color="auto" w:fill="FFFFFF"/>
                <w:lang w:val="en-GB"/>
              </w:rPr>
            </w:pPr>
            <w:r w:rsidRPr="00BD4071">
              <w:rPr>
                <w:shd w:val="clear" w:color="auto" w:fill="FFFFFF"/>
                <w:lang w:val="en-GB"/>
              </w:rPr>
              <w:t>B.</w:t>
            </w:r>
          </w:p>
        </w:tc>
        <w:tc>
          <w:tcPr>
            <w:tcW w:w="4104" w:type="dxa"/>
          </w:tcPr>
          <w:p w14:paraId="4D67AC08" w14:textId="63E03769" w:rsidR="00BD4071" w:rsidRDefault="007C6517" w:rsidP="007C6517">
            <w:pPr>
              <w:contextualSpacing/>
              <w:rPr>
                <w:b/>
                <w:bCs/>
                <w:shd w:val="clear" w:color="auto" w:fill="FFFFFF"/>
                <w:lang w:val="en-GB"/>
              </w:rPr>
            </w:pPr>
            <w:r w:rsidRPr="007C6517">
              <w:rPr>
                <w:b/>
                <w:bCs/>
                <w:shd w:val="clear" w:color="auto" w:fill="FFFFFF"/>
                <w:lang w:val="en-GB"/>
              </w:rPr>
              <w:t>module “web_stack” {</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source = “./modules/web_stack”</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inputs.servers = 3</w:t>
            </w:r>
            <w:r w:rsidRPr="007C6517">
              <w:rPr>
                <w:b/>
                <w:bCs/>
                <w:shd w:val="clear" w:color="auto" w:fill="FFFFFF"/>
                <w:lang w:val="en-GB"/>
              </w:rPr>
              <w:br/>
              <w:t>}</w:t>
            </w:r>
          </w:p>
        </w:tc>
      </w:tr>
      <w:tr w:rsidR="00BD4071" w:rsidRPr="00C87CF1" w14:paraId="543ECE3D" w14:textId="77777777" w:rsidTr="00BD4071">
        <w:tc>
          <w:tcPr>
            <w:tcW w:w="432" w:type="dxa"/>
          </w:tcPr>
          <w:p w14:paraId="2B4F536F" w14:textId="09C231C5" w:rsidR="00BD4071" w:rsidRPr="00BD4071" w:rsidRDefault="00BD4071" w:rsidP="007C6517">
            <w:pPr>
              <w:rPr>
                <w:shd w:val="clear" w:color="auto" w:fill="FFFFFF"/>
                <w:lang w:val="en-GB"/>
              </w:rPr>
            </w:pPr>
            <w:r w:rsidRPr="00BD4071">
              <w:rPr>
                <w:shd w:val="clear" w:color="auto" w:fill="FFFFFF"/>
                <w:lang w:val="en-GB"/>
              </w:rPr>
              <w:t>C.</w:t>
            </w:r>
          </w:p>
        </w:tc>
        <w:tc>
          <w:tcPr>
            <w:tcW w:w="4104" w:type="dxa"/>
          </w:tcPr>
          <w:p w14:paraId="1D40A676" w14:textId="03EB2A51" w:rsidR="00BD4071" w:rsidRDefault="007C6517" w:rsidP="007C6517">
            <w:pPr>
              <w:contextualSpacing/>
              <w:rPr>
                <w:b/>
                <w:bCs/>
                <w:shd w:val="clear" w:color="auto" w:fill="FFFFFF"/>
                <w:lang w:val="en-GB"/>
              </w:rPr>
            </w:pPr>
            <w:r w:rsidRPr="007C6517">
              <w:rPr>
                <w:b/>
                <w:bCs/>
                <w:shd w:val="clear" w:color="auto" w:fill="FFFFFF"/>
                <w:lang w:val="en-GB"/>
              </w:rPr>
              <w:t>module “web_stack” {</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source = “./modules/web_stack”</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inputs = {</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servers = 3</w:t>
            </w:r>
            <w:r w:rsidRPr="007C6517">
              <w:rPr>
                <w:b/>
                <w:bCs/>
                <w:shd w:val="clear" w:color="auto" w:fill="FFFFFF"/>
                <w:lang w:val="en-GB"/>
              </w:rPr>
              <w:br/>
              <w:t>}</w:t>
            </w:r>
          </w:p>
        </w:tc>
      </w:tr>
      <w:tr w:rsidR="00BD4071" w:rsidRPr="00C87CF1" w14:paraId="11A46E3A" w14:textId="77777777" w:rsidTr="00BD4071">
        <w:tc>
          <w:tcPr>
            <w:tcW w:w="432" w:type="dxa"/>
          </w:tcPr>
          <w:p w14:paraId="087ADE0B" w14:textId="539D8FE2" w:rsidR="00BD4071" w:rsidRPr="00BD4071" w:rsidRDefault="00BD4071" w:rsidP="007C6517">
            <w:pPr>
              <w:rPr>
                <w:shd w:val="clear" w:color="auto" w:fill="FFFFFF"/>
                <w:lang w:val="en-GB"/>
              </w:rPr>
            </w:pPr>
            <w:r w:rsidRPr="00BD4071">
              <w:rPr>
                <w:shd w:val="clear" w:color="auto" w:fill="FFFFFF"/>
                <w:lang w:val="en-GB"/>
              </w:rPr>
              <w:t>D.</w:t>
            </w:r>
          </w:p>
        </w:tc>
        <w:tc>
          <w:tcPr>
            <w:tcW w:w="4104" w:type="dxa"/>
          </w:tcPr>
          <w:p w14:paraId="6CA50457" w14:textId="553E9B60" w:rsidR="00BD4071" w:rsidRDefault="007C6517" w:rsidP="007C6517">
            <w:pPr>
              <w:contextualSpacing/>
              <w:rPr>
                <w:b/>
                <w:bCs/>
                <w:shd w:val="clear" w:color="auto" w:fill="FFFFFF"/>
                <w:lang w:val="en-GB"/>
              </w:rPr>
            </w:pPr>
            <w:r w:rsidRPr="007C6517">
              <w:rPr>
                <w:b/>
                <w:bCs/>
                <w:shd w:val="clear" w:color="auto" w:fill="FFFFFF"/>
                <w:lang w:val="en-GB"/>
              </w:rPr>
              <w:t>module “web_stack” {</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source = “./modules/web_stack”</w:t>
            </w:r>
            <w:r w:rsidRPr="007C6517">
              <w:rPr>
                <w:b/>
                <w:bCs/>
                <w:shd w:val="clear" w:color="auto" w:fill="FFFFFF"/>
                <w:lang w:val="en-GB"/>
              </w:rPr>
              <w:br/>
            </w:r>
            <w:r w:rsidR="00BD4071">
              <w:rPr>
                <w:b/>
                <w:bCs/>
                <w:shd w:val="clear" w:color="auto" w:fill="FFFFFF"/>
                <w:lang w:val="en-GB"/>
              </w:rPr>
              <w:t xml:space="preserve">  </w:t>
            </w:r>
            <w:r w:rsidRPr="007C6517">
              <w:rPr>
                <w:b/>
                <w:bCs/>
                <w:shd w:val="clear" w:color="auto" w:fill="FFFFFF"/>
                <w:lang w:val="en-GB"/>
              </w:rPr>
              <w:t>var.servers = 3</w:t>
            </w:r>
            <w:r w:rsidRPr="007C6517">
              <w:rPr>
                <w:b/>
                <w:bCs/>
                <w:shd w:val="clear" w:color="auto" w:fill="FFFFFF"/>
                <w:lang w:val="en-GB"/>
              </w:rPr>
              <w:br/>
              <w:t>}</w:t>
            </w:r>
          </w:p>
        </w:tc>
      </w:tr>
    </w:tbl>
    <w:p w14:paraId="2C28C84A"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3989593" w14:textId="77777777" w:rsidR="007C6517" w:rsidRPr="007C6517" w:rsidRDefault="007C6517" w:rsidP="007C6517">
      <w:pPr>
        <w:ind w:left="360"/>
        <w:rPr>
          <w:b/>
          <w:bCs/>
          <w:lang w:val="en-US"/>
        </w:rPr>
      </w:pPr>
      <w:r w:rsidRPr="007C6517">
        <w:rPr>
          <w:b/>
          <w:bCs/>
          <w:lang w:val="en-US"/>
        </w:rPr>
        <w:t>Correct Answer:  A</w:t>
      </w:r>
    </w:p>
    <w:p w14:paraId="7FAF084F" w14:textId="77777777" w:rsidR="007C6517" w:rsidRPr="007C6517" w:rsidRDefault="007C6517" w:rsidP="007C6517">
      <w:pPr>
        <w:ind w:left="360"/>
        <w:rPr>
          <w:lang w:val="en-US"/>
        </w:rPr>
      </w:pPr>
      <w:r w:rsidRPr="007C6517">
        <w:rPr>
          <w:b/>
          <w:bCs/>
          <w:lang w:val="en-US"/>
        </w:rPr>
        <w:t xml:space="preserve">Explanation: </w:t>
      </w:r>
    </w:p>
    <w:p w14:paraId="78DEABB7"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90" w:history="1">
        <w:r w:rsidRPr="007C6517">
          <w:rPr>
            <w:color w:val="467886" w:themeColor="hyperlink"/>
            <w:u w:val="single"/>
            <w:lang w:val="en-GB"/>
          </w:rPr>
          <w:t>Exam Terraform Associate 004 topic 5 question 9 discussion - ExamTopics</w:t>
        </w:r>
      </w:hyperlink>
    </w:p>
    <w:p w14:paraId="060983F8" w14:textId="5F911326"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61875EB" w14:textId="77777777" w:rsidR="007C6517" w:rsidRPr="007C6517" w:rsidRDefault="007C6517" w:rsidP="007C6517">
      <w:pPr>
        <w:rPr>
          <w:shd w:val="clear" w:color="auto" w:fill="FFFFFF"/>
          <w:lang w:val="en-GB"/>
        </w:rPr>
      </w:pPr>
      <w:r w:rsidRPr="007C6517">
        <w:rPr>
          <w:shd w:val="clear" w:color="auto" w:fill="FFFFFF"/>
          <w:lang w:val="en-GB"/>
        </w:rPr>
        <w:t xml:space="preserve">Your team is using a version </w:t>
      </w:r>
      <w:r w:rsidRPr="007C6517">
        <w:rPr>
          <w:b/>
          <w:bCs/>
          <w:shd w:val="clear" w:color="auto" w:fill="FFFFFF"/>
          <w:lang w:val="en-GB"/>
        </w:rPr>
        <w:t>3.1.4</w:t>
      </w:r>
      <w:r w:rsidRPr="007C6517">
        <w:rPr>
          <w:shd w:val="clear" w:color="auto" w:fill="FFFFFF"/>
          <w:lang w:val="en-GB"/>
        </w:rPr>
        <w:t xml:space="preserve"> of a module from the public Terraform Registry, and they’re worried about possible breaking changes in future versions of the module.</w:t>
      </w:r>
      <w:r w:rsidRPr="007C6517">
        <w:rPr>
          <w:shd w:val="clear" w:color="auto" w:fill="FFFFFF"/>
          <w:lang w:val="en-GB"/>
        </w:rPr>
        <w:br/>
      </w:r>
      <w:r w:rsidRPr="007C6517">
        <w:rPr>
          <w:b/>
          <w:bCs/>
          <w:shd w:val="clear" w:color="auto" w:fill="FFFFFF"/>
          <w:lang w:val="en-GB"/>
        </w:rPr>
        <w:t>Which version argument should you add to the module block to prevent newer versions from being used?</w:t>
      </w:r>
    </w:p>
    <w:p w14:paraId="63709462" w14:textId="77777777" w:rsidR="007C6517" w:rsidRPr="007C6517" w:rsidRDefault="007C6517" w:rsidP="0032415B">
      <w:pPr>
        <w:numPr>
          <w:ilvl w:val="0"/>
          <w:numId w:val="44"/>
        </w:numPr>
        <w:contextualSpacing/>
        <w:rPr>
          <w:shd w:val="clear" w:color="auto" w:fill="FFFFFF"/>
          <w:lang w:val="en-GB"/>
        </w:rPr>
      </w:pPr>
      <w:r w:rsidRPr="007C6517">
        <w:rPr>
          <w:shd w:val="clear" w:color="auto" w:fill="FFFFFF"/>
          <w:lang w:val="en-GB"/>
        </w:rPr>
        <w:t>version = “3.1.4”</w:t>
      </w:r>
    </w:p>
    <w:p w14:paraId="70F94F89" w14:textId="77777777" w:rsidR="007C6517" w:rsidRPr="007C6517" w:rsidRDefault="007C6517" w:rsidP="0032415B">
      <w:pPr>
        <w:numPr>
          <w:ilvl w:val="0"/>
          <w:numId w:val="44"/>
        </w:numPr>
        <w:contextualSpacing/>
        <w:rPr>
          <w:shd w:val="clear" w:color="auto" w:fill="FFFFFF"/>
          <w:lang w:val="en-GB"/>
        </w:rPr>
      </w:pPr>
      <w:r w:rsidRPr="007C6517">
        <w:rPr>
          <w:shd w:val="clear" w:color="auto" w:fill="FFFFFF"/>
          <w:lang w:val="en-GB"/>
        </w:rPr>
        <w:t>version = “&lt; 3.2”</w:t>
      </w:r>
    </w:p>
    <w:p w14:paraId="276D361A" w14:textId="77777777" w:rsidR="007C6517" w:rsidRPr="007C6517" w:rsidRDefault="007C6517" w:rsidP="0032415B">
      <w:pPr>
        <w:numPr>
          <w:ilvl w:val="0"/>
          <w:numId w:val="44"/>
        </w:numPr>
        <w:contextualSpacing/>
        <w:rPr>
          <w:shd w:val="clear" w:color="auto" w:fill="FFFFFF"/>
          <w:lang w:val="en-GB"/>
        </w:rPr>
      </w:pPr>
      <w:r w:rsidRPr="007C6517">
        <w:rPr>
          <w:shd w:val="clear" w:color="auto" w:fill="FFFFFF"/>
          <w:lang w:val="en-GB"/>
        </w:rPr>
        <w:t>version = “!=3.1.5”</w:t>
      </w:r>
    </w:p>
    <w:p w14:paraId="23C15CB0" w14:textId="77777777" w:rsidR="007C6517" w:rsidRPr="007C6517" w:rsidRDefault="007C6517" w:rsidP="0032415B">
      <w:pPr>
        <w:numPr>
          <w:ilvl w:val="0"/>
          <w:numId w:val="44"/>
        </w:numPr>
        <w:contextualSpacing/>
        <w:rPr>
          <w:shd w:val="clear" w:color="auto" w:fill="FFFFFF"/>
          <w:lang w:val="en-GB"/>
        </w:rPr>
      </w:pPr>
      <w:r w:rsidRPr="007C6517">
        <w:rPr>
          <w:shd w:val="clear" w:color="auto" w:fill="FFFFFF"/>
          <w:lang w:val="en-GB"/>
        </w:rPr>
        <w:t>version = “~&gt;3.1.4”</w:t>
      </w:r>
    </w:p>
    <w:p w14:paraId="4C0D8C3A"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EC96111" w14:textId="77777777" w:rsidR="007C6517" w:rsidRPr="007C6517" w:rsidRDefault="007C6517" w:rsidP="007C6517">
      <w:pPr>
        <w:ind w:left="360"/>
        <w:rPr>
          <w:b/>
          <w:bCs/>
          <w:lang w:val="en-US"/>
        </w:rPr>
      </w:pPr>
      <w:r w:rsidRPr="007C6517">
        <w:rPr>
          <w:b/>
          <w:bCs/>
          <w:lang w:val="en-US"/>
        </w:rPr>
        <w:t>Correct Answer:  D</w:t>
      </w:r>
    </w:p>
    <w:p w14:paraId="4E9D9467" w14:textId="77777777" w:rsidR="007C6517" w:rsidRPr="007C6517" w:rsidRDefault="007C6517" w:rsidP="007C6517">
      <w:pPr>
        <w:ind w:left="360"/>
        <w:rPr>
          <w:lang w:val="en-US"/>
        </w:rPr>
      </w:pPr>
      <w:r w:rsidRPr="007C6517">
        <w:rPr>
          <w:b/>
          <w:bCs/>
          <w:lang w:val="en-US"/>
        </w:rPr>
        <w:t xml:space="preserve">Explanation: </w:t>
      </w:r>
    </w:p>
    <w:p w14:paraId="0E531B59" w14:textId="77777777" w:rsidR="007C6517" w:rsidRPr="00CE29C5"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91" w:history="1">
        <w:r w:rsidRPr="007C6517">
          <w:rPr>
            <w:color w:val="467886" w:themeColor="hyperlink"/>
            <w:u w:val="single"/>
            <w:lang w:val="en-GB"/>
          </w:rPr>
          <w:t>Exam Terraform Associate 004 topic 5 question 10 discussion - ExamTopics</w:t>
        </w:r>
      </w:hyperlink>
    </w:p>
    <w:p w14:paraId="3E3922F0" w14:textId="77777777" w:rsidR="000C5BD6" w:rsidRDefault="000C5BD6" w:rsidP="00807B82">
      <w:pPr>
        <w:pStyle w:val="Question"/>
        <w:rPr>
          <w:shd w:val="clear" w:color="auto" w:fill="FFFFFF"/>
        </w:rPr>
      </w:pPr>
      <w:r>
        <w:rPr>
          <w:shd w:val="clear" w:color="auto" w:fill="FFFFFF"/>
        </w:rPr>
        <w:t>Question.</w:t>
      </w:r>
    </w:p>
    <w:p w14:paraId="412A72D3" w14:textId="77777777" w:rsidR="009F5475" w:rsidRPr="009F5475" w:rsidRDefault="009F5475" w:rsidP="009F5475">
      <w:pPr>
        <w:rPr>
          <w:shd w:val="clear" w:color="auto" w:fill="FFFFFF"/>
          <w:lang w:val="en-GB"/>
        </w:rPr>
      </w:pPr>
      <w:r w:rsidRPr="009F5475">
        <w:rPr>
          <w:shd w:val="clear" w:color="auto" w:fill="FFFFFF"/>
          <w:lang w:val="en-GB"/>
        </w:rPr>
        <w:t xml:space="preserve">Which of the following locations can Terraform use as a private source for modules? </w:t>
      </w:r>
      <w:r w:rsidRPr="009F5475">
        <w:rPr>
          <w:b/>
          <w:bCs/>
          <w:shd w:val="clear" w:color="auto" w:fill="FFFFFF"/>
          <w:lang w:val="en-GB"/>
        </w:rPr>
        <w:t>(Choose two.)</w:t>
      </w:r>
    </w:p>
    <w:p w14:paraId="1483DC6D" w14:textId="17AF1606" w:rsidR="009F5475" w:rsidRPr="002635C0" w:rsidRDefault="009F5475" w:rsidP="0032415B">
      <w:pPr>
        <w:pStyle w:val="ListParagraph"/>
        <w:numPr>
          <w:ilvl w:val="0"/>
          <w:numId w:val="102"/>
        </w:numPr>
        <w:rPr>
          <w:shd w:val="clear" w:color="auto" w:fill="FFFFFF"/>
          <w:lang w:val="en-GB"/>
        </w:rPr>
      </w:pPr>
      <w:r w:rsidRPr="002635C0">
        <w:rPr>
          <w:shd w:val="clear" w:color="auto" w:fill="FFFFFF"/>
          <w:lang w:val="en-GB"/>
        </w:rPr>
        <w:lastRenderedPageBreak/>
        <w:t>Public repository on GitHub.</w:t>
      </w:r>
    </w:p>
    <w:p w14:paraId="21ABF7EC" w14:textId="4606652D" w:rsidR="009F5475" w:rsidRPr="002635C0" w:rsidRDefault="009F5475" w:rsidP="0032415B">
      <w:pPr>
        <w:pStyle w:val="ListParagraph"/>
        <w:numPr>
          <w:ilvl w:val="0"/>
          <w:numId w:val="102"/>
        </w:numPr>
        <w:rPr>
          <w:shd w:val="clear" w:color="auto" w:fill="FFFFFF"/>
          <w:lang w:val="en-GB"/>
        </w:rPr>
      </w:pPr>
      <w:r w:rsidRPr="002635C0">
        <w:rPr>
          <w:shd w:val="clear" w:color="auto" w:fill="FFFFFF"/>
          <w:lang w:val="en-GB"/>
        </w:rPr>
        <w:t>Internally hosted VCS (Version Control System) platform.</w:t>
      </w:r>
    </w:p>
    <w:p w14:paraId="5D52E6A9" w14:textId="0F963575" w:rsidR="009F5475" w:rsidRPr="002635C0" w:rsidRDefault="009F5475" w:rsidP="0032415B">
      <w:pPr>
        <w:pStyle w:val="ListParagraph"/>
        <w:numPr>
          <w:ilvl w:val="0"/>
          <w:numId w:val="102"/>
        </w:numPr>
        <w:rPr>
          <w:shd w:val="clear" w:color="auto" w:fill="FFFFFF"/>
          <w:lang w:val="en-GB"/>
        </w:rPr>
      </w:pPr>
      <w:r w:rsidRPr="002635C0">
        <w:rPr>
          <w:shd w:val="clear" w:color="auto" w:fill="FFFFFF"/>
          <w:lang w:val="en-GB"/>
        </w:rPr>
        <w:t>Public Terraform Registry.</w:t>
      </w:r>
    </w:p>
    <w:p w14:paraId="5067B7A3" w14:textId="018CF01A" w:rsidR="009F5475" w:rsidRPr="002635C0" w:rsidRDefault="009F5475" w:rsidP="0032415B">
      <w:pPr>
        <w:pStyle w:val="ListParagraph"/>
        <w:numPr>
          <w:ilvl w:val="0"/>
          <w:numId w:val="102"/>
        </w:numPr>
        <w:rPr>
          <w:shd w:val="clear" w:color="auto" w:fill="FFFFFF"/>
          <w:lang w:val="en-GB"/>
        </w:rPr>
      </w:pPr>
      <w:r w:rsidRPr="002635C0">
        <w:rPr>
          <w:shd w:val="clear" w:color="auto" w:fill="FFFFFF"/>
          <w:lang w:val="en-GB"/>
        </w:rPr>
        <w:t>Private repository on GitHub.</w:t>
      </w:r>
    </w:p>
    <w:p w14:paraId="2116251B" w14:textId="77777777" w:rsidR="000C5BD6" w:rsidRPr="009A381A" w:rsidRDefault="000C5BD6" w:rsidP="000C5BD6">
      <w:pPr>
        <w:pStyle w:val="Heading2"/>
        <w:ind w:left="0"/>
        <w:rPr>
          <w:lang w:val="en-US"/>
        </w:rPr>
      </w:pPr>
      <w:r>
        <w:rPr>
          <w:rStyle w:val="Heading2Char"/>
          <w:lang w:val="en-US"/>
        </w:rPr>
        <w:t>Answer</w:t>
      </w:r>
    </w:p>
    <w:p w14:paraId="699A450A" w14:textId="02532F6A" w:rsidR="000C5BD6" w:rsidRDefault="000C5BD6" w:rsidP="00807B82">
      <w:pPr>
        <w:ind w:left="360"/>
        <w:rPr>
          <w:b/>
          <w:bCs/>
          <w:lang w:val="en-US"/>
        </w:rPr>
      </w:pPr>
      <w:r w:rsidRPr="00357222">
        <w:rPr>
          <w:b/>
          <w:bCs/>
          <w:lang w:val="en-US"/>
        </w:rPr>
        <w:t>Correct Answer:</w:t>
      </w:r>
      <w:r>
        <w:rPr>
          <w:b/>
          <w:bCs/>
          <w:lang w:val="en-US"/>
        </w:rPr>
        <w:t xml:space="preserve">  </w:t>
      </w:r>
      <w:r w:rsidR="002635C0">
        <w:rPr>
          <w:b/>
          <w:bCs/>
          <w:lang w:val="en-US"/>
        </w:rPr>
        <w:t>B,D</w:t>
      </w:r>
    </w:p>
    <w:p w14:paraId="5E576E5E" w14:textId="77777777" w:rsidR="000C5BD6" w:rsidRPr="00192E72" w:rsidRDefault="000C5BD6" w:rsidP="00807B82">
      <w:pPr>
        <w:ind w:left="360"/>
        <w:rPr>
          <w:lang w:val="en-US"/>
        </w:rPr>
      </w:pPr>
      <w:r>
        <w:rPr>
          <w:b/>
          <w:bCs/>
          <w:lang w:val="en-US"/>
        </w:rPr>
        <w:t xml:space="preserve">Explanation: </w:t>
      </w:r>
    </w:p>
    <w:p w14:paraId="5B31EEE7" w14:textId="6B5130EA" w:rsidR="000C5BD6" w:rsidRPr="009F5475" w:rsidRDefault="000C5BD6"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92" w:history="1">
        <w:r w:rsidR="009F5475" w:rsidRPr="009F5475">
          <w:rPr>
            <w:rStyle w:val="Hyperlink"/>
            <w:lang w:val="en-GB"/>
          </w:rPr>
          <w:t>Exam Terraform Associate 004 topic 5 question 11 discussion - ExamTopics</w:t>
        </w:r>
      </w:hyperlink>
    </w:p>
    <w:p w14:paraId="38815012" w14:textId="77777777" w:rsidR="00E6751A" w:rsidRDefault="00E6751A" w:rsidP="00807B82">
      <w:pPr>
        <w:pStyle w:val="Question"/>
        <w:rPr>
          <w:shd w:val="clear" w:color="auto" w:fill="FFFFFF"/>
        </w:rPr>
      </w:pPr>
      <w:r>
        <w:rPr>
          <w:shd w:val="clear" w:color="auto" w:fill="FFFFFF"/>
        </w:rPr>
        <w:t>Question.</w:t>
      </w:r>
    </w:p>
    <w:p w14:paraId="158AA94D" w14:textId="1C887DDC" w:rsidR="00D9568B" w:rsidRPr="006E657F" w:rsidRDefault="006E657F" w:rsidP="006E657F">
      <w:pPr>
        <w:rPr>
          <w:shd w:val="clear" w:color="auto" w:fill="FFFFFF"/>
          <w:lang w:val="en-GB"/>
        </w:rPr>
      </w:pPr>
      <w:r w:rsidRPr="006E657F">
        <w:rPr>
          <w:shd w:val="clear" w:color="auto" w:fill="FFFFFF"/>
          <w:lang w:val="en-GB"/>
        </w:rPr>
        <w:t>Your configuration defines the module block shown in the Exhibit space on this page.</w:t>
      </w:r>
    </w:p>
    <w:tbl>
      <w:tblPr>
        <w:tblStyle w:val="TableGrid"/>
        <w:tblW w:w="0" w:type="auto"/>
        <w:tblLook w:val="04A0" w:firstRow="1" w:lastRow="0" w:firstColumn="1" w:lastColumn="0" w:noHBand="0" w:noVBand="1"/>
      </w:tblPr>
      <w:tblGrid>
        <w:gridCol w:w="3114"/>
      </w:tblGrid>
      <w:tr w:rsidR="00D9568B" w14:paraId="5A5C3221" w14:textId="77777777" w:rsidTr="00454025">
        <w:tc>
          <w:tcPr>
            <w:tcW w:w="3114" w:type="dxa"/>
          </w:tcPr>
          <w:p w14:paraId="4475B2B2" w14:textId="77777777" w:rsidR="00BA3B83" w:rsidRPr="00BA3B83" w:rsidRDefault="00BA3B83" w:rsidP="00BA3B83">
            <w:pPr>
              <w:rPr>
                <w:b/>
                <w:bCs/>
                <w:sz w:val="18"/>
                <w:szCs w:val="18"/>
                <w:shd w:val="clear" w:color="auto" w:fill="FFFFFF"/>
                <w:lang w:val="en-GB"/>
              </w:rPr>
            </w:pPr>
            <w:r w:rsidRPr="00BA3B83">
              <w:rPr>
                <w:b/>
                <w:bCs/>
                <w:sz w:val="18"/>
                <w:szCs w:val="18"/>
                <w:shd w:val="clear" w:color="auto" w:fill="FFFFFF"/>
                <w:lang w:val="en-GB"/>
              </w:rPr>
              <w:t>module "production" {</w:t>
            </w:r>
          </w:p>
          <w:p w14:paraId="7255379E" w14:textId="0C43A717" w:rsidR="00BA3B83" w:rsidRPr="00BA3B83" w:rsidRDefault="00BA3B83" w:rsidP="00BA3B83">
            <w:pPr>
              <w:rPr>
                <w:b/>
                <w:bCs/>
                <w:sz w:val="18"/>
                <w:szCs w:val="18"/>
                <w:shd w:val="clear" w:color="auto" w:fill="FFFFFF"/>
                <w:lang w:val="en-GB"/>
              </w:rPr>
            </w:pPr>
            <w:r w:rsidRPr="00BA3B83">
              <w:rPr>
                <w:b/>
                <w:bCs/>
                <w:sz w:val="18"/>
                <w:szCs w:val="18"/>
                <w:shd w:val="clear" w:color="auto" w:fill="FFFFFF"/>
                <w:lang w:val="en-GB"/>
              </w:rPr>
              <w:t xml:space="preserve">  </w:t>
            </w:r>
            <w:r w:rsidR="00D9489C">
              <w:rPr>
                <w:b/>
                <w:bCs/>
                <w:sz w:val="18"/>
                <w:szCs w:val="18"/>
                <w:shd w:val="clear" w:color="auto" w:fill="FFFFFF"/>
                <w:lang w:val="en-GB"/>
              </w:rPr>
              <w:t xml:space="preserve"> </w:t>
            </w:r>
            <w:r w:rsidR="00454025">
              <w:rPr>
                <w:b/>
                <w:bCs/>
                <w:sz w:val="18"/>
                <w:szCs w:val="18"/>
                <w:shd w:val="clear" w:color="auto" w:fill="FFFFFF"/>
                <w:lang w:val="en-GB"/>
              </w:rPr>
              <w:t xml:space="preserve"> </w:t>
            </w:r>
            <w:r w:rsidRPr="00BA3B83">
              <w:rPr>
                <w:b/>
                <w:bCs/>
                <w:sz w:val="18"/>
                <w:szCs w:val="18"/>
                <w:shd w:val="clear" w:color="auto" w:fill="FFFFFF"/>
                <w:lang w:val="en-GB"/>
              </w:rPr>
              <w:t>source = "./modules/web_stack"</w:t>
            </w:r>
          </w:p>
          <w:p w14:paraId="6EE8218E" w14:textId="3CC158EF" w:rsidR="00D9568B" w:rsidRDefault="00BA3B83" w:rsidP="006E657F">
            <w:pPr>
              <w:rPr>
                <w:shd w:val="clear" w:color="auto" w:fill="FFFFFF"/>
                <w:lang w:val="en-GB"/>
              </w:rPr>
            </w:pPr>
            <w:r w:rsidRPr="00BA3B83">
              <w:rPr>
                <w:b/>
                <w:bCs/>
                <w:sz w:val="18"/>
                <w:szCs w:val="18"/>
                <w:shd w:val="clear" w:color="auto" w:fill="FFFFFF"/>
                <w:lang w:val="en-GB"/>
              </w:rPr>
              <w:t>}</w:t>
            </w:r>
          </w:p>
        </w:tc>
      </w:tr>
    </w:tbl>
    <w:p w14:paraId="045DA8A2" w14:textId="33FAD706" w:rsidR="006E657F" w:rsidRPr="006E657F" w:rsidRDefault="006E657F" w:rsidP="006E657F">
      <w:pPr>
        <w:rPr>
          <w:shd w:val="clear" w:color="auto" w:fill="FFFFFF"/>
          <w:lang w:val="en-GB"/>
        </w:rPr>
      </w:pPr>
      <w:r w:rsidRPr="006E657F">
        <w:rPr>
          <w:shd w:val="clear" w:color="auto" w:fill="FFFFFF"/>
          <w:lang w:val="en-GB"/>
        </w:rPr>
        <w:t xml:space="preserve">This module declares an output named </w:t>
      </w:r>
      <w:r w:rsidRPr="006E657F">
        <w:rPr>
          <w:b/>
          <w:bCs/>
          <w:i/>
          <w:iCs/>
          <w:shd w:val="clear" w:color="auto" w:fill="FFFFFF"/>
          <w:lang w:val="en-GB"/>
        </w:rPr>
        <w:t>hostnames</w:t>
      </w:r>
      <w:r w:rsidRPr="006E657F">
        <w:rPr>
          <w:shd w:val="clear" w:color="auto" w:fill="FFFFFF"/>
          <w:lang w:val="en-GB"/>
        </w:rPr>
        <w:t>.</w:t>
      </w:r>
      <w:r w:rsidRPr="006E657F">
        <w:rPr>
          <w:shd w:val="clear" w:color="auto" w:fill="FFFFFF"/>
          <w:lang w:val="en-GB"/>
        </w:rPr>
        <w:br/>
      </w:r>
      <w:r w:rsidRPr="00310262">
        <w:rPr>
          <w:b/>
          <w:bCs/>
          <w:shd w:val="clear" w:color="auto" w:fill="FFFFFF"/>
          <w:lang w:val="en-GB"/>
        </w:rPr>
        <w:t>How do you access the value of this output?</w:t>
      </w:r>
    </w:p>
    <w:p w14:paraId="181B1211" w14:textId="73538310" w:rsidR="006E657F" w:rsidRPr="006E657F" w:rsidRDefault="006E657F" w:rsidP="0032415B">
      <w:pPr>
        <w:pStyle w:val="ListParagraph"/>
        <w:numPr>
          <w:ilvl w:val="0"/>
          <w:numId w:val="103"/>
        </w:numPr>
        <w:rPr>
          <w:shd w:val="clear" w:color="auto" w:fill="FFFFFF"/>
          <w:lang w:val="en-GB"/>
        </w:rPr>
      </w:pPr>
      <w:r w:rsidRPr="006E657F">
        <w:rPr>
          <w:shd w:val="clear" w:color="auto" w:fill="FFFFFF"/>
          <w:lang w:val="en-GB"/>
        </w:rPr>
        <w:t>production.hostnames</w:t>
      </w:r>
    </w:p>
    <w:p w14:paraId="6190C707" w14:textId="21BFA3C3" w:rsidR="006E657F" w:rsidRPr="006E657F" w:rsidRDefault="006E657F" w:rsidP="0032415B">
      <w:pPr>
        <w:pStyle w:val="ListParagraph"/>
        <w:numPr>
          <w:ilvl w:val="0"/>
          <w:numId w:val="103"/>
        </w:numPr>
        <w:rPr>
          <w:shd w:val="clear" w:color="auto" w:fill="FFFFFF"/>
          <w:lang w:val="en-GB"/>
        </w:rPr>
      </w:pPr>
      <w:r w:rsidRPr="006E657F">
        <w:rPr>
          <w:shd w:val="clear" w:color="auto" w:fill="FFFFFF"/>
          <w:lang w:val="en-GB"/>
        </w:rPr>
        <w:t>module.production.hostnames</w:t>
      </w:r>
    </w:p>
    <w:p w14:paraId="0A3041DF" w14:textId="7CB0502A" w:rsidR="006E657F" w:rsidRPr="006E657F" w:rsidRDefault="006E657F" w:rsidP="0032415B">
      <w:pPr>
        <w:pStyle w:val="ListParagraph"/>
        <w:numPr>
          <w:ilvl w:val="0"/>
          <w:numId w:val="103"/>
        </w:numPr>
        <w:rPr>
          <w:shd w:val="clear" w:color="auto" w:fill="FFFFFF"/>
          <w:lang w:val="en-GB"/>
        </w:rPr>
      </w:pPr>
      <w:r w:rsidRPr="006E657F">
        <w:rPr>
          <w:shd w:val="clear" w:color="auto" w:fill="FFFFFF"/>
          <w:lang w:val="en-GB"/>
        </w:rPr>
        <w:t>web_stack.hostnames</w:t>
      </w:r>
    </w:p>
    <w:p w14:paraId="785BB1D2" w14:textId="3A2FD9F2" w:rsidR="006E657F" w:rsidRPr="006E657F" w:rsidRDefault="006E657F" w:rsidP="0032415B">
      <w:pPr>
        <w:pStyle w:val="ListParagraph"/>
        <w:numPr>
          <w:ilvl w:val="0"/>
          <w:numId w:val="103"/>
        </w:numPr>
        <w:rPr>
          <w:shd w:val="clear" w:color="auto" w:fill="FFFFFF"/>
          <w:lang w:val="en-GB"/>
        </w:rPr>
      </w:pPr>
      <w:r w:rsidRPr="006E657F">
        <w:rPr>
          <w:shd w:val="clear" w:color="auto" w:fill="FFFFFF"/>
          <w:lang w:val="en-GB"/>
        </w:rPr>
        <w:t>module.web_stack.hostnames</w:t>
      </w:r>
    </w:p>
    <w:p w14:paraId="43FE8876" w14:textId="77777777" w:rsidR="00E6751A" w:rsidRPr="009A381A" w:rsidRDefault="00E6751A" w:rsidP="00E6751A">
      <w:pPr>
        <w:pStyle w:val="Heading2"/>
        <w:ind w:left="0"/>
        <w:rPr>
          <w:lang w:val="en-US"/>
        </w:rPr>
      </w:pPr>
      <w:r>
        <w:rPr>
          <w:rStyle w:val="Heading2Char"/>
          <w:lang w:val="en-US"/>
        </w:rPr>
        <w:t>Answer</w:t>
      </w:r>
    </w:p>
    <w:p w14:paraId="16C5FB59" w14:textId="70366872" w:rsidR="00E6751A" w:rsidRDefault="00E6751A" w:rsidP="00807B82">
      <w:pPr>
        <w:ind w:left="360"/>
        <w:rPr>
          <w:b/>
          <w:bCs/>
          <w:lang w:val="en-US"/>
        </w:rPr>
      </w:pPr>
      <w:r w:rsidRPr="00357222">
        <w:rPr>
          <w:b/>
          <w:bCs/>
          <w:lang w:val="en-US"/>
        </w:rPr>
        <w:t>Correct Answer:</w:t>
      </w:r>
      <w:r>
        <w:rPr>
          <w:b/>
          <w:bCs/>
          <w:lang w:val="en-US"/>
        </w:rPr>
        <w:t xml:space="preserve">  </w:t>
      </w:r>
      <w:r w:rsidR="0036737E">
        <w:rPr>
          <w:b/>
          <w:bCs/>
          <w:lang w:val="en-US"/>
        </w:rPr>
        <w:t>B</w:t>
      </w:r>
    </w:p>
    <w:p w14:paraId="44484F10" w14:textId="77777777" w:rsidR="00E6751A" w:rsidRPr="00192E72" w:rsidRDefault="00E6751A" w:rsidP="00807B82">
      <w:pPr>
        <w:ind w:left="360"/>
        <w:rPr>
          <w:lang w:val="en-US"/>
        </w:rPr>
      </w:pPr>
      <w:r>
        <w:rPr>
          <w:b/>
          <w:bCs/>
          <w:lang w:val="en-US"/>
        </w:rPr>
        <w:t xml:space="preserve">Explanation: </w:t>
      </w:r>
    </w:p>
    <w:p w14:paraId="250DE877" w14:textId="653347EE" w:rsidR="00E6751A" w:rsidRPr="00E6751A" w:rsidRDefault="00E6751A"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93" w:history="1">
        <w:r w:rsidRPr="00E6751A">
          <w:rPr>
            <w:rStyle w:val="Hyperlink"/>
            <w:lang w:val="en-GB"/>
          </w:rPr>
          <w:t>Exam Terraform Associate 004 topic 5 question 12 discussion - ExamTopics</w:t>
        </w:r>
      </w:hyperlink>
    </w:p>
    <w:p w14:paraId="58B144BA" w14:textId="0158AAD2" w:rsidR="00AB7B92" w:rsidRDefault="00AB7B92" w:rsidP="00807B82">
      <w:pPr>
        <w:pStyle w:val="Question"/>
        <w:rPr>
          <w:shd w:val="clear" w:color="auto" w:fill="FFFFFF"/>
        </w:rPr>
      </w:pPr>
      <w:r>
        <w:rPr>
          <w:shd w:val="clear" w:color="auto" w:fill="FFFFFF"/>
        </w:rPr>
        <w:t>Question.</w:t>
      </w:r>
      <w:r w:rsidR="006565DF">
        <w:rPr>
          <w:shd w:val="clear" w:color="auto" w:fill="FFFFFF"/>
        </w:rPr>
        <w:t xml:space="preserve"> </w:t>
      </w:r>
    </w:p>
    <w:p w14:paraId="0B120DB1" w14:textId="77777777" w:rsidR="00873671" w:rsidRPr="00873671" w:rsidRDefault="00873671" w:rsidP="00873671">
      <w:pPr>
        <w:rPr>
          <w:shd w:val="clear" w:color="auto" w:fill="FFFFFF"/>
          <w:lang w:val="en-GB"/>
        </w:rPr>
      </w:pPr>
      <w:r w:rsidRPr="00873671">
        <w:rPr>
          <w:shd w:val="clear" w:color="auto" w:fill="FFFFFF"/>
          <w:lang w:val="en-GB"/>
        </w:rPr>
        <w:t>Which argument can you set on a module block to prevent Terraform from updating the module’s configuration during an init or get operation?</w:t>
      </w:r>
    </w:p>
    <w:p w14:paraId="4EA3F4F3" w14:textId="64985232" w:rsidR="00873671" w:rsidRPr="00873671" w:rsidRDefault="00873671" w:rsidP="0032415B">
      <w:pPr>
        <w:pStyle w:val="ListParagraph"/>
        <w:numPr>
          <w:ilvl w:val="0"/>
          <w:numId w:val="104"/>
        </w:numPr>
        <w:rPr>
          <w:shd w:val="clear" w:color="auto" w:fill="FFFFFF"/>
          <w:lang w:val="en-GB"/>
        </w:rPr>
      </w:pPr>
      <w:r w:rsidRPr="00873671">
        <w:rPr>
          <w:shd w:val="clear" w:color="auto" w:fill="FFFFFF"/>
          <w:lang w:val="en-GB"/>
        </w:rPr>
        <w:t>count</w:t>
      </w:r>
    </w:p>
    <w:p w14:paraId="02F8EA38" w14:textId="3F99FAD9" w:rsidR="00873671" w:rsidRPr="00873671" w:rsidRDefault="00873671" w:rsidP="0032415B">
      <w:pPr>
        <w:pStyle w:val="ListParagraph"/>
        <w:numPr>
          <w:ilvl w:val="0"/>
          <w:numId w:val="104"/>
        </w:numPr>
        <w:rPr>
          <w:shd w:val="clear" w:color="auto" w:fill="FFFFFF"/>
          <w:lang w:val="en-GB"/>
        </w:rPr>
      </w:pPr>
      <w:r w:rsidRPr="00873671">
        <w:rPr>
          <w:shd w:val="clear" w:color="auto" w:fill="FFFFFF"/>
          <w:lang w:val="en-GB"/>
        </w:rPr>
        <w:t>lifecycle</w:t>
      </w:r>
    </w:p>
    <w:p w14:paraId="223E14F4" w14:textId="6E795931" w:rsidR="00873671" w:rsidRPr="00873671" w:rsidRDefault="00873671" w:rsidP="0032415B">
      <w:pPr>
        <w:pStyle w:val="ListParagraph"/>
        <w:numPr>
          <w:ilvl w:val="0"/>
          <w:numId w:val="104"/>
        </w:numPr>
        <w:rPr>
          <w:shd w:val="clear" w:color="auto" w:fill="FFFFFF"/>
          <w:lang w:val="en-GB"/>
        </w:rPr>
      </w:pPr>
      <w:r w:rsidRPr="00873671">
        <w:rPr>
          <w:shd w:val="clear" w:color="auto" w:fill="FFFFFF"/>
          <w:lang w:val="en-GB"/>
        </w:rPr>
        <w:t>source</w:t>
      </w:r>
    </w:p>
    <w:p w14:paraId="42B6875F" w14:textId="44F53B19" w:rsidR="00873671" w:rsidRPr="00873671" w:rsidRDefault="00873671" w:rsidP="0032415B">
      <w:pPr>
        <w:pStyle w:val="ListParagraph"/>
        <w:numPr>
          <w:ilvl w:val="0"/>
          <w:numId w:val="104"/>
        </w:numPr>
        <w:rPr>
          <w:shd w:val="clear" w:color="auto" w:fill="FFFFFF"/>
          <w:lang w:val="en-GB"/>
        </w:rPr>
      </w:pPr>
      <w:r w:rsidRPr="00873671">
        <w:rPr>
          <w:shd w:val="clear" w:color="auto" w:fill="FFFFFF"/>
          <w:lang w:val="en-GB"/>
        </w:rPr>
        <w:t>version</w:t>
      </w:r>
    </w:p>
    <w:p w14:paraId="45C28428" w14:textId="77777777" w:rsidR="00AB7B92" w:rsidRPr="009A381A" w:rsidRDefault="00AB7B92" w:rsidP="00AB7B92">
      <w:pPr>
        <w:pStyle w:val="Heading2"/>
        <w:ind w:left="0"/>
        <w:rPr>
          <w:lang w:val="en-US"/>
        </w:rPr>
      </w:pPr>
      <w:r>
        <w:rPr>
          <w:rStyle w:val="Heading2Char"/>
          <w:lang w:val="en-US"/>
        </w:rPr>
        <w:t>Answer</w:t>
      </w:r>
    </w:p>
    <w:p w14:paraId="5254D403" w14:textId="17C3D8F1" w:rsidR="00AB7B92" w:rsidRDefault="00AB7B92" w:rsidP="00807B82">
      <w:pPr>
        <w:ind w:left="360"/>
        <w:rPr>
          <w:b/>
          <w:bCs/>
          <w:lang w:val="en-US"/>
        </w:rPr>
      </w:pPr>
      <w:r w:rsidRPr="00357222">
        <w:rPr>
          <w:b/>
          <w:bCs/>
          <w:lang w:val="en-US"/>
        </w:rPr>
        <w:t>Correct Answer:</w:t>
      </w:r>
      <w:r>
        <w:rPr>
          <w:b/>
          <w:bCs/>
          <w:lang w:val="en-US"/>
        </w:rPr>
        <w:t xml:space="preserve">  </w:t>
      </w:r>
      <w:r w:rsidR="00573D91">
        <w:rPr>
          <w:b/>
          <w:bCs/>
          <w:lang w:val="en-US"/>
        </w:rPr>
        <w:t>C</w:t>
      </w:r>
    </w:p>
    <w:p w14:paraId="1B565CFF" w14:textId="77777777" w:rsidR="00AB7B92" w:rsidRDefault="00AB7B92" w:rsidP="00807B82">
      <w:pPr>
        <w:ind w:left="360"/>
        <w:rPr>
          <w:b/>
          <w:bCs/>
          <w:lang w:val="en-US"/>
        </w:rPr>
      </w:pPr>
      <w:r>
        <w:rPr>
          <w:b/>
          <w:bCs/>
          <w:lang w:val="en-US"/>
        </w:rPr>
        <w:lastRenderedPageBreak/>
        <w:t xml:space="preserve">Explanation: </w:t>
      </w:r>
    </w:p>
    <w:p w14:paraId="611B802E" w14:textId="77777777" w:rsidR="00573D91" w:rsidRDefault="00573D91" w:rsidP="00573D91">
      <w:pPr>
        <w:ind w:left="360"/>
        <w:rPr>
          <w:lang w:val="en-GB"/>
        </w:rPr>
      </w:pPr>
      <w:r w:rsidRPr="00573D91">
        <w:rPr>
          <w:lang w:val="en-GB"/>
        </w:rPr>
        <w:t xml:space="preserve">Terraform lets you prevent module updates during terraform init or terraform get by </w:t>
      </w:r>
      <w:r w:rsidRPr="00573D91">
        <w:rPr>
          <w:b/>
          <w:bCs/>
          <w:lang w:val="en-GB"/>
        </w:rPr>
        <w:t>pinning the module source</w:t>
      </w:r>
      <w:r w:rsidRPr="00573D91">
        <w:rPr>
          <w:lang w:val="en-GB"/>
        </w:rPr>
        <w:t>. When the source argument points to an exact version, commit, or archive, Terraform will not update it unless you explicitly change the source value.</w:t>
      </w:r>
    </w:p>
    <w:tbl>
      <w:tblPr>
        <w:tblStyle w:val="TableGrid"/>
        <w:tblW w:w="0" w:type="auto"/>
        <w:tblInd w:w="360" w:type="dxa"/>
        <w:tblLook w:val="04A0" w:firstRow="1" w:lastRow="0" w:firstColumn="1" w:lastColumn="0" w:noHBand="0" w:noVBand="1"/>
      </w:tblPr>
      <w:tblGrid>
        <w:gridCol w:w="6865"/>
      </w:tblGrid>
      <w:tr w:rsidR="0025663C" w14:paraId="6D7AA210" w14:textId="77777777" w:rsidTr="0025663C">
        <w:tc>
          <w:tcPr>
            <w:tcW w:w="6865" w:type="dxa"/>
          </w:tcPr>
          <w:p w14:paraId="6F5D6863" w14:textId="4C5F05EA" w:rsidR="0025663C" w:rsidRPr="0025663C" w:rsidRDefault="0025663C" w:rsidP="0025663C">
            <w:pPr>
              <w:spacing w:after="160" w:line="259" w:lineRule="auto"/>
              <w:rPr>
                <w:sz w:val="18"/>
                <w:szCs w:val="18"/>
                <w:lang w:val="en-GB"/>
              </w:rPr>
            </w:pPr>
            <w:r w:rsidRPr="00573D91">
              <w:rPr>
                <w:b/>
                <w:bCs/>
                <w:i/>
                <w:iCs/>
                <w:sz w:val="18"/>
                <w:szCs w:val="18"/>
                <w:lang w:val="en-GB"/>
              </w:rPr>
              <w:t>Example:</w:t>
            </w:r>
          </w:p>
        </w:tc>
      </w:tr>
      <w:tr w:rsidR="0025663C" w14:paraId="1145DDE6" w14:textId="77777777" w:rsidTr="0025663C">
        <w:tc>
          <w:tcPr>
            <w:tcW w:w="6865" w:type="dxa"/>
          </w:tcPr>
          <w:p w14:paraId="760B3E84" w14:textId="77777777" w:rsidR="0025663C" w:rsidRPr="00573D91" w:rsidRDefault="0025663C" w:rsidP="0025663C">
            <w:pPr>
              <w:spacing w:after="160" w:line="259" w:lineRule="auto"/>
              <w:rPr>
                <w:b/>
                <w:bCs/>
                <w:i/>
                <w:iCs/>
                <w:sz w:val="18"/>
                <w:szCs w:val="18"/>
                <w:lang w:val="en-GB"/>
              </w:rPr>
            </w:pPr>
            <w:r w:rsidRPr="00573D91">
              <w:rPr>
                <w:b/>
                <w:bCs/>
                <w:i/>
                <w:iCs/>
                <w:sz w:val="18"/>
                <w:szCs w:val="18"/>
                <w:lang w:val="en-GB"/>
              </w:rPr>
              <w:t>module "network" {</w:t>
            </w:r>
          </w:p>
          <w:p w14:paraId="286A4624" w14:textId="473C29F0" w:rsidR="0025663C" w:rsidRPr="00573D91" w:rsidRDefault="0025663C" w:rsidP="0025663C">
            <w:pPr>
              <w:spacing w:after="160" w:line="259" w:lineRule="auto"/>
              <w:rPr>
                <w:b/>
                <w:bCs/>
                <w:i/>
                <w:iCs/>
                <w:sz w:val="18"/>
                <w:szCs w:val="18"/>
                <w:lang w:val="en-GB"/>
              </w:rPr>
            </w:pPr>
            <w:r>
              <w:rPr>
                <w:b/>
                <w:bCs/>
                <w:i/>
                <w:iCs/>
                <w:sz w:val="18"/>
                <w:szCs w:val="18"/>
                <w:lang w:val="en-GB"/>
              </w:rPr>
              <w:t xml:space="preserve"> </w:t>
            </w:r>
            <w:r w:rsidRPr="00573D91">
              <w:rPr>
                <w:b/>
                <w:bCs/>
                <w:i/>
                <w:iCs/>
                <w:sz w:val="18"/>
                <w:szCs w:val="18"/>
                <w:lang w:val="en-GB"/>
              </w:rPr>
              <w:t xml:space="preserve">  source = "git::https://github.com/myorg/network-module.git?ref=v1.2.3"</w:t>
            </w:r>
          </w:p>
          <w:p w14:paraId="14A822A5" w14:textId="6D47C756" w:rsidR="0025663C" w:rsidRPr="0025663C" w:rsidRDefault="0025663C" w:rsidP="0025663C">
            <w:pPr>
              <w:spacing w:after="160" w:line="259" w:lineRule="auto"/>
              <w:rPr>
                <w:sz w:val="18"/>
                <w:szCs w:val="18"/>
                <w:lang w:val="en-GB"/>
              </w:rPr>
            </w:pPr>
            <w:r w:rsidRPr="00573D91">
              <w:rPr>
                <w:b/>
                <w:bCs/>
                <w:i/>
                <w:iCs/>
                <w:sz w:val="18"/>
                <w:szCs w:val="18"/>
                <w:lang w:val="en-GB"/>
              </w:rPr>
              <w:t>}</w:t>
            </w:r>
          </w:p>
        </w:tc>
      </w:tr>
    </w:tbl>
    <w:p w14:paraId="1F983467" w14:textId="77777777" w:rsidR="0025663C" w:rsidRPr="00573D91" w:rsidRDefault="0025663C" w:rsidP="00573D91">
      <w:pPr>
        <w:ind w:left="360"/>
        <w:rPr>
          <w:lang w:val="en-GB"/>
        </w:rPr>
      </w:pPr>
    </w:p>
    <w:p w14:paraId="42485AB9" w14:textId="77777777" w:rsidR="00573D91" w:rsidRPr="00573D91" w:rsidRDefault="00573D91" w:rsidP="00573D91">
      <w:pPr>
        <w:ind w:left="360"/>
        <w:rPr>
          <w:lang w:val="en-GB"/>
        </w:rPr>
      </w:pPr>
      <w:r w:rsidRPr="00573D91">
        <w:rPr>
          <w:lang w:val="en-GB"/>
        </w:rPr>
        <w:t>Because the ref is fixed, Terraform will not fetch newer commits.</w:t>
      </w:r>
    </w:p>
    <w:p w14:paraId="0C209BF8" w14:textId="77777777" w:rsidR="0025663C" w:rsidRDefault="0025663C" w:rsidP="0025663C">
      <w:pPr>
        <w:rPr>
          <w:b/>
          <w:bCs/>
          <w:lang w:val="en-GB"/>
        </w:rPr>
      </w:pPr>
    </w:p>
    <w:p w14:paraId="6CCD5501" w14:textId="3244954E" w:rsidR="00573D91" w:rsidRPr="00573D91" w:rsidRDefault="00573D91" w:rsidP="0025663C">
      <w:pPr>
        <w:rPr>
          <w:b/>
          <w:bCs/>
          <w:lang w:val="en-GB"/>
        </w:rPr>
      </w:pPr>
      <w:r w:rsidRPr="00573D91">
        <w:rPr>
          <w:b/>
          <w:bCs/>
          <w:lang w:val="en-GB"/>
        </w:rPr>
        <w:t>Why the other options don’t work</w:t>
      </w:r>
    </w:p>
    <w:p w14:paraId="1C42F37D" w14:textId="1FEBB042" w:rsidR="00573D91" w:rsidRPr="0025663C" w:rsidRDefault="0025663C" w:rsidP="0032415B">
      <w:pPr>
        <w:pStyle w:val="ListParagraph"/>
        <w:numPr>
          <w:ilvl w:val="0"/>
          <w:numId w:val="105"/>
        </w:numPr>
        <w:rPr>
          <w:lang w:val="en-GB"/>
        </w:rPr>
      </w:pPr>
      <w:r>
        <w:rPr>
          <w:b/>
          <w:bCs/>
          <w:lang w:val="en-GB"/>
        </w:rPr>
        <w:t xml:space="preserve">A. </w:t>
      </w:r>
      <w:r w:rsidR="00573D91" w:rsidRPr="0025663C">
        <w:rPr>
          <w:b/>
          <w:bCs/>
          <w:lang w:val="en-GB"/>
        </w:rPr>
        <w:t xml:space="preserve">count </w:t>
      </w:r>
      <w:r w:rsidRPr="0025663C">
        <w:rPr>
          <w:rFonts w:ascii="Segoe UI Emoji" w:hAnsi="Segoe UI Emoji" w:cs="Segoe UI Emoji"/>
          <w:b/>
          <w:bCs/>
          <w:lang w:val="en-GB"/>
        </w:rPr>
        <w:t>:</w:t>
      </w:r>
      <w:r w:rsidR="00573D91" w:rsidRPr="0025663C">
        <w:rPr>
          <w:lang w:val="en-GB"/>
        </w:rPr>
        <w:t xml:space="preserve"> Controls how many instances of a module or resource to create, not updates.</w:t>
      </w:r>
    </w:p>
    <w:p w14:paraId="4F83BA15" w14:textId="455D1B43" w:rsidR="00573D91" w:rsidRPr="0025663C" w:rsidRDefault="0025663C" w:rsidP="0032415B">
      <w:pPr>
        <w:pStyle w:val="ListParagraph"/>
        <w:numPr>
          <w:ilvl w:val="0"/>
          <w:numId w:val="105"/>
        </w:numPr>
        <w:rPr>
          <w:lang w:val="en-GB"/>
        </w:rPr>
      </w:pPr>
      <w:r>
        <w:rPr>
          <w:b/>
          <w:bCs/>
          <w:lang w:val="en-GB"/>
        </w:rPr>
        <w:t xml:space="preserve">B. </w:t>
      </w:r>
      <w:r w:rsidR="00573D91" w:rsidRPr="0025663C">
        <w:rPr>
          <w:b/>
          <w:bCs/>
          <w:lang w:val="en-GB"/>
        </w:rPr>
        <w:t>lifecycle</w:t>
      </w:r>
      <w:r w:rsidRPr="0025663C">
        <w:rPr>
          <w:b/>
          <w:bCs/>
          <w:lang w:val="en-GB"/>
        </w:rPr>
        <w:t>:</w:t>
      </w:r>
      <w:r w:rsidRPr="0025663C">
        <w:rPr>
          <w:lang w:val="en-GB"/>
        </w:rPr>
        <w:t xml:space="preserve"> </w:t>
      </w:r>
      <w:r w:rsidR="00573D91" w:rsidRPr="0025663C">
        <w:rPr>
          <w:lang w:val="en-GB"/>
        </w:rPr>
        <w:t>Only applies to resources, not modules.</w:t>
      </w:r>
    </w:p>
    <w:p w14:paraId="444B1CFB" w14:textId="700D7397" w:rsidR="00573D91" w:rsidRPr="0025663C" w:rsidRDefault="0025663C" w:rsidP="0032415B">
      <w:pPr>
        <w:pStyle w:val="ListParagraph"/>
        <w:numPr>
          <w:ilvl w:val="0"/>
          <w:numId w:val="105"/>
        </w:numPr>
        <w:rPr>
          <w:lang w:val="en-GB"/>
        </w:rPr>
      </w:pPr>
      <w:r>
        <w:rPr>
          <w:b/>
          <w:bCs/>
          <w:lang w:val="en-GB"/>
        </w:rPr>
        <w:t xml:space="preserve">D. </w:t>
      </w:r>
      <w:r w:rsidR="00573D91" w:rsidRPr="0025663C">
        <w:rPr>
          <w:b/>
          <w:bCs/>
          <w:lang w:val="en-GB"/>
        </w:rPr>
        <w:t>version</w:t>
      </w:r>
      <w:r w:rsidRPr="0025663C">
        <w:rPr>
          <w:b/>
          <w:bCs/>
          <w:lang w:val="en-GB"/>
        </w:rPr>
        <w:t>:</w:t>
      </w:r>
      <w:r w:rsidR="00573D91" w:rsidRPr="0025663C">
        <w:rPr>
          <w:lang w:val="en-GB"/>
        </w:rPr>
        <w:t xml:space="preserve"> Only applies to registry modules, and even then Terraform may still check for updates unless the version is pinned.</w:t>
      </w:r>
    </w:p>
    <w:p w14:paraId="5B3A574F" w14:textId="370387B0" w:rsidR="00AB7B92" w:rsidRPr="00AB7B92" w:rsidRDefault="00AB7B92"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94" w:history="1">
        <w:r w:rsidRPr="00AB7B92">
          <w:rPr>
            <w:rStyle w:val="Hyperlink"/>
            <w:lang w:val="en-GB"/>
          </w:rPr>
          <w:t>Exam Terraform Associate 004 topic 5 question 13 discussion - ExamTopics</w:t>
        </w:r>
      </w:hyperlink>
    </w:p>
    <w:p w14:paraId="254CD656"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FC77324" w14:textId="77777777" w:rsidR="007C6517" w:rsidRPr="007C6517" w:rsidRDefault="007C6517" w:rsidP="007C6517">
      <w:pPr>
        <w:rPr>
          <w:shd w:val="clear" w:color="auto" w:fill="FFFFFF"/>
          <w:lang w:val="en-GB"/>
        </w:rPr>
      </w:pPr>
      <w:r w:rsidRPr="007C6517">
        <w:rPr>
          <w:shd w:val="clear" w:color="auto" w:fill="FFFFFF"/>
          <w:lang w:val="en-GB"/>
        </w:rPr>
        <w:t xml:space="preserve">You need to destroy all of the resources in your Terraform workspace, except for </w:t>
      </w:r>
      <w:r w:rsidRPr="007C6517">
        <w:rPr>
          <w:b/>
          <w:bCs/>
          <w:i/>
          <w:iCs/>
          <w:shd w:val="clear" w:color="auto" w:fill="FFFFFF"/>
          <w:lang w:val="en-GB"/>
        </w:rPr>
        <w:t>aws_instance.ubuntu[1],</w:t>
      </w:r>
      <w:r w:rsidRPr="007C6517">
        <w:rPr>
          <w:shd w:val="clear" w:color="auto" w:fill="FFFFFF"/>
          <w:lang w:val="en-GB"/>
        </w:rPr>
        <w:t xml:space="preserve"> which you want to keep.</w:t>
      </w:r>
      <w:r w:rsidRPr="007C6517">
        <w:rPr>
          <w:shd w:val="clear" w:color="auto" w:fill="FFFFFF"/>
          <w:lang w:val="en-GB"/>
        </w:rPr>
        <w:br/>
        <w:t>How can you tell Terraform to stop managing that specific resource without destroying it?</w:t>
      </w:r>
    </w:p>
    <w:p w14:paraId="7198F402" w14:textId="77777777" w:rsidR="007C6517" w:rsidRPr="007C6517" w:rsidRDefault="007C6517" w:rsidP="0032415B">
      <w:pPr>
        <w:numPr>
          <w:ilvl w:val="0"/>
          <w:numId w:val="45"/>
        </w:numPr>
        <w:contextualSpacing/>
        <w:rPr>
          <w:shd w:val="clear" w:color="auto" w:fill="FFFFFF"/>
          <w:lang w:val="en-GB"/>
        </w:rPr>
      </w:pPr>
      <w:r w:rsidRPr="007C6517">
        <w:rPr>
          <w:shd w:val="clear" w:color="auto" w:fill="FFFFFF"/>
          <w:lang w:val="en-GB"/>
        </w:rPr>
        <w:t>Change the value of the count argument on the resource.</w:t>
      </w:r>
    </w:p>
    <w:p w14:paraId="13D5D8F4" w14:textId="77777777" w:rsidR="007C6517" w:rsidRPr="007C6517" w:rsidRDefault="007C6517" w:rsidP="0032415B">
      <w:pPr>
        <w:numPr>
          <w:ilvl w:val="0"/>
          <w:numId w:val="45"/>
        </w:numPr>
        <w:contextualSpacing/>
        <w:rPr>
          <w:shd w:val="clear" w:color="auto" w:fill="FFFFFF"/>
          <w:lang w:val="en-GB"/>
        </w:rPr>
      </w:pPr>
      <w:r w:rsidRPr="007C6517">
        <w:rPr>
          <w:shd w:val="clear" w:color="auto" w:fill="FFFFFF"/>
          <w:lang w:val="en-GB"/>
        </w:rPr>
        <w:t>Remove the resource block from your configuration.</w:t>
      </w:r>
    </w:p>
    <w:p w14:paraId="0DF0D598" w14:textId="77777777" w:rsidR="007C6517" w:rsidRPr="007C6517" w:rsidRDefault="007C6517" w:rsidP="0032415B">
      <w:pPr>
        <w:numPr>
          <w:ilvl w:val="0"/>
          <w:numId w:val="45"/>
        </w:numPr>
        <w:contextualSpacing/>
        <w:rPr>
          <w:shd w:val="clear" w:color="auto" w:fill="FFFFFF"/>
          <w:lang w:val="en-GB"/>
        </w:rPr>
      </w:pPr>
      <w:r w:rsidRPr="007C6517">
        <w:rPr>
          <w:shd w:val="clear" w:color="auto" w:fill="FFFFFF"/>
          <w:lang w:val="en-GB"/>
        </w:rPr>
        <w:t xml:space="preserve">Run </w:t>
      </w:r>
      <w:r w:rsidRPr="007C6517">
        <w:rPr>
          <w:b/>
          <w:bCs/>
          <w:i/>
          <w:iCs/>
          <w:shd w:val="clear" w:color="auto" w:fill="FFFFFF"/>
          <w:lang w:val="en-GB"/>
        </w:rPr>
        <w:t>terraform state rm aws_instance.ubuntu[1]</w:t>
      </w:r>
      <w:r w:rsidRPr="007C6517">
        <w:rPr>
          <w:shd w:val="clear" w:color="auto" w:fill="FFFFFF"/>
          <w:lang w:val="en-GB"/>
        </w:rPr>
        <w:t>.</w:t>
      </w:r>
    </w:p>
    <w:p w14:paraId="6B3EF099" w14:textId="77777777" w:rsidR="007C6517" w:rsidRPr="007C6517" w:rsidRDefault="007C6517" w:rsidP="0032415B">
      <w:pPr>
        <w:numPr>
          <w:ilvl w:val="0"/>
          <w:numId w:val="45"/>
        </w:numPr>
        <w:contextualSpacing/>
        <w:rPr>
          <w:shd w:val="clear" w:color="auto" w:fill="FFFFFF"/>
          <w:lang w:val="en-GB"/>
        </w:rPr>
      </w:pPr>
      <w:r w:rsidRPr="007C6517">
        <w:rPr>
          <w:shd w:val="clear" w:color="auto" w:fill="FFFFFF"/>
          <w:lang w:val="en-GB"/>
        </w:rPr>
        <w:t>Use a moved block.</w:t>
      </w:r>
    </w:p>
    <w:p w14:paraId="68A10940"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4ECDD35" w14:textId="77777777" w:rsidR="007C6517" w:rsidRPr="007C6517" w:rsidRDefault="007C6517" w:rsidP="007C6517">
      <w:pPr>
        <w:ind w:left="360"/>
        <w:rPr>
          <w:b/>
          <w:bCs/>
          <w:lang w:val="en-US"/>
        </w:rPr>
      </w:pPr>
      <w:r w:rsidRPr="007C6517">
        <w:rPr>
          <w:b/>
          <w:bCs/>
          <w:lang w:val="en-US"/>
        </w:rPr>
        <w:t>Correct Answer:  C</w:t>
      </w:r>
    </w:p>
    <w:p w14:paraId="0DEEDE86" w14:textId="77777777" w:rsidR="007C6517" w:rsidRPr="007C6517" w:rsidRDefault="007C6517" w:rsidP="007C6517">
      <w:pPr>
        <w:ind w:left="360"/>
        <w:rPr>
          <w:lang w:val="en-US"/>
        </w:rPr>
      </w:pPr>
      <w:r w:rsidRPr="007C6517">
        <w:rPr>
          <w:b/>
          <w:bCs/>
          <w:lang w:val="en-US"/>
        </w:rPr>
        <w:t xml:space="preserve">Explanation: </w:t>
      </w:r>
    </w:p>
    <w:p w14:paraId="1FDB6ADC"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95" w:history="1">
        <w:r w:rsidRPr="007C6517">
          <w:rPr>
            <w:color w:val="467886" w:themeColor="hyperlink"/>
            <w:u w:val="single"/>
            <w:lang w:val="en-GB"/>
          </w:rPr>
          <w:t>Exam Terraform Associate 004 topic 6 question 1 discussion - ExamTopics</w:t>
        </w:r>
      </w:hyperlink>
    </w:p>
    <w:p w14:paraId="3F9F4BE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5D2F5F17" w14:textId="77777777" w:rsidR="007C6517" w:rsidRPr="007C6517" w:rsidRDefault="007C6517" w:rsidP="007C6517">
      <w:pPr>
        <w:rPr>
          <w:shd w:val="clear" w:color="auto" w:fill="FFFFFF"/>
          <w:lang w:val="en-GB"/>
        </w:rPr>
      </w:pPr>
      <w:r w:rsidRPr="007C6517">
        <w:rPr>
          <w:shd w:val="clear" w:color="auto" w:fill="FFFFFF"/>
          <w:lang w:val="en-GB"/>
        </w:rPr>
        <w:t xml:space="preserve">When you run </w:t>
      </w:r>
      <w:r w:rsidRPr="007C6517">
        <w:rPr>
          <w:b/>
          <w:bCs/>
          <w:i/>
          <w:iCs/>
          <w:shd w:val="clear" w:color="auto" w:fill="FFFFFF"/>
          <w:lang w:val="en-GB"/>
        </w:rPr>
        <w:t>terraform apply -refresh-only</w:t>
      </w:r>
      <w:r w:rsidRPr="007C6517">
        <w:rPr>
          <w:shd w:val="clear" w:color="auto" w:fill="FFFFFF"/>
          <w:lang w:val="en-GB"/>
        </w:rPr>
        <w:t>, which of the following is not consulted by Terraform to update the state file?</w:t>
      </w:r>
    </w:p>
    <w:p w14:paraId="7D5FD975" w14:textId="77777777" w:rsidR="007C6517" w:rsidRPr="007C6517" w:rsidRDefault="007C6517" w:rsidP="0032415B">
      <w:pPr>
        <w:numPr>
          <w:ilvl w:val="0"/>
          <w:numId w:val="46"/>
        </w:numPr>
        <w:contextualSpacing/>
        <w:rPr>
          <w:shd w:val="clear" w:color="auto" w:fill="FFFFFF"/>
          <w:lang w:val="en-GB"/>
        </w:rPr>
      </w:pPr>
      <w:r w:rsidRPr="007C6517">
        <w:rPr>
          <w:shd w:val="clear" w:color="auto" w:fill="FFFFFF"/>
          <w:lang w:val="en-GB"/>
        </w:rPr>
        <w:lastRenderedPageBreak/>
        <w:t>Authentication credentials for the provider.</w:t>
      </w:r>
    </w:p>
    <w:p w14:paraId="6126511E" w14:textId="77777777" w:rsidR="007C6517" w:rsidRPr="007C6517" w:rsidRDefault="007C6517" w:rsidP="0032415B">
      <w:pPr>
        <w:numPr>
          <w:ilvl w:val="0"/>
          <w:numId w:val="46"/>
        </w:numPr>
        <w:contextualSpacing/>
        <w:rPr>
          <w:shd w:val="clear" w:color="auto" w:fill="FFFFFF"/>
          <w:lang w:val="en-GB"/>
        </w:rPr>
      </w:pPr>
      <w:r w:rsidRPr="007C6517">
        <w:rPr>
          <w:shd w:val="clear" w:color="auto" w:fill="FFFFFF"/>
          <w:lang w:val="en-GB"/>
        </w:rPr>
        <w:t>Terraform configuration files defining the resources.</w:t>
      </w:r>
    </w:p>
    <w:p w14:paraId="1602D03B" w14:textId="77777777" w:rsidR="007C6517" w:rsidRPr="007C6517" w:rsidRDefault="007C6517" w:rsidP="0032415B">
      <w:pPr>
        <w:numPr>
          <w:ilvl w:val="0"/>
          <w:numId w:val="46"/>
        </w:numPr>
        <w:contextualSpacing/>
        <w:rPr>
          <w:shd w:val="clear" w:color="auto" w:fill="FFFFFF"/>
          <w:lang w:val="en-GB"/>
        </w:rPr>
      </w:pPr>
      <w:r w:rsidRPr="007C6517">
        <w:rPr>
          <w:shd w:val="clear" w:color="auto" w:fill="FFFFFF"/>
          <w:lang w:val="en-GB"/>
        </w:rPr>
        <w:t>The actual infrastructure as reported by the provider API.</w:t>
      </w:r>
    </w:p>
    <w:p w14:paraId="04FB233B" w14:textId="77777777" w:rsidR="007C6517" w:rsidRPr="007C6517" w:rsidRDefault="007C6517" w:rsidP="0032415B">
      <w:pPr>
        <w:numPr>
          <w:ilvl w:val="0"/>
          <w:numId w:val="46"/>
        </w:numPr>
        <w:contextualSpacing/>
        <w:rPr>
          <w:shd w:val="clear" w:color="auto" w:fill="FFFFFF"/>
          <w:lang w:val="en-GB"/>
        </w:rPr>
      </w:pPr>
      <w:r w:rsidRPr="007C6517">
        <w:rPr>
          <w:shd w:val="clear" w:color="auto" w:fill="FFFFFF"/>
          <w:lang w:val="en-GB"/>
        </w:rPr>
        <w:t>The most recent state file.</w:t>
      </w:r>
    </w:p>
    <w:p w14:paraId="31833FF6"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13399CAF" w14:textId="77777777" w:rsidR="007C6517" w:rsidRPr="007C6517" w:rsidRDefault="007C6517" w:rsidP="007C6517">
      <w:pPr>
        <w:ind w:left="360"/>
        <w:rPr>
          <w:b/>
          <w:bCs/>
          <w:lang w:val="en-US"/>
        </w:rPr>
      </w:pPr>
      <w:r w:rsidRPr="007C6517">
        <w:rPr>
          <w:b/>
          <w:bCs/>
          <w:lang w:val="en-US"/>
        </w:rPr>
        <w:t>Correct Answer:  B</w:t>
      </w:r>
    </w:p>
    <w:p w14:paraId="243C90A9" w14:textId="77777777" w:rsidR="007C6517" w:rsidRPr="007C6517" w:rsidRDefault="007C6517" w:rsidP="007C6517">
      <w:pPr>
        <w:ind w:left="360"/>
        <w:rPr>
          <w:lang w:val="en-US"/>
        </w:rPr>
      </w:pPr>
      <w:r w:rsidRPr="007C6517">
        <w:rPr>
          <w:b/>
          <w:bCs/>
          <w:lang w:val="en-US"/>
        </w:rPr>
        <w:t xml:space="preserve">Explanation: </w:t>
      </w:r>
    </w:p>
    <w:p w14:paraId="428667E1"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96" w:history="1">
        <w:r w:rsidRPr="007C6517">
          <w:rPr>
            <w:color w:val="467886" w:themeColor="hyperlink"/>
            <w:u w:val="single"/>
            <w:lang w:val="en-GB"/>
          </w:rPr>
          <w:t>Exam Terraform Associate 004 topic 6 question 2 discussion - ExamTopics</w:t>
        </w:r>
      </w:hyperlink>
    </w:p>
    <w:p w14:paraId="394BFD54"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3424A25" w14:textId="77777777" w:rsidR="007C6517" w:rsidRPr="007C6517" w:rsidRDefault="007C6517" w:rsidP="007C6517">
      <w:pPr>
        <w:rPr>
          <w:shd w:val="clear" w:color="auto" w:fill="FFFFFF"/>
          <w:lang w:val="en-GB"/>
        </w:rPr>
      </w:pPr>
      <w:r w:rsidRPr="007C6517">
        <w:rPr>
          <w:shd w:val="clear" w:color="auto" w:fill="FFFFFF"/>
          <w:lang w:val="en-GB"/>
        </w:rPr>
        <w:t xml:space="preserve">When declaring a variable, setting the </w:t>
      </w:r>
      <w:r w:rsidRPr="00A51495">
        <w:rPr>
          <w:b/>
          <w:bCs/>
          <w:shd w:val="clear" w:color="auto" w:fill="FFFFFF"/>
          <w:lang w:val="en-GB"/>
        </w:rPr>
        <w:t>sensitive</w:t>
      </w:r>
      <w:r w:rsidRPr="007C6517">
        <w:rPr>
          <w:shd w:val="clear" w:color="auto" w:fill="FFFFFF"/>
          <w:lang w:val="en-GB"/>
        </w:rPr>
        <w:t xml:space="preserve"> argument to true will prevent the value from being stored in the state file.</w:t>
      </w:r>
    </w:p>
    <w:p w14:paraId="112343FD" w14:textId="77777777" w:rsidR="007C6517" w:rsidRPr="007C6517" w:rsidRDefault="007C6517" w:rsidP="0032415B">
      <w:pPr>
        <w:numPr>
          <w:ilvl w:val="0"/>
          <w:numId w:val="47"/>
        </w:numPr>
        <w:contextualSpacing/>
        <w:rPr>
          <w:shd w:val="clear" w:color="auto" w:fill="FFFFFF"/>
          <w:lang w:val="en-GB"/>
        </w:rPr>
      </w:pPr>
      <w:r w:rsidRPr="007C6517">
        <w:rPr>
          <w:shd w:val="clear" w:color="auto" w:fill="FFFFFF"/>
          <w:lang w:val="en-GB"/>
        </w:rPr>
        <w:t>True</w:t>
      </w:r>
    </w:p>
    <w:p w14:paraId="10F3EC86" w14:textId="77777777" w:rsidR="007C6517" w:rsidRPr="007C6517" w:rsidRDefault="007C6517" w:rsidP="0032415B">
      <w:pPr>
        <w:numPr>
          <w:ilvl w:val="0"/>
          <w:numId w:val="47"/>
        </w:numPr>
        <w:contextualSpacing/>
        <w:rPr>
          <w:shd w:val="clear" w:color="auto" w:fill="FFFFFF"/>
          <w:lang w:val="en-GB"/>
        </w:rPr>
      </w:pPr>
      <w:r w:rsidRPr="007C6517">
        <w:rPr>
          <w:shd w:val="clear" w:color="auto" w:fill="FFFFFF"/>
          <w:lang w:val="en-GB"/>
        </w:rPr>
        <w:t>False</w:t>
      </w:r>
    </w:p>
    <w:p w14:paraId="78C57936"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AC81716" w14:textId="77777777" w:rsidR="007C6517" w:rsidRPr="007C6517" w:rsidRDefault="007C6517" w:rsidP="007C6517">
      <w:pPr>
        <w:ind w:left="360"/>
        <w:rPr>
          <w:b/>
          <w:bCs/>
          <w:lang w:val="en-US"/>
        </w:rPr>
      </w:pPr>
      <w:r w:rsidRPr="007C6517">
        <w:rPr>
          <w:b/>
          <w:bCs/>
          <w:lang w:val="en-US"/>
        </w:rPr>
        <w:t>Correct Answer:  B</w:t>
      </w:r>
    </w:p>
    <w:p w14:paraId="792A743D" w14:textId="77777777" w:rsidR="007C6517" w:rsidRPr="007C6517" w:rsidRDefault="007C6517" w:rsidP="007C6517">
      <w:pPr>
        <w:ind w:left="360"/>
        <w:rPr>
          <w:lang w:val="en-US"/>
        </w:rPr>
      </w:pPr>
      <w:r w:rsidRPr="007C6517">
        <w:rPr>
          <w:b/>
          <w:bCs/>
          <w:lang w:val="en-US"/>
        </w:rPr>
        <w:t xml:space="preserve">Explanation: </w:t>
      </w:r>
    </w:p>
    <w:p w14:paraId="6CBA52C6"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97" w:history="1">
        <w:r w:rsidRPr="007C6517">
          <w:rPr>
            <w:color w:val="467886" w:themeColor="hyperlink"/>
            <w:u w:val="single"/>
            <w:lang w:val="en-GB"/>
          </w:rPr>
          <w:t>Exam Terraform Associate 004 topic 6 question 3 discussion - ExamTopics</w:t>
        </w:r>
      </w:hyperlink>
    </w:p>
    <w:p w14:paraId="430677A1" w14:textId="2C30D243"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r w:rsidR="00903974">
        <w:rPr>
          <w:rFonts w:asciiTheme="majorHAnsi" w:eastAsiaTheme="majorEastAsia" w:hAnsiTheme="majorHAnsi" w:cstheme="majorBidi"/>
          <w:color w:val="0F4761" w:themeColor="accent1" w:themeShade="BF"/>
          <w:sz w:val="40"/>
          <w:szCs w:val="40"/>
          <w:shd w:val="clear" w:color="auto" w:fill="FFFFFF"/>
        </w:rPr>
        <w:t xml:space="preserve"> </w:t>
      </w:r>
    </w:p>
    <w:p w14:paraId="6A284582" w14:textId="77777777" w:rsidR="007C6517" w:rsidRPr="007C6517" w:rsidRDefault="007C6517" w:rsidP="007C6517">
      <w:pPr>
        <w:rPr>
          <w:shd w:val="clear" w:color="auto" w:fill="FFFFFF"/>
          <w:lang w:val="en-GB"/>
        </w:rPr>
      </w:pPr>
      <w:r w:rsidRPr="007C6517">
        <w:rPr>
          <w:shd w:val="clear" w:color="auto" w:fill="FFFFFF"/>
          <w:lang w:val="en-GB"/>
        </w:rPr>
        <w:t xml:space="preserve">Which are benefits of migrating from a local state backend to a remote backend? </w:t>
      </w:r>
      <w:r w:rsidRPr="007C6517">
        <w:rPr>
          <w:b/>
          <w:bCs/>
          <w:shd w:val="clear" w:color="auto" w:fill="FFFFFF"/>
          <w:lang w:val="en-GB"/>
        </w:rPr>
        <w:t>(Choose two.)</w:t>
      </w:r>
    </w:p>
    <w:p w14:paraId="25FF8D41" w14:textId="77777777" w:rsidR="007C6517" w:rsidRPr="007C6517" w:rsidRDefault="007C6517" w:rsidP="0032415B">
      <w:pPr>
        <w:numPr>
          <w:ilvl w:val="0"/>
          <w:numId w:val="48"/>
        </w:numPr>
        <w:contextualSpacing/>
        <w:rPr>
          <w:shd w:val="clear" w:color="auto" w:fill="FFFFFF"/>
          <w:lang w:val="en-GB"/>
        </w:rPr>
      </w:pPr>
      <w:r w:rsidRPr="007C6517">
        <w:rPr>
          <w:shd w:val="clear" w:color="auto" w:fill="FFFFFF"/>
          <w:lang w:val="en-GB"/>
        </w:rPr>
        <w:t>Eliminates the need to manage credentials when deploying infrastructure to multiple cloud providers.</w:t>
      </w:r>
    </w:p>
    <w:p w14:paraId="57DAC836" w14:textId="77777777" w:rsidR="007C6517" w:rsidRPr="007C6517" w:rsidRDefault="007C6517" w:rsidP="0032415B">
      <w:pPr>
        <w:numPr>
          <w:ilvl w:val="0"/>
          <w:numId w:val="48"/>
        </w:numPr>
        <w:contextualSpacing/>
        <w:rPr>
          <w:shd w:val="clear" w:color="auto" w:fill="FFFFFF"/>
          <w:lang w:val="en-GB"/>
        </w:rPr>
      </w:pPr>
      <w:r w:rsidRPr="007C6517">
        <w:rPr>
          <w:shd w:val="clear" w:color="auto" w:fill="FFFFFF"/>
          <w:lang w:val="en-GB"/>
        </w:rPr>
        <w:t>State locking that allows multiple team members to safely work on the same infrastructure.</w:t>
      </w:r>
    </w:p>
    <w:p w14:paraId="7F3F9209" w14:textId="77777777" w:rsidR="007C6517" w:rsidRPr="007C6517" w:rsidRDefault="007C6517" w:rsidP="0032415B">
      <w:pPr>
        <w:numPr>
          <w:ilvl w:val="0"/>
          <w:numId w:val="48"/>
        </w:numPr>
        <w:contextualSpacing/>
        <w:rPr>
          <w:shd w:val="clear" w:color="auto" w:fill="FFFFFF"/>
          <w:lang w:val="en-GB"/>
        </w:rPr>
      </w:pPr>
      <w:r w:rsidRPr="007C6517">
        <w:rPr>
          <w:shd w:val="clear" w:color="auto" w:fill="FFFFFF"/>
          <w:lang w:val="en-GB"/>
        </w:rPr>
        <w:t>Faster plans and apply execution because the state is cached locally on the cloud provider.</w:t>
      </w:r>
    </w:p>
    <w:p w14:paraId="44D25BFB" w14:textId="77777777" w:rsidR="007C6517" w:rsidRPr="007C6517" w:rsidRDefault="007C6517" w:rsidP="0032415B">
      <w:pPr>
        <w:numPr>
          <w:ilvl w:val="0"/>
          <w:numId w:val="48"/>
        </w:numPr>
        <w:contextualSpacing/>
        <w:rPr>
          <w:shd w:val="clear" w:color="auto" w:fill="FFFFFF"/>
          <w:lang w:val="en-GB"/>
        </w:rPr>
      </w:pPr>
      <w:r w:rsidRPr="007C6517">
        <w:rPr>
          <w:shd w:val="clear" w:color="auto" w:fill="FFFFFF"/>
          <w:lang w:val="en-GB"/>
        </w:rPr>
        <w:t>Guarantees that configuration drift cannot occur for the managed infrastructure.</w:t>
      </w:r>
    </w:p>
    <w:p w14:paraId="551F77A3" w14:textId="77777777" w:rsidR="007C6517" w:rsidRPr="007C6517" w:rsidRDefault="007C6517" w:rsidP="0032415B">
      <w:pPr>
        <w:numPr>
          <w:ilvl w:val="0"/>
          <w:numId w:val="48"/>
        </w:numPr>
        <w:contextualSpacing/>
        <w:rPr>
          <w:shd w:val="clear" w:color="auto" w:fill="FFFFFF"/>
          <w:lang w:val="en-GB"/>
        </w:rPr>
      </w:pPr>
      <w:r w:rsidRPr="007C6517">
        <w:rPr>
          <w:shd w:val="clear" w:color="auto" w:fill="FFFFFF"/>
          <w:lang w:val="en-GB"/>
        </w:rPr>
        <w:t>The ability to enable server-side encryption at rest</w:t>
      </w:r>
    </w:p>
    <w:p w14:paraId="333D7EAF"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931CA94" w14:textId="77777777" w:rsidR="007C6517" w:rsidRPr="007C6517" w:rsidRDefault="007C6517" w:rsidP="007C6517">
      <w:pPr>
        <w:ind w:left="360"/>
        <w:rPr>
          <w:b/>
          <w:bCs/>
          <w:lang w:val="en-US"/>
        </w:rPr>
      </w:pPr>
      <w:r w:rsidRPr="007C6517">
        <w:rPr>
          <w:b/>
          <w:bCs/>
          <w:lang w:val="en-US"/>
        </w:rPr>
        <w:t>Correct Answer:  B,E</w:t>
      </w:r>
    </w:p>
    <w:p w14:paraId="663562C9" w14:textId="77777777" w:rsidR="007C6517" w:rsidRPr="007C6517" w:rsidRDefault="007C6517" w:rsidP="007C6517">
      <w:pPr>
        <w:ind w:left="360"/>
        <w:rPr>
          <w:lang w:val="en-US"/>
        </w:rPr>
      </w:pPr>
      <w:r w:rsidRPr="007C6517">
        <w:rPr>
          <w:b/>
          <w:bCs/>
          <w:lang w:val="en-US"/>
        </w:rPr>
        <w:t xml:space="preserve">Explanation: </w:t>
      </w:r>
    </w:p>
    <w:p w14:paraId="291B9CC0"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98" w:history="1">
        <w:r w:rsidRPr="007C6517">
          <w:rPr>
            <w:color w:val="467886" w:themeColor="hyperlink"/>
            <w:u w:val="single"/>
            <w:lang w:val="en-GB"/>
          </w:rPr>
          <w:t>Exam Terraform Associate 004 topic 6 question 4 discussion - ExamTopics</w:t>
        </w:r>
      </w:hyperlink>
    </w:p>
    <w:p w14:paraId="23594286" w14:textId="06360316"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259E12D" w14:textId="77777777" w:rsidR="007C6517" w:rsidRPr="007C6517" w:rsidRDefault="007C6517" w:rsidP="007C6517">
      <w:pPr>
        <w:rPr>
          <w:shd w:val="clear" w:color="auto" w:fill="FFFFFF"/>
          <w:lang w:val="en-GB"/>
        </w:rPr>
      </w:pPr>
      <w:r w:rsidRPr="007C6517">
        <w:rPr>
          <w:shd w:val="clear" w:color="auto" w:fill="FFFFFF"/>
          <w:lang w:val="en-GB"/>
        </w:rPr>
        <w:t xml:space="preserve">How can you configure a Terraform workspace to store its state remotely? </w:t>
      </w:r>
      <w:r w:rsidRPr="007C6517">
        <w:rPr>
          <w:b/>
          <w:bCs/>
          <w:shd w:val="clear" w:color="auto" w:fill="FFFFFF"/>
          <w:lang w:val="en-GB"/>
        </w:rPr>
        <w:t>(Choose two.)</w:t>
      </w:r>
    </w:p>
    <w:p w14:paraId="3D2054AA" w14:textId="77777777" w:rsidR="007C6517" w:rsidRPr="007C6517" w:rsidRDefault="007C6517" w:rsidP="0032415B">
      <w:pPr>
        <w:numPr>
          <w:ilvl w:val="0"/>
          <w:numId w:val="51"/>
        </w:numPr>
        <w:contextualSpacing/>
        <w:rPr>
          <w:shd w:val="clear" w:color="auto" w:fill="FFFFFF"/>
          <w:lang w:val="en-GB"/>
        </w:rPr>
      </w:pPr>
      <w:r w:rsidRPr="007C6517">
        <w:rPr>
          <w:shd w:val="clear" w:color="auto" w:fill="FFFFFF"/>
          <w:lang w:val="en-GB"/>
        </w:rPr>
        <w:lastRenderedPageBreak/>
        <w:t xml:space="preserve">Add a </w:t>
      </w:r>
      <w:r w:rsidRPr="00454FE3">
        <w:rPr>
          <w:b/>
          <w:bCs/>
          <w:shd w:val="clear" w:color="auto" w:fill="FFFFFF"/>
          <w:lang w:val="en-GB"/>
        </w:rPr>
        <w:t>cloud block</w:t>
      </w:r>
      <w:r w:rsidRPr="007C6517">
        <w:rPr>
          <w:shd w:val="clear" w:color="auto" w:fill="FFFFFF"/>
          <w:lang w:val="en-GB"/>
        </w:rPr>
        <w:t xml:space="preserve"> inside the terraform block.</w:t>
      </w:r>
    </w:p>
    <w:p w14:paraId="1C5CC504" w14:textId="77777777" w:rsidR="007C6517" w:rsidRPr="007C6517" w:rsidRDefault="007C6517" w:rsidP="0032415B">
      <w:pPr>
        <w:numPr>
          <w:ilvl w:val="0"/>
          <w:numId w:val="51"/>
        </w:numPr>
        <w:contextualSpacing/>
        <w:rPr>
          <w:shd w:val="clear" w:color="auto" w:fill="FFFFFF"/>
          <w:lang w:val="en-GB"/>
        </w:rPr>
      </w:pPr>
      <w:r w:rsidRPr="007C6517">
        <w:rPr>
          <w:shd w:val="clear" w:color="auto" w:fill="FFFFFF"/>
          <w:lang w:val="en-GB"/>
        </w:rPr>
        <w:t xml:space="preserve">Set the </w:t>
      </w:r>
      <w:r w:rsidRPr="007C6517">
        <w:rPr>
          <w:b/>
          <w:bCs/>
          <w:shd w:val="clear" w:color="auto" w:fill="FFFFFF"/>
          <w:lang w:val="en-GB"/>
        </w:rPr>
        <w:t>TERRAFORM_BACKEND</w:t>
      </w:r>
      <w:r w:rsidRPr="007C6517">
        <w:rPr>
          <w:shd w:val="clear" w:color="auto" w:fill="FFFFFF"/>
          <w:lang w:val="en-GB"/>
        </w:rPr>
        <w:t xml:space="preserve"> environment variable.</w:t>
      </w:r>
    </w:p>
    <w:p w14:paraId="2DFEFA54" w14:textId="77777777" w:rsidR="007C6517" w:rsidRPr="007C6517" w:rsidRDefault="007C6517" w:rsidP="0032415B">
      <w:pPr>
        <w:numPr>
          <w:ilvl w:val="0"/>
          <w:numId w:val="51"/>
        </w:numPr>
        <w:contextualSpacing/>
        <w:rPr>
          <w:shd w:val="clear" w:color="auto" w:fill="FFFFFF"/>
          <w:lang w:val="en-GB"/>
        </w:rPr>
      </w:pPr>
      <w:r w:rsidRPr="007C6517">
        <w:rPr>
          <w:shd w:val="clear" w:color="auto" w:fill="FFFFFF"/>
          <w:lang w:val="en-GB"/>
        </w:rPr>
        <w:t xml:space="preserve">Add a </w:t>
      </w:r>
      <w:r w:rsidRPr="00454FE3">
        <w:rPr>
          <w:b/>
          <w:bCs/>
          <w:shd w:val="clear" w:color="auto" w:fill="FFFFFF"/>
          <w:lang w:val="en-GB"/>
        </w:rPr>
        <w:t>backend block</w:t>
      </w:r>
      <w:r w:rsidRPr="007C6517">
        <w:rPr>
          <w:shd w:val="clear" w:color="auto" w:fill="FFFFFF"/>
          <w:lang w:val="en-GB"/>
        </w:rPr>
        <w:t xml:space="preserve"> inside the terraform block.</w:t>
      </w:r>
    </w:p>
    <w:p w14:paraId="29D6341F" w14:textId="77777777" w:rsidR="007C6517" w:rsidRPr="007C6517" w:rsidRDefault="007C6517" w:rsidP="0032415B">
      <w:pPr>
        <w:numPr>
          <w:ilvl w:val="0"/>
          <w:numId w:val="51"/>
        </w:numPr>
        <w:contextualSpacing/>
        <w:rPr>
          <w:shd w:val="clear" w:color="auto" w:fill="FFFFFF"/>
          <w:lang w:val="en-GB"/>
        </w:rPr>
      </w:pPr>
      <w:r w:rsidRPr="007C6517">
        <w:rPr>
          <w:shd w:val="clear" w:color="auto" w:fill="FFFFFF"/>
          <w:lang w:val="en-GB"/>
        </w:rPr>
        <w:t xml:space="preserve">Set the </w:t>
      </w:r>
      <w:r w:rsidRPr="007C6517">
        <w:rPr>
          <w:b/>
          <w:bCs/>
          <w:shd w:val="clear" w:color="auto" w:fill="FFFFFF"/>
          <w:lang w:val="en-GB"/>
        </w:rPr>
        <w:t>TERRAFORM_CLOUD</w:t>
      </w:r>
      <w:r w:rsidRPr="007C6517">
        <w:rPr>
          <w:shd w:val="clear" w:color="auto" w:fill="FFFFFF"/>
          <w:lang w:val="en-GB"/>
        </w:rPr>
        <w:t xml:space="preserve"> environment variable.</w:t>
      </w:r>
    </w:p>
    <w:p w14:paraId="199A474E"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EAE3E19" w14:textId="77777777" w:rsidR="007C6517" w:rsidRPr="007C6517" w:rsidRDefault="007C6517" w:rsidP="007C6517">
      <w:pPr>
        <w:ind w:left="360"/>
        <w:rPr>
          <w:b/>
          <w:bCs/>
          <w:lang w:val="en-US"/>
        </w:rPr>
      </w:pPr>
      <w:r w:rsidRPr="007C6517">
        <w:rPr>
          <w:b/>
          <w:bCs/>
          <w:lang w:val="en-US"/>
        </w:rPr>
        <w:t>Correct Answer:  A,C</w:t>
      </w:r>
    </w:p>
    <w:p w14:paraId="0D9118DB" w14:textId="77777777" w:rsidR="007C6517" w:rsidRDefault="007C6517" w:rsidP="007C6517">
      <w:pPr>
        <w:ind w:left="360"/>
        <w:rPr>
          <w:b/>
          <w:bCs/>
          <w:lang w:val="en-US"/>
        </w:rPr>
      </w:pPr>
      <w:r w:rsidRPr="007C6517">
        <w:rPr>
          <w:b/>
          <w:bCs/>
          <w:lang w:val="en-US"/>
        </w:rPr>
        <w:t xml:space="preserve">Explanation: </w:t>
      </w:r>
    </w:p>
    <w:p w14:paraId="17B70678" w14:textId="3857DB0A" w:rsidR="007D3CF9" w:rsidRPr="001A4CFD" w:rsidRDefault="007D3CF9" w:rsidP="0032415B">
      <w:pPr>
        <w:pStyle w:val="ListParagraph"/>
        <w:numPr>
          <w:ilvl w:val="1"/>
          <w:numId w:val="83"/>
        </w:numPr>
        <w:rPr>
          <w:lang w:val="en-US"/>
        </w:rPr>
      </w:pPr>
      <w:r w:rsidRPr="001A4CFD">
        <w:rPr>
          <w:b/>
          <w:bCs/>
          <w:lang w:val="en-US"/>
        </w:rPr>
        <w:t>Add a cloud block inside the terraform block:</w:t>
      </w:r>
      <w:r w:rsidRPr="001A4CFD">
        <w:rPr>
          <w:lang w:val="en-US"/>
        </w:rPr>
        <w:t xml:space="preserve"> This is used when storing state in Terraform Cloud or Terraform Enterprise.</w:t>
      </w:r>
    </w:p>
    <w:p w14:paraId="6AAADFC8" w14:textId="36458C72" w:rsidR="007D3CF9" w:rsidRPr="001A4CFD" w:rsidRDefault="001A4CFD" w:rsidP="0032415B">
      <w:pPr>
        <w:pStyle w:val="ListParagraph"/>
        <w:numPr>
          <w:ilvl w:val="1"/>
          <w:numId w:val="83"/>
        </w:numPr>
        <w:rPr>
          <w:lang w:val="en-US"/>
        </w:rPr>
      </w:pPr>
      <w:r w:rsidRPr="001A4CFD">
        <w:rPr>
          <w:b/>
          <w:bCs/>
          <w:lang w:val="en-US"/>
        </w:rPr>
        <w:t xml:space="preserve">Add a backend block inside the terraform block: </w:t>
      </w:r>
      <w:r w:rsidRPr="001A4CFD">
        <w:rPr>
          <w:lang w:val="en-US"/>
        </w:rPr>
        <w:t>This is used for all other remote backends (S3, Azure Storage, GCS, Consul, etc.).</w:t>
      </w:r>
    </w:p>
    <w:p w14:paraId="12733FE2"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99" w:history="1">
        <w:r w:rsidRPr="007C6517">
          <w:rPr>
            <w:color w:val="467886" w:themeColor="hyperlink"/>
            <w:u w:val="single"/>
            <w:lang w:val="en-GB"/>
          </w:rPr>
          <w:t>Exam Terraform Associate 004 topic 6 question 5 discussion - ExamTopics</w:t>
        </w:r>
      </w:hyperlink>
    </w:p>
    <w:p w14:paraId="71DB5C7A"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777BA39" w14:textId="77777777" w:rsidR="007C6517" w:rsidRPr="007C6517" w:rsidRDefault="007C6517" w:rsidP="007C6517">
      <w:pPr>
        <w:rPr>
          <w:b/>
          <w:bCs/>
          <w:shd w:val="clear" w:color="auto" w:fill="FFFFFF"/>
          <w:lang w:val="en-GB"/>
        </w:rPr>
      </w:pPr>
      <w:r w:rsidRPr="007C6517">
        <w:rPr>
          <w:b/>
          <w:bCs/>
          <w:shd w:val="clear" w:color="auto" w:fill="FFFFFF"/>
          <w:lang w:val="en-GB"/>
        </w:rPr>
        <w:t>What does state locking accomplish?</w:t>
      </w:r>
    </w:p>
    <w:p w14:paraId="172FC09A" w14:textId="77777777" w:rsidR="007C6517" w:rsidRPr="007C6517" w:rsidRDefault="007C6517" w:rsidP="0032415B">
      <w:pPr>
        <w:numPr>
          <w:ilvl w:val="0"/>
          <w:numId w:val="49"/>
        </w:numPr>
        <w:contextualSpacing/>
        <w:rPr>
          <w:shd w:val="clear" w:color="auto" w:fill="FFFFFF"/>
          <w:lang w:val="en-GB"/>
        </w:rPr>
      </w:pPr>
      <w:r w:rsidRPr="007C6517">
        <w:rPr>
          <w:shd w:val="clear" w:color="auto" w:fill="FFFFFF"/>
          <w:lang w:val="en-GB"/>
        </w:rPr>
        <w:t>Sets a password on the state file.</w:t>
      </w:r>
    </w:p>
    <w:p w14:paraId="1DFC87A6" w14:textId="77777777" w:rsidR="007C6517" w:rsidRPr="007C6517" w:rsidRDefault="007C6517" w:rsidP="0032415B">
      <w:pPr>
        <w:numPr>
          <w:ilvl w:val="0"/>
          <w:numId w:val="49"/>
        </w:numPr>
        <w:contextualSpacing/>
        <w:rPr>
          <w:shd w:val="clear" w:color="auto" w:fill="FFFFFF"/>
          <w:lang w:val="en-GB"/>
        </w:rPr>
      </w:pPr>
      <w:r w:rsidRPr="007C6517">
        <w:rPr>
          <w:shd w:val="clear" w:color="auto" w:fill="FFFFFF"/>
          <w:lang w:val="en-GB"/>
        </w:rPr>
        <w:t>Blocks Terraform commands from modifying the state file.</w:t>
      </w:r>
    </w:p>
    <w:p w14:paraId="7BECAB84" w14:textId="77777777" w:rsidR="007C6517" w:rsidRPr="007C6517" w:rsidRDefault="007C6517" w:rsidP="0032415B">
      <w:pPr>
        <w:numPr>
          <w:ilvl w:val="0"/>
          <w:numId w:val="49"/>
        </w:numPr>
        <w:contextualSpacing/>
        <w:rPr>
          <w:shd w:val="clear" w:color="auto" w:fill="FFFFFF"/>
          <w:lang w:val="en-GB"/>
        </w:rPr>
      </w:pPr>
      <w:r w:rsidRPr="007C6517">
        <w:rPr>
          <w:shd w:val="clear" w:color="auto" w:fill="FFFFFF"/>
          <w:lang w:val="en-GB"/>
        </w:rPr>
        <w:t>Encrypts any credentials stored within the state file.</w:t>
      </w:r>
    </w:p>
    <w:p w14:paraId="417CDA58" w14:textId="77777777" w:rsidR="007C6517" w:rsidRPr="007C6517" w:rsidRDefault="007C6517" w:rsidP="0032415B">
      <w:pPr>
        <w:numPr>
          <w:ilvl w:val="0"/>
          <w:numId w:val="49"/>
        </w:numPr>
        <w:contextualSpacing/>
        <w:rPr>
          <w:shd w:val="clear" w:color="auto" w:fill="FFFFFF"/>
          <w:lang w:val="en-GB"/>
        </w:rPr>
      </w:pPr>
      <w:r w:rsidRPr="007C6517">
        <w:rPr>
          <w:shd w:val="clear" w:color="auto" w:fill="FFFFFF"/>
          <w:lang w:val="en-GB"/>
        </w:rPr>
        <w:t>Prevents accidental deletion of the state file.</w:t>
      </w:r>
    </w:p>
    <w:p w14:paraId="6DD13151"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D5DD7FB" w14:textId="77777777" w:rsidR="007C6517" w:rsidRPr="007C6517" w:rsidRDefault="007C6517" w:rsidP="007C6517">
      <w:pPr>
        <w:ind w:left="360"/>
        <w:rPr>
          <w:b/>
          <w:bCs/>
          <w:lang w:val="en-US"/>
        </w:rPr>
      </w:pPr>
      <w:r w:rsidRPr="007C6517">
        <w:rPr>
          <w:b/>
          <w:bCs/>
          <w:lang w:val="en-US"/>
        </w:rPr>
        <w:t>Correct Answer:  B</w:t>
      </w:r>
    </w:p>
    <w:p w14:paraId="64336CDB" w14:textId="77777777" w:rsidR="007C6517" w:rsidRPr="007C6517" w:rsidRDefault="007C6517" w:rsidP="007C6517">
      <w:pPr>
        <w:ind w:left="360"/>
        <w:rPr>
          <w:lang w:val="en-US"/>
        </w:rPr>
      </w:pPr>
      <w:r w:rsidRPr="007C6517">
        <w:rPr>
          <w:b/>
          <w:bCs/>
          <w:lang w:val="en-US"/>
        </w:rPr>
        <w:t xml:space="preserve">Explanation: </w:t>
      </w:r>
    </w:p>
    <w:p w14:paraId="23E40200"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0" w:history="1">
        <w:r w:rsidRPr="007C6517">
          <w:rPr>
            <w:color w:val="467886" w:themeColor="hyperlink"/>
            <w:u w:val="single"/>
            <w:lang w:val="en-GB"/>
          </w:rPr>
          <w:t>Exam Terraform Associate 004 topic 6 question 6 discussion - ExamTopics</w:t>
        </w:r>
      </w:hyperlink>
    </w:p>
    <w:p w14:paraId="7D2D77D0"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545A6125" w14:textId="77777777" w:rsidR="007C6517" w:rsidRPr="007C6517" w:rsidRDefault="007C6517" w:rsidP="007C6517">
      <w:pPr>
        <w:rPr>
          <w:shd w:val="clear" w:color="auto" w:fill="FFFFFF"/>
          <w:lang w:val="en-GB"/>
        </w:rPr>
      </w:pPr>
      <w:r w:rsidRPr="007C6517">
        <w:rPr>
          <w:shd w:val="clear" w:color="auto" w:fill="FFFFFF"/>
          <w:lang w:val="en-GB"/>
        </w:rPr>
        <w:t>Why is it considered important to treat your Terraform state file as sensitive?</w:t>
      </w:r>
    </w:p>
    <w:p w14:paraId="2A4DA893" w14:textId="77777777" w:rsidR="007C6517" w:rsidRPr="007C6517" w:rsidRDefault="007C6517" w:rsidP="0032415B">
      <w:pPr>
        <w:numPr>
          <w:ilvl w:val="0"/>
          <w:numId w:val="50"/>
        </w:numPr>
        <w:contextualSpacing/>
        <w:rPr>
          <w:shd w:val="clear" w:color="auto" w:fill="FFFFFF"/>
          <w:lang w:val="en-GB"/>
        </w:rPr>
      </w:pPr>
      <w:r w:rsidRPr="007C6517">
        <w:rPr>
          <w:shd w:val="clear" w:color="auto" w:fill="FFFFFF"/>
          <w:lang w:val="en-GB"/>
        </w:rPr>
        <w:t>It contains personal information about the last user to update it.</w:t>
      </w:r>
    </w:p>
    <w:p w14:paraId="0048EAF8" w14:textId="77777777" w:rsidR="007C6517" w:rsidRPr="007C6517" w:rsidRDefault="007C6517" w:rsidP="0032415B">
      <w:pPr>
        <w:numPr>
          <w:ilvl w:val="0"/>
          <w:numId w:val="50"/>
        </w:numPr>
        <w:contextualSpacing/>
        <w:rPr>
          <w:shd w:val="clear" w:color="auto" w:fill="FFFFFF"/>
          <w:lang w:val="en-GB"/>
        </w:rPr>
      </w:pPr>
      <w:r w:rsidRPr="007C6517">
        <w:rPr>
          <w:shd w:val="clear" w:color="auto" w:fill="FFFFFF"/>
          <w:lang w:val="en-GB"/>
        </w:rPr>
        <w:t>It can contain information such as resource passwords and keys.</w:t>
      </w:r>
    </w:p>
    <w:p w14:paraId="086ADE39" w14:textId="77777777" w:rsidR="007C6517" w:rsidRPr="007C6517" w:rsidRDefault="007C6517" w:rsidP="0032415B">
      <w:pPr>
        <w:numPr>
          <w:ilvl w:val="0"/>
          <w:numId w:val="50"/>
        </w:numPr>
        <w:contextualSpacing/>
        <w:rPr>
          <w:shd w:val="clear" w:color="auto" w:fill="FFFFFF"/>
          <w:lang w:val="en-GB"/>
        </w:rPr>
      </w:pPr>
      <w:r w:rsidRPr="007C6517">
        <w:rPr>
          <w:shd w:val="clear" w:color="auto" w:fill="FFFFFF"/>
          <w:lang w:val="en-GB"/>
        </w:rPr>
        <w:t>It can be manually edited to change the deployed resources.</w:t>
      </w:r>
    </w:p>
    <w:p w14:paraId="06DBF80B" w14:textId="77777777" w:rsidR="007C6517" w:rsidRPr="007C6517" w:rsidRDefault="007C6517" w:rsidP="0032415B">
      <w:pPr>
        <w:numPr>
          <w:ilvl w:val="0"/>
          <w:numId w:val="50"/>
        </w:numPr>
        <w:contextualSpacing/>
        <w:rPr>
          <w:shd w:val="clear" w:color="auto" w:fill="FFFFFF"/>
          <w:lang w:val="en-US"/>
        </w:rPr>
      </w:pPr>
      <w:r w:rsidRPr="007C6517">
        <w:rPr>
          <w:shd w:val="clear" w:color="auto" w:fill="FFFFFF"/>
          <w:lang w:val="en-GB"/>
        </w:rPr>
        <w:t>It stores all environment variables from the machine that created it.</w:t>
      </w:r>
    </w:p>
    <w:p w14:paraId="3FC77CDA"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30D90FC" w14:textId="77777777" w:rsidR="007C6517" w:rsidRPr="007C6517" w:rsidRDefault="007C6517" w:rsidP="007C6517">
      <w:pPr>
        <w:ind w:left="360"/>
        <w:rPr>
          <w:b/>
          <w:bCs/>
          <w:lang w:val="en-US"/>
        </w:rPr>
      </w:pPr>
      <w:r w:rsidRPr="007C6517">
        <w:rPr>
          <w:b/>
          <w:bCs/>
          <w:lang w:val="en-US"/>
        </w:rPr>
        <w:t>Correct Answer:  B</w:t>
      </w:r>
    </w:p>
    <w:p w14:paraId="1A800C09" w14:textId="77777777" w:rsidR="007C6517" w:rsidRPr="007C6517" w:rsidRDefault="007C6517" w:rsidP="007C6517">
      <w:pPr>
        <w:ind w:left="360"/>
        <w:rPr>
          <w:lang w:val="en-US"/>
        </w:rPr>
      </w:pPr>
      <w:r w:rsidRPr="007C6517">
        <w:rPr>
          <w:b/>
          <w:bCs/>
          <w:lang w:val="en-US"/>
        </w:rPr>
        <w:t xml:space="preserve">Explanation: </w:t>
      </w:r>
    </w:p>
    <w:p w14:paraId="3D5A6BBE"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1" w:history="1">
        <w:r w:rsidRPr="007C6517">
          <w:rPr>
            <w:color w:val="467886" w:themeColor="hyperlink"/>
            <w:u w:val="single"/>
            <w:lang w:val="en-GB"/>
          </w:rPr>
          <w:t>Exam Terraform Associate 004 topic 6 question 7 discussion - ExamTopics</w:t>
        </w:r>
      </w:hyperlink>
    </w:p>
    <w:p w14:paraId="50E433E3"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5DA75977" w14:textId="77777777" w:rsidR="007C6517" w:rsidRPr="007C6517" w:rsidRDefault="007C6517" w:rsidP="007C6517">
      <w:pPr>
        <w:rPr>
          <w:shd w:val="clear" w:color="auto" w:fill="FFFFFF"/>
          <w:lang w:val="en-GB"/>
        </w:rPr>
      </w:pPr>
      <w:r w:rsidRPr="007C6517">
        <w:rPr>
          <w:shd w:val="clear" w:color="auto" w:fill="FFFFFF"/>
          <w:lang w:val="en-GB"/>
        </w:rPr>
        <w:t>Terraform stores the value of an output in its state file, even if the sensitive argument is set to true.</w:t>
      </w:r>
    </w:p>
    <w:p w14:paraId="78200770" w14:textId="77777777" w:rsidR="007C6517" w:rsidRPr="007C6517" w:rsidRDefault="007C6517" w:rsidP="0032415B">
      <w:pPr>
        <w:numPr>
          <w:ilvl w:val="0"/>
          <w:numId w:val="53"/>
        </w:numPr>
        <w:contextualSpacing/>
        <w:rPr>
          <w:shd w:val="clear" w:color="auto" w:fill="FFFFFF"/>
          <w:lang w:val="en-GB"/>
        </w:rPr>
      </w:pPr>
      <w:r w:rsidRPr="007C6517">
        <w:rPr>
          <w:shd w:val="clear" w:color="auto" w:fill="FFFFFF"/>
          <w:lang w:val="en-GB"/>
        </w:rPr>
        <w:t>True</w:t>
      </w:r>
    </w:p>
    <w:p w14:paraId="7FCA5263" w14:textId="77777777" w:rsidR="007C6517" w:rsidRPr="007C6517" w:rsidRDefault="007C6517" w:rsidP="0032415B">
      <w:pPr>
        <w:numPr>
          <w:ilvl w:val="0"/>
          <w:numId w:val="53"/>
        </w:numPr>
        <w:contextualSpacing/>
        <w:rPr>
          <w:shd w:val="clear" w:color="auto" w:fill="FFFFFF"/>
          <w:lang w:val="en-GB"/>
        </w:rPr>
      </w:pPr>
      <w:r w:rsidRPr="007C6517">
        <w:rPr>
          <w:shd w:val="clear" w:color="auto" w:fill="FFFFFF"/>
          <w:lang w:val="en-GB"/>
        </w:rPr>
        <w:t>False</w:t>
      </w:r>
    </w:p>
    <w:p w14:paraId="0FC7A62A"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93E5905" w14:textId="77777777" w:rsidR="007C6517" w:rsidRPr="007C6517" w:rsidRDefault="007C6517" w:rsidP="007C6517">
      <w:pPr>
        <w:ind w:left="360"/>
        <w:rPr>
          <w:b/>
          <w:bCs/>
          <w:lang w:val="en-US"/>
        </w:rPr>
      </w:pPr>
      <w:r w:rsidRPr="007C6517">
        <w:rPr>
          <w:b/>
          <w:bCs/>
          <w:lang w:val="en-US"/>
        </w:rPr>
        <w:t>Correct Answer:  A</w:t>
      </w:r>
    </w:p>
    <w:p w14:paraId="67EA04C2" w14:textId="77777777" w:rsidR="007C6517" w:rsidRPr="007C6517" w:rsidRDefault="007C6517" w:rsidP="007C6517">
      <w:pPr>
        <w:ind w:left="360"/>
        <w:rPr>
          <w:lang w:val="en-US"/>
        </w:rPr>
      </w:pPr>
      <w:r w:rsidRPr="007C6517">
        <w:rPr>
          <w:b/>
          <w:bCs/>
          <w:lang w:val="en-US"/>
        </w:rPr>
        <w:t xml:space="preserve">Explanation: </w:t>
      </w:r>
    </w:p>
    <w:p w14:paraId="17C56EB4"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2" w:history="1">
        <w:r w:rsidRPr="007C6517">
          <w:rPr>
            <w:color w:val="467886" w:themeColor="hyperlink"/>
            <w:u w:val="single"/>
            <w:lang w:val="en-GB"/>
          </w:rPr>
          <w:t>Exam Terraform Associate 004 topic 6 question 8 discussion - ExamTopics</w:t>
        </w:r>
      </w:hyperlink>
    </w:p>
    <w:p w14:paraId="28468C1D"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57A0EAD" w14:textId="77777777" w:rsidR="007C6517" w:rsidRPr="007C6517" w:rsidRDefault="007C6517" w:rsidP="007C6517">
      <w:pPr>
        <w:rPr>
          <w:shd w:val="clear" w:color="auto" w:fill="FFFFFF"/>
          <w:lang w:val="en-GB"/>
        </w:rPr>
      </w:pPr>
      <w:r w:rsidRPr="007C6517">
        <w:rPr>
          <w:shd w:val="clear" w:color="auto" w:fill="FFFFFF"/>
          <w:lang w:val="en-GB"/>
        </w:rPr>
        <w:t xml:space="preserve">You provisioned virtual machines (VMs) on </w:t>
      </w:r>
      <w:r w:rsidRPr="00897D3E">
        <w:rPr>
          <w:b/>
          <w:bCs/>
          <w:shd w:val="clear" w:color="auto" w:fill="FFFFFF"/>
          <w:lang w:val="en-GB"/>
        </w:rPr>
        <w:t>Google Cloud Platform</w:t>
      </w:r>
      <w:r w:rsidRPr="007C6517">
        <w:rPr>
          <w:shd w:val="clear" w:color="auto" w:fill="FFFFFF"/>
          <w:lang w:val="en-GB"/>
        </w:rPr>
        <w:t xml:space="preserve"> using the </w:t>
      </w:r>
      <w:r w:rsidRPr="007C6517">
        <w:rPr>
          <w:b/>
          <w:bCs/>
          <w:shd w:val="clear" w:color="auto" w:fill="FFFFFF"/>
          <w:lang w:val="en-GB"/>
        </w:rPr>
        <w:t>gcloud</w:t>
      </w:r>
      <w:r w:rsidRPr="007C6517">
        <w:rPr>
          <w:shd w:val="clear" w:color="auto" w:fill="FFFFFF"/>
          <w:lang w:val="en-GB"/>
        </w:rPr>
        <w:t xml:space="preserve"> command line tool.</w:t>
      </w:r>
      <w:r w:rsidRPr="007C6517">
        <w:rPr>
          <w:shd w:val="clear" w:color="auto" w:fill="FFFFFF"/>
          <w:lang w:val="en-GB"/>
        </w:rPr>
        <w:br/>
        <w:t xml:space="preserve">What must be done to manage these VMs using Terraform instead? </w:t>
      </w:r>
      <w:r w:rsidRPr="007C6517">
        <w:rPr>
          <w:b/>
          <w:bCs/>
          <w:shd w:val="clear" w:color="auto" w:fill="FFFFFF"/>
          <w:lang w:val="en-GB"/>
        </w:rPr>
        <w:t>(Choose two.)</w:t>
      </w:r>
    </w:p>
    <w:p w14:paraId="2691CA08" w14:textId="77777777" w:rsidR="007C6517" w:rsidRPr="007C6517" w:rsidRDefault="007C6517" w:rsidP="0032415B">
      <w:pPr>
        <w:numPr>
          <w:ilvl w:val="0"/>
          <w:numId w:val="52"/>
        </w:numPr>
        <w:contextualSpacing/>
        <w:rPr>
          <w:shd w:val="clear" w:color="auto" w:fill="FFFFFF"/>
          <w:lang w:val="en-GB"/>
        </w:rPr>
      </w:pPr>
      <w:r w:rsidRPr="007C6517">
        <w:rPr>
          <w:shd w:val="clear" w:color="auto" w:fill="FFFFFF"/>
          <w:lang w:val="en-GB"/>
        </w:rPr>
        <w:t>Add an import block to the configuration.</w:t>
      </w:r>
    </w:p>
    <w:p w14:paraId="42005DD0" w14:textId="77777777" w:rsidR="007C6517" w:rsidRPr="007C6517" w:rsidRDefault="007C6517" w:rsidP="0032415B">
      <w:pPr>
        <w:numPr>
          <w:ilvl w:val="0"/>
          <w:numId w:val="52"/>
        </w:numPr>
        <w:contextualSpacing/>
        <w:rPr>
          <w:shd w:val="clear" w:color="auto" w:fill="FFFFFF"/>
          <w:lang w:val="en-GB"/>
        </w:rPr>
      </w:pPr>
      <w:r w:rsidRPr="007C6517">
        <w:rPr>
          <w:shd w:val="clear" w:color="auto" w:fill="FFFFFF"/>
          <w:lang w:val="en-GB"/>
        </w:rPr>
        <w:t xml:space="preserve">Run </w:t>
      </w:r>
      <w:r w:rsidRPr="007E7161">
        <w:rPr>
          <w:b/>
          <w:bCs/>
          <w:i/>
          <w:iCs/>
          <w:shd w:val="clear" w:color="auto" w:fill="FFFFFF"/>
          <w:lang w:val="en-GB"/>
        </w:rPr>
        <w:t>terraform apply -refresh-only</w:t>
      </w:r>
      <w:r w:rsidRPr="007C6517">
        <w:rPr>
          <w:shd w:val="clear" w:color="auto" w:fill="FFFFFF"/>
          <w:lang w:val="en-GB"/>
        </w:rPr>
        <w:t>.</w:t>
      </w:r>
    </w:p>
    <w:p w14:paraId="231BC44A" w14:textId="77777777" w:rsidR="007C6517" w:rsidRPr="007C6517" w:rsidRDefault="007C6517" w:rsidP="0032415B">
      <w:pPr>
        <w:numPr>
          <w:ilvl w:val="0"/>
          <w:numId w:val="52"/>
        </w:numPr>
        <w:contextualSpacing/>
        <w:rPr>
          <w:shd w:val="clear" w:color="auto" w:fill="FFFFFF"/>
          <w:lang w:val="en-GB"/>
        </w:rPr>
      </w:pPr>
      <w:r w:rsidRPr="007C6517">
        <w:rPr>
          <w:shd w:val="clear" w:color="auto" w:fill="FFFFFF"/>
          <w:lang w:val="en-GB"/>
        </w:rPr>
        <w:t>Add a resource block for the existing VM.</w:t>
      </w:r>
    </w:p>
    <w:p w14:paraId="7B46088C" w14:textId="77777777" w:rsidR="007C6517" w:rsidRPr="007C6517" w:rsidRDefault="007C6517" w:rsidP="0032415B">
      <w:pPr>
        <w:numPr>
          <w:ilvl w:val="0"/>
          <w:numId w:val="52"/>
        </w:numPr>
        <w:contextualSpacing/>
        <w:rPr>
          <w:shd w:val="clear" w:color="auto" w:fill="FFFFFF"/>
          <w:lang w:val="en-GB"/>
        </w:rPr>
      </w:pPr>
      <w:r w:rsidRPr="007C6517">
        <w:rPr>
          <w:shd w:val="clear" w:color="auto" w:fill="FFFFFF"/>
          <w:lang w:val="en-GB"/>
        </w:rPr>
        <w:t xml:space="preserve">Run </w:t>
      </w:r>
      <w:r w:rsidRPr="007E7161">
        <w:rPr>
          <w:b/>
          <w:bCs/>
          <w:i/>
          <w:iCs/>
          <w:shd w:val="clear" w:color="auto" w:fill="FFFFFF"/>
          <w:lang w:val="en-GB"/>
        </w:rPr>
        <w:t>terraform state pull</w:t>
      </w:r>
      <w:r w:rsidRPr="007C6517">
        <w:rPr>
          <w:shd w:val="clear" w:color="auto" w:fill="FFFFFF"/>
          <w:lang w:val="en-GB"/>
        </w:rPr>
        <w:t>.</w:t>
      </w:r>
    </w:p>
    <w:p w14:paraId="48C2CF81"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49F7063" w14:textId="77777777" w:rsidR="007C6517" w:rsidRPr="007C6517" w:rsidRDefault="007C6517" w:rsidP="007C6517">
      <w:pPr>
        <w:ind w:left="360"/>
        <w:rPr>
          <w:b/>
          <w:bCs/>
          <w:lang w:val="en-US"/>
        </w:rPr>
      </w:pPr>
      <w:r w:rsidRPr="007C6517">
        <w:rPr>
          <w:b/>
          <w:bCs/>
          <w:lang w:val="en-US"/>
        </w:rPr>
        <w:t xml:space="preserve">Correct Answer:  </w:t>
      </w:r>
    </w:p>
    <w:p w14:paraId="23A76EB7" w14:textId="77777777" w:rsidR="007C6517" w:rsidRPr="007C6517" w:rsidRDefault="007C6517" w:rsidP="007C6517">
      <w:pPr>
        <w:ind w:left="360"/>
        <w:rPr>
          <w:lang w:val="en-US"/>
        </w:rPr>
      </w:pPr>
      <w:r w:rsidRPr="007C6517">
        <w:rPr>
          <w:b/>
          <w:bCs/>
          <w:lang w:val="en-US"/>
        </w:rPr>
        <w:t>Explanation: A,C</w:t>
      </w:r>
    </w:p>
    <w:p w14:paraId="694F39EB"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3" w:history="1">
        <w:r w:rsidRPr="007C6517">
          <w:rPr>
            <w:color w:val="467886" w:themeColor="hyperlink"/>
            <w:u w:val="single"/>
            <w:lang w:val="en-GB"/>
          </w:rPr>
          <w:t>Exam Terraform Associate 004 topic 6 question 9 discussion - ExamTopics</w:t>
        </w:r>
      </w:hyperlink>
    </w:p>
    <w:p w14:paraId="1F6DEB9A"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56F436C1" w14:textId="77777777" w:rsidR="007C6517" w:rsidRPr="007C6517" w:rsidRDefault="007C6517" w:rsidP="007C6517">
      <w:pPr>
        <w:rPr>
          <w:shd w:val="clear" w:color="auto" w:fill="FFFFFF"/>
          <w:lang w:val="en-GB"/>
        </w:rPr>
      </w:pPr>
      <w:r w:rsidRPr="007C6517">
        <w:rPr>
          <w:shd w:val="clear" w:color="auto" w:fill="FFFFFF"/>
          <w:lang w:val="en-GB"/>
        </w:rPr>
        <w:t>Which is a recommended way to share Terraform state across teams?</w:t>
      </w:r>
    </w:p>
    <w:p w14:paraId="71E572B6" w14:textId="77777777" w:rsidR="007C6517" w:rsidRPr="007C6517" w:rsidRDefault="007C6517" w:rsidP="0032415B">
      <w:pPr>
        <w:numPr>
          <w:ilvl w:val="0"/>
          <w:numId w:val="54"/>
        </w:numPr>
        <w:contextualSpacing/>
        <w:rPr>
          <w:shd w:val="clear" w:color="auto" w:fill="FFFFFF"/>
          <w:lang w:val="en-GB"/>
        </w:rPr>
      </w:pPr>
      <w:r w:rsidRPr="007C6517">
        <w:rPr>
          <w:shd w:val="clear" w:color="auto" w:fill="FFFFFF"/>
          <w:lang w:val="en-GB"/>
        </w:rPr>
        <w:t>Use a remote state backend.</w:t>
      </w:r>
    </w:p>
    <w:p w14:paraId="0A6E9FD7" w14:textId="77777777" w:rsidR="007C6517" w:rsidRPr="007C6517" w:rsidRDefault="007C6517" w:rsidP="0032415B">
      <w:pPr>
        <w:numPr>
          <w:ilvl w:val="0"/>
          <w:numId w:val="54"/>
        </w:numPr>
        <w:contextualSpacing/>
        <w:rPr>
          <w:shd w:val="clear" w:color="auto" w:fill="FFFFFF"/>
          <w:lang w:val="en-GB"/>
        </w:rPr>
      </w:pPr>
      <w:r w:rsidRPr="007C6517">
        <w:rPr>
          <w:shd w:val="clear" w:color="auto" w:fill="FFFFFF"/>
          <w:lang w:val="en-GB"/>
        </w:rPr>
        <w:t xml:space="preserve">Store </w:t>
      </w:r>
      <w:r w:rsidRPr="007C6517">
        <w:rPr>
          <w:b/>
          <w:bCs/>
          <w:i/>
          <w:iCs/>
          <w:shd w:val="clear" w:color="auto" w:fill="FFFFFF"/>
          <w:lang w:val="en-GB"/>
        </w:rPr>
        <w:t>terraform.tfstate</w:t>
      </w:r>
      <w:r w:rsidRPr="007C6517">
        <w:rPr>
          <w:shd w:val="clear" w:color="auto" w:fill="FFFFFF"/>
          <w:lang w:val="en-GB"/>
        </w:rPr>
        <w:t xml:space="preserve"> state in </w:t>
      </w:r>
      <w:r w:rsidRPr="007C6517">
        <w:rPr>
          <w:b/>
          <w:bCs/>
          <w:shd w:val="clear" w:color="auto" w:fill="FFFFFF"/>
          <w:lang w:val="en-GB"/>
        </w:rPr>
        <w:t>HashiCorp Vault</w:t>
      </w:r>
      <w:r w:rsidRPr="007C6517">
        <w:rPr>
          <w:shd w:val="clear" w:color="auto" w:fill="FFFFFF"/>
          <w:lang w:val="en-GB"/>
        </w:rPr>
        <w:t>.</w:t>
      </w:r>
    </w:p>
    <w:p w14:paraId="50F6A7FD" w14:textId="77777777" w:rsidR="007C6517" w:rsidRPr="007C6517" w:rsidRDefault="007C6517" w:rsidP="0032415B">
      <w:pPr>
        <w:numPr>
          <w:ilvl w:val="0"/>
          <w:numId w:val="54"/>
        </w:numPr>
        <w:contextualSpacing/>
        <w:rPr>
          <w:shd w:val="clear" w:color="auto" w:fill="FFFFFF"/>
          <w:lang w:val="en-GB"/>
        </w:rPr>
      </w:pPr>
      <w:r w:rsidRPr="007C6517">
        <w:rPr>
          <w:shd w:val="clear" w:color="auto" w:fill="FFFFFF"/>
          <w:lang w:val="en-GB"/>
        </w:rPr>
        <w:t>No additional configuration is recommended.</w:t>
      </w:r>
    </w:p>
    <w:p w14:paraId="2197672F" w14:textId="77777777" w:rsidR="007C6517" w:rsidRPr="007C6517" w:rsidRDefault="007C6517" w:rsidP="0032415B">
      <w:pPr>
        <w:numPr>
          <w:ilvl w:val="0"/>
          <w:numId w:val="54"/>
        </w:numPr>
        <w:contextualSpacing/>
        <w:rPr>
          <w:shd w:val="clear" w:color="auto" w:fill="FFFFFF"/>
          <w:lang w:val="en-GB"/>
        </w:rPr>
      </w:pPr>
      <w:r w:rsidRPr="007C6517">
        <w:rPr>
          <w:shd w:val="clear" w:color="auto" w:fill="FFFFFF"/>
          <w:lang w:val="en-GB"/>
        </w:rPr>
        <w:t xml:space="preserve">Store </w:t>
      </w:r>
      <w:r w:rsidRPr="007C6517">
        <w:rPr>
          <w:b/>
          <w:bCs/>
          <w:i/>
          <w:iCs/>
          <w:shd w:val="clear" w:color="auto" w:fill="FFFFFF"/>
          <w:lang w:val="en-GB"/>
        </w:rPr>
        <w:t>terraform.tfstate</w:t>
      </w:r>
      <w:r w:rsidRPr="007C6517">
        <w:rPr>
          <w:shd w:val="clear" w:color="auto" w:fill="FFFFFF"/>
          <w:lang w:val="en-GB"/>
        </w:rPr>
        <w:t xml:space="preserve"> state in version control.</w:t>
      </w:r>
    </w:p>
    <w:p w14:paraId="485E3A7C"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1F67AAA" w14:textId="77777777" w:rsidR="007C6517" w:rsidRPr="007C6517" w:rsidRDefault="007C6517" w:rsidP="007C6517">
      <w:pPr>
        <w:ind w:left="360"/>
        <w:rPr>
          <w:b/>
          <w:bCs/>
          <w:lang w:val="en-US"/>
        </w:rPr>
      </w:pPr>
      <w:r w:rsidRPr="007C6517">
        <w:rPr>
          <w:b/>
          <w:bCs/>
          <w:lang w:val="en-US"/>
        </w:rPr>
        <w:t>Correct Answer:  A</w:t>
      </w:r>
    </w:p>
    <w:p w14:paraId="47CCC0DF" w14:textId="77777777" w:rsidR="007C6517" w:rsidRPr="007C6517" w:rsidRDefault="007C6517" w:rsidP="007C6517">
      <w:pPr>
        <w:ind w:left="360"/>
        <w:rPr>
          <w:lang w:val="en-US"/>
        </w:rPr>
      </w:pPr>
      <w:r w:rsidRPr="007C6517">
        <w:rPr>
          <w:b/>
          <w:bCs/>
          <w:lang w:val="en-US"/>
        </w:rPr>
        <w:t xml:space="preserve">Explanation: </w:t>
      </w:r>
    </w:p>
    <w:p w14:paraId="1510012F"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4" w:history="1">
        <w:r w:rsidRPr="007C6517">
          <w:rPr>
            <w:color w:val="467886" w:themeColor="hyperlink"/>
            <w:u w:val="single"/>
            <w:lang w:val="en-GB"/>
          </w:rPr>
          <w:t>Exam Terraform Associate 004 topic 6 question 10 discussion - ExamTopics</w:t>
        </w:r>
      </w:hyperlink>
    </w:p>
    <w:p w14:paraId="220A173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78290964" w14:textId="77777777" w:rsidR="007C6517" w:rsidRPr="007C6517" w:rsidRDefault="007C6517" w:rsidP="007C6517">
      <w:pPr>
        <w:rPr>
          <w:shd w:val="clear" w:color="auto" w:fill="FFFFFF"/>
          <w:lang w:val="en-GB"/>
        </w:rPr>
      </w:pPr>
      <w:r w:rsidRPr="007C6517">
        <w:rPr>
          <w:shd w:val="clear" w:color="auto" w:fill="FFFFFF"/>
          <w:lang w:val="en-GB"/>
        </w:rPr>
        <w:t>Once you configure a new Terraform backend with a terraform code block, which command should you use to migrate the state file?</w:t>
      </w:r>
    </w:p>
    <w:p w14:paraId="595A49EC" w14:textId="77777777" w:rsidR="007C6517" w:rsidRPr="006808A4" w:rsidRDefault="007C6517" w:rsidP="0032415B">
      <w:pPr>
        <w:numPr>
          <w:ilvl w:val="0"/>
          <w:numId w:val="55"/>
        </w:numPr>
        <w:contextualSpacing/>
        <w:rPr>
          <w:shd w:val="clear" w:color="auto" w:fill="FFFFFF"/>
          <w:lang w:val="en-GB"/>
        </w:rPr>
      </w:pPr>
      <w:r w:rsidRPr="006808A4">
        <w:rPr>
          <w:shd w:val="clear" w:color="auto" w:fill="FFFFFF"/>
          <w:lang w:val="en-GB"/>
        </w:rPr>
        <w:t>terraform init</w:t>
      </w:r>
    </w:p>
    <w:p w14:paraId="77D2C1AA" w14:textId="77777777" w:rsidR="007C6517" w:rsidRPr="006808A4" w:rsidRDefault="007C6517" w:rsidP="0032415B">
      <w:pPr>
        <w:numPr>
          <w:ilvl w:val="0"/>
          <w:numId w:val="55"/>
        </w:numPr>
        <w:contextualSpacing/>
        <w:rPr>
          <w:shd w:val="clear" w:color="auto" w:fill="FFFFFF"/>
          <w:lang w:val="en-GB"/>
        </w:rPr>
      </w:pPr>
      <w:r w:rsidRPr="006808A4">
        <w:rPr>
          <w:shd w:val="clear" w:color="auto" w:fill="FFFFFF"/>
          <w:lang w:val="en-GB"/>
        </w:rPr>
        <w:t>terraform state rm</w:t>
      </w:r>
    </w:p>
    <w:p w14:paraId="6B5C9C47" w14:textId="77777777" w:rsidR="007C6517" w:rsidRPr="006808A4" w:rsidRDefault="007C6517" w:rsidP="0032415B">
      <w:pPr>
        <w:numPr>
          <w:ilvl w:val="0"/>
          <w:numId w:val="55"/>
        </w:numPr>
        <w:contextualSpacing/>
        <w:rPr>
          <w:shd w:val="clear" w:color="auto" w:fill="FFFFFF"/>
          <w:lang w:val="en-GB"/>
        </w:rPr>
      </w:pPr>
      <w:r w:rsidRPr="006808A4">
        <w:rPr>
          <w:shd w:val="clear" w:color="auto" w:fill="FFFFFF"/>
          <w:lang w:val="en-GB"/>
        </w:rPr>
        <w:t>terraform push</w:t>
      </w:r>
    </w:p>
    <w:p w14:paraId="5AE44401" w14:textId="77777777" w:rsidR="007C6517" w:rsidRPr="006808A4" w:rsidRDefault="007C6517" w:rsidP="0032415B">
      <w:pPr>
        <w:numPr>
          <w:ilvl w:val="0"/>
          <w:numId w:val="55"/>
        </w:numPr>
        <w:contextualSpacing/>
        <w:rPr>
          <w:shd w:val="clear" w:color="auto" w:fill="FFFFFF"/>
          <w:lang w:val="en-GB"/>
        </w:rPr>
      </w:pPr>
      <w:r w:rsidRPr="006808A4">
        <w:rPr>
          <w:shd w:val="clear" w:color="auto" w:fill="FFFFFF"/>
          <w:lang w:val="en-GB"/>
        </w:rPr>
        <w:t>terraform apply</w:t>
      </w:r>
    </w:p>
    <w:p w14:paraId="0211D014"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0685075" w14:textId="77777777" w:rsidR="007C6517" w:rsidRPr="007C6517" w:rsidRDefault="007C6517" w:rsidP="007C6517">
      <w:pPr>
        <w:ind w:left="360"/>
        <w:rPr>
          <w:b/>
          <w:bCs/>
          <w:lang w:val="en-US"/>
        </w:rPr>
      </w:pPr>
      <w:r w:rsidRPr="007C6517">
        <w:rPr>
          <w:b/>
          <w:bCs/>
          <w:lang w:val="en-US"/>
        </w:rPr>
        <w:t>Correct Answer:  A</w:t>
      </w:r>
    </w:p>
    <w:p w14:paraId="3CE34D08" w14:textId="77777777" w:rsidR="007C6517" w:rsidRPr="007C6517" w:rsidRDefault="007C6517" w:rsidP="007C6517">
      <w:pPr>
        <w:ind w:left="360"/>
        <w:rPr>
          <w:lang w:val="en-US"/>
        </w:rPr>
      </w:pPr>
      <w:r w:rsidRPr="007C6517">
        <w:rPr>
          <w:b/>
          <w:bCs/>
          <w:lang w:val="en-US"/>
        </w:rPr>
        <w:t xml:space="preserve">Explanation: </w:t>
      </w:r>
    </w:p>
    <w:p w14:paraId="770F030A"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5" w:history="1">
        <w:r w:rsidRPr="007C6517">
          <w:rPr>
            <w:color w:val="467886" w:themeColor="hyperlink"/>
            <w:u w:val="single"/>
            <w:lang w:val="en-GB"/>
          </w:rPr>
          <w:t>Exam Terraform Associate 004 topic 6 question 11 discussion - ExamTopics</w:t>
        </w:r>
      </w:hyperlink>
    </w:p>
    <w:p w14:paraId="15F49018"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248AD20" w14:textId="77777777" w:rsidR="007C6517" w:rsidRPr="007C6517" w:rsidRDefault="007C6517" w:rsidP="007C6517">
      <w:pPr>
        <w:rPr>
          <w:shd w:val="clear" w:color="auto" w:fill="FFFFFF"/>
          <w:lang w:val="en-GB"/>
        </w:rPr>
      </w:pPr>
      <w:r w:rsidRPr="007C6517">
        <w:rPr>
          <w:shd w:val="clear" w:color="auto" w:fill="FFFFFF"/>
          <w:lang w:val="en-GB"/>
        </w:rPr>
        <w:t>You want to bring in an existing database under Terraform management.</w:t>
      </w:r>
      <w:r w:rsidRPr="007C6517">
        <w:rPr>
          <w:shd w:val="clear" w:color="auto" w:fill="FFFFFF"/>
          <w:lang w:val="en-GB"/>
        </w:rPr>
        <w:br/>
      </w:r>
      <w:r w:rsidRPr="007C6517">
        <w:rPr>
          <w:b/>
          <w:bCs/>
          <w:shd w:val="clear" w:color="auto" w:fill="FFFFFF"/>
          <w:lang w:val="en-GB"/>
        </w:rPr>
        <w:t>What information is required to create a new import block for the database?</w:t>
      </w:r>
      <w:r w:rsidRPr="007C6517">
        <w:rPr>
          <w:shd w:val="clear" w:color="auto" w:fill="FFFFFF"/>
          <w:lang w:val="en-GB"/>
        </w:rPr>
        <w:t xml:space="preserve"> </w:t>
      </w:r>
      <w:r w:rsidRPr="007C6517">
        <w:rPr>
          <w:b/>
          <w:bCs/>
          <w:shd w:val="clear" w:color="auto" w:fill="FFFFFF"/>
          <w:lang w:val="en-GB"/>
        </w:rPr>
        <w:t>(Choose two.)</w:t>
      </w:r>
    </w:p>
    <w:p w14:paraId="19269E9C" w14:textId="77777777" w:rsidR="007C6517" w:rsidRPr="007C6517" w:rsidRDefault="007C6517" w:rsidP="0032415B">
      <w:pPr>
        <w:numPr>
          <w:ilvl w:val="0"/>
          <w:numId w:val="57"/>
        </w:numPr>
        <w:contextualSpacing/>
        <w:rPr>
          <w:shd w:val="clear" w:color="auto" w:fill="FFFFFF"/>
          <w:lang w:val="en-GB"/>
        </w:rPr>
      </w:pPr>
      <w:r w:rsidRPr="007C6517">
        <w:rPr>
          <w:shd w:val="clear" w:color="auto" w:fill="FFFFFF"/>
          <w:lang w:val="en-GB"/>
        </w:rPr>
        <w:t>The connection string that Terraform will use to connect and manage the database.</w:t>
      </w:r>
    </w:p>
    <w:p w14:paraId="799F956B" w14:textId="77777777" w:rsidR="007C6517" w:rsidRPr="007C6517" w:rsidRDefault="007C6517" w:rsidP="0032415B">
      <w:pPr>
        <w:numPr>
          <w:ilvl w:val="0"/>
          <w:numId w:val="57"/>
        </w:numPr>
        <w:contextualSpacing/>
        <w:rPr>
          <w:shd w:val="clear" w:color="auto" w:fill="FFFFFF"/>
          <w:lang w:val="en-GB"/>
        </w:rPr>
      </w:pPr>
      <w:r w:rsidRPr="007C6517">
        <w:rPr>
          <w:shd w:val="clear" w:color="auto" w:fill="FFFFFF"/>
          <w:lang w:val="en-GB"/>
        </w:rPr>
        <w:t>The ID associated with the current database on the cloud provider.</w:t>
      </w:r>
    </w:p>
    <w:p w14:paraId="7A342666" w14:textId="77777777" w:rsidR="007C6517" w:rsidRPr="007C6517" w:rsidRDefault="007C6517" w:rsidP="0032415B">
      <w:pPr>
        <w:numPr>
          <w:ilvl w:val="0"/>
          <w:numId w:val="57"/>
        </w:numPr>
        <w:contextualSpacing/>
        <w:rPr>
          <w:shd w:val="clear" w:color="auto" w:fill="FFFFFF"/>
          <w:lang w:val="en-GB"/>
        </w:rPr>
      </w:pPr>
      <w:r w:rsidRPr="007C6517">
        <w:rPr>
          <w:shd w:val="clear" w:color="auto" w:fill="FFFFFF"/>
          <w:lang w:val="en-GB"/>
        </w:rPr>
        <w:t>The database platform and version that is the existing resource is running.</w:t>
      </w:r>
    </w:p>
    <w:p w14:paraId="3DB21310" w14:textId="77777777" w:rsidR="007C6517" w:rsidRPr="007C6517" w:rsidRDefault="007C6517" w:rsidP="0032415B">
      <w:pPr>
        <w:numPr>
          <w:ilvl w:val="0"/>
          <w:numId w:val="57"/>
        </w:numPr>
        <w:contextualSpacing/>
        <w:rPr>
          <w:shd w:val="clear" w:color="auto" w:fill="FFFFFF"/>
          <w:lang w:val="en-GB"/>
        </w:rPr>
      </w:pPr>
      <w:r w:rsidRPr="007C6517">
        <w:rPr>
          <w:shd w:val="clear" w:color="auto" w:fill="FFFFFF"/>
          <w:lang w:val="en-GB"/>
        </w:rPr>
        <w:t xml:space="preserve">The path to the </w:t>
      </w:r>
      <w:r w:rsidRPr="00EE545A">
        <w:rPr>
          <w:b/>
          <w:bCs/>
          <w:shd w:val="clear" w:color="auto" w:fill="FFFFFF"/>
          <w:lang w:val="en-GB"/>
        </w:rPr>
        <w:t>.tf</w:t>
      </w:r>
      <w:r w:rsidRPr="007C6517">
        <w:rPr>
          <w:shd w:val="clear" w:color="auto" w:fill="FFFFFF"/>
          <w:lang w:val="en-GB"/>
        </w:rPr>
        <w:t xml:space="preserve"> file that contains the database resource block.</w:t>
      </w:r>
    </w:p>
    <w:p w14:paraId="739217F6" w14:textId="77777777" w:rsidR="007C6517" w:rsidRPr="007C6517" w:rsidRDefault="007C6517" w:rsidP="0032415B">
      <w:pPr>
        <w:numPr>
          <w:ilvl w:val="0"/>
          <w:numId w:val="57"/>
        </w:numPr>
        <w:contextualSpacing/>
        <w:rPr>
          <w:shd w:val="clear" w:color="auto" w:fill="FFFFFF"/>
          <w:lang w:val="en-GB"/>
        </w:rPr>
      </w:pPr>
      <w:r w:rsidRPr="007C6517">
        <w:rPr>
          <w:shd w:val="clear" w:color="auto" w:fill="FFFFFF"/>
          <w:lang w:val="en-GB"/>
        </w:rPr>
        <w:t>The destination resource address of the block that will manage the database.</w:t>
      </w:r>
    </w:p>
    <w:p w14:paraId="46AE3FB0"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5CE1E94" w14:textId="77777777" w:rsidR="007C6517" w:rsidRPr="007C6517" w:rsidRDefault="007C6517" w:rsidP="007C6517">
      <w:pPr>
        <w:ind w:left="360"/>
        <w:rPr>
          <w:b/>
          <w:bCs/>
          <w:lang w:val="en-US"/>
        </w:rPr>
      </w:pPr>
      <w:r w:rsidRPr="007C6517">
        <w:rPr>
          <w:b/>
          <w:bCs/>
          <w:lang w:val="en-US"/>
        </w:rPr>
        <w:t>Correct Answer:  B,E</w:t>
      </w:r>
    </w:p>
    <w:p w14:paraId="6F77CCDC" w14:textId="77777777" w:rsidR="007C6517" w:rsidRPr="007C6517" w:rsidRDefault="007C6517" w:rsidP="007C6517">
      <w:pPr>
        <w:ind w:left="360"/>
        <w:rPr>
          <w:lang w:val="en-US"/>
        </w:rPr>
      </w:pPr>
      <w:r w:rsidRPr="007C6517">
        <w:rPr>
          <w:b/>
          <w:bCs/>
          <w:lang w:val="en-US"/>
        </w:rPr>
        <w:t xml:space="preserve">Explanation: </w:t>
      </w:r>
    </w:p>
    <w:p w14:paraId="61FAFD7E"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6" w:history="1">
        <w:r w:rsidRPr="007C6517">
          <w:rPr>
            <w:color w:val="467886" w:themeColor="hyperlink"/>
            <w:u w:val="single"/>
            <w:lang w:val="en-GB"/>
          </w:rPr>
          <w:t>Exam Terraform Associate 004 topic 6 question 12 discussion - ExamTopics</w:t>
        </w:r>
      </w:hyperlink>
    </w:p>
    <w:p w14:paraId="74DBC86D"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EA4EEE4" w14:textId="77777777" w:rsidR="007C6517" w:rsidRPr="007C6517" w:rsidRDefault="007C6517" w:rsidP="007C6517">
      <w:pPr>
        <w:rPr>
          <w:shd w:val="clear" w:color="auto" w:fill="FFFFFF"/>
          <w:lang w:val="en-GB"/>
        </w:rPr>
      </w:pPr>
      <w:r w:rsidRPr="007C6517">
        <w:rPr>
          <w:shd w:val="clear" w:color="auto" w:fill="FFFFFF"/>
          <w:lang w:val="en-GB"/>
        </w:rPr>
        <w:t>Terraform encrypts sensitive values stored in your state file.</w:t>
      </w:r>
    </w:p>
    <w:p w14:paraId="086D6CE2" w14:textId="77777777" w:rsidR="007C6517" w:rsidRPr="007C6517" w:rsidRDefault="007C6517" w:rsidP="0032415B">
      <w:pPr>
        <w:numPr>
          <w:ilvl w:val="0"/>
          <w:numId w:val="56"/>
        </w:numPr>
        <w:contextualSpacing/>
        <w:rPr>
          <w:shd w:val="clear" w:color="auto" w:fill="FFFFFF"/>
          <w:lang w:val="en-GB"/>
        </w:rPr>
      </w:pPr>
      <w:r w:rsidRPr="007C6517">
        <w:rPr>
          <w:shd w:val="clear" w:color="auto" w:fill="FFFFFF"/>
          <w:lang w:val="en-GB"/>
        </w:rPr>
        <w:t>True</w:t>
      </w:r>
    </w:p>
    <w:p w14:paraId="68F6DB96" w14:textId="77777777" w:rsidR="007C6517" w:rsidRPr="007C6517" w:rsidRDefault="007C6517" w:rsidP="0032415B">
      <w:pPr>
        <w:numPr>
          <w:ilvl w:val="0"/>
          <w:numId w:val="56"/>
        </w:numPr>
        <w:contextualSpacing/>
        <w:rPr>
          <w:shd w:val="clear" w:color="auto" w:fill="FFFFFF"/>
          <w:lang w:val="en-GB"/>
        </w:rPr>
      </w:pPr>
      <w:r w:rsidRPr="007C6517">
        <w:rPr>
          <w:shd w:val="clear" w:color="auto" w:fill="FFFFFF"/>
          <w:lang w:val="en-GB"/>
        </w:rPr>
        <w:t>False</w:t>
      </w:r>
    </w:p>
    <w:p w14:paraId="61530040"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83D93A1" w14:textId="77777777" w:rsidR="007C6517" w:rsidRPr="007C6517" w:rsidRDefault="007C6517" w:rsidP="007C6517">
      <w:pPr>
        <w:ind w:left="360"/>
        <w:rPr>
          <w:b/>
          <w:bCs/>
          <w:lang w:val="en-US"/>
        </w:rPr>
      </w:pPr>
      <w:r w:rsidRPr="007C6517">
        <w:rPr>
          <w:b/>
          <w:bCs/>
          <w:lang w:val="en-US"/>
        </w:rPr>
        <w:t>Correct Answer:  B</w:t>
      </w:r>
    </w:p>
    <w:p w14:paraId="7D557568" w14:textId="77777777" w:rsidR="007C6517" w:rsidRPr="007C6517" w:rsidRDefault="007C6517" w:rsidP="007C6517">
      <w:pPr>
        <w:ind w:left="360"/>
        <w:rPr>
          <w:lang w:val="en-US"/>
        </w:rPr>
      </w:pPr>
      <w:r w:rsidRPr="007C6517">
        <w:rPr>
          <w:b/>
          <w:bCs/>
          <w:lang w:val="en-US"/>
        </w:rPr>
        <w:t xml:space="preserve">Explanation: </w:t>
      </w:r>
    </w:p>
    <w:p w14:paraId="52860287"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7" w:history="1">
        <w:r w:rsidRPr="007C6517">
          <w:rPr>
            <w:color w:val="467886" w:themeColor="hyperlink"/>
            <w:u w:val="single"/>
            <w:lang w:val="en-GB"/>
          </w:rPr>
          <w:t>Exam Terraform Associate 004 topic 6 question 13 discussion - ExamTopics</w:t>
        </w:r>
      </w:hyperlink>
    </w:p>
    <w:p w14:paraId="7A1BD6AC"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lastRenderedPageBreak/>
        <w:t>Question.</w:t>
      </w:r>
    </w:p>
    <w:p w14:paraId="19077854" w14:textId="77777777" w:rsidR="007C6517" w:rsidRPr="007C6517" w:rsidRDefault="007C6517" w:rsidP="007C6517">
      <w:pPr>
        <w:rPr>
          <w:shd w:val="clear" w:color="auto" w:fill="FFFFFF"/>
          <w:lang w:val="en-GB"/>
        </w:rPr>
      </w:pPr>
      <w:r w:rsidRPr="007C6517">
        <w:rPr>
          <w:shd w:val="clear" w:color="auto" w:fill="FFFFFF"/>
          <w:lang w:val="en-GB"/>
        </w:rPr>
        <w:t>You’ve just finished refactoring part of your Terraform workspace’s configuration to use a module to manage some of your resources. When you plan your changes, you notice that Terraform will destroy and recreate the affected resources. Doing so could cause unintended downtime in the application your workspace manages.</w:t>
      </w:r>
      <w:r w:rsidRPr="007C6517">
        <w:rPr>
          <w:shd w:val="clear" w:color="auto" w:fill="FFFFFF"/>
          <w:lang w:val="en-GB"/>
        </w:rPr>
        <w:br/>
      </w:r>
      <w:r w:rsidRPr="007C6517">
        <w:rPr>
          <w:b/>
          <w:bCs/>
          <w:shd w:val="clear" w:color="auto" w:fill="FFFFFF"/>
          <w:lang w:val="en-GB"/>
        </w:rPr>
        <w:t>What supported approach should you take to complete the refactor without destroying and recreating your resources?</w:t>
      </w:r>
    </w:p>
    <w:p w14:paraId="4E9FDB19" w14:textId="77777777" w:rsidR="007C6517" w:rsidRPr="007C6517" w:rsidRDefault="007C6517" w:rsidP="0032415B">
      <w:pPr>
        <w:numPr>
          <w:ilvl w:val="0"/>
          <w:numId w:val="59"/>
        </w:numPr>
        <w:contextualSpacing/>
        <w:rPr>
          <w:shd w:val="clear" w:color="auto" w:fill="FFFFFF"/>
          <w:lang w:val="en-GB"/>
        </w:rPr>
      </w:pPr>
      <w:r w:rsidRPr="007C6517">
        <w:rPr>
          <w:shd w:val="clear" w:color="auto" w:fill="FFFFFF"/>
          <w:lang w:val="en-GB"/>
        </w:rPr>
        <w:t>Add moved blocks to your configuration to let Terraform know the new resource addresses for the affected resources.</w:t>
      </w:r>
    </w:p>
    <w:p w14:paraId="65A52AD7" w14:textId="77777777" w:rsidR="007C6517" w:rsidRPr="007C6517" w:rsidRDefault="007C6517" w:rsidP="0032415B">
      <w:pPr>
        <w:numPr>
          <w:ilvl w:val="0"/>
          <w:numId w:val="59"/>
        </w:numPr>
        <w:contextualSpacing/>
        <w:rPr>
          <w:shd w:val="clear" w:color="auto" w:fill="FFFFFF"/>
          <w:lang w:val="en-GB"/>
        </w:rPr>
      </w:pPr>
      <w:r w:rsidRPr="007C6517">
        <w:rPr>
          <w:shd w:val="clear" w:color="auto" w:fill="FFFFFF"/>
          <w:lang w:val="en-GB"/>
        </w:rPr>
        <w:t>Open your cloud provider’s console and rename the effected resources.</w:t>
      </w:r>
    </w:p>
    <w:p w14:paraId="0C69755E" w14:textId="77777777" w:rsidR="007C6517" w:rsidRPr="007C6517" w:rsidRDefault="007C6517" w:rsidP="0032415B">
      <w:pPr>
        <w:numPr>
          <w:ilvl w:val="0"/>
          <w:numId w:val="59"/>
        </w:numPr>
        <w:contextualSpacing/>
        <w:rPr>
          <w:shd w:val="clear" w:color="auto" w:fill="FFFFFF"/>
          <w:lang w:val="en-GB"/>
        </w:rPr>
      </w:pPr>
      <w:r w:rsidRPr="007C6517">
        <w:rPr>
          <w:shd w:val="clear" w:color="auto" w:fill="FFFFFF"/>
          <w:lang w:val="en-GB"/>
        </w:rPr>
        <w:t>Run the terraform console command to edit your workspace’s state and update the resource names.</w:t>
      </w:r>
    </w:p>
    <w:p w14:paraId="44C842E8" w14:textId="77777777" w:rsidR="007C6517" w:rsidRPr="007C6517" w:rsidRDefault="007C6517" w:rsidP="0032415B">
      <w:pPr>
        <w:numPr>
          <w:ilvl w:val="0"/>
          <w:numId w:val="59"/>
        </w:numPr>
        <w:contextualSpacing/>
        <w:rPr>
          <w:shd w:val="clear" w:color="auto" w:fill="FFFFFF"/>
          <w:lang w:val="en-GB"/>
        </w:rPr>
      </w:pPr>
      <w:r w:rsidRPr="007C6517">
        <w:rPr>
          <w:shd w:val="clear" w:color="auto" w:fill="FFFFFF"/>
          <w:lang w:val="en-GB"/>
        </w:rPr>
        <w:t xml:space="preserve">Manually edit your </w:t>
      </w:r>
      <w:r w:rsidRPr="007C6517">
        <w:rPr>
          <w:b/>
          <w:bCs/>
          <w:i/>
          <w:iCs/>
          <w:shd w:val="clear" w:color="auto" w:fill="FFFFFF"/>
          <w:lang w:val="en-GB"/>
        </w:rPr>
        <w:t>terraform.tfstate</w:t>
      </w:r>
      <w:r w:rsidRPr="007C6517">
        <w:rPr>
          <w:shd w:val="clear" w:color="auto" w:fill="FFFFFF"/>
          <w:lang w:val="en-GB"/>
        </w:rPr>
        <w:t xml:space="preserve"> file and update the resource names.</w:t>
      </w:r>
    </w:p>
    <w:p w14:paraId="51BB9B1E"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53AA9C3" w14:textId="77777777" w:rsidR="007C6517" w:rsidRPr="007C6517" w:rsidRDefault="007C6517" w:rsidP="007C6517">
      <w:pPr>
        <w:ind w:left="360"/>
        <w:rPr>
          <w:b/>
          <w:bCs/>
          <w:lang w:val="en-US"/>
        </w:rPr>
      </w:pPr>
      <w:r w:rsidRPr="007C6517">
        <w:rPr>
          <w:b/>
          <w:bCs/>
          <w:lang w:val="en-US"/>
        </w:rPr>
        <w:t>Correct Answer:  A</w:t>
      </w:r>
    </w:p>
    <w:p w14:paraId="568F6BD7" w14:textId="77777777" w:rsidR="007C6517" w:rsidRPr="007C6517" w:rsidRDefault="007C6517" w:rsidP="007C6517">
      <w:pPr>
        <w:ind w:left="360"/>
        <w:rPr>
          <w:lang w:val="en-US"/>
        </w:rPr>
      </w:pPr>
      <w:r w:rsidRPr="007C6517">
        <w:rPr>
          <w:b/>
          <w:bCs/>
          <w:lang w:val="en-US"/>
        </w:rPr>
        <w:t xml:space="preserve">Explanation: </w:t>
      </w:r>
    </w:p>
    <w:p w14:paraId="5728F451"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8" w:history="1">
        <w:r w:rsidRPr="007C6517">
          <w:rPr>
            <w:color w:val="467886" w:themeColor="hyperlink"/>
            <w:u w:val="single"/>
            <w:lang w:val="en-GB"/>
          </w:rPr>
          <w:t>Exam Terraform Associate 004 topic 6 question 14 discussion - ExamTopics</w:t>
        </w:r>
      </w:hyperlink>
    </w:p>
    <w:p w14:paraId="5FCB01F6"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A171974" w14:textId="77777777" w:rsidR="007C6517" w:rsidRPr="007C6517" w:rsidRDefault="007C6517" w:rsidP="007C6517">
      <w:pPr>
        <w:rPr>
          <w:shd w:val="clear" w:color="auto" w:fill="FFFFFF"/>
          <w:lang w:val="en-GB"/>
        </w:rPr>
      </w:pPr>
      <w:r w:rsidRPr="007C6517">
        <w:rPr>
          <w:shd w:val="clear" w:color="auto" w:fill="FFFFFF"/>
          <w:lang w:val="en-GB"/>
        </w:rPr>
        <w:t xml:space="preserve">What is the purpose of </w:t>
      </w:r>
      <w:r w:rsidRPr="00903F92">
        <w:rPr>
          <w:b/>
          <w:bCs/>
          <w:shd w:val="clear" w:color="auto" w:fill="FFFFFF"/>
          <w:lang w:val="en-GB"/>
        </w:rPr>
        <w:t>state locking</w:t>
      </w:r>
      <w:r w:rsidRPr="007C6517">
        <w:rPr>
          <w:shd w:val="clear" w:color="auto" w:fill="FFFFFF"/>
          <w:lang w:val="en-GB"/>
        </w:rPr>
        <w:t xml:space="preserve"> in a remote backend?</w:t>
      </w:r>
    </w:p>
    <w:p w14:paraId="33383DE0" w14:textId="77777777" w:rsidR="007C6517" w:rsidRPr="007C6517" w:rsidRDefault="007C6517" w:rsidP="0032415B">
      <w:pPr>
        <w:numPr>
          <w:ilvl w:val="0"/>
          <w:numId w:val="58"/>
        </w:numPr>
        <w:contextualSpacing/>
        <w:rPr>
          <w:shd w:val="clear" w:color="auto" w:fill="FFFFFF"/>
          <w:lang w:val="en-GB"/>
        </w:rPr>
      </w:pPr>
      <w:r w:rsidRPr="007C6517">
        <w:rPr>
          <w:shd w:val="clear" w:color="auto" w:fill="FFFFFF"/>
          <w:lang w:val="en-GB"/>
        </w:rPr>
        <w:t>Ensures only one instance of Terraform can modify state at a time.</w:t>
      </w:r>
    </w:p>
    <w:p w14:paraId="0FAA7FD6" w14:textId="77777777" w:rsidR="007C6517" w:rsidRPr="007C6517" w:rsidRDefault="007C6517" w:rsidP="0032415B">
      <w:pPr>
        <w:numPr>
          <w:ilvl w:val="0"/>
          <w:numId w:val="58"/>
        </w:numPr>
        <w:contextualSpacing/>
        <w:rPr>
          <w:shd w:val="clear" w:color="auto" w:fill="FFFFFF"/>
          <w:lang w:val="en-GB"/>
        </w:rPr>
      </w:pPr>
      <w:r w:rsidRPr="007C6517">
        <w:rPr>
          <w:shd w:val="clear" w:color="auto" w:fill="FFFFFF"/>
          <w:lang w:val="en-GB"/>
        </w:rPr>
        <w:t>Creates a backup of the state file in a secure location.</w:t>
      </w:r>
    </w:p>
    <w:p w14:paraId="1AF6F6D5" w14:textId="77777777" w:rsidR="007C6517" w:rsidRPr="007C6517" w:rsidRDefault="007C6517" w:rsidP="0032415B">
      <w:pPr>
        <w:numPr>
          <w:ilvl w:val="0"/>
          <w:numId w:val="58"/>
        </w:numPr>
        <w:contextualSpacing/>
        <w:rPr>
          <w:shd w:val="clear" w:color="auto" w:fill="FFFFFF"/>
          <w:lang w:val="en-GB"/>
        </w:rPr>
      </w:pPr>
      <w:r w:rsidRPr="007C6517">
        <w:rPr>
          <w:shd w:val="clear" w:color="auto" w:fill="FFFFFF"/>
          <w:lang w:val="en-GB"/>
        </w:rPr>
        <w:t>Encrypts the state in the remote backend.</w:t>
      </w:r>
    </w:p>
    <w:p w14:paraId="0F6804CD" w14:textId="77777777" w:rsidR="007C6517" w:rsidRPr="007C6517" w:rsidRDefault="007C6517" w:rsidP="0032415B">
      <w:pPr>
        <w:numPr>
          <w:ilvl w:val="0"/>
          <w:numId w:val="58"/>
        </w:numPr>
        <w:contextualSpacing/>
        <w:rPr>
          <w:shd w:val="clear" w:color="auto" w:fill="FFFFFF"/>
          <w:lang w:val="en-GB"/>
        </w:rPr>
      </w:pPr>
      <w:r w:rsidRPr="007C6517">
        <w:rPr>
          <w:shd w:val="clear" w:color="auto" w:fill="FFFFFF"/>
          <w:lang w:val="en-GB"/>
        </w:rPr>
        <w:t>Requires every instance of Terraform uses the same provider version.</w:t>
      </w:r>
    </w:p>
    <w:p w14:paraId="248CE186"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BB49C3C" w14:textId="53FBA10C" w:rsidR="007C6517" w:rsidRPr="007C6517" w:rsidRDefault="007C6517" w:rsidP="007C6517">
      <w:pPr>
        <w:ind w:left="360"/>
        <w:rPr>
          <w:b/>
          <w:bCs/>
          <w:lang w:val="en-US"/>
        </w:rPr>
      </w:pPr>
      <w:r w:rsidRPr="007C6517">
        <w:rPr>
          <w:b/>
          <w:bCs/>
          <w:lang w:val="en-US"/>
        </w:rPr>
        <w:t xml:space="preserve">Correct Answer:  </w:t>
      </w:r>
      <w:r w:rsidR="00AB3C69">
        <w:rPr>
          <w:b/>
          <w:bCs/>
          <w:lang w:val="en-US"/>
        </w:rPr>
        <w:t>A</w:t>
      </w:r>
    </w:p>
    <w:p w14:paraId="6ADA795E" w14:textId="77777777" w:rsidR="007C6517" w:rsidRDefault="007C6517" w:rsidP="007C6517">
      <w:pPr>
        <w:ind w:left="360"/>
        <w:rPr>
          <w:b/>
          <w:bCs/>
          <w:lang w:val="en-US"/>
        </w:rPr>
      </w:pPr>
      <w:r w:rsidRPr="007C6517">
        <w:rPr>
          <w:b/>
          <w:bCs/>
          <w:lang w:val="en-US"/>
        </w:rPr>
        <w:t xml:space="preserve">Explanation: </w:t>
      </w:r>
    </w:p>
    <w:p w14:paraId="07953C55" w14:textId="456DC41F" w:rsidR="005B558A" w:rsidRPr="007C6517" w:rsidRDefault="005B558A" w:rsidP="007C6517">
      <w:pPr>
        <w:ind w:left="360"/>
        <w:rPr>
          <w:lang w:val="en-US"/>
        </w:rPr>
      </w:pPr>
      <w:r w:rsidRPr="005B558A">
        <w:rPr>
          <w:lang w:val="en-US"/>
        </w:rPr>
        <w:t>State locking is a safety mechanism used by many remote backends (like S3 with DynamoDB, Terraform Cloud, Consul, etc.) to prevent concurrent operations from corrupting the Terraform state.</w:t>
      </w:r>
    </w:p>
    <w:p w14:paraId="5A6F079A"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09" w:history="1">
        <w:r w:rsidRPr="007C6517">
          <w:rPr>
            <w:color w:val="467886" w:themeColor="hyperlink"/>
            <w:u w:val="single"/>
            <w:lang w:val="en-GB"/>
          </w:rPr>
          <w:t>Exam Terraform Associate 004 topic 6 question 15 discussion - ExamTopics</w:t>
        </w:r>
      </w:hyperlink>
    </w:p>
    <w:p w14:paraId="708393E8"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2CE19E1" w14:textId="77777777" w:rsidR="007C6517" w:rsidRPr="007C6517" w:rsidRDefault="007C6517" w:rsidP="007C6517">
      <w:pPr>
        <w:rPr>
          <w:shd w:val="clear" w:color="auto" w:fill="FFFFFF"/>
          <w:lang w:val="en-GB"/>
        </w:rPr>
      </w:pPr>
      <w:r w:rsidRPr="007C6517">
        <w:rPr>
          <w:shd w:val="clear" w:color="auto" w:fill="FFFFFF"/>
          <w:lang w:val="en-GB"/>
        </w:rPr>
        <w:t>What Terraform command always causes a state file to be updated with changes that might have been made outside of Terraform?</w:t>
      </w:r>
    </w:p>
    <w:p w14:paraId="37C3841C" w14:textId="77777777" w:rsidR="007C6517" w:rsidRPr="007C6517" w:rsidRDefault="007C6517" w:rsidP="0032415B">
      <w:pPr>
        <w:numPr>
          <w:ilvl w:val="0"/>
          <w:numId w:val="61"/>
        </w:numPr>
        <w:contextualSpacing/>
        <w:rPr>
          <w:shd w:val="clear" w:color="auto" w:fill="FFFFFF"/>
          <w:lang w:val="en-GB"/>
        </w:rPr>
      </w:pPr>
      <w:r w:rsidRPr="007C6517">
        <w:rPr>
          <w:shd w:val="clear" w:color="auto" w:fill="FFFFFF"/>
          <w:lang w:val="en-GB"/>
        </w:rPr>
        <w:lastRenderedPageBreak/>
        <w:t>terraform plan -refresh-only</w:t>
      </w:r>
    </w:p>
    <w:p w14:paraId="62B008EE" w14:textId="77777777" w:rsidR="007C6517" w:rsidRPr="007C6517" w:rsidRDefault="007C6517" w:rsidP="0032415B">
      <w:pPr>
        <w:numPr>
          <w:ilvl w:val="0"/>
          <w:numId w:val="61"/>
        </w:numPr>
        <w:contextualSpacing/>
        <w:rPr>
          <w:shd w:val="clear" w:color="auto" w:fill="FFFFFF"/>
          <w:lang w:val="en-GB"/>
        </w:rPr>
      </w:pPr>
      <w:r w:rsidRPr="007C6517">
        <w:rPr>
          <w:shd w:val="clear" w:color="auto" w:fill="FFFFFF"/>
          <w:lang w:val="en-GB"/>
        </w:rPr>
        <w:t>terraform show -json</w:t>
      </w:r>
    </w:p>
    <w:p w14:paraId="16536C61" w14:textId="77777777" w:rsidR="007C6517" w:rsidRPr="007C6517" w:rsidRDefault="007C6517" w:rsidP="0032415B">
      <w:pPr>
        <w:numPr>
          <w:ilvl w:val="0"/>
          <w:numId w:val="61"/>
        </w:numPr>
        <w:contextualSpacing/>
        <w:rPr>
          <w:shd w:val="clear" w:color="auto" w:fill="FFFFFF"/>
          <w:lang w:val="en-GB"/>
        </w:rPr>
      </w:pPr>
      <w:r w:rsidRPr="007C6517">
        <w:rPr>
          <w:shd w:val="clear" w:color="auto" w:fill="FFFFFF"/>
          <w:lang w:val="en-GB"/>
        </w:rPr>
        <w:t>terraform apply =lock=false</w:t>
      </w:r>
    </w:p>
    <w:p w14:paraId="19717785" w14:textId="77777777" w:rsidR="007C6517" w:rsidRPr="007C6517" w:rsidRDefault="007C6517" w:rsidP="0032415B">
      <w:pPr>
        <w:numPr>
          <w:ilvl w:val="0"/>
          <w:numId w:val="61"/>
        </w:numPr>
        <w:contextualSpacing/>
        <w:rPr>
          <w:shd w:val="clear" w:color="auto" w:fill="FFFFFF"/>
          <w:lang w:val="en-GB"/>
        </w:rPr>
      </w:pPr>
      <w:r w:rsidRPr="007C6517">
        <w:rPr>
          <w:shd w:val="clear" w:color="auto" w:fill="FFFFFF"/>
          <w:lang w:val="en-GB"/>
        </w:rPr>
        <w:t>terraform plan -target=state</w:t>
      </w:r>
    </w:p>
    <w:p w14:paraId="3102D839"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552DD14E" w14:textId="77777777" w:rsidR="007C6517" w:rsidRPr="007C6517" w:rsidRDefault="007C6517" w:rsidP="007C6517">
      <w:pPr>
        <w:ind w:left="360"/>
        <w:rPr>
          <w:b/>
          <w:bCs/>
          <w:lang w:val="en-US"/>
        </w:rPr>
      </w:pPr>
      <w:r w:rsidRPr="007C6517">
        <w:rPr>
          <w:b/>
          <w:bCs/>
          <w:lang w:val="en-US"/>
        </w:rPr>
        <w:t>Correct Answer:  A</w:t>
      </w:r>
    </w:p>
    <w:p w14:paraId="59C38BEE" w14:textId="77777777" w:rsidR="007C6517" w:rsidRPr="007C6517" w:rsidRDefault="007C6517" w:rsidP="007C6517">
      <w:pPr>
        <w:ind w:left="360"/>
        <w:rPr>
          <w:lang w:val="en-US"/>
        </w:rPr>
      </w:pPr>
      <w:r w:rsidRPr="007C6517">
        <w:rPr>
          <w:b/>
          <w:bCs/>
          <w:lang w:val="en-US"/>
        </w:rPr>
        <w:t xml:space="preserve">Explanation: </w:t>
      </w:r>
    </w:p>
    <w:p w14:paraId="3DDC0732"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10" w:history="1">
        <w:r w:rsidRPr="007C6517">
          <w:rPr>
            <w:color w:val="467886" w:themeColor="hyperlink"/>
            <w:u w:val="single"/>
            <w:lang w:val="en-GB"/>
          </w:rPr>
          <w:t>Exam Terraform Associate 004 topic 6 question 16 discussion - ExamTopics</w:t>
        </w:r>
      </w:hyperlink>
    </w:p>
    <w:p w14:paraId="3D0CEBEC"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3C37FA5" w14:textId="77777777" w:rsidR="007C6517" w:rsidRPr="007C6517" w:rsidRDefault="007C6517" w:rsidP="007C6517">
      <w:pPr>
        <w:rPr>
          <w:shd w:val="clear" w:color="auto" w:fill="FFFFFF"/>
          <w:lang w:val="en-GB"/>
        </w:rPr>
      </w:pPr>
      <w:r w:rsidRPr="007C6517">
        <w:rPr>
          <w:shd w:val="clear" w:color="auto" w:fill="FFFFFF"/>
          <w:lang w:val="en-GB"/>
        </w:rPr>
        <w:t xml:space="preserve">When should you use the </w:t>
      </w:r>
      <w:r w:rsidRPr="003C28E4">
        <w:rPr>
          <w:b/>
          <w:bCs/>
          <w:i/>
          <w:iCs/>
          <w:shd w:val="clear" w:color="auto" w:fill="FFFFFF"/>
          <w:lang w:val="en-GB"/>
        </w:rPr>
        <w:t>force-unlock</w:t>
      </w:r>
      <w:r w:rsidRPr="007C6517">
        <w:rPr>
          <w:shd w:val="clear" w:color="auto" w:fill="FFFFFF"/>
          <w:lang w:val="en-GB"/>
        </w:rPr>
        <w:t xml:space="preserve"> command?</w:t>
      </w:r>
    </w:p>
    <w:p w14:paraId="6E04BEA5" w14:textId="77777777" w:rsidR="007C6517" w:rsidRPr="007C6517" w:rsidRDefault="007C6517" w:rsidP="0032415B">
      <w:pPr>
        <w:numPr>
          <w:ilvl w:val="0"/>
          <w:numId w:val="60"/>
        </w:numPr>
        <w:contextualSpacing/>
        <w:rPr>
          <w:shd w:val="clear" w:color="auto" w:fill="FFFFFF"/>
          <w:lang w:val="en-GB"/>
        </w:rPr>
      </w:pPr>
      <w:r w:rsidRPr="007C6517">
        <w:rPr>
          <w:shd w:val="clear" w:color="auto" w:fill="FFFFFF"/>
          <w:lang w:val="en-GB"/>
        </w:rPr>
        <w:t>When you see a status message stating that you cannot acquire the lock.</w:t>
      </w:r>
    </w:p>
    <w:p w14:paraId="4712BAC0" w14:textId="77777777" w:rsidR="007C6517" w:rsidRPr="007C6517" w:rsidRDefault="007C6517" w:rsidP="0032415B">
      <w:pPr>
        <w:numPr>
          <w:ilvl w:val="0"/>
          <w:numId w:val="60"/>
        </w:numPr>
        <w:contextualSpacing/>
        <w:rPr>
          <w:shd w:val="clear" w:color="auto" w:fill="FFFFFF"/>
          <w:lang w:val="en-GB"/>
        </w:rPr>
      </w:pPr>
      <w:r w:rsidRPr="007C6517">
        <w:rPr>
          <w:shd w:val="clear" w:color="auto" w:fill="FFFFFF"/>
          <w:lang w:val="en-GB"/>
        </w:rPr>
        <w:t>When apply has failed due to a state lock.</w:t>
      </w:r>
    </w:p>
    <w:p w14:paraId="34932680" w14:textId="77777777" w:rsidR="007C6517" w:rsidRPr="007C6517" w:rsidRDefault="007C6517" w:rsidP="0032415B">
      <w:pPr>
        <w:numPr>
          <w:ilvl w:val="0"/>
          <w:numId w:val="60"/>
        </w:numPr>
        <w:contextualSpacing/>
        <w:rPr>
          <w:shd w:val="clear" w:color="auto" w:fill="FFFFFF"/>
          <w:lang w:val="en-GB"/>
        </w:rPr>
      </w:pPr>
      <w:r w:rsidRPr="007C6517">
        <w:rPr>
          <w:shd w:val="clear" w:color="auto" w:fill="FFFFFF"/>
          <w:lang w:val="en-GB"/>
        </w:rPr>
        <w:t>When automatic unlocking has failed.</w:t>
      </w:r>
    </w:p>
    <w:p w14:paraId="0C38D2AC" w14:textId="77777777" w:rsidR="007C6517" w:rsidRPr="007C6517" w:rsidRDefault="007C6517" w:rsidP="0032415B">
      <w:pPr>
        <w:numPr>
          <w:ilvl w:val="0"/>
          <w:numId w:val="60"/>
        </w:numPr>
        <w:contextualSpacing/>
        <w:rPr>
          <w:shd w:val="clear" w:color="auto" w:fill="FFFFFF"/>
          <w:lang w:val="en-GB"/>
        </w:rPr>
      </w:pPr>
      <w:r w:rsidRPr="007C6517">
        <w:rPr>
          <w:shd w:val="clear" w:color="auto" w:fill="FFFFFF"/>
          <w:lang w:val="en-GB"/>
        </w:rPr>
        <w:t>When you have a high priority change.</w:t>
      </w:r>
    </w:p>
    <w:p w14:paraId="7AF6BF9C"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721CD8A" w14:textId="77777777" w:rsidR="007C6517" w:rsidRPr="007C6517" w:rsidRDefault="007C6517" w:rsidP="007C6517">
      <w:pPr>
        <w:ind w:left="360"/>
        <w:rPr>
          <w:b/>
          <w:bCs/>
          <w:lang w:val="en-US"/>
        </w:rPr>
      </w:pPr>
      <w:r w:rsidRPr="007C6517">
        <w:rPr>
          <w:b/>
          <w:bCs/>
          <w:lang w:val="en-US"/>
        </w:rPr>
        <w:t>Correct Answer:  C</w:t>
      </w:r>
    </w:p>
    <w:p w14:paraId="16D7095E" w14:textId="77777777" w:rsidR="007C6517" w:rsidRPr="007C6517" w:rsidRDefault="007C6517" w:rsidP="007C6517">
      <w:pPr>
        <w:ind w:left="360"/>
        <w:rPr>
          <w:lang w:val="en-US"/>
        </w:rPr>
      </w:pPr>
      <w:r w:rsidRPr="007C6517">
        <w:rPr>
          <w:b/>
          <w:bCs/>
          <w:lang w:val="en-US"/>
        </w:rPr>
        <w:t xml:space="preserve">Explanation: </w:t>
      </w:r>
    </w:p>
    <w:p w14:paraId="528F13A5"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11" w:history="1">
        <w:r w:rsidRPr="007C6517">
          <w:rPr>
            <w:color w:val="467886" w:themeColor="hyperlink"/>
            <w:u w:val="single"/>
            <w:lang w:val="en-GB"/>
          </w:rPr>
          <w:t>Exam Terraform Associate 004 topic 6 question 17 discussion - ExamTopics</w:t>
        </w:r>
      </w:hyperlink>
    </w:p>
    <w:p w14:paraId="55F17922"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BC0DF2D" w14:textId="77777777" w:rsidR="007C6517" w:rsidRPr="007C6517" w:rsidRDefault="007C6517" w:rsidP="007C6517">
      <w:pPr>
        <w:rPr>
          <w:shd w:val="clear" w:color="auto" w:fill="FFFFFF"/>
          <w:lang w:val="en-GB"/>
        </w:rPr>
      </w:pPr>
      <w:r w:rsidRPr="007C6517">
        <w:rPr>
          <w:shd w:val="clear" w:color="auto" w:fill="FFFFFF"/>
          <w:lang w:val="en-GB"/>
        </w:rPr>
        <w:t xml:space="preserve">The </w:t>
      </w:r>
      <w:r w:rsidRPr="007C6517">
        <w:rPr>
          <w:b/>
          <w:bCs/>
          <w:i/>
          <w:iCs/>
          <w:shd w:val="clear" w:color="auto" w:fill="FFFFFF"/>
          <w:lang w:val="en-GB"/>
        </w:rPr>
        <w:t>-refresh-only</w:t>
      </w:r>
      <w:r w:rsidRPr="007C6517">
        <w:rPr>
          <w:shd w:val="clear" w:color="auto" w:fill="FFFFFF"/>
          <w:lang w:val="en-GB"/>
        </w:rPr>
        <w:t xml:space="preserve"> parameter will update your state file when used with terraform plan.</w:t>
      </w:r>
    </w:p>
    <w:p w14:paraId="213E8250" w14:textId="77777777" w:rsidR="007C6517" w:rsidRPr="007C6517" w:rsidRDefault="007C6517" w:rsidP="0032415B">
      <w:pPr>
        <w:numPr>
          <w:ilvl w:val="0"/>
          <w:numId w:val="62"/>
        </w:numPr>
        <w:contextualSpacing/>
        <w:rPr>
          <w:shd w:val="clear" w:color="auto" w:fill="FFFFFF"/>
          <w:lang w:val="en-GB"/>
        </w:rPr>
      </w:pPr>
      <w:r w:rsidRPr="007C6517">
        <w:rPr>
          <w:shd w:val="clear" w:color="auto" w:fill="FFFFFF"/>
          <w:lang w:val="en-GB"/>
        </w:rPr>
        <w:t>True</w:t>
      </w:r>
    </w:p>
    <w:p w14:paraId="7619FD0B" w14:textId="77777777" w:rsidR="007C6517" w:rsidRPr="007C6517" w:rsidRDefault="007C6517" w:rsidP="0032415B">
      <w:pPr>
        <w:numPr>
          <w:ilvl w:val="0"/>
          <w:numId w:val="62"/>
        </w:numPr>
        <w:contextualSpacing/>
        <w:rPr>
          <w:shd w:val="clear" w:color="auto" w:fill="FFFFFF"/>
          <w:lang w:val="en-GB"/>
        </w:rPr>
      </w:pPr>
      <w:r w:rsidRPr="007C6517">
        <w:rPr>
          <w:shd w:val="clear" w:color="auto" w:fill="FFFFFF"/>
          <w:lang w:val="en-GB"/>
        </w:rPr>
        <w:t>False</w:t>
      </w:r>
    </w:p>
    <w:p w14:paraId="5E0D81DC"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73BC04B" w14:textId="77777777" w:rsidR="007C6517" w:rsidRPr="007C6517" w:rsidRDefault="007C6517" w:rsidP="007C6517">
      <w:pPr>
        <w:ind w:left="360"/>
        <w:rPr>
          <w:b/>
          <w:bCs/>
          <w:lang w:val="en-US"/>
        </w:rPr>
      </w:pPr>
      <w:r w:rsidRPr="007C6517">
        <w:rPr>
          <w:b/>
          <w:bCs/>
          <w:lang w:val="en-US"/>
        </w:rPr>
        <w:t>Correct Answer:  A</w:t>
      </w:r>
    </w:p>
    <w:p w14:paraId="5A4CE240" w14:textId="77777777" w:rsidR="007C6517" w:rsidRPr="007C6517" w:rsidRDefault="007C6517" w:rsidP="007C6517">
      <w:pPr>
        <w:ind w:left="360"/>
        <w:rPr>
          <w:lang w:val="en-US"/>
        </w:rPr>
      </w:pPr>
      <w:r w:rsidRPr="007C6517">
        <w:rPr>
          <w:b/>
          <w:bCs/>
          <w:lang w:val="en-US"/>
        </w:rPr>
        <w:t xml:space="preserve">Explanation: </w:t>
      </w:r>
    </w:p>
    <w:p w14:paraId="52908565" w14:textId="77777777" w:rsidR="007C6517" w:rsidRPr="00CE29C5"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12" w:history="1">
        <w:r w:rsidRPr="007C6517">
          <w:rPr>
            <w:color w:val="467886" w:themeColor="hyperlink"/>
            <w:u w:val="single"/>
            <w:lang w:val="en-GB"/>
          </w:rPr>
          <w:t>Exam Terraform Associate 004 topic 6 question 18 discussion - ExamTopics</w:t>
        </w:r>
      </w:hyperlink>
    </w:p>
    <w:p w14:paraId="5C7A3CD5" w14:textId="77777777" w:rsidR="009E7E4C" w:rsidRDefault="009E7E4C" w:rsidP="00807B82">
      <w:pPr>
        <w:pStyle w:val="Question"/>
        <w:rPr>
          <w:shd w:val="clear" w:color="auto" w:fill="FFFFFF"/>
        </w:rPr>
      </w:pPr>
      <w:r>
        <w:rPr>
          <w:shd w:val="clear" w:color="auto" w:fill="FFFFFF"/>
        </w:rPr>
        <w:t>Question.</w:t>
      </w:r>
    </w:p>
    <w:p w14:paraId="649DADFB" w14:textId="77777777" w:rsidR="00D01439" w:rsidRPr="00D01439" w:rsidRDefault="00D01439" w:rsidP="00D01439">
      <w:pPr>
        <w:rPr>
          <w:shd w:val="clear" w:color="auto" w:fill="FFFFFF"/>
          <w:lang w:val="en-GB"/>
        </w:rPr>
      </w:pPr>
      <w:r w:rsidRPr="00D01439">
        <w:rPr>
          <w:shd w:val="clear" w:color="auto" w:fill="FFFFFF"/>
          <w:lang w:val="en-GB"/>
        </w:rPr>
        <w:t xml:space="preserve">You corrected a typo in a resource name, changing it from </w:t>
      </w:r>
      <w:r w:rsidRPr="00D01439">
        <w:rPr>
          <w:b/>
          <w:bCs/>
          <w:i/>
          <w:iCs/>
          <w:shd w:val="clear" w:color="auto" w:fill="FFFFFF"/>
          <w:lang w:val="en-GB"/>
        </w:rPr>
        <w:t xml:space="preserve">aws_s3_bucket.photoes </w:t>
      </w:r>
      <w:r w:rsidRPr="00D01439">
        <w:rPr>
          <w:shd w:val="clear" w:color="auto" w:fill="FFFFFF"/>
          <w:lang w:val="en-GB"/>
        </w:rPr>
        <w:t xml:space="preserve">to </w:t>
      </w:r>
      <w:r w:rsidRPr="00D01439">
        <w:rPr>
          <w:b/>
          <w:bCs/>
          <w:i/>
          <w:iCs/>
          <w:shd w:val="clear" w:color="auto" w:fill="FFFFFF"/>
          <w:lang w:val="en-GB"/>
        </w:rPr>
        <w:t>aws_s3_bucket.photos</w:t>
      </w:r>
      <w:r w:rsidRPr="00D01439">
        <w:rPr>
          <w:shd w:val="clear" w:color="auto" w:fill="FFFFFF"/>
          <w:lang w:val="en-GB"/>
        </w:rPr>
        <w:t>. You want to update the Terraform state so that the existing resource is recognized under the new name, without destroying and recreating it.</w:t>
      </w:r>
      <w:r w:rsidRPr="00D01439">
        <w:rPr>
          <w:shd w:val="clear" w:color="auto" w:fill="FFFFFF"/>
          <w:lang w:val="en-GB"/>
        </w:rPr>
        <w:br/>
      </w:r>
      <w:r w:rsidRPr="00D01439">
        <w:rPr>
          <w:shd w:val="clear" w:color="auto" w:fill="FFFFFF"/>
          <w:lang w:val="en-GB"/>
        </w:rPr>
        <w:lastRenderedPageBreak/>
        <w:br/>
      </w:r>
      <w:r w:rsidRPr="00D01439">
        <w:rPr>
          <w:b/>
          <w:bCs/>
          <w:shd w:val="clear" w:color="auto" w:fill="FFFFFF"/>
          <w:lang w:val="en-GB"/>
        </w:rPr>
        <w:t>Which configuration should you use?</w:t>
      </w:r>
    </w:p>
    <w:p w14:paraId="1028727E" w14:textId="17D6B6AA" w:rsidR="00D01439" w:rsidRPr="00D01439" w:rsidRDefault="00D01439" w:rsidP="0032415B">
      <w:pPr>
        <w:pStyle w:val="ListParagraph"/>
        <w:numPr>
          <w:ilvl w:val="0"/>
          <w:numId w:val="106"/>
        </w:numPr>
        <w:rPr>
          <w:shd w:val="clear" w:color="auto" w:fill="FFFFFF"/>
          <w:lang w:val="en-GB"/>
        </w:rPr>
      </w:pPr>
      <w:r w:rsidRPr="00D01439">
        <w:rPr>
          <w:shd w:val="clear" w:color="auto" w:fill="FFFFFF"/>
          <w:lang w:val="en-GB"/>
        </w:rPr>
        <w:t>Remove the old resource from your configuration and re-import it.</w:t>
      </w:r>
    </w:p>
    <w:p w14:paraId="7ABD0C5C" w14:textId="4D7724E9" w:rsidR="00D01439" w:rsidRPr="00D01439" w:rsidRDefault="00D01439" w:rsidP="0032415B">
      <w:pPr>
        <w:pStyle w:val="ListParagraph"/>
        <w:numPr>
          <w:ilvl w:val="0"/>
          <w:numId w:val="106"/>
        </w:numPr>
        <w:rPr>
          <w:shd w:val="clear" w:color="auto" w:fill="FFFFFF"/>
          <w:lang w:val="en-GB"/>
        </w:rPr>
      </w:pPr>
      <w:r w:rsidRPr="00D01439">
        <w:rPr>
          <w:shd w:val="clear" w:color="auto" w:fill="FFFFFF"/>
          <w:lang w:val="en-GB"/>
        </w:rPr>
        <w:t>Run terraform apply -refresh-only.</w:t>
      </w:r>
    </w:p>
    <w:p w14:paraId="4190154A" w14:textId="7D35A4D9" w:rsidR="00D01439" w:rsidRPr="00D01439" w:rsidRDefault="00D01439" w:rsidP="0032415B">
      <w:pPr>
        <w:pStyle w:val="ListParagraph"/>
        <w:numPr>
          <w:ilvl w:val="0"/>
          <w:numId w:val="106"/>
        </w:numPr>
        <w:rPr>
          <w:shd w:val="clear" w:color="auto" w:fill="FFFFFF"/>
          <w:lang w:val="en-GB"/>
        </w:rPr>
      </w:pPr>
      <w:r w:rsidRPr="00D01439">
        <w:rPr>
          <w:shd w:val="clear" w:color="auto" w:fill="FFFFFF"/>
          <w:lang w:val="en-GB"/>
        </w:rPr>
        <w:t>Do nothing - Terraform will automatically update the state.</w:t>
      </w:r>
    </w:p>
    <w:p w14:paraId="4F8D9910" w14:textId="637C966E" w:rsidR="00D01439" w:rsidRPr="00D01439" w:rsidRDefault="00D01439" w:rsidP="0032415B">
      <w:pPr>
        <w:pStyle w:val="ListParagraph"/>
        <w:numPr>
          <w:ilvl w:val="0"/>
          <w:numId w:val="106"/>
        </w:numPr>
        <w:rPr>
          <w:shd w:val="clear" w:color="auto" w:fill="FFFFFF"/>
          <w:lang w:val="en-GB"/>
        </w:rPr>
      </w:pPr>
      <w:r w:rsidRPr="00D01439">
        <w:rPr>
          <w:shd w:val="clear" w:color="auto" w:fill="FFFFFF"/>
          <w:lang w:val="en-GB"/>
        </w:rPr>
        <w:t>Add a moved block to your configuration.</w:t>
      </w:r>
    </w:p>
    <w:p w14:paraId="3EF2B679" w14:textId="77777777" w:rsidR="009E7E4C" w:rsidRPr="009A381A" w:rsidRDefault="009E7E4C" w:rsidP="009E7E4C">
      <w:pPr>
        <w:pStyle w:val="Heading2"/>
        <w:ind w:left="0"/>
        <w:rPr>
          <w:lang w:val="en-US"/>
        </w:rPr>
      </w:pPr>
      <w:r>
        <w:rPr>
          <w:rStyle w:val="Heading2Char"/>
          <w:lang w:val="en-US"/>
        </w:rPr>
        <w:t>Answer</w:t>
      </w:r>
    </w:p>
    <w:p w14:paraId="004F093E" w14:textId="62AD1053" w:rsidR="009E7E4C" w:rsidRDefault="009E7E4C" w:rsidP="00807B82">
      <w:pPr>
        <w:ind w:left="360"/>
        <w:rPr>
          <w:b/>
          <w:bCs/>
          <w:lang w:val="en-US"/>
        </w:rPr>
      </w:pPr>
      <w:r w:rsidRPr="00357222">
        <w:rPr>
          <w:b/>
          <w:bCs/>
          <w:lang w:val="en-US"/>
        </w:rPr>
        <w:t>Correct Answer:</w:t>
      </w:r>
      <w:r>
        <w:rPr>
          <w:b/>
          <w:bCs/>
          <w:lang w:val="en-US"/>
        </w:rPr>
        <w:t xml:space="preserve">  </w:t>
      </w:r>
      <w:r w:rsidR="009451CD">
        <w:rPr>
          <w:b/>
          <w:bCs/>
          <w:lang w:val="en-US"/>
        </w:rPr>
        <w:t>D</w:t>
      </w:r>
    </w:p>
    <w:p w14:paraId="7322355C" w14:textId="77777777" w:rsidR="009E7E4C" w:rsidRPr="00192E72" w:rsidRDefault="009E7E4C" w:rsidP="00807B82">
      <w:pPr>
        <w:ind w:left="360"/>
        <w:rPr>
          <w:lang w:val="en-US"/>
        </w:rPr>
      </w:pPr>
      <w:r>
        <w:rPr>
          <w:b/>
          <w:bCs/>
          <w:lang w:val="en-US"/>
        </w:rPr>
        <w:t xml:space="preserve">Explanation: </w:t>
      </w:r>
    </w:p>
    <w:p w14:paraId="02660037" w14:textId="15B074CF" w:rsidR="009E7E4C" w:rsidRPr="00D01439" w:rsidRDefault="009E7E4C"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13" w:history="1">
        <w:r w:rsidR="00D01439" w:rsidRPr="00D01439">
          <w:rPr>
            <w:rStyle w:val="Hyperlink"/>
            <w:lang w:val="en-GB"/>
          </w:rPr>
          <w:t>Exam Terraform Associate 004 topic 6 question 19 discussion - ExamTopics</w:t>
        </w:r>
      </w:hyperlink>
    </w:p>
    <w:p w14:paraId="2BDD4652" w14:textId="77777777" w:rsidR="00B65911" w:rsidRDefault="00B65911" w:rsidP="00807B82">
      <w:pPr>
        <w:pStyle w:val="Question"/>
        <w:rPr>
          <w:shd w:val="clear" w:color="auto" w:fill="FFFFFF"/>
        </w:rPr>
      </w:pPr>
      <w:r>
        <w:rPr>
          <w:shd w:val="clear" w:color="auto" w:fill="FFFFFF"/>
        </w:rPr>
        <w:t>Question.</w:t>
      </w:r>
    </w:p>
    <w:p w14:paraId="60A276F8" w14:textId="77777777" w:rsidR="006010BA" w:rsidRPr="006010BA" w:rsidRDefault="006010BA" w:rsidP="006010BA">
      <w:pPr>
        <w:rPr>
          <w:shd w:val="clear" w:color="auto" w:fill="FFFFFF"/>
          <w:lang w:val="en-GB"/>
        </w:rPr>
      </w:pPr>
      <w:r w:rsidRPr="006010BA">
        <w:rPr>
          <w:shd w:val="clear" w:color="auto" w:fill="FFFFFF"/>
          <w:lang w:val="en-GB"/>
        </w:rPr>
        <w:t>What feature stops multiple users from operating on the Terraform state at the same time?</w:t>
      </w:r>
    </w:p>
    <w:p w14:paraId="53BAFF87" w14:textId="094E018C" w:rsidR="006010BA" w:rsidRPr="006010BA" w:rsidRDefault="006010BA" w:rsidP="0032415B">
      <w:pPr>
        <w:pStyle w:val="ListParagraph"/>
        <w:numPr>
          <w:ilvl w:val="0"/>
          <w:numId w:val="107"/>
        </w:numPr>
        <w:rPr>
          <w:shd w:val="clear" w:color="auto" w:fill="FFFFFF"/>
          <w:lang w:val="en-GB"/>
        </w:rPr>
      </w:pPr>
      <w:r w:rsidRPr="006010BA">
        <w:rPr>
          <w:shd w:val="clear" w:color="auto" w:fill="FFFFFF"/>
          <w:lang w:val="en-GB"/>
        </w:rPr>
        <w:t>Remote state storage</w:t>
      </w:r>
    </w:p>
    <w:p w14:paraId="47E9CC6A" w14:textId="2AC1BB41" w:rsidR="006010BA" w:rsidRPr="006010BA" w:rsidRDefault="006010BA" w:rsidP="0032415B">
      <w:pPr>
        <w:pStyle w:val="ListParagraph"/>
        <w:numPr>
          <w:ilvl w:val="0"/>
          <w:numId w:val="107"/>
        </w:numPr>
        <w:rPr>
          <w:shd w:val="clear" w:color="auto" w:fill="FFFFFF"/>
          <w:lang w:val="en-GB"/>
        </w:rPr>
      </w:pPr>
      <w:r w:rsidRPr="006010BA">
        <w:rPr>
          <w:shd w:val="clear" w:color="auto" w:fill="FFFFFF"/>
          <w:lang w:val="en-GB"/>
        </w:rPr>
        <w:t>Version control</w:t>
      </w:r>
    </w:p>
    <w:p w14:paraId="6F53C756" w14:textId="4A2AD4B0" w:rsidR="006010BA" w:rsidRPr="006010BA" w:rsidRDefault="006010BA" w:rsidP="0032415B">
      <w:pPr>
        <w:pStyle w:val="ListParagraph"/>
        <w:numPr>
          <w:ilvl w:val="0"/>
          <w:numId w:val="107"/>
        </w:numPr>
        <w:rPr>
          <w:shd w:val="clear" w:color="auto" w:fill="FFFFFF"/>
          <w:lang w:val="en-GB"/>
        </w:rPr>
      </w:pPr>
      <w:r w:rsidRPr="006010BA">
        <w:rPr>
          <w:shd w:val="clear" w:color="auto" w:fill="FFFFFF"/>
          <w:lang w:val="en-GB"/>
        </w:rPr>
        <w:t>State locking</w:t>
      </w:r>
    </w:p>
    <w:p w14:paraId="7C131D5C" w14:textId="7A8D4CC6" w:rsidR="006010BA" w:rsidRPr="006010BA" w:rsidRDefault="006010BA" w:rsidP="0032415B">
      <w:pPr>
        <w:pStyle w:val="ListParagraph"/>
        <w:numPr>
          <w:ilvl w:val="0"/>
          <w:numId w:val="107"/>
        </w:numPr>
        <w:rPr>
          <w:shd w:val="clear" w:color="auto" w:fill="FFFFFF"/>
          <w:lang w:val="en-GB"/>
        </w:rPr>
      </w:pPr>
      <w:r w:rsidRPr="006010BA">
        <w:rPr>
          <w:shd w:val="clear" w:color="auto" w:fill="FFFFFF"/>
          <w:lang w:val="en-GB"/>
        </w:rPr>
        <w:t>Provider constraints</w:t>
      </w:r>
    </w:p>
    <w:p w14:paraId="3347BD2A" w14:textId="77777777" w:rsidR="00B65911" w:rsidRPr="009A381A" w:rsidRDefault="00B65911" w:rsidP="00B65911">
      <w:pPr>
        <w:pStyle w:val="Heading2"/>
        <w:ind w:left="0"/>
        <w:rPr>
          <w:lang w:val="en-US"/>
        </w:rPr>
      </w:pPr>
      <w:r>
        <w:rPr>
          <w:rStyle w:val="Heading2Char"/>
          <w:lang w:val="en-US"/>
        </w:rPr>
        <w:t>Answer</w:t>
      </w:r>
    </w:p>
    <w:p w14:paraId="6230CAA6" w14:textId="189A36A0" w:rsidR="00B65911" w:rsidRDefault="00B65911" w:rsidP="00807B82">
      <w:pPr>
        <w:ind w:left="360"/>
        <w:rPr>
          <w:b/>
          <w:bCs/>
          <w:lang w:val="en-US"/>
        </w:rPr>
      </w:pPr>
      <w:r w:rsidRPr="00357222">
        <w:rPr>
          <w:b/>
          <w:bCs/>
          <w:lang w:val="en-US"/>
        </w:rPr>
        <w:t>Correct Answer:</w:t>
      </w:r>
      <w:r>
        <w:rPr>
          <w:b/>
          <w:bCs/>
          <w:lang w:val="en-US"/>
        </w:rPr>
        <w:t xml:space="preserve">  </w:t>
      </w:r>
      <w:r w:rsidR="006010BA">
        <w:rPr>
          <w:b/>
          <w:bCs/>
          <w:lang w:val="en-US"/>
        </w:rPr>
        <w:t>C</w:t>
      </w:r>
    </w:p>
    <w:p w14:paraId="04DB2CB5" w14:textId="77777777" w:rsidR="00B65911" w:rsidRPr="00192E72" w:rsidRDefault="00B65911" w:rsidP="00807B82">
      <w:pPr>
        <w:ind w:left="360"/>
        <w:rPr>
          <w:lang w:val="en-US"/>
        </w:rPr>
      </w:pPr>
      <w:r>
        <w:rPr>
          <w:b/>
          <w:bCs/>
          <w:lang w:val="en-US"/>
        </w:rPr>
        <w:t xml:space="preserve">Explanation: </w:t>
      </w:r>
    </w:p>
    <w:p w14:paraId="674ECC88" w14:textId="0652F940" w:rsidR="00B65911" w:rsidRPr="00B65911" w:rsidRDefault="00B65911"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14" w:history="1">
        <w:r w:rsidRPr="00B65911">
          <w:rPr>
            <w:rStyle w:val="Hyperlink"/>
            <w:lang w:val="en-GB"/>
          </w:rPr>
          <w:t>Exam Terraform Associate 004 topic 6 question 20 discussion - ExamTopics</w:t>
        </w:r>
      </w:hyperlink>
    </w:p>
    <w:p w14:paraId="6185C904" w14:textId="77777777" w:rsidR="004031F6" w:rsidRDefault="004031F6" w:rsidP="00807B82">
      <w:pPr>
        <w:pStyle w:val="Question"/>
        <w:rPr>
          <w:shd w:val="clear" w:color="auto" w:fill="FFFFFF"/>
        </w:rPr>
      </w:pPr>
      <w:r>
        <w:rPr>
          <w:shd w:val="clear" w:color="auto" w:fill="FFFFFF"/>
        </w:rPr>
        <w:t>Question.</w:t>
      </w:r>
    </w:p>
    <w:p w14:paraId="7D350124" w14:textId="77777777" w:rsidR="004031F6" w:rsidRPr="004031F6" w:rsidRDefault="004031F6" w:rsidP="004031F6">
      <w:pPr>
        <w:rPr>
          <w:shd w:val="clear" w:color="auto" w:fill="FFFFFF"/>
          <w:lang w:val="en-GB"/>
        </w:rPr>
      </w:pPr>
      <w:r w:rsidRPr="004031F6">
        <w:rPr>
          <w:shd w:val="clear" w:color="auto" w:fill="FFFFFF"/>
          <w:lang w:val="en-GB"/>
        </w:rPr>
        <w:t>What does the import block do?</w:t>
      </w:r>
    </w:p>
    <w:p w14:paraId="7579C1E7" w14:textId="0BBB103E" w:rsidR="004031F6" w:rsidRPr="004031F6" w:rsidRDefault="004031F6" w:rsidP="0032415B">
      <w:pPr>
        <w:pStyle w:val="ListParagraph"/>
        <w:numPr>
          <w:ilvl w:val="0"/>
          <w:numId w:val="108"/>
        </w:numPr>
        <w:rPr>
          <w:shd w:val="clear" w:color="auto" w:fill="FFFFFF"/>
          <w:lang w:val="en-GB"/>
        </w:rPr>
      </w:pPr>
      <w:r w:rsidRPr="004031F6">
        <w:rPr>
          <w:shd w:val="clear" w:color="auto" w:fill="FFFFFF"/>
          <w:lang w:val="en-GB"/>
        </w:rPr>
        <w:t>Migrate resources from one Terraform state file to another.</w:t>
      </w:r>
    </w:p>
    <w:p w14:paraId="5B10B6A0" w14:textId="4C38694B" w:rsidR="004031F6" w:rsidRPr="004031F6" w:rsidRDefault="004031F6" w:rsidP="0032415B">
      <w:pPr>
        <w:pStyle w:val="ListParagraph"/>
        <w:numPr>
          <w:ilvl w:val="0"/>
          <w:numId w:val="108"/>
        </w:numPr>
        <w:rPr>
          <w:shd w:val="clear" w:color="auto" w:fill="FFFFFF"/>
          <w:lang w:val="en-GB"/>
        </w:rPr>
      </w:pPr>
      <w:r w:rsidRPr="004031F6">
        <w:rPr>
          <w:shd w:val="clear" w:color="auto" w:fill="FFFFFF"/>
          <w:lang w:val="en-GB"/>
        </w:rPr>
        <w:t>Install a module.</w:t>
      </w:r>
    </w:p>
    <w:p w14:paraId="2B3AEDC5" w14:textId="6EE8DEB6" w:rsidR="004031F6" w:rsidRPr="004031F6" w:rsidRDefault="004031F6" w:rsidP="0032415B">
      <w:pPr>
        <w:pStyle w:val="ListParagraph"/>
        <w:numPr>
          <w:ilvl w:val="0"/>
          <w:numId w:val="108"/>
        </w:numPr>
        <w:rPr>
          <w:shd w:val="clear" w:color="auto" w:fill="FFFFFF"/>
          <w:lang w:val="en-GB"/>
        </w:rPr>
      </w:pPr>
      <w:r w:rsidRPr="004031F6">
        <w:rPr>
          <w:shd w:val="clear" w:color="auto" w:fill="FFFFFF"/>
          <w:lang w:val="en-GB"/>
        </w:rPr>
        <w:t>Combine Terraform state files.</w:t>
      </w:r>
    </w:p>
    <w:p w14:paraId="0EC069A6" w14:textId="1FF7F85E" w:rsidR="004031F6" w:rsidRPr="004031F6" w:rsidRDefault="004031F6" w:rsidP="0032415B">
      <w:pPr>
        <w:pStyle w:val="ListParagraph"/>
        <w:numPr>
          <w:ilvl w:val="0"/>
          <w:numId w:val="108"/>
        </w:numPr>
        <w:rPr>
          <w:shd w:val="clear" w:color="auto" w:fill="FFFFFF"/>
          <w:lang w:val="en-GB"/>
        </w:rPr>
      </w:pPr>
      <w:r w:rsidRPr="004031F6">
        <w:rPr>
          <w:shd w:val="clear" w:color="auto" w:fill="FFFFFF"/>
          <w:lang w:val="en-GB"/>
        </w:rPr>
        <w:t>Import existing resources into state.</w:t>
      </w:r>
    </w:p>
    <w:p w14:paraId="406AB9A7" w14:textId="77777777" w:rsidR="004031F6" w:rsidRPr="009A381A" w:rsidRDefault="004031F6" w:rsidP="004031F6">
      <w:pPr>
        <w:pStyle w:val="Heading2"/>
        <w:ind w:left="0"/>
        <w:rPr>
          <w:lang w:val="en-US"/>
        </w:rPr>
      </w:pPr>
      <w:r>
        <w:rPr>
          <w:rStyle w:val="Heading2Char"/>
          <w:lang w:val="en-US"/>
        </w:rPr>
        <w:t>Answer</w:t>
      </w:r>
    </w:p>
    <w:p w14:paraId="5961247E" w14:textId="3B758BEC" w:rsidR="004031F6" w:rsidRDefault="004031F6" w:rsidP="00807B82">
      <w:pPr>
        <w:ind w:left="360"/>
        <w:rPr>
          <w:b/>
          <w:bCs/>
          <w:lang w:val="en-US"/>
        </w:rPr>
      </w:pPr>
      <w:r w:rsidRPr="00357222">
        <w:rPr>
          <w:b/>
          <w:bCs/>
          <w:lang w:val="en-US"/>
        </w:rPr>
        <w:t>Correct Answer:</w:t>
      </w:r>
      <w:r>
        <w:rPr>
          <w:b/>
          <w:bCs/>
          <w:lang w:val="en-US"/>
        </w:rPr>
        <w:t xml:space="preserve">  D</w:t>
      </w:r>
    </w:p>
    <w:p w14:paraId="7EC1D408" w14:textId="77777777" w:rsidR="004031F6" w:rsidRPr="00192E72" w:rsidRDefault="004031F6" w:rsidP="00807B82">
      <w:pPr>
        <w:ind w:left="360"/>
        <w:rPr>
          <w:lang w:val="en-US"/>
        </w:rPr>
      </w:pPr>
      <w:r>
        <w:rPr>
          <w:b/>
          <w:bCs/>
          <w:lang w:val="en-US"/>
        </w:rPr>
        <w:t xml:space="preserve">Explanation: </w:t>
      </w:r>
    </w:p>
    <w:p w14:paraId="6CF02413" w14:textId="63938702" w:rsidR="004031F6" w:rsidRPr="00C57E88" w:rsidRDefault="004031F6"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15" w:history="1">
        <w:r w:rsidR="00C57E88" w:rsidRPr="00C57E88">
          <w:rPr>
            <w:rStyle w:val="Hyperlink"/>
            <w:lang w:val="en-GB"/>
          </w:rPr>
          <w:t>Exam Terraform Associate 004 topic 6 question 21 discussion - ExamTopics</w:t>
        </w:r>
      </w:hyperlink>
    </w:p>
    <w:p w14:paraId="4A56BEF9" w14:textId="77777777" w:rsidR="00C57E88" w:rsidRDefault="00C57E88" w:rsidP="00807B82">
      <w:pPr>
        <w:pStyle w:val="Question"/>
        <w:rPr>
          <w:shd w:val="clear" w:color="auto" w:fill="FFFFFF"/>
        </w:rPr>
      </w:pPr>
      <w:r>
        <w:rPr>
          <w:shd w:val="clear" w:color="auto" w:fill="FFFFFF"/>
        </w:rPr>
        <w:lastRenderedPageBreak/>
        <w:t>Question.</w:t>
      </w:r>
    </w:p>
    <w:p w14:paraId="54A1D386" w14:textId="77777777" w:rsidR="002A0B44" w:rsidRPr="002A0B44" w:rsidRDefault="002A0B44" w:rsidP="002A0B44">
      <w:pPr>
        <w:rPr>
          <w:shd w:val="clear" w:color="auto" w:fill="FFFFFF"/>
          <w:lang w:val="en-GB"/>
        </w:rPr>
      </w:pPr>
      <w:r w:rsidRPr="002A0B44">
        <w:rPr>
          <w:shd w:val="clear" w:color="auto" w:fill="FFFFFF"/>
          <w:lang w:val="en-GB"/>
        </w:rPr>
        <w:t>You have successfully deployed an application that includes a resource with a public IP address. Due to a configuration oversight, no outputs were defined.</w:t>
      </w:r>
      <w:r w:rsidRPr="002A0B44">
        <w:rPr>
          <w:shd w:val="clear" w:color="auto" w:fill="FFFFFF"/>
          <w:lang w:val="en-GB"/>
        </w:rPr>
        <w:br/>
      </w:r>
      <w:r w:rsidRPr="002A0B44">
        <w:rPr>
          <w:shd w:val="clear" w:color="auto" w:fill="FFFFFF"/>
          <w:lang w:val="en-GB"/>
        </w:rPr>
        <w:br/>
      </w:r>
      <w:r w:rsidRPr="002A0B44">
        <w:rPr>
          <w:b/>
          <w:bCs/>
          <w:shd w:val="clear" w:color="auto" w:fill="FFFFFF"/>
          <w:lang w:val="en-GB"/>
        </w:rPr>
        <w:t>Using the Terraform CLI, how can you find the IP address of the resource that was deployed with minimum disruption to the application</w:t>
      </w:r>
      <w:r w:rsidRPr="002A0B44">
        <w:rPr>
          <w:shd w:val="clear" w:color="auto" w:fill="FFFFFF"/>
          <w:lang w:val="en-GB"/>
        </w:rPr>
        <w:t>?</w:t>
      </w:r>
    </w:p>
    <w:p w14:paraId="5F3CAACC" w14:textId="22BC7F17" w:rsidR="002A0B44" w:rsidRPr="002A0B44" w:rsidRDefault="002A0B44" w:rsidP="0032415B">
      <w:pPr>
        <w:pStyle w:val="ListParagraph"/>
        <w:numPr>
          <w:ilvl w:val="0"/>
          <w:numId w:val="109"/>
        </w:numPr>
        <w:rPr>
          <w:shd w:val="clear" w:color="auto" w:fill="FFFFFF"/>
          <w:lang w:val="en-GB"/>
        </w:rPr>
      </w:pPr>
      <w:r w:rsidRPr="002A0B44">
        <w:rPr>
          <w:shd w:val="clear" w:color="auto" w:fill="FFFFFF"/>
          <w:lang w:val="en-GB"/>
        </w:rPr>
        <w:t xml:space="preserve">Run </w:t>
      </w:r>
      <w:r w:rsidRPr="00145B39">
        <w:rPr>
          <w:b/>
          <w:bCs/>
          <w:i/>
          <w:iCs/>
          <w:shd w:val="clear" w:color="auto" w:fill="FFFFFF"/>
          <w:lang w:val="en-GB"/>
        </w:rPr>
        <w:t>terraform destroy</w:t>
      </w:r>
      <w:r w:rsidRPr="002A0B44">
        <w:rPr>
          <w:shd w:val="clear" w:color="auto" w:fill="FFFFFF"/>
          <w:lang w:val="en-GB"/>
        </w:rPr>
        <w:t xml:space="preserve"> then </w:t>
      </w:r>
      <w:r w:rsidRPr="00145B39">
        <w:rPr>
          <w:b/>
          <w:bCs/>
          <w:i/>
          <w:iCs/>
          <w:shd w:val="clear" w:color="auto" w:fill="FFFFFF"/>
          <w:lang w:val="en-GB"/>
        </w:rPr>
        <w:t>terraform apply</w:t>
      </w:r>
      <w:r w:rsidRPr="002A0B44">
        <w:rPr>
          <w:shd w:val="clear" w:color="auto" w:fill="FFFFFF"/>
          <w:lang w:val="en-GB"/>
        </w:rPr>
        <w:t xml:space="preserve"> and look for the IP address in </w:t>
      </w:r>
      <w:r w:rsidRPr="00145B39">
        <w:rPr>
          <w:b/>
          <w:bCs/>
          <w:shd w:val="clear" w:color="auto" w:fill="FFFFFF"/>
          <w:lang w:val="en-GB"/>
        </w:rPr>
        <w:t>stdout</w:t>
      </w:r>
      <w:r w:rsidRPr="002A0B44">
        <w:rPr>
          <w:shd w:val="clear" w:color="auto" w:fill="FFFFFF"/>
          <w:lang w:val="en-GB"/>
        </w:rPr>
        <w:t>.</w:t>
      </w:r>
    </w:p>
    <w:p w14:paraId="35713C43" w14:textId="5AAE0C38" w:rsidR="002A0B44" w:rsidRPr="002A0B44" w:rsidRDefault="002A0B44" w:rsidP="0032415B">
      <w:pPr>
        <w:pStyle w:val="ListParagraph"/>
        <w:numPr>
          <w:ilvl w:val="0"/>
          <w:numId w:val="109"/>
        </w:numPr>
        <w:rPr>
          <w:shd w:val="clear" w:color="auto" w:fill="FFFFFF"/>
          <w:lang w:val="en-GB"/>
        </w:rPr>
      </w:pPr>
      <w:r w:rsidRPr="002A0B44">
        <w:rPr>
          <w:shd w:val="clear" w:color="auto" w:fill="FFFFFF"/>
          <w:lang w:val="en-GB"/>
        </w:rPr>
        <w:t xml:space="preserve">Run </w:t>
      </w:r>
      <w:r w:rsidRPr="00145B39">
        <w:rPr>
          <w:b/>
          <w:bCs/>
          <w:i/>
          <w:iCs/>
          <w:shd w:val="clear" w:color="auto" w:fill="FFFFFF"/>
          <w:lang w:val="en-GB"/>
        </w:rPr>
        <w:t>terraform state list</w:t>
      </w:r>
      <w:r w:rsidRPr="002A0B44">
        <w:rPr>
          <w:shd w:val="clear" w:color="auto" w:fill="FFFFFF"/>
          <w:lang w:val="en-GB"/>
        </w:rPr>
        <w:t xml:space="preserve"> to find the name of the resource, then </w:t>
      </w:r>
      <w:r w:rsidRPr="00145B39">
        <w:rPr>
          <w:b/>
          <w:bCs/>
          <w:i/>
          <w:iCs/>
          <w:shd w:val="clear" w:color="auto" w:fill="FFFFFF"/>
          <w:lang w:val="en-GB"/>
        </w:rPr>
        <w:t>terraform state show</w:t>
      </w:r>
      <w:r w:rsidRPr="002A0B44">
        <w:rPr>
          <w:shd w:val="clear" w:color="auto" w:fill="FFFFFF"/>
          <w:lang w:val="en-GB"/>
        </w:rPr>
        <w:t xml:space="preserve"> to find the attributes including public IP address.</w:t>
      </w:r>
    </w:p>
    <w:p w14:paraId="54219C3F" w14:textId="1E49C551" w:rsidR="002A0B44" w:rsidRPr="002A0B44" w:rsidRDefault="002A0B44" w:rsidP="0032415B">
      <w:pPr>
        <w:pStyle w:val="ListParagraph"/>
        <w:numPr>
          <w:ilvl w:val="0"/>
          <w:numId w:val="109"/>
        </w:numPr>
        <w:rPr>
          <w:shd w:val="clear" w:color="auto" w:fill="FFFFFF"/>
          <w:lang w:val="en-GB"/>
        </w:rPr>
      </w:pPr>
      <w:r w:rsidRPr="002A0B44">
        <w:rPr>
          <w:shd w:val="clear" w:color="auto" w:fill="FFFFFF"/>
          <w:lang w:val="en-GB"/>
        </w:rPr>
        <w:t xml:space="preserve">In a new folder, use the </w:t>
      </w:r>
      <w:r w:rsidRPr="00145B39">
        <w:rPr>
          <w:b/>
          <w:bCs/>
          <w:shd w:val="clear" w:color="auto" w:fill="FFFFFF"/>
          <w:lang w:val="en-GB"/>
        </w:rPr>
        <w:t>terraform_remote_state data source</w:t>
      </w:r>
      <w:r w:rsidRPr="002A0B44">
        <w:rPr>
          <w:shd w:val="clear" w:color="auto" w:fill="FFFFFF"/>
          <w:lang w:val="en-GB"/>
        </w:rPr>
        <w:t xml:space="preserve"> to load in the state file, then write an output for each resource that you find the state file.</w:t>
      </w:r>
    </w:p>
    <w:p w14:paraId="287408C9" w14:textId="34168843" w:rsidR="002A0B44" w:rsidRPr="002A0B44" w:rsidRDefault="002A0B44" w:rsidP="0032415B">
      <w:pPr>
        <w:pStyle w:val="ListParagraph"/>
        <w:numPr>
          <w:ilvl w:val="0"/>
          <w:numId w:val="109"/>
        </w:numPr>
        <w:rPr>
          <w:shd w:val="clear" w:color="auto" w:fill="FFFFFF"/>
          <w:lang w:val="en-GB"/>
        </w:rPr>
      </w:pPr>
      <w:r w:rsidRPr="002A0B44">
        <w:rPr>
          <w:shd w:val="clear" w:color="auto" w:fill="FFFFFF"/>
          <w:lang w:val="en-GB"/>
        </w:rPr>
        <w:t xml:space="preserve">Run </w:t>
      </w:r>
      <w:r w:rsidRPr="00145B39">
        <w:rPr>
          <w:b/>
          <w:bCs/>
          <w:shd w:val="clear" w:color="auto" w:fill="FFFFFF"/>
          <w:lang w:val="en-GB"/>
        </w:rPr>
        <w:t>terraform output ip_address</w:t>
      </w:r>
      <w:r w:rsidRPr="002A0B44">
        <w:rPr>
          <w:shd w:val="clear" w:color="auto" w:fill="FFFFFF"/>
          <w:lang w:val="en-GB"/>
        </w:rPr>
        <w:t xml:space="preserve"> to view the result.</w:t>
      </w:r>
    </w:p>
    <w:p w14:paraId="19DA5AAE" w14:textId="77777777" w:rsidR="00C57E88" w:rsidRPr="009A381A" w:rsidRDefault="00C57E88" w:rsidP="00C57E88">
      <w:pPr>
        <w:pStyle w:val="Heading2"/>
        <w:ind w:left="0"/>
        <w:rPr>
          <w:lang w:val="en-US"/>
        </w:rPr>
      </w:pPr>
      <w:r>
        <w:rPr>
          <w:rStyle w:val="Heading2Char"/>
          <w:lang w:val="en-US"/>
        </w:rPr>
        <w:t>Answer</w:t>
      </w:r>
    </w:p>
    <w:p w14:paraId="68D57F94" w14:textId="4B2AD6BB" w:rsidR="00C57E88" w:rsidRDefault="00C57E88" w:rsidP="00807B82">
      <w:pPr>
        <w:ind w:left="360"/>
        <w:rPr>
          <w:b/>
          <w:bCs/>
          <w:lang w:val="en-US"/>
        </w:rPr>
      </w:pPr>
      <w:r w:rsidRPr="00357222">
        <w:rPr>
          <w:b/>
          <w:bCs/>
          <w:lang w:val="en-US"/>
        </w:rPr>
        <w:t>Correct Answer:</w:t>
      </w:r>
      <w:r>
        <w:rPr>
          <w:b/>
          <w:bCs/>
          <w:lang w:val="en-US"/>
        </w:rPr>
        <w:t xml:space="preserve">  </w:t>
      </w:r>
      <w:r w:rsidR="002A0B44">
        <w:rPr>
          <w:b/>
          <w:bCs/>
          <w:lang w:val="en-US"/>
        </w:rPr>
        <w:t>B</w:t>
      </w:r>
    </w:p>
    <w:p w14:paraId="618C3DB6" w14:textId="77777777" w:rsidR="00C57E88" w:rsidRPr="00192E72" w:rsidRDefault="00C57E88" w:rsidP="00807B82">
      <w:pPr>
        <w:ind w:left="360"/>
        <w:rPr>
          <w:lang w:val="en-US"/>
        </w:rPr>
      </w:pPr>
      <w:r>
        <w:rPr>
          <w:b/>
          <w:bCs/>
          <w:lang w:val="en-US"/>
        </w:rPr>
        <w:t xml:space="preserve">Explanation: </w:t>
      </w:r>
    </w:p>
    <w:p w14:paraId="5C284D00" w14:textId="06F3DEFE" w:rsidR="00C57E88" w:rsidRPr="00C57E88" w:rsidRDefault="00C57E88"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16" w:history="1">
        <w:r w:rsidRPr="00C57E88">
          <w:rPr>
            <w:rStyle w:val="Hyperlink"/>
            <w:lang w:val="en-GB"/>
          </w:rPr>
          <w:t>Exam Terraform Associate 004 topic 6 question 22 discussion - ExamTopics</w:t>
        </w:r>
      </w:hyperlink>
    </w:p>
    <w:p w14:paraId="0205BEAB" w14:textId="77777777" w:rsidR="00C67F8C" w:rsidRDefault="00C67F8C" w:rsidP="00807B82">
      <w:pPr>
        <w:pStyle w:val="Question"/>
        <w:rPr>
          <w:shd w:val="clear" w:color="auto" w:fill="FFFFFF"/>
        </w:rPr>
      </w:pPr>
      <w:r>
        <w:rPr>
          <w:shd w:val="clear" w:color="auto" w:fill="FFFFFF"/>
        </w:rPr>
        <w:t>Question.</w:t>
      </w:r>
    </w:p>
    <w:p w14:paraId="150A85C4" w14:textId="77777777" w:rsidR="00F573A8" w:rsidRPr="00F573A8" w:rsidRDefault="00F573A8" w:rsidP="00F573A8">
      <w:pPr>
        <w:rPr>
          <w:shd w:val="clear" w:color="auto" w:fill="FFFFFF"/>
          <w:lang w:val="en-GB"/>
        </w:rPr>
      </w:pPr>
      <w:r w:rsidRPr="00F573A8">
        <w:rPr>
          <w:shd w:val="clear" w:color="auto" w:fill="FFFFFF"/>
          <w:lang w:val="en-GB"/>
        </w:rPr>
        <w:t>It is _________ to change the Terraform backend from the default local backend to a different one after performing your first terraform apply.</w:t>
      </w:r>
    </w:p>
    <w:p w14:paraId="4FBA7B5B" w14:textId="0528AEA0" w:rsidR="00F573A8" w:rsidRPr="00F573A8" w:rsidRDefault="00F573A8" w:rsidP="0032415B">
      <w:pPr>
        <w:pStyle w:val="ListParagraph"/>
        <w:numPr>
          <w:ilvl w:val="0"/>
          <w:numId w:val="110"/>
        </w:numPr>
        <w:rPr>
          <w:shd w:val="clear" w:color="auto" w:fill="FFFFFF"/>
          <w:lang w:val="en-GB"/>
        </w:rPr>
      </w:pPr>
      <w:r w:rsidRPr="00F573A8">
        <w:rPr>
          <w:shd w:val="clear" w:color="auto" w:fill="FFFFFF"/>
          <w:lang w:val="en-GB"/>
        </w:rPr>
        <w:t>discouraged</w:t>
      </w:r>
    </w:p>
    <w:p w14:paraId="401B3304" w14:textId="69ABFF2F" w:rsidR="00F573A8" w:rsidRPr="00F573A8" w:rsidRDefault="00F573A8" w:rsidP="0032415B">
      <w:pPr>
        <w:pStyle w:val="ListParagraph"/>
        <w:numPr>
          <w:ilvl w:val="0"/>
          <w:numId w:val="110"/>
        </w:numPr>
        <w:rPr>
          <w:shd w:val="clear" w:color="auto" w:fill="FFFFFF"/>
          <w:lang w:val="en-GB"/>
        </w:rPr>
      </w:pPr>
      <w:r w:rsidRPr="00F573A8">
        <w:rPr>
          <w:shd w:val="clear" w:color="auto" w:fill="FFFFFF"/>
          <w:lang w:val="en-GB"/>
        </w:rPr>
        <w:t>mandatory</w:t>
      </w:r>
    </w:p>
    <w:p w14:paraId="6E80FBF0" w14:textId="44827A94" w:rsidR="00F573A8" w:rsidRPr="00F573A8" w:rsidRDefault="00F573A8" w:rsidP="0032415B">
      <w:pPr>
        <w:pStyle w:val="ListParagraph"/>
        <w:numPr>
          <w:ilvl w:val="0"/>
          <w:numId w:val="110"/>
        </w:numPr>
        <w:rPr>
          <w:shd w:val="clear" w:color="auto" w:fill="FFFFFF"/>
          <w:lang w:val="en-GB"/>
        </w:rPr>
      </w:pPr>
      <w:r w:rsidRPr="00F573A8">
        <w:rPr>
          <w:shd w:val="clear" w:color="auto" w:fill="FFFFFF"/>
          <w:lang w:val="en-GB"/>
        </w:rPr>
        <w:t>impossible</w:t>
      </w:r>
    </w:p>
    <w:p w14:paraId="654E1E12" w14:textId="2DB7DEA3" w:rsidR="00F573A8" w:rsidRPr="00F573A8" w:rsidRDefault="00F573A8" w:rsidP="0032415B">
      <w:pPr>
        <w:pStyle w:val="ListParagraph"/>
        <w:numPr>
          <w:ilvl w:val="0"/>
          <w:numId w:val="110"/>
        </w:numPr>
        <w:rPr>
          <w:shd w:val="clear" w:color="auto" w:fill="FFFFFF"/>
          <w:lang w:val="en-GB"/>
        </w:rPr>
      </w:pPr>
      <w:r w:rsidRPr="00F573A8">
        <w:rPr>
          <w:shd w:val="clear" w:color="auto" w:fill="FFFFFF"/>
          <w:lang w:val="en-GB"/>
        </w:rPr>
        <w:t>optional</w:t>
      </w:r>
    </w:p>
    <w:p w14:paraId="3E245484" w14:textId="77777777" w:rsidR="00C67F8C" w:rsidRPr="009A381A" w:rsidRDefault="00C67F8C" w:rsidP="00C67F8C">
      <w:pPr>
        <w:pStyle w:val="Heading2"/>
        <w:ind w:left="0"/>
        <w:rPr>
          <w:lang w:val="en-US"/>
        </w:rPr>
      </w:pPr>
      <w:r>
        <w:rPr>
          <w:rStyle w:val="Heading2Char"/>
          <w:lang w:val="en-US"/>
        </w:rPr>
        <w:t>Answer</w:t>
      </w:r>
    </w:p>
    <w:p w14:paraId="12CB1E3A" w14:textId="743024D1" w:rsidR="00C67F8C" w:rsidRDefault="00C67F8C" w:rsidP="00807B82">
      <w:pPr>
        <w:ind w:left="360"/>
        <w:rPr>
          <w:b/>
          <w:bCs/>
          <w:lang w:val="en-US"/>
        </w:rPr>
      </w:pPr>
      <w:r w:rsidRPr="00357222">
        <w:rPr>
          <w:b/>
          <w:bCs/>
          <w:lang w:val="en-US"/>
        </w:rPr>
        <w:t>Correct Answer:</w:t>
      </w:r>
      <w:r>
        <w:rPr>
          <w:b/>
          <w:bCs/>
          <w:lang w:val="en-US"/>
        </w:rPr>
        <w:t xml:space="preserve">  </w:t>
      </w:r>
      <w:r w:rsidR="00BE5048">
        <w:rPr>
          <w:b/>
          <w:bCs/>
          <w:lang w:val="en-US"/>
        </w:rPr>
        <w:t>A</w:t>
      </w:r>
      <w:r w:rsidR="005B7E91">
        <w:rPr>
          <w:b/>
          <w:bCs/>
          <w:lang w:val="en-US"/>
        </w:rPr>
        <w:t xml:space="preserve"> (or </w:t>
      </w:r>
      <w:r w:rsidR="00BE5048">
        <w:rPr>
          <w:b/>
          <w:bCs/>
          <w:lang w:val="en-US"/>
        </w:rPr>
        <w:t>D</w:t>
      </w:r>
      <w:r w:rsidR="005B7E91">
        <w:rPr>
          <w:b/>
          <w:bCs/>
          <w:lang w:val="en-US"/>
        </w:rPr>
        <w:t>)</w:t>
      </w:r>
    </w:p>
    <w:p w14:paraId="15535B7C" w14:textId="77777777" w:rsidR="00C67F8C" w:rsidRPr="00192E72" w:rsidRDefault="00C67F8C" w:rsidP="00807B82">
      <w:pPr>
        <w:ind w:left="360"/>
        <w:rPr>
          <w:lang w:val="en-US"/>
        </w:rPr>
      </w:pPr>
      <w:r>
        <w:rPr>
          <w:b/>
          <w:bCs/>
          <w:lang w:val="en-US"/>
        </w:rPr>
        <w:t xml:space="preserve">Explanation: </w:t>
      </w:r>
    </w:p>
    <w:p w14:paraId="39E9514E" w14:textId="20AD3BEF" w:rsidR="00C67F8C" w:rsidRPr="00C67F8C" w:rsidRDefault="00C67F8C"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17" w:history="1">
        <w:r w:rsidRPr="00C67F8C">
          <w:rPr>
            <w:rStyle w:val="Hyperlink"/>
            <w:lang w:val="en-GB"/>
          </w:rPr>
          <w:t>Exam Terraform Associate 004 topic 6 question 23 discussion - ExamTopics</w:t>
        </w:r>
      </w:hyperlink>
    </w:p>
    <w:p w14:paraId="5844E786" w14:textId="77777777" w:rsidR="00B22BEA" w:rsidRDefault="00B22BEA" w:rsidP="00807B82">
      <w:pPr>
        <w:pStyle w:val="Question"/>
        <w:rPr>
          <w:shd w:val="clear" w:color="auto" w:fill="FFFFFF"/>
        </w:rPr>
      </w:pPr>
      <w:r>
        <w:rPr>
          <w:shd w:val="clear" w:color="auto" w:fill="FFFFFF"/>
        </w:rPr>
        <w:t>Question.</w:t>
      </w:r>
    </w:p>
    <w:p w14:paraId="56C7AFF2" w14:textId="77777777" w:rsidR="00867A81" w:rsidRPr="00867A81" w:rsidRDefault="00867A81" w:rsidP="00867A81">
      <w:pPr>
        <w:rPr>
          <w:shd w:val="clear" w:color="auto" w:fill="FFFFFF"/>
          <w:lang w:val="en-GB"/>
        </w:rPr>
      </w:pPr>
      <w:r w:rsidRPr="00867A81">
        <w:rPr>
          <w:shd w:val="clear" w:color="auto" w:fill="FFFFFF"/>
          <w:lang w:val="en-GB"/>
        </w:rPr>
        <w:t>Which is a benefit of the Terraform state file?</w:t>
      </w:r>
    </w:p>
    <w:p w14:paraId="45B5C881" w14:textId="4DC0C074" w:rsidR="00867A81" w:rsidRPr="00867A81" w:rsidRDefault="00867A81" w:rsidP="0032415B">
      <w:pPr>
        <w:pStyle w:val="ListParagraph"/>
        <w:numPr>
          <w:ilvl w:val="0"/>
          <w:numId w:val="111"/>
        </w:numPr>
        <w:rPr>
          <w:shd w:val="clear" w:color="auto" w:fill="FFFFFF"/>
          <w:lang w:val="en-GB"/>
        </w:rPr>
      </w:pPr>
      <w:r w:rsidRPr="00867A81">
        <w:rPr>
          <w:shd w:val="clear" w:color="auto" w:fill="FFFFFF"/>
          <w:lang w:val="en-GB"/>
        </w:rPr>
        <w:t>A state file can schedule recurring infrastructure tasks.</w:t>
      </w:r>
    </w:p>
    <w:p w14:paraId="69D9E4C9" w14:textId="1866ED0F" w:rsidR="00867A81" w:rsidRPr="00867A81" w:rsidRDefault="00867A81" w:rsidP="0032415B">
      <w:pPr>
        <w:pStyle w:val="ListParagraph"/>
        <w:numPr>
          <w:ilvl w:val="0"/>
          <w:numId w:val="111"/>
        </w:numPr>
        <w:rPr>
          <w:shd w:val="clear" w:color="auto" w:fill="FFFFFF"/>
          <w:lang w:val="en-GB"/>
        </w:rPr>
      </w:pPr>
      <w:r w:rsidRPr="00867A81">
        <w:rPr>
          <w:shd w:val="clear" w:color="auto" w:fill="FFFFFF"/>
          <w:lang w:val="en-GB"/>
        </w:rPr>
        <w:t>A state file is the desired state expressed by the Terraform code files.</w:t>
      </w:r>
    </w:p>
    <w:p w14:paraId="672AF0BF" w14:textId="32EDB444" w:rsidR="00867A81" w:rsidRPr="00867A81" w:rsidRDefault="00867A81" w:rsidP="0032415B">
      <w:pPr>
        <w:pStyle w:val="ListParagraph"/>
        <w:numPr>
          <w:ilvl w:val="0"/>
          <w:numId w:val="111"/>
        </w:numPr>
        <w:rPr>
          <w:shd w:val="clear" w:color="auto" w:fill="FFFFFF"/>
          <w:lang w:val="en-GB"/>
        </w:rPr>
      </w:pPr>
      <w:r w:rsidRPr="00867A81">
        <w:rPr>
          <w:shd w:val="clear" w:color="auto" w:fill="FFFFFF"/>
          <w:lang w:val="en-GB"/>
        </w:rPr>
        <w:t>A state file is a source of truth for resources provisioned with Terraform.</w:t>
      </w:r>
    </w:p>
    <w:p w14:paraId="7562C7A5" w14:textId="78EF162B" w:rsidR="00867A81" w:rsidRPr="00867A81" w:rsidRDefault="00867A81" w:rsidP="0032415B">
      <w:pPr>
        <w:pStyle w:val="ListParagraph"/>
        <w:numPr>
          <w:ilvl w:val="0"/>
          <w:numId w:val="111"/>
        </w:numPr>
        <w:rPr>
          <w:shd w:val="clear" w:color="auto" w:fill="FFFFFF"/>
          <w:lang w:val="en-GB"/>
        </w:rPr>
      </w:pPr>
      <w:r w:rsidRPr="00867A81">
        <w:rPr>
          <w:shd w:val="clear" w:color="auto" w:fill="FFFFFF"/>
          <w:lang w:val="en-GB"/>
        </w:rPr>
        <w:lastRenderedPageBreak/>
        <w:t>A state file is a source of truth for resources provisioned with a public cloud console.</w:t>
      </w:r>
    </w:p>
    <w:p w14:paraId="5E911AAD" w14:textId="77777777" w:rsidR="00B22BEA" w:rsidRPr="009A381A" w:rsidRDefault="00B22BEA" w:rsidP="00B22BEA">
      <w:pPr>
        <w:pStyle w:val="Heading2"/>
        <w:ind w:left="0"/>
        <w:rPr>
          <w:lang w:val="en-US"/>
        </w:rPr>
      </w:pPr>
      <w:r>
        <w:rPr>
          <w:rStyle w:val="Heading2Char"/>
          <w:lang w:val="en-US"/>
        </w:rPr>
        <w:t>Answer</w:t>
      </w:r>
    </w:p>
    <w:p w14:paraId="7FB9541B" w14:textId="77B967B5" w:rsidR="00B22BEA" w:rsidRDefault="00B22BEA" w:rsidP="00807B82">
      <w:pPr>
        <w:ind w:left="360"/>
        <w:rPr>
          <w:b/>
          <w:bCs/>
          <w:lang w:val="en-US"/>
        </w:rPr>
      </w:pPr>
      <w:r w:rsidRPr="00357222">
        <w:rPr>
          <w:b/>
          <w:bCs/>
          <w:lang w:val="en-US"/>
        </w:rPr>
        <w:t>Correct Answer:</w:t>
      </w:r>
      <w:r>
        <w:rPr>
          <w:b/>
          <w:bCs/>
          <w:lang w:val="en-US"/>
        </w:rPr>
        <w:t xml:space="preserve">  </w:t>
      </w:r>
      <w:r w:rsidR="00867A81">
        <w:rPr>
          <w:b/>
          <w:bCs/>
          <w:lang w:val="en-US"/>
        </w:rPr>
        <w:t>C</w:t>
      </w:r>
    </w:p>
    <w:p w14:paraId="03DC9A48" w14:textId="77777777" w:rsidR="00B22BEA" w:rsidRPr="00192E72" w:rsidRDefault="00B22BEA" w:rsidP="00807B82">
      <w:pPr>
        <w:ind w:left="360"/>
        <w:rPr>
          <w:lang w:val="en-US"/>
        </w:rPr>
      </w:pPr>
      <w:r>
        <w:rPr>
          <w:b/>
          <w:bCs/>
          <w:lang w:val="en-US"/>
        </w:rPr>
        <w:t xml:space="preserve">Explanation: </w:t>
      </w:r>
    </w:p>
    <w:p w14:paraId="4117630B" w14:textId="72814024" w:rsidR="00B22BEA" w:rsidRPr="00B22BEA" w:rsidRDefault="00B22BEA"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18" w:history="1">
        <w:r w:rsidRPr="00B22BEA">
          <w:rPr>
            <w:rStyle w:val="Hyperlink"/>
            <w:lang w:val="en-GB"/>
          </w:rPr>
          <w:t>Exam Terraform Associate 004 topic 6 question 24 discussion - ExamTopics</w:t>
        </w:r>
      </w:hyperlink>
    </w:p>
    <w:p w14:paraId="0D5A4CDC"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5C434D3E" w14:textId="77777777" w:rsidR="007C6517" w:rsidRPr="007C6517" w:rsidRDefault="007C6517" w:rsidP="007C6517">
      <w:pPr>
        <w:rPr>
          <w:shd w:val="clear" w:color="auto" w:fill="FFFFFF"/>
          <w:lang w:val="en-GB"/>
        </w:rPr>
      </w:pPr>
      <w:r w:rsidRPr="007C6517">
        <w:rPr>
          <w:b/>
          <w:bCs/>
          <w:i/>
          <w:iCs/>
          <w:shd w:val="clear" w:color="auto" w:fill="FFFFFF"/>
          <w:lang w:val="en-GB"/>
        </w:rPr>
        <w:t>terraform destroy</w:t>
      </w:r>
      <w:r w:rsidRPr="007C6517">
        <w:rPr>
          <w:shd w:val="clear" w:color="auto" w:fill="FFFFFF"/>
          <w:lang w:val="en-GB"/>
        </w:rPr>
        <w:t xml:space="preserve"> is the only way to remove infrastructure with Terraform.</w:t>
      </w:r>
    </w:p>
    <w:p w14:paraId="1CF71BA4" w14:textId="77777777" w:rsidR="007C6517" w:rsidRPr="007C6517" w:rsidRDefault="007C6517" w:rsidP="0032415B">
      <w:pPr>
        <w:numPr>
          <w:ilvl w:val="0"/>
          <w:numId w:val="63"/>
        </w:numPr>
        <w:contextualSpacing/>
        <w:rPr>
          <w:shd w:val="clear" w:color="auto" w:fill="FFFFFF"/>
          <w:lang w:val="en-GB"/>
        </w:rPr>
      </w:pPr>
      <w:r w:rsidRPr="007C6517">
        <w:rPr>
          <w:shd w:val="clear" w:color="auto" w:fill="FFFFFF"/>
          <w:lang w:val="en-GB"/>
        </w:rPr>
        <w:t>True</w:t>
      </w:r>
    </w:p>
    <w:p w14:paraId="4EEC2D6E" w14:textId="77777777" w:rsidR="007C6517" w:rsidRPr="007C6517" w:rsidRDefault="007C6517" w:rsidP="0032415B">
      <w:pPr>
        <w:numPr>
          <w:ilvl w:val="0"/>
          <w:numId w:val="63"/>
        </w:numPr>
        <w:contextualSpacing/>
        <w:rPr>
          <w:shd w:val="clear" w:color="auto" w:fill="FFFFFF"/>
          <w:lang w:val="en-GB"/>
        </w:rPr>
      </w:pPr>
      <w:r w:rsidRPr="007C6517">
        <w:rPr>
          <w:shd w:val="clear" w:color="auto" w:fill="FFFFFF"/>
          <w:lang w:val="en-GB"/>
        </w:rPr>
        <w:t>False</w:t>
      </w:r>
    </w:p>
    <w:p w14:paraId="5597C068"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9BD41C1" w14:textId="77777777" w:rsidR="007C6517" w:rsidRPr="007C6517" w:rsidRDefault="007C6517" w:rsidP="007C6517">
      <w:pPr>
        <w:ind w:left="360"/>
        <w:rPr>
          <w:b/>
          <w:bCs/>
          <w:lang w:val="en-US"/>
        </w:rPr>
      </w:pPr>
      <w:r w:rsidRPr="007C6517">
        <w:rPr>
          <w:b/>
          <w:bCs/>
          <w:lang w:val="en-US"/>
        </w:rPr>
        <w:t>Correct Answer:  B</w:t>
      </w:r>
    </w:p>
    <w:p w14:paraId="2C905923" w14:textId="77777777" w:rsidR="007C6517" w:rsidRPr="007C6517" w:rsidRDefault="007C6517" w:rsidP="007C6517">
      <w:pPr>
        <w:ind w:left="360"/>
        <w:rPr>
          <w:lang w:val="en-US"/>
        </w:rPr>
      </w:pPr>
      <w:r w:rsidRPr="007C6517">
        <w:rPr>
          <w:b/>
          <w:bCs/>
          <w:lang w:val="en-US"/>
        </w:rPr>
        <w:t xml:space="preserve">Explanation: </w:t>
      </w:r>
    </w:p>
    <w:p w14:paraId="38B86D41"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19" w:history="1">
        <w:r w:rsidRPr="007C6517">
          <w:rPr>
            <w:color w:val="467886" w:themeColor="hyperlink"/>
            <w:u w:val="single"/>
            <w:lang w:val="en-GB"/>
          </w:rPr>
          <w:t>Exam Terraform Associate 004 topic 7 question 1 discussion - ExamTopics</w:t>
        </w:r>
      </w:hyperlink>
    </w:p>
    <w:p w14:paraId="164432C7"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515CBFCD" w14:textId="77777777" w:rsidR="007C6517" w:rsidRPr="007C6517" w:rsidRDefault="007C6517" w:rsidP="007C6517">
      <w:pPr>
        <w:rPr>
          <w:shd w:val="clear" w:color="auto" w:fill="FFFFFF"/>
          <w:lang w:val="en-GB"/>
        </w:rPr>
      </w:pPr>
      <w:r w:rsidRPr="007C6517">
        <w:rPr>
          <w:shd w:val="clear" w:color="auto" w:fill="FFFFFF"/>
          <w:lang w:val="en-GB"/>
        </w:rPr>
        <w:t>A senior admin accidentally deleted some of your cloud instances.</w:t>
      </w:r>
      <w:r w:rsidRPr="007C6517">
        <w:rPr>
          <w:shd w:val="clear" w:color="auto" w:fill="FFFFFF"/>
          <w:lang w:val="en-GB"/>
        </w:rPr>
        <w:br/>
      </w:r>
      <w:r w:rsidRPr="007C6517">
        <w:rPr>
          <w:b/>
          <w:bCs/>
          <w:shd w:val="clear" w:color="auto" w:fill="FFFFFF"/>
          <w:lang w:val="en-GB"/>
        </w:rPr>
        <w:t>What will Terraform do when you run terraform apply?</w:t>
      </w:r>
    </w:p>
    <w:p w14:paraId="6E370E8F" w14:textId="77777777" w:rsidR="007C6517" w:rsidRPr="007C6517" w:rsidRDefault="007C6517" w:rsidP="0032415B">
      <w:pPr>
        <w:numPr>
          <w:ilvl w:val="0"/>
          <w:numId w:val="64"/>
        </w:numPr>
        <w:contextualSpacing/>
        <w:rPr>
          <w:shd w:val="clear" w:color="auto" w:fill="FFFFFF"/>
          <w:lang w:val="en-GB"/>
        </w:rPr>
      </w:pPr>
      <w:r w:rsidRPr="007C6517">
        <w:rPr>
          <w:shd w:val="clear" w:color="auto" w:fill="FFFFFF"/>
          <w:lang w:val="en-GB"/>
        </w:rPr>
        <w:t>Stop and generate an error message about the missing instances.</w:t>
      </w:r>
    </w:p>
    <w:p w14:paraId="51368427" w14:textId="77777777" w:rsidR="007C6517" w:rsidRPr="007C6517" w:rsidRDefault="007C6517" w:rsidP="0032415B">
      <w:pPr>
        <w:numPr>
          <w:ilvl w:val="0"/>
          <w:numId w:val="64"/>
        </w:numPr>
        <w:contextualSpacing/>
        <w:rPr>
          <w:shd w:val="clear" w:color="auto" w:fill="FFFFFF"/>
          <w:lang w:val="en-GB"/>
        </w:rPr>
      </w:pPr>
      <w:r w:rsidRPr="007C6517">
        <w:rPr>
          <w:shd w:val="clear" w:color="auto" w:fill="FFFFFF"/>
          <w:lang w:val="en-GB"/>
        </w:rPr>
        <w:t>Rebuild only the instances that were deleted.</w:t>
      </w:r>
    </w:p>
    <w:p w14:paraId="33789DEA" w14:textId="05770F6B" w:rsidR="007C6517" w:rsidRPr="007C6517" w:rsidRDefault="007C6517" w:rsidP="0032415B">
      <w:pPr>
        <w:numPr>
          <w:ilvl w:val="0"/>
          <w:numId w:val="64"/>
        </w:numPr>
        <w:contextualSpacing/>
        <w:rPr>
          <w:shd w:val="clear" w:color="auto" w:fill="FFFFFF"/>
          <w:lang w:val="en-GB"/>
        </w:rPr>
      </w:pPr>
      <w:r w:rsidRPr="007C6517">
        <w:rPr>
          <w:shd w:val="clear" w:color="auto" w:fill="FFFFFF"/>
          <w:lang w:val="en-GB"/>
        </w:rPr>
        <w:t xml:space="preserve">Build a completely </w:t>
      </w:r>
      <w:r w:rsidR="00115D7F" w:rsidRPr="007C6517">
        <w:rPr>
          <w:shd w:val="clear" w:color="auto" w:fill="FFFFFF"/>
          <w:lang w:val="en-GB"/>
        </w:rPr>
        <w:t>brand-new</w:t>
      </w:r>
      <w:r w:rsidRPr="007C6517">
        <w:rPr>
          <w:shd w:val="clear" w:color="auto" w:fill="FFFFFF"/>
          <w:lang w:val="en-GB"/>
        </w:rPr>
        <w:t xml:space="preserve"> set of infrastructure.</w:t>
      </w:r>
    </w:p>
    <w:p w14:paraId="354EFA5E" w14:textId="77777777" w:rsidR="007C6517" w:rsidRPr="007C6517" w:rsidRDefault="007C6517" w:rsidP="0032415B">
      <w:pPr>
        <w:numPr>
          <w:ilvl w:val="0"/>
          <w:numId w:val="64"/>
        </w:numPr>
        <w:contextualSpacing/>
        <w:rPr>
          <w:shd w:val="clear" w:color="auto" w:fill="FFFFFF"/>
          <w:lang w:val="en-GB"/>
        </w:rPr>
      </w:pPr>
      <w:r w:rsidRPr="007C6517">
        <w:rPr>
          <w:shd w:val="clear" w:color="auto" w:fill="FFFFFF"/>
          <w:lang w:val="en-GB"/>
        </w:rPr>
        <w:t>Tear down the entire workspace’s infrastructure and rebuild it.</w:t>
      </w:r>
    </w:p>
    <w:p w14:paraId="31E7B241"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0AE33BE" w14:textId="77777777" w:rsidR="007C6517" w:rsidRPr="007C6517" w:rsidRDefault="007C6517" w:rsidP="007C6517">
      <w:pPr>
        <w:ind w:left="360"/>
        <w:rPr>
          <w:b/>
          <w:bCs/>
          <w:lang w:val="en-US"/>
        </w:rPr>
      </w:pPr>
      <w:r w:rsidRPr="007C6517">
        <w:rPr>
          <w:b/>
          <w:bCs/>
          <w:lang w:val="en-US"/>
        </w:rPr>
        <w:t>Correct Answer:  B</w:t>
      </w:r>
    </w:p>
    <w:p w14:paraId="5603C87A" w14:textId="77777777" w:rsidR="007C6517" w:rsidRPr="007C6517" w:rsidRDefault="007C6517" w:rsidP="007C6517">
      <w:pPr>
        <w:ind w:left="360"/>
        <w:rPr>
          <w:lang w:val="en-US"/>
        </w:rPr>
      </w:pPr>
      <w:r w:rsidRPr="007C6517">
        <w:rPr>
          <w:b/>
          <w:bCs/>
          <w:lang w:val="en-US"/>
        </w:rPr>
        <w:t xml:space="preserve">Explanation: </w:t>
      </w:r>
    </w:p>
    <w:p w14:paraId="6A2EE2F5"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0" w:history="1">
        <w:r w:rsidRPr="007C6517">
          <w:rPr>
            <w:color w:val="467886" w:themeColor="hyperlink"/>
            <w:u w:val="single"/>
            <w:lang w:val="en-GB"/>
          </w:rPr>
          <w:t>Exam Terraform Associate 004 topic 7 question 2 discussion - ExamTopics</w:t>
        </w:r>
      </w:hyperlink>
    </w:p>
    <w:p w14:paraId="23C5CDC3"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767375DF" w14:textId="77777777" w:rsidR="007C6517" w:rsidRPr="007C6517" w:rsidRDefault="007C6517" w:rsidP="007C6517">
      <w:pPr>
        <w:rPr>
          <w:shd w:val="clear" w:color="auto" w:fill="FFFFFF"/>
          <w:lang w:val="en-GB"/>
        </w:rPr>
      </w:pPr>
      <w:r w:rsidRPr="007C6517">
        <w:rPr>
          <w:shd w:val="clear" w:color="auto" w:fill="FFFFFF"/>
          <w:lang w:val="en-GB"/>
        </w:rPr>
        <w:t>You have a Terraform configuration that defines a single virtual machine with no references to it. You’ve run terraform apply to create the resource, then removed the resource definition from your Terraform configuration file.</w:t>
      </w:r>
      <w:r w:rsidRPr="007C6517">
        <w:rPr>
          <w:shd w:val="clear" w:color="auto" w:fill="FFFFFF"/>
          <w:lang w:val="en-GB"/>
        </w:rPr>
        <w:br/>
      </w:r>
      <w:r w:rsidRPr="007C6517">
        <w:rPr>
          <w:b/>
          <w:bCs/>
          <w:shd w:val="clear" w:color="auto" w:fill="FFFFFF"/>
          <w:lang w:val="en-GB"/>
        </w:rPr>
        <w:t>What will happen when you run terraform apply in the working directory again?</w:t>
      </w:r>
    </w:p>
    <w:p w14:paraId="467DE984" w14:textId="77777777" w:rsidR="007C6517" w:rsidRPr="007C6517" w:rsidRDefault="007C6517" w:rsidP="0032415B">
      <w:pPr>
        <w:numPr>
          <w:ilvl w:val="0"/>
          <w:numId w:val="65"/>
        </w:numPr>
        <w:contextualSpacing/>
        <w:rPr>
          <w:shd w:val="clear" w:color="auto" w:fill="FFFFFF"/>
          <w:lang w:val="en-GB"/>
        </w:rPr>
      </w:pPr>
      <w:r w:rsidRPr="007C6517">
        <w:rPr>
          <w:shd w:val="clear" w:color="auto" w:fill="FFFFFF"/>
          <w:lang w:val="en-GB"/>
        </w:rPr>
        <w:t>Terraform will error.</w:t>
      </w:r>
    </w:p>
    <w:p w14:paraId="67745062" w14:textId="77777777" w:rsidR="007C6517" w:rsidRPr="007C6517" w:rsidRDefault="007C6517" w:rsidP="0032415B">
      <w:pPr>
        <w:numPr>
          <w:ilvl w:val="0"/>
          <w:numId w:val="65"/>
        </w:numPr>
        <w:contextualSpacing/>
        <w:rPr>
          <w:shd w:val="clear" w:color="auto" w:fill="FFFFFF"/>
          <w:lang w:val="en-GB"/>
        </w:rPr>
      </w:pPr>
      <w:r w:rsidRPr="007C6517">
        <w:rPr>
          <w:shd w:val="clear" w:color="auto" w:fill="FFFFFF"/>
          <w:lang w:val="en-GB"/>
        </w:rPr>
        <w:lastRenderedPageBreak/>
        <w:t>Nothing will happen.</w:t>
      </w:r>
    </w:p>
    <w:p w14:paraId="743C9ADD" w14:textId="77777777" w:rsidR="007C6517" w:rsidRPr="007C6517" w:rsidRDefault="007C6517" w:rsidP="0032415B">
      <w:pPr>
        <w:numPr>
          <w:ilvl w:val="0"/>
          <w:numId w:val="65"/>
        </w:numPr>
        <w:contextualSpacing/>
        <w:rPr>
          <w:shd w:val="clear" w:color="auto" w:fill="FFFFFF"/>
          <w:lang w:val="en-GB"/>
        </w:rPr>
      </w:pPr>
      <w:r w:rsidRPr="007C6517">
        <w:rPr>
          <w:shd w:val="clear" w:color="auto" w:fill="FFFFFF"/>
          <w:lang w:val="en-GB"/>
        </w:rPr>
        <w:t>Terraform will remove the virtual machine from the state file, but the resource will still exist.</w:t>
      </w:r>
    </w:p>
    <w:p w14:paraId="540DF344" w14:textId="77777777" w:rsidR="007C6517" w:rsidRPr="007C6517" w:rsidRDefault="007C6517" w:rsidP="0032415B">
      <w:pPr>
        <w:numPr>
          <w:ilvl w:val="0"/>
          <w:numId w:val="65"/>
        </w:numPr>
        <w:contextualSpacing/>
        <w:rPr>
          <w:shd w:val="clear" w:color="auto" w:fill="FFFFFF"/>
          <w:lang w:val="en-GB"/>
        </w:rPr>
      </w:pPr>
      <w:r w:rsidRPr="007C6517">
        <w:rPr>
          <w:shd w:val="clear" w:color="auto" w:fill="FFFFFF"/>
          <w:lang w:val="en-GB"/>
        </w:rPr>
        <w:t>Terraform will destroy the virtual machine.</w:t>
      </w:r>
    </w:p>
    <w:p w14:paraId="363A4F98"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60C5687" w14:textId="77777777" w:rsidR="007C6517" w:rsidRPr="007C6517" w:rsidRDefault="007C6517" w:rsidP="007C6517">
      <w:pPr>
        <w:ind w:left="360"/>
        <w:rPr>
          <w:b/>
          <w:bCs/>
          <w:lang w:val="en-US"/>
        </w:rPr>
      </w:pPr>
      <w:r w:rsidRPr="007C6517">
        <w:rPr>
          <w:b/>
          <w:bCs/>
          <w:lang w:val="en-US"/>
        </w:rPr>
        <w:t>Correct Answer:  D</w:t>
      </w:r>
    </w:p>
    <w:p w14:paraId="526070DA" w14:textId="77777777" w:rsidR="007C6517" w:rsidRPr="007C6517" w:rsidRDefault="007C6517" w:rsidP="007C6517">
      <w:pPr>
        <w:ind w:left="360"/>
        <w:rPr>
          <w:lang w:val="en-US"/>
        </w:rPr>
      </w:pPr>
      <w:r w:rsidRPr="007C6517">
        <w:rPr>
          <w:b/>
          <w:bCs/>
          <w:lang w:val="en-US"/>
        </w:rPr>
        <w:t xml:space="preserve">Explanation: </w:t>
      </w:r>
    </w:p>
    <w:p w14:paraId="58D6461E"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1" w:history="1">
        <w:r w:rsidRPr="007C6517">
          <w:rPr>
            <w:color w:val="467886" w:themeColor="hyperlink"/>
            <w:u w:val="single"/>
            <w:lang w:val="en-GB"/>
          </w:rPr>
          <w:t>Exam Terraform Associate 004 topic 7 question 3 discussion - ExamTopics</w:t>
        </w:r>
      </w:hyperlink>
    </w:p>
    <w:p w14:paraId="2F4CCE7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30992503" w14:textId="77777777" w:rsidR="007C6517" w:rsidRPr="007C6517" w:rsidRDefault="007C6517" w:rsidP="007C6517">
      <w:pPr>
        <w:rPr>
          <w:shd w:val="clear" w:color="auto" w:fill="FFFFFF"/>
          <w:lang w:val="en-GB"/>
        </w:rPr>
      </w:pPr>
      <w:r w:rsidRPr="007C6517">
        <w:rPr>
          <w:shd w:val="clear" w:color="auto" w:fill="FFFFFF"/>
          <w:lang w:val="en-GB"/>
        </w:rPr>
        <w:t>If you manually destroy resources within your infrastructure, what is the best practice for reflecting this change in Terraform?</w:t>
      </w:r>
    </w:p>
    <w:p w14:paraId="7E2DBB01" w14:textId="77777777" w:rsidR="007C6517" w:rsidRPr="007C6517" w:rsidRDefault="007C6517" w:rsidP="0032415B">
      <w:pPr>
        <w:numPr>
          <w:ilvl w:val="0"/>
          <w:numId w:val="66"/>
        </w:numPr>
        <w:contextualSpacing/>
        <w:rPr>
          <w:shd w:val="clear" w:color="auto" w:fill="FFFFFF"/>
          <w:lang w:val="en-GB"/>
        </w:rPr>
      </w:pPr>
      <w:r w:rsidRPr="007C6517">
        <w:rPr>
          <w:shd w:val="clear" w:color="auto" w:fill="FFFFFF"/>
          <w:lang w:val="en-GB"/>
        </w:rPr>
        <w:t>Run terraform import to reflect the changes in Terraform state.</w:t>
      </w:r>
    </w:p>
    <w:p w14:paraId="3B6C0A2D" w14:textId="77777777" w:rsidR="007C6517" w:rsidRPr="007C6517" w:rsidRDefault="007C6517" w:rsidP="0032415B">
      <w:pPr>
        <w:numPr>
          <w:ilvl w:val="0"/>
          <w:numId w:val="66"/>
        </w:numPr>
        <w:contextualSpacing/>
        <w:rPr>
          <w:shd w:val="clear" w:color="auto" w:fill="FFFFFF"/>
          <w:lang w:val="en-GB"/>
        </w:rPr>
      </w:pPr>
      <w:r w:rsidRPr="007C6517">
        <w:rPr>
          <w:shd w:val="clear" w:color="auto" w:fill="FFFFFF"/>
          <w:lang w:val="en-GB"/>
        </w:rPr>
        <w:t>Manually update the state file to remove the destroyed resources.</w:t>
      </w:r>
    </w:p>
    <w:p w14:paraId="3ACF4115" w14:textId="77777777" w:rsidR="007C6517" w:rsidRPr="007C6517" w:rsidRDefault="007C6517" w:rsidP="0032415B">
      <w:pPr>
        <w:numPr>
          <w:ilvl w:val="0"/>
          <w:numId w:val="66"/>
        </w:numPr>
        <w:contextualSpacing/>
        <w:rPr>
          <w:shd w:val="clear" w:color="auto" w:fill="FFFFFF"/>
          <w:lang w:val="en-GB"/>
        </w:rPr>
      </w:pPr>
      <w:r w:rsidRPr="007C6517">
        <w:rPr>
          <w:shd w:val="clear" w:color="auto" w:fill="FFFFFF"/>
          <w:lang w:val="en-GB"/>
        </w:rPr>
        <w:t xml:space="preserve">Remove the resource definition from your file and run </w:t>
      </w:r>
      <w:r w:rsidRPr="007C6517">
        <w:rPr>
          <w:b/>
          <w:bCs/>
          <w:i/>
          <w:iCs/>
          <w:shd w:val="clear" w:color="auto" w:fill="FFFFFF"/>
          <w:lang w:val="en-GB"/>
        </w:rPr>
        <w:t>terraform apply -refresh-only</w:t>
      </w:r>
      <w:r w:rsidRPr="007C6517">
        <w:rPr>
          <w:shd w:val="clear" w:color="auto" w:fill="FFFFFF"/>
          <w:lang w:val="en-GB"/>
        </w:rPr>
        <w:t>.</w:t>
      </w:r>
    </w:p>
    <w:p w14:paraId="3C008936" w14:textId="77777777" w:rsidR="007C6517" w:rsidRPr="007C6517" w:rsidRDefault="007C6517" w:rsidP="0032415B">
      <w:pPr>
        <w:numPr>
          <w:ilvl w:val="0"/>
          <w:numId w:val="66"/>
        </w:numPr>
        <w:contextualSpacing/>
        <w:rPr>
          <w:shd w:val="clear" w:color="auto" w:fill="FFFFFF"/>
          <w:lang w:val="en-GB"/>
        </w:rPr>
      </w:pPr>
      <w:r w:rsidRPr="007C6517">
        <w:rPr>
          <w:shd w:val="clear" w:color="auto" w:fill="FFFFFF"/>
          <w:lang w:val="en-GB"/>
        </w:rPr>
        <w:t>The change will happen automatically during the next terraform apply.</w:t>
      </w:r>
    </w:p>
    <w:p w14:paraId="7B9CBA80"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6ABB131" w14:textId="39DEFD65" w:rsidR="007C6517" w:rsidRPr="007C6517" w:rsidRDefault="007C6517" w:rsidP="007C6517">
      <w:pPr>
        <w:ind w:left="360"/>
        <w:rPr>
          <w:b/>
          <w:bCs/>
          <w:lang w:val="en-US"/>
        </w:rPr>
      </w:pPr>
      <w:r w:rsidRPr="007C6517">
        <w:rPr>
          <w:b/>
          <w:bCs/>
          <w:lang w:val="en-US"/>
        </w:rPr>
        <w:t xml:space="preserve">Correct Answer:  </w:t>
      </w:r>
      <w:r w:rsidR="006B3AFD">
        <w:rPr>
          <w:b/>
          <w:bCs/>
          <w:lang w:val="en-US"/>
        </w:rPr>
        <w:t>C</w:t>
      </w:r>
    </w:p>
    <w:p w14:paraId="43B985D5" w14:textId="77777777" w:rsidR="007C6517" w:rsidRDefault="007C6517" w:rsidP="007C6517">
      <w:pPr>
        <w:ind w:left="360"/>
        <w:rPr>
          <w:b/>
          <w:bCs/>
          <w:lang w:val="en-US"/>
        </w:rPr>
      </w:pPr>
      <w:r w:rsidRPr="007C6517">
        <w:rPr>
          <w:b/>
          <w:bCs/>
          <w:lang w:val="en-US"/>
        </w:rPr>
        <w:t xml:space="preserve">Explanation: </w:t>
      </w:r>
    </w:p>
    <w:p w14:paraId="6D1BE066" w14:textId="03FE76E7" w:rsidR="006B3AFD" w:rsidRPr="007C6517" w:rsidRDefault="006B3AFD" w:rsidP="007C6517">
      <w:pPr>
        <w:ind w:left="360"/>
        <w:rPr>
          <w:lang w:val="en-US"/>
        </w:rPr>
      </w:pPr>
      <w:r w:rsidRPr="006B3AFD">
        <w:rPr>
          <w:lang w:val="en-US"/>
        </w:rPr>
        <w:t>When you manually destroy infrastructure outside of Terraform, the Terraform state becomes out of sync with reality. The best practice is to update your configuration so Terraform understands that the resource should no longer exist.</w:t>
      </w:r>
    </w:p>
    <w:p w14:paraId="3F501ED6"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2" w:history="1">
        <w:r w:rsidRPr="007C6517">
          <w:rPr>
            <w:color w:val="467886" w:themeColor="hyperlink"/>
            <w:u w:val="single"/>
            <w:lang w:val="en-GB"/>
          </w:rPr>
          <w:t>Exam Terraform Associate 004 topic 7 question 4 discussion - ExamTopics</w:t>
        </w:r>
      </w:hyperlink>
    </w:p>
    <w:p w14:paraId="7FBBC524" w14:textId="419DDEEE"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186E844" w14:textId="77777777" w:rsidR="007C6517" w:rsidRPr="007C6517" w:rsidRDefault="007C6517" w:rsidP="007C6517">
      <w:pPr>
        <w:rPr>
          <w:shd w:val="clear" w:color="auto" w:fill="FFFFFF"/>
          <w:lang w:val="en-GB"/>
        </w:rPr>
      </w:pPr>
      <w:r w:rsidRPr="007C6517">
        <w:rPr>
          <w:shd w:val="clear" w:color="auto" w:fill="FFFFFF"/>
          <w:lang w:val="en-GB"/>
        </w:rPr>
        <w:t xml:space="preserve">When a </w:t>
      </w:r>
      <w:r w:rsidRPr="007C6517">
        <w:rPr>
          <w:b/>
          <w:bCs/>
          <w:shd w:val="clear" w:color="auto" w:fill="FFFFFF"/>
          <w:lang w:val="en-GB"/>
        </w:rPr>
        <w:t>check block’s</w:t>
      </w:r>
      <w:r w:rsidRPr="007C6517">
        <w:rPr>
          <w:shd w:val="clear" w:color="auto" w:fill="FFFFFF"/>
          <w:lang w:val="en-GB"/>
        </w:rPr>
        <w:t xml:space="preserve"> assertion fails, Terraform blocks the current operation from executing.</w:t>
      </w:r>
    </w:p>
    <w:p w14:paraId="0F897204" w14:textId="77777777" w:rsidR="007C6517" w:rsidRPr="007C6517" w:rsidRDefault="007C6517" w:rsidP="0032415B">
      <w:pPr>
        <w:numPr>
          <w:ilvl w:val="0"/>
          <w:numId w:val="67"/>
        </w:numPr>
        <w:contextualSpacing/>
        <w:rPr>
          <w:shd w:val="clear" w:color="auto" w:fill="FFFFFF"/>
          <w:lang w:val="en-GB"/>
        </w:rPr>
      </w:pPr>
      <w:r w:rsidRPr="007C6517">
        <w:rPr>
          <w:shd w:val="clear" w:color="auto" w:fill="FFFFFF"/>
          <w:lang w:val="en-GB"/>
        </w:rPr>
        <w:t>True</w:t>
      </w:r>
    </w:p>
    <w:p w14:paraId="26E7B9DA" w14:textId="77777777" w:rsidR="007C6517" w:rsidRPr="007C6517" w:rsidRDefault="007C6517" w:rsidP="0032415B">
      <w:pPr>
        <w:numPr>
          <w:ilvl w:val="0"/>
          <w:numId w:val="67"/>
        </w:numPr>
        <w:contextualSpacing/>
        <w:rPr>
          <w:shd w:val="clear" w:color="auto" w:fill="FFFFFF"/>
          <w:lang w:val="en-GB"/>
        </w:rPr>
      </w:pPr>
      <w:r w:rsidRPr="007C6517">
        <w:rPr>
          <w:shd w:val="clear" w:color="auto" w:fill="FFFFFF"/>
          <w:lang w:val="en-GB"/>
        </w:rPr>
        <w:t>False</w:t>
      </w:r>
    </w:p>
    <w:p w14:paraId="22D1B517"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21D057A" w14:textId="1C228B2C" w:rsidR="007C6517" w:rsidRPr="007C6517" w:rsidRDefault="007C6517" w:rsidP="007C6517">
      <w:pPr>
        <w:ind w:left="360"/>
        <w:rPr>
          <w:b/>
          <w:bCs/>
          <w:lang w:val="en-US"/>
        </w:rPr>
      </w:pPr>
      <w:r w:rsidRPr="007C6517">
        <w:rPr>
          <w:b/>
          <w:bCs/>
          <w:lang w:val="en-US"/>
        </w:rPr>
        <w:t xml:space="preserve">Correct Answer:  </w:t>
      </w:r>
      <w:r w:rsidR="004470AB">
        <w:rPr>
          <w:b/>
          <w:bCs/>
          <w:lang w:val="en-US"/>
        </w:rPr>
        <w:t>B</w:t>
      </w:r>
    </w:p>
    <w:p w14:paraId="0E67F629" w14:textId="77777777" w:rsidR="007C6517" w:rsidRDefault="007C6517" w:rsidP="007C6517">
      <w:pPr>
        <w:ind w:left="360"/>
        <w:rPr>
          <w:b/>
          <w:bCs/>
          <w:lang w:val="en-US"/>
        </w:rPr>
      </w:pPr>
      <w:r w:rsidRPr="007C6517">
        <w:rPr>
          <w:b/>
          <w:bCs/>
          <w:lang w:val="en-US"/>
        </w:rPr>
        <w:t xml:space="preserve">Explanation: </w:t>
      </w:r>
    </w:p>
    <w:p w14:paraId="653AF938" w14:textId="77777777" w:rsidR="00EA2103" w:rsidRPr="00EA2103" w:rsidRDefault="00EA2103" w:rsidP="00EA2103">
      <w:pPr>
        <w:rPr>
          <w:lang w:val="en-GB"/>
        </w:rPr>
      </w:pPr>
      <w:r w:rsidRPr="00EA2103">
        <w:rPr>
          <w:lang w:val="en-GB"/>
        </w:rPr>
        <w:t>Use the check block to validate your infrastructure outside of the typical resource lifecycle.</w:t>
      </w:r>
    </w:p>
    <w:p w14:paraId="2277B3EF" w14:textId="77777777" w:rsidR="00EA2103" w:rsidRPr="00EA2103" w:rsidRDefault="00EA2103" w:rsidP="00EA2103">
      <w:pPr>
        <w:rPr>
          <w:lang w:val="en-GB"/>
        </w:rPr>
      </w:pPr>
      <w:r w:rsidRPr="00EA2103">
        <w:rPr>
          <w:lang w:val="en-GB"/>
        </w:rPr>
        <w:t>Terraform executes the check block as the last step of plan or apply operation, after Terraform has planned or provisioned your infrastructure. When a check block's assertion fails, Terraform reports a warning and continues executing the current operation.</w:t>
      </w:r>
    </w:p>
    <w:p w14:paraId="455B3865" w14:textId="77777777" w:rsidR="007C6517" w:rsidRPr="007C6517" w:rsidRDefault="007C6517" w:rsidP="007C6517">
      <w:pPr>
        <w:rPr>
          <w:lang w:val="en-GB"/>
        </w:rPr>
      </w:pPr>
      <w:r w:rsidRPr="007C6517">
        <w:rPr>
          <w:b/>
          <w:bCs/>
          <w:lang w:val="en-US"/>
        </w:rPr>
        <w:lastRenderedPageBreak/>
        <w:t>Discussion:</w:t>
      </w:r>
      <w:r w:rsidRPr="007C6517">
        <w:rPr>
          <w:rFonts w:ascii="Roboto Condensed" w:hAnsi="Roboto Condensed"/>
          <w:color w:val="505050"/>
          <w:shd w:val="clear" w:color="auto" w:fill="F8F9FA"/>
          <w:lang w:val="en-US"/>
        </w:rPr>
        <w:t xml:space="preserve"> </w:t>
      </w:r>
      <w:hyperlink r:id="rId123" w:history="1">
        <w:r w:rsidRPr="007C6517">
          <w:rPr>
            <w:color w:val="467886" w:themeColor="hyperlink"/>
            <w:u w:val="single"/>
            <w:lang w:val="en-GB"/>
          </w:rPr>
          <w:t>Exam Terraform Associate 004 topic 7 question 5 discussion - ExamTopics</w:t>
        </w:r>
      </w:hyperlink>
    </w:p>
    <w:p w14:paraId="578F48B1"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EE48B83" w14:textId="77777777" w:rsidR="007C6517" w:rsidRPr="007C6517" w:rsidRDefault="007C6517" w:rsidP="007C6517">
      <w:pPr>
        <w:rPr>
          <w:shd w:val="clear" w:color="auto" w:fill="FFFFFF"/>
          <w:lang w:val="en-GB"/>
        </w:rPr>
      </w:pPr>
      <w:r w:rsidRPr="007C6517">
        <w:rPr>
          <w:shd w:val="clear" w:color="auto" w:fill="FFFFFF"/>
          <w:lang w:val="en-GB"/>
        </w:rPr>
        <w:t>You just scaled your VM infrastructure and realize you set the count variable to the wrong value. You correct the value and save your change.</w:t>
      </w:r>
      <w:r w:rsidRPr="007C6517">
        <w:rPr>
          <w:shd w:val="clear" w:color="auto" w:fill="FFFFFF"/>
          <w:lang w:val="en-GB"/>
        </w:rPr>
        <w:br/>
      </w:r>
      <w:r w:rsidRPr="007C6517">
        <w:rPr>
          <w:b/>
          <w:bCs/>
          <w:shd w:val="clear" w:color="auto" w:fill="FFFFFF"/>
          <w:lang w:val="en-GB"/>
        </w:rPr>
        <w:t>What must you do next to make your infrastructure match your configuration?</w:t>
      </w:r>
    </w:p>
    <w:p w14:paraId="10C8F8EF" w14:textId="77777777" w:rsidR="007C6517" w:rsidRPr="007C6517" w:rsidRDefault="007C6517" w:rsidP="0032415B">
      <w:pPr>
        <w:numPr>
          <w:ilvl w:val="0"/>
          <w:numId w:val="68"/>
        </w:numPr>
        <w:contextualSpacing/>
        <w:rPr>
          <w:shd w:val="clear" w:color="auto" w:fill="FFFFFF"/>
          <w:lang w:val="en-GB"/>
        </w:rPr>
      </w:pPr>
      <w:r w:rsidRPr="007C6517">
        <w:rPr>
          <w:shd w:val="clear" w:color="auto" w:fill="FFFFFF"/>
          <w:lang w:val="en-GB"/>
        </w:rPr>
        <w:t>Inspect your Terraform state because you want to change it.</w:t>
      </w:r>
    </w:p>
    <w:p w14:paraId="0902A239" w14:textId="77777777" w:rsidR="007C6517" w:rsidRPr="007C6517" w:rsidRDefault="007C6517" w:rsidP="0032415B">
      <w:pPr>
        <w:numPr>
          <w:ilvl w:val="0"/>
          <w:numId w:val="68"/>
        </w:numPr>
        <w:contextualSpacing/>
        <w:rPr>
          <w:shd w:val="clear" w:color="auto" w:fill="FFFFFF"/>
          <w:lang w:val="en-GB"/>
        </w:rPr>
      </w:pPr>
      <w:r w:rsidRPr="007C6517">
        <w:rPr>
          <w:shd w:val="clear" w:color="auto" w:fill="FFFFFF"/>
          <w:lang w:val="en-GB"/>
        </w:rPr>
        <w:t>Run terraform apply and confirm the planned changes.</w:t>
      </w:r>
    </w:p>
    <w:p w14:paraId="45161D6E" w14:textId="77777777" w:rsidR="007C6517" w:rsidRPr="007C6517" w:rsidRDefault="007C6517" w:rsidP="0032415B">
      <w:pPr>
        <w:numPr>
          <w:ilvl w:val="0"/>
          <w:numId w:val="68"/>
        </w:numPr>
        <w:contextualSpacing/>
        <w:rPr>
          <w:shd w:val="clear" w:color="auto" w:fill="FFFFFF"/>
          <w:lang w:val="en-GB"/>
        </w:rPr>
      </w:pPr>
      <w:r w:rsidRPr="007C6517">
        <w:rPr>
          <w:shd w:val="clear" w:color="auto" w:fill="FFFFFF"/>
          <w:lang w:val="en-GB"/>
        </w:rPr>
        <w:t>Inspect all Terraform outputs to make sure they are correct.</w:t>
      </w:r>
    </w:p>
    <w:p w14:paraId="7C73CBB1" w14:textId="77777777" w:rsidR="007C6517" w:rsidRPr="007C6517" w:rsidRDefault="007C6517" w:rsidP="0032415B">
      <w:pPr>
        <w:numPr>
          <w:ilvl w:val="0"/>
          <w:numId w:val="68"/>
        </w:numPr>
        <w:contextualSpacing/>
        <w:rPr>
          <w:shd w:val="clear" w:color="auto" w:fill="FFFFFF"/>
          <w:lang w:val="en-GB"/>
        </w:rPr>
      </w:pPr>
      <w:r w:rsidRPr="007C6517">
        <w:rPr>
          <w:shd w:val="clear" w:color="auto" w:fill="FFFFFF"/>
          <w:lang w:val="en-GB"/>
        </w:rPr>
        <w:t>Reinitialize because your configuration has changed.</w:t>
      </w:r>
    </w:p>
    <w:p w14:paraId="015A3120"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C1B5AC9" w14:textId="77777777" w:rsidR="007C6517" w:rsidRPr="007C6517" w:rsidRDefault="007C6517" w:rsidP="007C6517">
      <w:pPr>
        <w:ind w:left="360"/>
        <w:rPr>
          <w:b/>
          <w:bCs/>
          <w:lang w:val="en-US"/>
        </w:rPr>
      </w:pPr>
      <w:r w:rsidRPr="007C6517">
        <w:rPr>
          <w:b/>
          <w:bCs/>
          <w:lang w:val="en-US"/>
        </w:rPr>
        <w:t>Correct Answer:  B</w:t>
      </w:r>
    </w:p>
    <w:p w14:paraId="4076B9C5" w14:textId="77777777" w:rsidR="007C6517" w:rsidRPr="007C6517" w:rsidRDefault="007C6517" w:rsidP="007C6517">
      <w:pPr>
        <w:ind w:left="360"/>
        <w:rPr>
          <w:lang w:val="en-US"/>
        </w:rPr>
      </w:pPr>
      <w:r w:rsidRPr="007C6517">
        <w:rPr>
          <w:b/>
          <w:bCs/>
          <w:lang w:val="en-US"/>
        </w:rPr>
        <w:t xml:space="preserve">Explanation: </w:t>
      </w:r>
    </w:p>
    <w:p w14:paraId="25C19D66"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4" w:history="1">
        <w:r w:rsidRPr="007C6517">
          <w:rPr>
            <w:color w:val="467886" w:themeColor="hyperlink"/>
            <w:u w:val="single"/>
            <w:lang w:val="en-GB"/>
          </w:rPr>
          <w:t>Exam Terraform Associate 004 topic 7 question 6 discussion - ExamTopics</w:t>
        </w:r>
      </w:hyperlink>
    </w:p>
    <w:p w14:paraId="0FC01BF0"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57FC7D69" w14:textId="77777777" w:rsidR="007C6517" w:rsidRPr="007C6517" w:rsidRDefault="007C6517" w:rsidP="007C6517">
      <w:pPr>
        <w:rPr>
          <w:b/>
          <w:bCs/>
          <w:shd w:val="clear" w:color="auto" w:fill="FFFFFF"/>
          <w:lang w:val="en-GB"/>
        </w:rPr>
      </w:pPr>
      <w:r w:rsidRPr="007C6517">
        <w:rPr>
          <w:b/>
          <w:bCs/>
          <w:shd w:val="clear" w:color="auto" w:fill="FFFFFF"/>
          <w:lang w:val="en-GB"/>
        </w:rPr>
        <w:t xml:space="preserve">What does </w:t>
      </w:r>
      <w:r w:rsidRPr="00FA50AD">
        <w:rPr>
          <w:b/>
          <w:bCs/>
          <w:i/>
          <w:iCs/>
          <w:shd w:val="clear" w:color="auto" w:fill="FFFFFF"/>
          <w:lang w:val="en-GB"/>
        </w:rPr>
        <w:t>terraform destroy</w:t>
      </w:r>
      <w:r w:rsidRPr="007C6517">
        <w:rPr>
          <w:b/>
          <w:bCs/>
          <w:shd w:val="clear" w:color="auto" w:fill="FFFFFF"/>
          <w:lang w:val="en-GB"/>
        </w:rPr>
        <w:t xml:space="preserve"> do?</w:t>
      </w:r>
    </w:p>
    <w:p w14:paraId="0C63F9F8" w14:textId="77777777" w:rsidR="007C6517" w:rsidRPr="007C6517" w:rsidRDefault="007C6517" w:rsidP="0032415B">
      <w:pPr>
        <w:numPr>
          <w:ilvl w:val="0"/>
          <w:numId w:val="69"/>
        </w:numPr>
        <w:contextualSpacing/>
        <w:rPr>
          <w:shd w:val="clear" w:color="auto" w:fill="FFFFFF"/>
          <w:lang w:val="en-GB"/>
        </w:rPr>
      </w:pPr>
      <w:r w:rsidRPr="007C6517">
        <w:rPr>
          <w:shd w:val="clear" w:color="auto" w:fill="FFFFFF"/>
          <w:lang w:val="en-GB"/>
        </w:rPr>
        <w:t>Destroys all Terraform code files in the current directory, leaves the state file intact.</w:t>
      </w:r>
    </w:p>
    <w:p w14:paraId="727943E1" w14:textId="77777777" w:rsidR="007C6517" w:rsidRPr="007C6517" w:rsidRDefault="007C6517" w:rsidP="0032415B">
      <w:pPr>
        <w:numPr>
          <w:ilvl w:val="0"/>
          <w:numId w:val="69"/>
        </w:numPr>
        <w:contextualSpacing/>
        <w:rPr>
          <w:shd w:val="clear" w:color="auto" w:fill="FFFFFF"/>
          <w:lang w:val="en-GB"/>
        </w:rPr>
      </w:pPr>
      <w:r w:rsidRPr="007C6517">
        <w:rPr>
          <w:shd w:val="clear" w:color="auto" w:fill="FFFFFF"/>
          <w:lang w:val="en-GB"/>
        </w:rPr>
        <w:t>Destroys all infrastructure in the Terraform state file.</w:t>
      </w:r>
    </w:p>
    <w:p w14:paraId="312E160F" w14:textId="77777777" w:rsidR="007C6517" w:rsidRPr="007C6517" w:rsidRDefault="007C6517" w:rsidP="0032415B">
      <w:pPr>
        <w:numPr>
          <w:ilvl w:val="0"/>
          <w:numId w:val="69"/>
        </w:numPr>
        <w:contextualSpacing/>
        <w:rPr>
          <w:shd w:val="clear" w:color="auto" w:fill="FFFFFF"/>
          <w:lang w:val="en-GB"/>
        </w:rPr>
      </w:pPr>
      <w:r w:rsidRPr="007C6517">
        <w:rPr>
          <w:shd w:val="clear" w:color="auto" w:fill="FFFFFF"/>
          <w:lang w:val="en-GB"/>
        </w:rPr>
        <w:t>Destroys the Terraform state file, leaves the infrastructure intact.</w:t>
      </w:r>
    </w:p>
    <w:p w14:paraId="50111916" w14:textId="77777777" w:rsidR="007C6517" w:rsidRPr="007C6517" w:rsidRDefault="007C6517" w:rsidP="0032415B">
      <w:pPr>
        <w:numPr>
          <w:ilvl w:val="0"/>
          <w:numId w:val="69"/>
        </w:numPr>
        <w:contextualSpacing/>
        <w:rPr>
          <w:shd w:val="clear" w:color="auto" w:fill="FFFFFF"/>
          <w:lang w:val="en-GB"/>
        </w:rPr>
      </w:pPr>
      <w:r w:rsidRPr="007C6517">
        <w:rPr>
          <w:shd w:val="clear" w:color="auto" w:fill="FFFFFF"/>
          <w:lang w:val="en-GB"/>
        </w:rPr>
        <w:t>Destroys all infrastructure in the configured Terraform provider.</w:t>
      </w:r>
    </w:p>
    <w:p w14:paraId="3AFC4074"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7A416559" w14:textId="77777777" w:rsidR="007C6517" w:rsidRPr="007C6517" w:rsidRDefault="007C6517" w:rsidP="007C6517">
      <w:pPr>
        <w:ind w:left="360"/>
        <w:rPr>
          <w:b/>
          <w:bCs/>
          <w:lang w:val="en-US"/>
        </w:rPr>
      </w:pPr>
      <w:r w:rsidRPr="007C6517">
        <w:rPr>
          <w:b/>
          <w:bCs/>
          <w:lang w:val="en-US"/>
        </w:rPr>
        <w:t>Correct Answer:  B</w:t>
      </w:r>
    </w:p>
    <w:p w14:paraId="39DA04EA" w14:textId="77777777" w:rsidR="007C6517" w:rsidRPr="007C6517" w:rsidRDefault="007C6517" w:rsidP="007C6517">
      <w:pPr>
        <w:ind w:left="360"/>
        <w:rPr>
          <w:lang w:val="en-US"/>
        </w:rPr>
      </w:pPr>
      <w:r w:rsidRPr="007C6517">
        <w:rPr>
          <w:b/>
          <w:bCs/>
          <w:lang w:val="en-US"/>
        </w:rPr>
        <w:t xml:space="preserve">Explanation: </w:t>
      </w:r>
    </w:p>
    <w:p w14:paraId="7BFB48F7"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5" w:history="1">
        <w:r w:rsidRPr="007C6517">
          <w:rPr>
            <w:color w:val="467886" w:themeColor="hyperlink"/>
            <w:u w:val="single"/>
            <w:lang w:val="en-GB"/>
          </w:rPr>
          <w:t>Exam Terraform Associate 004 topic 7 question 7 discussion - ExamTopics</w:t>
        </w:r>
      </w:hyperlink>
    </w:p>
    <w:p w14:paraId="722B2244"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7BCE7253" w14:textId="77777777" w:rsidR="007C6517" w:rsidRPr="007C6517" w:rsidRDefault="007C6517" w:rsidP="007C6517">
      <w:pPr>
        <w:rPr>
          <w:shd w:val="clear" w:color="auto" w:fill="FFFFFF"/>
          <w:lang w:val="en-GB"/>
        </w:rPr>
      </w:pPr>
      <w:r w:rsidRPr="007C6517">
        <w:rPr>
          <w:shd w:val="clear" w:color="auto" w:fill="FFFFFF"/>
          <w:lang w:val="en-GB"/>
        </w:rPr>
        <w:t>You have a simple Terraform configuration containing one VM (virtual machine) in a cloud provider. You run terraform apply and the VM is created successfully.</w:t>
      </w:r>
      <w:r w:rsidRPr="007C6517">
        <w:rPr>
          <w:shd w:val="clear" w:color="auto" w:fill="FFFFFF"/>
          <w:lang w:val="en-GB"/>
        </w:rPr>
        <w:br/>
      </w:r>
      <w:r w:rsidRPr="007C6517">
        <w:rPr>
          <w:b/>
          <w:bCs/>
          <w:shd w:val="clear" w:color="auto" w:fill="FFFFFF"/>
          <w:lang w:val="en-GB"/>
        </w:rPr>
        <w:t>You delete the VM using the cloud provider console, then run terraform apply again without changing any Terraform code.</w:t>
      </w:r>
      <w:r w:rsidRPr="007C6517">
        <w:rPr>
          <w:b/>
          <w:bCs/>
          <w:shd w:val="clear" w:color="auto" w:fill="FFFFFF"/>
          <w:lang w:val="en-GB"/>
        </w:rPr>
        <w:br/>
        <w:t>What happens next</w:t>
      </w:r>
      <w:r w:rsidRPr="007C6517">
        <w:rPr>
          <w:shd w:val="clear" w:color="auto" w:fill="FFFFFF"/>
          <w:lang w:val="en-GB"/>
        </w:rPr>
        <w:t>?</w:t>
      </w:r>
    </w:p>
    <w:p w14:paraId="3A04E273" w14:textId="77777777" w:rsidR="007C6517" w:rsidRPr="007C6517" w:rsidRDefault="007C6517" w:rsidP="0032415B">
      <w:pPr>
        <w:numPr>
          <w:ilvl w:val="0"/>
          <w:numId w:val="70"/>
        </w:numPr>
        <w:contextualSpacing/>
        <w:rPr>
          <w:shd w:val="clear" w:color="auto" w:fill="FFFFFF"/>
          <w:lang w:val="en-GB"/>
        </w:rPr>
      </w:pPr>
      <w:r w:rsidRPr="007C6517">
        <w:rPr>
          <w:shd w:val="clear" w:color="auto" w:fill="FFFFFF"/>
          <w:lang w:val="en-GB"/>
        </w:rPr>
        <w:t>Terraform will report an error.</w:t>
      </w:r>
    </w:p>
    <w:p w14:paraId="687018D6" w14:textId="77777777" w:rsidR="007C6517" w:rsidRPr="007C6517" w:rsidRDefault="007C6517" w:rsidP="0032415B">
      <w:pPr>
        <w:numPr>
          <w:ilvl w:val="0"/>
          <w:numId w:val="70"/>
        </w:numPr>
        <w:contextualSpacing/>
        <w:rPr>
          <w:shd w:val="clear" w:color="auto" w:fill="FFFFFF"/>
          <w:lang w:val="en-GB"/>
        </w:rPr>
      </w:pPr>
      <w:r w:rsidRPr="007C6517">
        <w:rPr>
          <w:shd w:val="clear" w:color="auto" w:fill="FFFFFF"/>
          <w:lang w:val="en-GB"/>
        </w:rPr>
        <w:t>Terraform will recreate the VM.</w:t>
      </w:r>
    </w:p>
    <w:p w14:paraId="2F75B963" w14:textId="77777777" w:rsidR="007C6517" w:rsidRPr="007C6517" w:rsidRDefault="007C6517" w:rsidP="0032415B">
      <w:pPr>
        <w:numPr>
          <w:ilvl w:val="0"/>
          <w:numId w:val="70"/>
        </w:numPr>
        <w:contextualSpacing/>
        <w:rPr>
          <w:shd w:val="clear" w:color="auto" w:fill="FFFFFF"/>
          <w:lang w:val="en-GB"/>
        </w:rPr>
      </w:pPr>
      <w:r w:rsidRPr="007C6517">
        <w:rPr>
          <w:shd w:val="clear" w:color="auto" w:fill="FFFFFF"/>
          <w:lang w:val="en-GB"/>
        </w:rPr>
        <w:t>Terraform will remove the VM from the state file.</w:t>
      </w:r>
    </w:p>
    <w:p w14:paraId="5255D72B" w14:textId="77777777" w:rsidR="007C6517" w:rsidRPr="007C6517" w:rsidRDefault="007C6517" w:rsidP="0032415B">
      <w:pPr>
        <w:numPr>
          <w:ilvl w:val="0"/>
          <w:numId w:val="70"/>
        </w:numPr>
        <w:contextualSpacing/>
        <w:rPr>
          <w:shd w:val="clear" w:color="auto" w:fill="FFFFFF"/>
          <w:lang w:val="en-GB"/>
        </w:rPr>
      </w:pPr>
      <w:r w:rsidRPr="007C6517">
        <w:rPr>
          <w:shd w:val="clear" w:color="auto" w:fill="FFFFFF"/>
          <w:lang w:val="en-GB"/>
        </w:rPr>
        <w:lastRenderedPageBreak/>
        <w:t>Terraform will not make any changes.</w:t>
      </w:r>
    </w:p>
    <w:p w14:paraId="422C5C0C"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AD40084" w14:textId="77777777" w:rsidR="007C6517" w:rsidRPr="007C6517" w:rsidRDefault="007C6517" w:rsidP="007C6517">
      <w:pPr>
        <w:ind w:left="360"/>
        <w:rPr>
          <w:b/>
          <w:bCs/>
          <w:lang w:val="en-US"/>
        </w:rPr>
      </w:pPr>
      <w:r w:rsidRPr="007C6517">
        <w:rPr>
          <w:b/>
          <w:bCs/>
          <w:lang w:val="en-US"/>
        </w:rPr>
        <w:t>Correct Answer:  B</w:t>
      </w:r>
    </w:p>
    <w:p w14:paraId="72249EB8" w14:textId="77777777" w:rsidR="007C6517" w:rsidRPr="007C6517" w:rsidRDefault="007C6517" w:rsidP="007C6517">
      <w:pPr>
        <w:ind w:left="360"/>
        <w:rPr>
          <w:lang w:val="en-US"/>
        </w:rPr>
      </w:pPr>
      <w:r w:rsidRPr="007C6517">
        <w:rPr>
          <w:b/>
          <w:bCs/>
          <w:lang w:val="en-US"/>
        </w:rPr>
        <w:t xml:space="preserve">Explanation: </w:t>
      </w:r>
    </w:p>
    <w:p w14:paraId="01E9DFB9"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6" w:history="1">
        <w:r w:rsidRPr="007C6517">
          <w:rPr>
            <w:color w:val="467886" w:themeColor="hyperlink"/>
            <w:u w:val="single"/>
            <w:lang w:val="en-GB"/>
          </w:rPr>
          <w:t>Exam Terraform Associate 004 topic 7 question 8 discussion - ExamTopics</w:t>
        </w:r>
      </w:hyperlink>
    </w:p>
    <w:p w14:paraId="04387ED2"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6660421" w14:textId="77777777" w:rsidR="007C6517" w:rsidRPr="007C6517" w:rsidRDefault="007C6517" w:rsidP="007C6517">
      <w:pPr>
        <w:rPr>
          <w:shd w:val="clear" w:color="auto" w:fill="FFFFFF"/>
          <w:lang w:val="en-GB"/>
        </w:rPr>
      </w:pPr>
      <w:r w:rsidRPr="007C6517">
        <w:rPr>
          <w:shd w:val="clear" w:color="auto" w:fill="FFFFFF"/>
          <w:lang w:val="en-GB"/>
        </w:rPr>
        <w:t xml:space="preserve">You have never used Terraform before and would like to test it out using a shared team account for a cloud provider. The shared team account already contains </w:t>
      </w:r>
      <w:r w:rsidRPr="007C6517">
        <w:rPr>
          <w:b/>
          <w:bCs/>
          <w:shd w:val="clear" w:color="auto" w:fill="FFFFFF"/>
          <w:lang w:val="en-GB"/>
        </w:rPr>
        <w:t>15 VMs</w:t>
      </w:r>
      <w:r w:rsidRPr="007C6517">
        <w:rPr>
          <w:shd w:val="clear" w:color="auto" w:fill="FFFFFF"/>
          <w:lang w:val="en-GB"/>
        </w:rPr>
        <w:t xml:space="preserve"> (virtual machines). You develop a new Terraform configuration containing </w:t>
      </w:r>
      <w:r w:rsidRPr="007C6517">
        <w:rPr>
          <w:b/>
          <w:bCs/>
          <w:shd w:val="clear" w:color="auto" w:fill="FFFFFF"/>
          <w:lang w:val="en-GB"/>
        </w:rPr>
        <w:t>one VM</w:t>
      </w:r>
      <w:r w:rsidRPr="007C6517">
        <w:rPr>
          <w:shd w:val="clear" w:color="auto" w:fill="FFFFFF"/>
          <w:lang w:val="en-GB"/>
        </w:rPr>
        <w:t>, perform terraform apply, and see that your VM was created successfully.</w:t>
      </w:r>
      <w:r w:rsidRPr="007C6517">
        <w:rPr>
          <w:shd w:val="clear" w:color="auto" w:fill="FFFFFF"/>
          <w:lang w:val="en-GB"/>
        </w:rPr>
        <w:br/>
      </w:r>
      <w:r w:rsidRPr="007C6517">
        <w:rPr>
          <w:b/>
          <w:bCs/>
          <w:shd w:val="clear" w:color="auto" w:fill="FFFFFF"/>
          <w:lang w:val="en-GB"/>
        </w:rPr>
        <w:t>How do you delete the newly-created VM with Terraform?</w:t>
      </w:r>
    </w:p>
    <w:p w14:paraId="12B91530" w14:textId="77777777" w:rsidR="007C6517" w:rsidRPr="007C6517" w:rsidRDefault="007C6517" w:rsidP="0032415B">
      <w:pPr>
        <w:numPr>
          <w:ilvl w:val="0"/>
          <w:numId w:val="71"/>
        </w:numPr>
        <w:contextualSpacing/>
        <w:rPr>
          <w:shd w:val="clear" w:color="auto" w:fill="FFFFFF"/>
          <w:lang w:val="en-GB"/>
        </w:rPr>
      </w:pPr>
      <w:r w:rsidRPr="007C6517">
        <w:rPr>
          <w:shd w:val="clear" w:color="auto" w:fill="FFFFFF"/>
          <w:lang w:val="en-GB"/>
        </w:rPr>
        <w:t>Delete the Terraform state file and execute terraform apply.</w:t>
      </w:r>
    </w:p>
    <w:p w14:paraId="616E874A" w14:textId="77777777" w:rsidR="007C6517" w:rsidRPr="007C6517" w:rsidRDefault="007C6517" w:rsidP="0032415B">
      <w:pPr>
        <w:numPr>
          <w:ilvl w:val="0"/>
          <w:numId w:val="71"/>
        </w:numPr>
        <w:contextualSpacing/>
        <w:rPr>
          <w:shd w:val="clear" w:color="auto" w:fill="FFFFFF"/>
          <w:lang w:val="en-GB"/>
        </w:rPr>
      </w:pPr>
      <w:r w:rsidRPr="007C6517">
        <w:rPr>
          <w:shd w:val="clear" w:color="auto" w:fill="FFFFFF"/>
          <w:lang w:val="en-GB"/>
        </w:rPr>
        <w:t>The Terraform state file only contains one new VM. Execute terraform destroy.</w:t>
      </w:r>
    </w:p>
    <w:p w14:paraId="6849054F" w14:textId="77777777" w:rsidR="007C6517" w:rsidRPr="007C6517" w:rsidRDefault="007C6517" w:rsidP="0032415B">
      <w:pPr>
        <w:numPr>
          <w:ilvl w:val="0"/>
          <w:numId w:val="71"/>
        </w:numPr>
        <w:contextualSpacing/>
        <w:rPr>
          <w:shd w:val="clear" w:color="auto" w:fill="FFFFFF"/>
          <w:lang w:val="en-GB"/>
        </w:rPr>
      </w:pPr>
      <w:r w:rsidRPr="007C6517">
        <w:rPr>
          <w:shd w:val="clear" w:color="auto" w:fill="FFFFFF"/>
          <w:lang w:val="en-GB"/>
        </w:rPr>
        <w:t>The Terraform state file contains all 16 VMs in the team account. Execute terraform destroy and select the newly-created VM.</w:t>
      </w:r>
    </w:p>
    <w:p w14:paraId="545DA953" w14:textId="77777777" w:rsidR="007C6517" w:rsidRPr="007C6517" w:rsidRDefault="007C6517" w:rsidP="0032415B">
      <w:pPr>
        <w:numPr>
          <w:ilvl w:val="0"/>
          <w:numId w:val="71"/>
        </w:numPr>
        <w:contextualSpacing/>
        <w:rPr>
          <w:shd w:val="clear" w:color="auto" w:fill="FFFFFF"/>
          <w:lang w:val="en-GB"/>
        </w:rPr>
      </w:pPr>
      <w:r w:rsidRPr="007C6517">
        <w:rPr>
          <w:shd w:val="clear" w:color="auto" w:fill="FFFFFF"/>
          <w:lang w:val="en-GB"/>
        </w:rPr>
        <w:t>Delete the VM using the cloud provider console, and execute terraform apply to apply the changes to the Terraform state file.</w:t>
      </w:r>
    </w:p>
    <w:p w14:paraId="2835B822"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FE5C82B" w14:textId="77777777" w:rsidR="007C6517" w:rsidRPr="007C6517" w:rsidRDefault="007C6517" w:rsidP="007C6517">
      <w:pPr>
        <w:ind w:left="360"/>
        <w:rPr>
          <w:b/>
          <w:bCs/>
          <w:lang w:val="en-US"/>
        </w:rPr>
      </w:pPr>
      <w:r w:rsidRPr="007C6517">
        <w:rPr>
          <w:b/>
          <w:bCs/>
          <w:lang w:val="en-US"/>
        </w:rPr>
        <w:t>Correct Answer:  B</w:t>
      </w:r>
    </w:p>
    <w:p w14:paraId="1D3CEEF8" w14:textId="77777777" w:rsidR="007C6517" w:rsidRPr="007C6517" w:rsidRDefault="007C6517" w:rsidP="007C6517">
      <w:pPr>
        <w:ind w:left="360"/>
        <w:rPr>
          <w:lang w:val="en-US"/>
        </w:rPr>
      </w:pPr>
      <w:r w:rsidRPr="007C6517">
        <w:rPr>
          <w:b/>
          <w:bCs/>
          <w:lang w:val="en-US"/>
        </w:rPr>
        <w:t xml:space="preserve">Explanation: </w:t>
      </w:r>
    </w:p>
    <w:p w14:paraId="45A84F4C"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7" w:history="1">
        <w:r w:rsidRPr="007C6517">
          <w:rPr>
            <w:color w:val="467886" w:themeColor="hyperlink"/>
            <w:u w:val="single"/>
            <w:lang w:val="en-GB"/>
          </w:rPr>
          <w:t>Exam Terraform Associate 004 topic 7 question 9 discussion - ExamTopics</w:t>
        </w:r>
      </w:hyperlink>
    </w:p>
    <w:p w14:paraId="64F7011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72F160BC" w14:textId="77777777" w:rsidR="007C6517" w:rsidRPr="007C6517" w:rsidRDefault="007C6517" w:rsidP="007C6517">
      <w:pPr>
        <w:rPr>
          <w:shd w:val="clear" w:color="auto" w:fill="FFFFFF"/>
          <w:lang w:val="en-GB"/>
        </w:rPr>
      </w:pPr>
      <w:r w:rsidRPr="007C6517">
        <w:rPr>
          <w:shd w:val="clear" w:color="auto" w:fill="FFFFFF"/>
          <w:lang w:val="en-GB"/>
        </w:rPr>
        <w:t>Your team uses HCP Terraform to manage your infrastructure. You need to make a change to an infrastructure stack running in a public cloud.</w:t>
      </w:r>
      <w:r w:rsidRPr="007C6517">
        <w:rPr>
          <w:shd w:val="clear" w:color="auto" w:fill="FFFFFF"/>
          <w:lang w:val="en-GB"/>
        </w:rPr>
        <w:br/>
      </w:r>
      <w:r w:rsidRPr="007C6517">
        <w:rPr>
          <w:b/>
          <w:bCs/>
          <w:shd w:val="clear" w:color="auto" w:fill="FFFFFF"/>
          <w:lang w:val="en-GB"/>
        </w:rPr>
        <w:t>Which pattern follows Infrastructure as Code best practices for making a change?</w:t>
      </w:r>
    </w:p>
    <w:p w14:paraId="311911E5" w14:textId="77777777" w:rsidR="007C6517" w:rsidRPr="007C6517" w:rsidRDefault="007C6517" w:rsidP="0032415B">
      <w:pPr>
        <w:numPr>
          <w:ilvl w:val="0"/>
          <w:numId w:val="72"/>
        </w:numPr>
        <w:contextualSpacing/>
        <w:rPr>
          <w:shd w:val="clear" w:color="auto" w:fill="FFFFFF"/>
          <w:lang w:val="en-GB"/>
        </w:rPr>
      </w:pPr>
      <w:r w:rsidRPr="007C6517">
        <w:rPr>
          <w:shd w:val="clear" w:color="auto" w:fill="FFFFFF"/>
          <w:lang w:val="en-GB"/>
        </w:rPr>
        <w:t>Make the change via the public cloud API endpoint.</w:t>
      </w:r>
    </w:p>
    <w:p w14:paraId="29D052F0" w14:textId="77777777" w:rsidR="007C6517" w:rsidRPr="007C6517" w:rsidRDefault="007C6517" w:rsidP="0032415B">
      <w:pPr>
        <w:numPr>
          <w:ilvl w:val="0"/>
          <w:numId w:val="72"/>
        </w:numPr>
        <w:contextualSpacing/>
        <w:rPr>
          <w:shd w:val="clear" w:color="auto" w:fill="FFFFFF"/>
          <w:lang w:val="en-GB"/>
        </w:rPr>
      </w:pPr>
      <w:r w:rsidRPr="007C6517">
        <w:rPr>
          <w:shd w:val="clear" w:color="auto" w:fill="FFFFFF"/>
          <w:lang w:val="en-GB"/>
        </w:rPr>
        <w:t>Use the public cloud console to make the change.</w:t>
      </w:r>
    </w:p>
    <w:p w14:paraId="380A8560" w14:textId="77777777" w:rsidR="007C6517" w:rsidRPr="007C6517" w:rsidRDefault="007C6517" w:rsidP="0032415B">
      <w:pPr>
        <w:numPr>
          <w:ilvl w:val="0"/>
          <w:numId w:val="72"/>
        </w:numPr>
        <w:contextualSpacing/>
        <w:rPr>
          <w:shd w:val="clear" w:color="auto" w:fill="FFFFFF"/>
          <w:lang w:val="en-GB"/>
        </w:rPr>
      </w:pPr>
      <w:r w:rsidRPr="007C6517">
        <w:rPr>
          <w:shd w:val="clear" w:color="auto" w:fill="FFFFFF"/>
          <w:lang w:val="en-GB"/>
        </w:rPr>
        <w:t>Run the public cloud CLI tool to make the change.</w:t>
      </w:r>
    </w:p>
    <w:p w14:paraId="06AB7298" w14:textId="77777777" w:rsidR="007C6517" w:rsidRPr="007C6517" w:rsidRDefault="007C6517" w:rsidP="0032415B">
      <w:pPr>
        <w:numPr>
          <w:ilvl w:val="0"/>
          <w:numId w:val="72"/>
        </w:numPr>
        <w:contextualSpacing/>
        <w:rPr>
          <w:shd w:val="clear" w:color="auto" w:fill="FFFFFF"/>
          <w:lang w:val="en-GB"/>
        </w:rPr>
      </w:pPr>
      <w:r w:rsidRPr="007C6517">
        <w:rPr>
          <w:shd w:val="clear" w:color="auto" w:fill="FFFFFF"/>
          <w:lang w:val="en-GB"/>
        </w:rPr>
        <w:t>Submit a pull request and wait for an approved merge of the change.</w:t>
      </w:r>
    </w:p>
    <w:p w14:paraId="7A57E5F7" w14:textId="77777777" w:rsidR="007C6517" w:rsidRPr="007C6517" w:rsidRDefault="007C6517" w:rsidP="0032415B">
      <w:pPr>
        <w:numPr>
          <w:ilvl w:val="0"/>
          <w:numId w:val="72"/>
        </w:numPr>
        <w:contextualSpacing/>
        <w:rPr>
          <w:shd w:val="clear" w:color="auto" w:fill="FFFFFF"/>
          <w:lang w:val="en-GB"/>
        </w:rPr>
      </w:pPr>
      <w:r w:rsidRPr="007C6517">
        <w:rPr>
          <w:shd w:val="clear" w:color="auto" w:fill="FFFFFF"/>
          <w:lang w:val="en-GB"/>
        </w:rPr>
        <w:t>Clone the repository containing your infrastructure code and then run the code.</w:t>
      </w:r>
    </w:p>
    <w:p w14:paraId="191E3024"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36298ED9" w14:textId="77777777" w:rsidR="007C6517" w:rsidRPr="007C6517" w:rsidRDefault="007C6517" w:rsidP="007C6517">
      <w:pPr>
        <w:ind w:left="360"/>
        <w:rPr>
          <w:b/>
          <w:bCs/>
          <w:lang w:val="en-US"/>
        </w:rPr>
      </w:pPr>
      <w:r w:rsidRPr="007C6517">
        <w:rPr>
          <w:b/>
          <w:bCs/>
          <w:lang w:val="en-US"/>
        </w:rPr>
        <w:t>Correct Answer:  D</w:t>
      </w:r>
    </w:p>
    <w:p w14:paraId="7359F664" w14:textId="77777777" w:rsidR="007C6517" w:rsidRPr="007C6517" w:rsidRDefault="007C6517" w:rsidP="007C6517">
      <w:pPr>
        <w:ind w:left="360"/>
        <w:rPr>
          <w:lang w:val="en-US"/>
        </w:rPr>
      </w:pPr>
      <w:r w:rsidRPr="007C6517">
        <w:rPr>
          <w:b/>
          <w:bCs/>
          <w:lang w:val="en-US"/>
        </w:rPr>
        <w:t xml:space="preserve">Explanation: </w:t>
      </w:r>
    </w:p>
    <w:p w14:paraId="5D4E592E" w14:textId="77777777" w:rsidR="007C6517" w:rsidRPr="007C6517" w:rsidRDefault="007C6517" w:rsidP="007C6517">
      <w:pPr>
        <w:rPr>
          <w:lang w:val="en-GB"/>
        </w:rPr>
      </w:pPr>
      <w:r w:rsidRPr="007C6517">
        <w:rPr>
          <w:b/>
          <w:bCs/>
          <w:lang w:val="en-US"/>
        </w:rPr>
        <w:lastRenderedPageBreak/>
        <w:t>Discussion:</w:t>
      </w:r>
      <w:r w:rsidRPr="007C6517">
        <w:rPr>
          <w:rFonts w:ascii="Roboto Condensed" w:hAnsi="Roboto Condensed"/>
          <w:color w:val="505050"/>
          <w:shd w:val="clear" w:color="auto" w:fill="F8F9FA"/>
          <w:lang w:val="en-US"/>
        </w:rPr>
        <w:t xml:space="preserve"> </w:t>
      </w:r>
      <w:hyperlink r:id="rId128" w:history="1">
        <w:r w:rsidRPr="007C6517">
          <w:rPr>
            <w:color w:val="467886" w:themeColor="hyperlink"/>
            <w:u w:val="single"/>
            <w:lang w:val="en-GB"/>
          </w:rPr>
          <w:t>Exam Terraform Associate 004 topic 8 question 1 discussion - ExamTopics</w:t>
        </w:r>
      </w:hyperlink>
    </w:p>
    <w:p w14:paraId="21C0277C" w14:textId="02E956EE"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63B7777E" w14:textId="77777777" w:rsidR="007C6517" w:rsidRPr="007C6517" w:rsidRDefault="007C6517" w:rsidP="007C6517">
      <w:pPr>
        <w:rPr>
          <w:shd w:val="clear" w:color="auto" w:fill="FFFFFF"/>
          <w:lang w:val="en-GB"/>
        </w:rPr>
      </w:pPr>
      <w:r w:rsidRPr="007C6517">
        <w:rPr>
          <w:shd w:val="clear" w:color="auto" w:fill="FFFFFF"/>
          <w:lang w:val="en-GB"/>
        </w:rPr>
        <w:t xml:space="preserve">Which of the following does </w:t>
      </w:r>
      <w:r w:rsidRPr="007C6517">
        <w:rPr>
          <w:b/>
          <w:bCs/>
          <w:shd w:val="clear" w:color="auto" w:fill="FFFFFF"/>
          <w:lang w:val="en-GB"/>
        </w:rPr>
        <w:t>HCP Terraform</w:t>
      </w:r>
      <w:r w:rsidRPr="007C6517">
        <w:rPr>
          <w:shd w:val="clear" w:color="auto" w:fill="FFFFFF"/>
          <w:lang w:val="en-GB"/>
        </w:rPr>
        <w:t xml:space="preserve"> perform during a health assessment for a workspace? </w:t>
      </w:r>
      <w:r w:rsidRPr="007C6517">
        <w:rPr>
          <w:b/>
          <w:bCs/>
          <w:shd w:val="clear" w:color="auto" w:fill="FFFFFF"/>
          <w:lang w:val="en-GB"/>
        </w:rPr>
        <w:t>(Choose two.)</w:t>
      </w:r>
    </w:p>
    <w:p w14:paraId="10700680" w14:textId="77777777" w:rsidR="007C6517" w:rsidRPr="007C6517" w:rsidRDefault="007C6517" w:rsidP="0032415B">
      <w:pPr>
        <w:numPr>
          <w:ilvl w:val="0"/>
          <w:numId w:val="73"/>
        </w:numPr>
        <w:contextualSpacing/>
        <w:rPr>
          <w:shd w:val="clear" w:color="auto" w:fill="FFFFFF"/>
          <w:lang w:val="en-GB"/>
        </w:rPr>
      </w:pPr>
      <w:r w:rsidRPr="007C6517">
        <w:rPr>
          <w:shd w:val="clear" w:color="auto" w:fill="FFFFFF"/>
          <w:lang w:val="en-GB"/>
        </w:rPr>
        <w:t>Sentinel policy checks</w:t>
      </w:r>
    </w:p>
    <w:p w14:paraId="34B61B4A" w14:textId="77777777" w:rsidR="007C6517" w:rsidRPr="007C6517" w:rsidRDefault="007C6517" w:rsidP="0032415B">
      <w:pPr>
        <w:numPr>
          <w:ilvl w:val="0"/>
          <w:numId w:val="73"/>
        </w:numPr>
        <w:contextualSpacing/>
        <w:rPr>
          <w:shd w:val="clear" w:color="auto" w:fill="FFFFFF"/>
          <w:lang w:val="en-GB"/>
        </w:rPr>
      </w:pPr>
      <w:r w:rsidRPr="007C6517">
        <w:rPr>
          <w:shd w:val="clear" w:color="auto" w:fill="FFFFFF"/>
          <w:lang w:val="en-GB"/>
        </w:rPr>
        <w:t>Resource drift detection</w:t>
      </w:r>
    </w:p>
    <w:p w14:paraId="4941C7F7" w14:textId="77777777" w:rsidR="007C6517" w:rsidRPr="007C6517" w:rsidRDefault="007C6517" w:rsidP="0032415B">
      <w:pPr>
        <w:numPr>
          <w:ilvl w:val="0"/>
          <w:numId w:val="73"/>
        </w:numPr>
        <w:contextualSpacing/>
        <w:rPr>
          <w:shd w:val="clear" w:color="auto" w:fill="FFFFFF"/>
          <w:lang w:val="en-GB"/>
        </w:rPr>
      </w:pPr>
      <w:r w:rsidRPr="007C6517">
        <w:rPr>
          <w:shd w:val="clear" w:color="auto" w:fill="FFFFFF"/>
          <w:lang w:val="en-GB"/>
        </w:rPr>
        <w:t>Estimate infrastructure cost</w:t>
      </w:r>
    </w:p>
    <w:p w14:paraId="7BA11FA6" w14:textId="77777777" w:rsidR="007C6517" w:rsidRPr="007C6517" w:rsidRDefault="007C6517" w:rsidP="0032415B">
      <w:pPr>
        <w:numPr>
          <w:ilvl w:val="0"/>
          <w:numId w:val="73"/>
        </w:numPr>
        <w:contextualSpacing/>
        <w:rPr>
          <w:shd w:val="clear" w:color="auto" w:fill="FFFFFF"/>
          <w:lang w:val="en-GB"/>
        </w:rPr>
      </w:pPr>
      <w:r w:rsidRPr="007C6517">
        <w:rPr>
          <w:shd w:val="clear" w:color="auto" w:fill="FFFFFF"/>
          <w:lang w:val="en-GB"/>
        </w:rPr>
        <w:t>Check block validation</w:t>
      </w:r>
    </w:p>
    <w:p w14:paraId="6F482A19" w14:textId="77777777" w:rsidR="007C6517" w:rsidRPr="007C6517" w:rsidRDefault="007C6517" w:rsidP="0032415B">
      <w:pPr>
        <w:numPr>
          <w:ilvl w:val="0"/>
          <w:numId w:val="73"/>
        </w:numPr>
        <w:contextualSpacing/>
        <w:rPr>
          <w:shd w:val="clear" w:color="auto" w:fill="FFFFFF"/>
          <w:lang w:val="en-GB"/>
        </w:rPr>
      </w:pPr>
      <w:r w:rsidRPr="007C6517">
        <w:rPr>
          <w:shd w:val="clear" w:color="auto" w:fill="FFFFFF"/>
          <w:lang w:val="en-GB"/>
        </w:rPr>
        <w:t>Terraform test execution</w:t>
      </w:r>
    </w:p>
    <w:p w14:paraId="3E83F898"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7E4AE44" w14:textId="0D4F5416" w:rsidR="007C6517" w:rsidRPr="007C6517" w:rsidRDefault="007C6517" w:rsidP="007C6517">
      <w:pPr>
        <w:ind w:left="360"/>
        <w:rPr>
          <w:b/>
          <w:bCs/>
          <w:lang w:val="en-US"/>
        </w:rPr>
      </w:pPr>
      <w:r w:rsidRPr="007C6517">
        <w:rPr>
          <w:b/>
          <w:bCs/>
          <w:lang w:val="en-US"/>
        </w:rPr>
        <w:t xml:space="preserve">Correct Answer:  </w:t>
      </w:r>
      <w:r w:rsidR="00684CDC">
        <w:rPr>
          <w:b/>
          <w:bCs/>
          <w:lang w:val="en-US"/>
        </w:rPr>
        <w:t>A,</w:t>
      </w:r>
      <w:r w:rsidRPr="007C6517">
        <w:rPr>
          <w:b/>
          <w:bCs/>
          <w:lang w:val="en-US"/>
        </w:rPr>
        <w:t>B</w:t>
      </w:r>
    </w:p>
    <w:p w14:paraId="4AFE58BE" w14:textId="77777777" w:rsidR="007C6517" w:rsidRDefault="007C6517" w:rsidP="007C6517">
      <w:pPr>
        <w:ind w:left="360"/>
        <w:rPr>
          <w:b/>
          <w:bCs/>
          <w:lang w:val="en-US"/>
        </w:rPr>
      </w:pPr>
      <w:r w:rsidRPr="007C6517">
        <w:rPr>
          <w:b/>
          <w:bCs/>
          <w:lang w:val="en-US"/>
        </w:rPr>
        <w:t xml:space="preserve">Explanation: </w:t>
      </w:r>
    </w:p>
    <w:p w14:paraId="1D27DBAC" w14:textId="77777777" w:rsidR="00A129D7" w:rsidRPr="00A129D7" w:rsidRDefault="00A129D7" w:rsidP="00A129D7">
      <w:pPr>
        <w:ind w:left="360"/>
        <w:rPr>
          <w:lang w:val="en-US"/>
        </w:rPr>
      </w:pPr>
      <w:r w:rsidRPr="00A129D7">
        <w:rPr>
          <w:lang w:val="en-US"/>
        </w:rPr>
        <w:t>HCP Terraform’s health assessments evaluate the overall condition of a workspace, and two of the key checks it performs are:</w:t>
      </w:r>
    </w:p>
    <w:p w14:paraId="36D8444E" w14:textId="0FDBD933" w:rsidR="00A129D7" w:rsidRPr="00A129D7" w:rsidRDefault="00A129D7" w:rsidP="0032415B">
      <w:pPr>
        <w:pStyle w:val="ListParagraph"/>
        <w:numPr>
          <w:ilvl w:val="1"/>
          <w:numId w:val="84"/>
        </w:numPr>
        <w:rPr>
          <w:lang w:val="en-US"/>
        </w:rPr>
      </w:pPr>
      <w:r w:rsidRPr="00A129D7">
        <w:rPr>
          <w:b/>
          <w:bCs/>
          <w:lang w:val="en-US"/>
        </w:rPr>
        <w:t>Sentinel policy checks</w:t>
      </w:r>
      <w:r w:rsidRPr="00A129D7">
        <w:rPr>
          <w:lang w:val="en-US"/>
        </w:rPr>
        <w:t>: HCP Terraform runs Sentinel policies as part of its governance workflow. These policies can enforce rules such as naming standards, cost controls, or security requirements. Failing policies are surfaced in the health assessment.</w:t>
      </w:r>
    </w:p>
    <w:p w14:paraId="00B9548D" w14:textId="4AF4708A" w:rsidR="00A129D7" w:rsidRPr="00A129D7" w:rsidRDefault="00A129D7" w:rsidP="0032415B">
      <w:pPr>
        <w:pStyle w:val="ListParagraph"/>
        <w:numPr>
          <w:ilvl w:val="1"/>
          <w:numId w:val="84"/>
        </w:numPr>
        <w:rPr>
          <w:lang w:val="en-US"/>
        </w:rPr>
      </w:pPr>
      <w:r w:rsidRPr="00A129D7">
        <w:rPr>
          <w:b/>
          <w:bCs/>
          <w:lang w:val="en-US"/>
        </w:rPr>
        <w:t>Resource drift detection:</w:t>
      </w:r>
      <w:r w:rsidRPr="00A129D7">
        <w:rPr>
          <w:lang w:val="en-US"/>
        </w:rPr>
        <w:t xml:space="preserve"> HCP Terraform can detect when real-world infrastructure has drifted from what Terraform expects. This is a core part of assessing workspace health.</w:t>
      </w:r>
    </w:p>
    <w:p w14:paraId="1A9F5C66"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29" w:history="1">
        <w:r w:rsidRPr="007C6517">
          <w:rPr>
            <w:color w:val="467886" w:themeColor="hyperlink"/>
            <w:u w:val="single"/>
            <w:lang w:val="en-GB"/>
          </w:rPr>
          <w:t>Exam Terraform Associate 004 topic 8 question 2 discussion - ExamTopics</w:t>
        </w:r>
      </w:hyperlink>
    </w:p>
    <w:p w14:paraId="6EA873B1"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4F6B47CF" w14:textId="77777777" w:rsidR="007C6517" w:rsidRPr="007C6517" w:rsidRDefault="007C6517" w:rsidP="007C6517">
      <w:pPr>
        <w:rPr>
          <w:shd w:val="clear" w:color="auto" w:fill="FFFFFF"/>
          <w:lang w:val="en-GB"/>
        </w:rPr>
      </w:pPr>
      <w:r w:rsidRPr="007C6517">
        <w:rPr>
          <w:shd w:val="clear" w:color="auto" w:fill="FFFFFF"/>
          <w:lang w:val="en-GB"/>
        </w:rPr>
        <w:t>You manage two workspaces in your HCP Terraform organization. The first workspace manages your network configuration. The second workspace manages your compute resources, and retrieves values from the networking workspace.</w:t>
      </w:r>
      <w:r w:rsidRPr="007C6517">
        <w:rPr>
          <w:shd w:val="clear" w:color="auto" w:fill="FFFFFF"/>
          <w:lang w:val="en-GB"/>
        </w:rPr>
        <w:br/>
      </w:r>
      <w:r w:rsidRPr="007C6517">
        <w:rPr>
          <w:b/>
          <w:bCs/>
          <w:shd w:val="clear" w:color="auto" w:fill="FFFFFF"/>
          <w:lang w:val="en-GB"/>
        </w:rPr>
        <w:t>What HCP Terraform feature lets you run an apply operation on the compute workspace every time you update the networking workspace?</w:t>
      </w:r>
    </w:p>
    <w:p w14:paraId="61AEA970" w14:textId="77777777" w:rsidR="007C6517" w:rsidRPr="007C6517" w:rsidRDefault="007C6517" w:rsidP="0032415B">
      <w:pPr>
        <w:numPr>
          <w:ilvl w:val="0"/>
          <w:numId w:val="74"/>
        </w:numPr>
        <w:contextualSpacing/>
        <w:rPr>
          <w:shd w:val="clear" w:color="auto" w:fill="FFFFFF"/>
          <w:lang w:val="en-GB"/>
        </w:rPr>
      </w:pPr>
      <w:r w:rsidRPr="007C6517">
        <w:rPr>
          <w:shd w:val="clear" w:color="auto" w:fill="FFFFFF"/>
          <w:lang w:val="en-GB"/>
        </w:rPr>
        <w:t>Projects</w:t>
      </w:r>
    </w:p>
    <w:p w14:paraId="04A71458" w14:textId="77777777" w:rsidR="007C6517" w:rsidRPr="007C6517" w:rsidRDefault="007C6517" w:rsidP="0032415B">
      <w:pPr>
        <w:numPr>
          <w:ilvl w:val="0"/>
          <w:numId w:val="74"/>
        </w:numPr>
        <w:contextualSpacing/>
        <w:rPr>
          <w:shd w:val="clear" w:color="auto" w:fill="FFFFFF"/>
          <w:lang w:val="en-GB"/>
        </w:rPr>
      </w:pPr>
      <w:r w:rsidRPr="007C6517">
        <w:rPr>
          <w:shd w:val="clear" w:color="auto" w:fill="FFFFFF"/>
          <w:lang w:val="en-GB"/>
        </w:rPr>
        <w:t>Policy</w:t>
      </w:r>
    </w:p>
    <w:p w14:paraId="18C4219A" w14:textId="77777777" w:rsidR="007C6517" w:rsidRPr="007C6517" w:rsidRDefault="007C6517" w:rsidP="0032415B">
      <w:pPr>
        <w:numPr>
          <w:ilvl w:val="0"/>
          <w:numId w:val="74"/>
        </w:numPr>
        <w:contextualSpacing/>
        <w:rPr>
          <w:shd w:val="clear" w:color="auto" w:fill="FFFFFF"/>
          <w:lang w:val="en-GB"/>
        </w:rPr>
      </w:pPr>
      <w:r w:rsidRPr="007C6517">
        <w:rPr>
          <w:shd w:val="clear" w:color="auto" w:fill="FFFFFF"/>
          <w:lang w:val="en-GB"/>
        </w:rPr>
        <w:t>Run tasks</w:t>
      </w:r>
    </w:p>
    <w:p w14:paraId="3749DC2D" w14:textId="77777777" w:rsidR="007C6517" w:rsidRPr="007C6517" w:rsidRDefault="007C6517" w:rsidP="0032415B">
      <w:pPr>
        <w:numPr>
          <w:ilvl w:val="0"/>
          <w:numId w:val="74"/>
        </w:numPr>
        <w:contextualSpacing/>
        <w:rPr>
          <w:shd w:val="clear" w:color="auto" w:fill="FFFFFF"/>
          <w:lang w:val="en-GB"/>
        </w:rPr>
      </w:pPr>
      <w:r w:rsidRPr="007C6517">
        <w:rPr>
          <w:shd w:val="clear" w:color="auto" w:fill="FFFFFF"/>
          <w:lang w:val="en-GB"/>
        </w:rPr>
        <w:t>Run triggers</w:t>
      </w:r>
    </w:p>
    <w:p w14:paraId="27906BE9"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A88A102" w14:textId="77777777" w:rsidR="007C6517" w:rsidRPr="007C6517" w:rsidRDefault="007C6517" w:rsidP="007C6517">
      <w:pPr>
        <w:ind w:left="360"/>
        <w:rPr>
          <w:b/>
          <w:bCs/>
          <w:lang w:val="en-US"/>
        </w:rPr>
      </w:pPr>
      <w:r w:rsidRPr="007C6517">
        <w:rPr>
          <w:b/>
          <w:bCs/>
          <w:lang w:val="en-US"/>
        </w:rPr>
        <w:t>Correct Answer:  D</w:t>
      </w:r>
    </w:p>
    <w:p w14:paraId="1695C1FD" w14:textId="77777777" w:rsidR="007C6517" w:rsidRDefault="007C6517" w:rsidP="007C6517">
      <w:pPr>
        <w:ind w:left="360"/>
        <w:rPr>
          <w:b/>
          <w:bCs/>
          <w:lang w:val="en-US"/>
        </w:rPr>
      </w:pPr>
      <w:r w:rsidRPr="007C6517">
        <w:rPr>
          <w:b/>
          <w:bCs/>
          <w:lang w:val="en-US"/>
        </w:rPr>
        <w:t xml:space="preserve">Explanation: </w:t>
      </w:r>
    </w:p>
    <w:p w14:paraId="13FAB583" w14:textId="23B62C2B" w:rsidR="00F77E19" w:rsidRPr="007C6517" w:rsidRDefault="00F77E19" w:rsidP="007C6517">
      <w:pPr>
        <w:ind w:left="360"/>
        <w:rPr>
          <w:lang w:val="en-US"/>
        </w:rPr>
      </w:pPr>
      <w:r w:rsidRPr="00F77E19">
        <w:rPr>
          <w:b/>
          <w:bCs/>
          <w:lang w:val="en-US"/>
        </w:rPr>
        <w:lastRenderedPageBreak/>
        <w:t>Run triggers</w:t>
      </w:r>
      <w:r w:rsidRPr="00F77E19">
        <w:rPr>
          <w:lang w:val="en-US"/>
        </w:rPr>
        <w:t xml:space="preserve"> allow you to automatically start a run in one workspace (your compute workspace) whenever another workspace (your networking workspace) completes an apply. This is perfect when one workspace depends on outputs from another.</w:t>
      </w:r>
    </w:p>
    <w:p w14:paraId="0A3FCED8"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30" w:history="1">
        <w:r w:rsidRPr="007C6517">
          <w:rPr>
            <w:color w:val="467886" w:themeColor="hyperlink"/>
            <w:u w:val="single"/>
            <w:lang w:val="en-GB"/>
          </w:rPr>
          <w:t>Exam Terraform Associate 004 topic 8 question 3 discussion - ExamTopics</w:t>
        </w:r>
      </w:hyperlink>
    </w:p>
    <w:p w14:paraId="4CEEF655"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66CE7C2" w14:textId="77777777" w:rsidR="007C6517" w:rsidRPr="007C6517" w:rsidRDefault="007C6517" w:rsidP="007C6517">
      <w:pPr>
        <w:rPr>
          <w:shd w:val="clear" w:color="auto" w:fill="FFFFFF"/>
          <w:lang w:val="en-GB"/>
        </w:rPr>
      </w:pPr>
      <w:r w:rsidRPr="007C6517">
        <w:rPr>
          <w:shd w:val="clear" w:color="auto" w:fill="FFFFFF"/>
          <w:lang w:val="en-GB"/>
        </w:rPr>
        <w:t xml:space="preserve">You can configure multiple cloud blocks in your Terraform configuration to connect your workspace to both </w:t>
      </w:r>
      <w:r w:rsidRPr="007C6517">
        <w:rPr>
          <w:b/>
          <w:bCs/>
          <w:shd w:val="clear" w:color="auto" w:fill="FFFFFF"/>
          <w:lang w:val="en-GB"/>
        </w:rPr>
        <w:t>HCP Terraform</w:t>
      </w:r>
      <w:r w:rsidRPr="007C6517">
        <w:rPr>
          <w:shd w:val="clear" w:color="auto" w:fill="FFFFFF"/>
          <w:lang w:val="en-GB"/>
        </w:rPr>
        <w:t xml:space="preserve"> and your </w:t>
      </w:r>
      <w:r w:rsidRPr="007C6517">
        <w:rPr>
          <w:b/>
          <w:bCs/>
          <w:shd w:val="clear" w:color="auto" w:fill="FFFFFF"/>
          <w:lang w:val="en-GB"/>
        </w:rPr>
        <w:t>Terraform Enterprise</w:t>
      </w:r>
      <w:r w:rsidRPr="007C6517">
        <w:rPr>
          <w:shd w:val="clear" w:color="auto" w:fill="FFFFFF"/>
          <w:lang w:val="en-GB"/>
        </w:rPr>
        <w:t xml:space="preserve"> instance.</w:t>
      </w:r>
    </w:p>
    <w:p w14:paraId="1B03BEE4" w14:textId="77777777" w:rsidR="007C6517" w:rsidRPr="007C6517" w:rsidRDefault="007C6517" w:rsidP="0032415B">
      <w:pPr>
        <w:numPr>
          <w:ilvl w:val="0"/>
          <w:numId w:val="75"/>
        </w:numPr>
        <w:contextualSpacing/>
        <w:rPr>
          <w:shd w:val="clear" w:color="auto" w:fill="FFFFFF"/>
          <w:lang w:val="en-GB"/>
        </w:rPr>
      </w:pPr>
      <w:r w:rsidRPr="007C6517">
        <w:rPr>
          <w:shd w:val="clear" w:color="auto" w:fill="FFFFFF"/>
          <w:lang w:val="en-GB"/>
        </w:rPr>
        <w:t>True</w:t>
      </w:r>
    </w:p>
    <w:p w14:paraId="79BEFA41" w14:textId="77777777" w:rsidR="007C6517" w:rsidRPr="007C6517" w:rsidRDefault="007C6517" w:rsidP="0032415B">
      <w:pPr>
        <w:numPr>
          <w:ilvl w:val="0"/>
          <w:numId w:val="75"/>
        </w:numPr>
        <w:contextualSpacing/>
        <w:rPr>
          <w:shd w:val="clear" w:color="auto" w:fill="FFFFFF"/>
          <w:lang w:val="en-GB"/>
        </w:rPr>
      </w:pPr>
      <w:r w:rsidRPr="007C6517">
        <w:rPr>
          <w:shd w:val="clear" w:color="auto" w:fill="FFFFFF"/>
          <w:lang w:val="en-GB"/>
        </w:rPr>
        <w:t>False</w:t>
      </w:r>
    </w:p>
    <w:p w14:paraId="2E93901E"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6E0C9627" w14:textId="77777777" w:rsidR="007C6517" w:rsidRPr="007C6517" w:rsidRDefault="007C6517" w:rsidP="007C6517">
      <w:pPr>
        <w:ind w:left="360"/>
        <w:rPr>
          <w:b/>
          <w:bCs/>
          <w:lang w:val="en-US"/>
        </w:rPr>
      </w:pPr>
      <w:r w:rsidRPr="007C6517">
        <w:rPr>
          <w:b/>
          <w:bCs/>
          <w:lang w:val="en-US"/>
        </w:rPr>
        <w:t>Correct Answer:  B</w:t>
      </w:r>
    </w:p>
    <w:p w14:paraId="73E94C67" w14:textId="77777777" w:rsidR="007C6517" w:rsidRDefault="007C6517" w:rsidP="007C6517">
      <w:pPr>
        <w:ind w:left="360"/>
        <w:rPr>
          <w:b/>
          <w:bCs/>
          <w:lang w:val="en-US"/>
        </w:rPr>
      </w:pPr>
      <w:r w:rsidRPr="007C6517">
        <w:rPr>
          <w:b/>
          <w:bCs/>
          <w:lang w:val="en-US"/>
        </w:rPr>
        <w:t xml:space="preserve">Explanation: </w:t>
      </w:r>
    </w:p>
    <w:p w14:paraId="684CDCB9" w14:textId="77777777" w:rsidR="00F3559E" w:rsidRPr="00F3559E" w:rsidRDefault="00F3559E" w:rsidP="0032415B">
      <w:pPr>
        <w:pStyle w:val="ListParagraph"/>
        <w:numPr>
          <w:ilvl w:val="0"/>
          <w:numId w:val="85"/>
        </w:numPr>
        <w:rPr>
          <w:lang w:val="en-US"/>
        </w:rPr>
      </w:pPr>
      <w:r w:rsidRPr="00F3559E">
        <w:rPr>
          <w:lang w:val="en-US"/>
        </w:rPr>
        <w:t>Terraform allows only one cloud block in a configuration.</w:t>
      </w:r>
    </w:p>
    <w:p w14:paraId="3A57E9F4" w14:textId="67BC9812" w:rsidR="00F3559E" w:rsidRPr="00F3559E" w:rsidRDefault="00F3559E" w:rsidP="0032415B">
      <w:pPr>
        <w:pStyle w:val="ListParagraph"/>
        <w:numPr>
          <w:ilvl w:val="0"/>
          <w:numId w:val="85"/>
        </w:numPr>
        <w:rPr>
          <w:lang w:val="en-US"/>
        </w:rPr>
      </w:pPr>
      <w:r w:rsidRPr="00F3559E">
        <w:rPr>
          <w:lang w:val="en-US"/>
        </w:rPr>
        <w:t>You cannot connect a single workspace to both HCP Terraform and Terraform Enterprise at the same time.</w:t>
      </w:r>
    </w:p>
    <w:p w14:paraId="5824FD88"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31" w:history="1">
        <w:r w:rsidRPr="007C6517">
          <w:rPr>
            <w:color w:val="467886" w:themeColor="hyperlink"/>
            <w:u w:val="single"/>
            <w:lang w:val="en-GB"/>
          </w:rPr>
          <w:t>Exam Terraform Associate 004 topic 8 question 4 discussion - ExamTopics</w:t>
        </w:r>
      </w:hyperlink>
    </w:p>
    <w:p w14:paraId="1E1F3CD3" w14:textId="607E237B"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2F6D2C24" w14:textId="77777777" w:rsidR="007C6517" w:rsidRPr="007C6517" w:rsidRDefault="007C6517" w:rsidP="007C6517">
      <w:pPr>
        <w:rPr>
          <w:shd w:val="clear" w:color="auto" w:fill="FFFFFF"/>
          <w:lang w:val="en-GB"/>
        </w:rPr>
      </w:pPr>
      <w:r w:rsidRPr="007C6517">
        <w:rPr>
          <w:shd w:val="clear" w:color="auto" w:fill="FFFFFF"/>
          <w:lang w:val="en-GB"/>
        </w:rPr>
        <w:t>Which HCP Terraform feature is recommended when you want to use the same cloud provider credentials across multiple workspaces?</w:t>
      </w:r>
    </w:p>
    <w:p w14:paraId="0A43317B" w14:textId="77777777" w:rsidR="007C6517" w:rsidRPr="007C6517" w:rsidRDefault="007C6517" w:rsidP="0032415B">
      <w:pPr>
        <w:numPr>
          <w:ilvl w:val="0"/>
          <w:numId w:val="76"/>
        </w:numPr>
        <w:contextualSpacing/>
        <w:rPr>
          <w:shd w:val="clear" w:color="auto" w:fill="FFFFFF"/>
          <w:lang w:val="en-GB"/>
        </w:rPr>
      </w:pPr>
      <w:r w:rsidRPr="007C6517">
        <w:rPr>
          <w:shd w:val="clear" w:color="auto" w:fill="FFFFFF"/>
          <w:lang w:val="en-GB"/>
        </w:rPr>
        <w:t>Variable sets</w:t>
      </w:r>
    </w:p>
    <w:p w14:paraId="4ECDEB56" w14:textId="77777777" w:rsidR="007C6517" w:rsidRPr="007C6517" w:rsidRDefault="007C6517" w:rsidP="0032415B">
      <w:pPr>
        <w:numPr>
          <w:ilvl w:val="0"/>
          <w:numId w:val="76"/>
        </w:numPr>
        <w:contextualSpacing/>
        <w:rPr>
          <w:shd w:val="clear" w:color="auto" w:fill="FFFFFF"/>
          <w:lang w:val="en-GB"/>
        </w:rPr>
      </w:pPr>
      <w:r w:rsidRPr="007C6517">
        <w:rPr>
          <w:shd w:val="clear" w:color="auto" w:fill="FFFFFF"/>
          <w:lang w:val="en-GB"/>
        </w:rPr>
        <w:t>Version Control System (VCS) integration</w:t>
      </w:r>
    </w:p>
    <w:p w14:paraId="4CCA3029" w14:textId="77777777" w:rsidR="007C6517" w:rsidRPr="007C6517" w:rsidRDefault="007C6517" w:rsidP="0032415B">
      <w:pPr>
        <w:numPr>
          <w:ilvl w:val="0"/>
          <w:numId w:val="76"/>
        </w:numPr>
        <w:contextualSpacing/>
        <w:rPr>
          <w:shd w:val="clear" w:color="auto" w:fill="FFFFFF"/>
          <w:lang w:val="en-GB"/>
        </w:rPr>
      </w:pPr>
      <w:r w:rsidRPr="007C6517">
        <w:rPr>
          <w:shd w:val="clear" w:color="auto" w:fill="FFFFFF"/>
          <w:lang w:val="en-GB"/>
        </w:rPr>
        <w:t xml:space="preserve">The </w:t>
      </w:r>
      <w:r w:rsidRPr="007C6517">
        <w:rPr>
          <w:b/>
          <w:bCs/>
          <w:i/>
          <w:iCs/>
          <w:shd w:val="clear" w:color="auto" w:fill="FFFFFF"/>
          <w:lang w:val="en-GB"/>
        </w:rPr>
        <w:t>terraform_remote_state</w:t>
      </w:r>
      <w:r w:rsidRPr="007C6517">
        <w:rPr>
          <w:shd w:val="clear" w:color="auto" w:fill="FFFFFF"/>
          <w:lang w:val="en-GB"/>
        </w:rPr>
        <w:t xml:space="preserve"> data source</w:t>
      </w:r>
    </w:p>
    <w:p w14:paraId="03A680A5"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25A1F510" w14:textId="77777777" w:rsidR="007C6517" w:rsidRPr="007C6517" w:rsidRDefault="007C6517" w:rsidP="007C6517">
      <w:pPr>
        <w:ind w:left="360"/>
        <w:rPr>
          <w:b/>
          <w:bCs/>
          <w:lang w:val="en-US"/>
        </w:rPr>
      </w:pPr>
      <w:r w:rsidRPr="007C6517">
        <w:rPr>
          <w:b/>
          <w:bCs/>
          <w:lang w:val="en-US"/>
        </w:rPr>
        <w:t>Correct Answer:  A</w:t>
      </w:r>
    </w:p>
    <w:p w14:paraId="5143265A" w14:textId="77777777" w:rsidR="007C6517" w:rsidRPr="007C6517" w:rsidRDefault="007C6517" w:rsidP="007C6517">
      <w:pPr>
        <w:ind w:left="360"/>
        <w:rPr>
          <w:lang w:val="en-US"/>
        </w:rPr>
      </w:pPr>
      <w:r w:rsidRPr="007C6517">
        <w:rPr>
          <w:b/>
          <w:bCs/>
          <w:lang w:val="en-US"/>
        </w:rPr>
        <w:t xml:space="preserve">Explanation: </w:t>
      </w:r>
    </w:p>
    <w:p w14:paraId="182325BC"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32" w:history="1">
        <w:r w:rsidRPr="007C6517">
          <w:rPr>
            <w:color w:val="467886" w:themeColor="hyperlink"/>
            <w:u w:val="single"/>
            <w:lang w:val="en-GB"/>
          </w:rPr>
          <w:t>Exam Terraform Associate 004 topic 8 question 5 discussion - ExamTopics</w:t>
        </w:r>
      </w:hyperlink>
    </w:p>
    <w:p w14:paraId="176B6B60" w14:textId="5B988D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0F5745BC" w14:textId="77777777" w:rsidR="003A1612" w:rsidRDefault="007C6517" w:rsidP="007C6517">
      <w:pPr>
        <w:rPr>
          <w:shd w:val="clear" w:color="auto" w:fill="FFFFFF"/>
          <w:lang w:val="en-GB"/>
        </w:rPr>
      </w:pPr>
      <w:r w:rsidRPr="007C6517">
        <w:rPr>
          <w:shd w:val="clear" w:color="auto" w:fill="FFFFFF"/>
          <w:lang w:val="en-GB"/>
        </w:rPr>
        <w:t xml:space="preserve">You are responsible for a set of infrastructure which is managed by two workspaces: </w:t>
      </w:r>
      <w:r w:rsidRPr="007C6517">
        <w:rPr>
          <w:b/>
          <w:bCs/>
          <w:shd w:val="clear" w:color="auto" w:fill="FFFFFF"/>
          <w:lang w:val="en-GB"/>
        </w:rPr>
        <w:t>example-network</w:t>
      </w:r>
      <w:r w:rsidRPr="007C6517">
        <w:rPr>
          <w:shd w:val="clear" w:color="auto" w:fill="FFFFFF"/>
          <w:lang w:val="en-GB"/>
        </w:rPr>
        <w:t xml:space="preserve"> and </w:t>
      </w:r>
      <w:r w:rsidRPr="007C6517">
        <w:rPr>
          <w:b/>
          <w:bCs/>
          <w:shd w:val="clear" w:color="auto" w:fill="FFFFFF"/>
          <w:lang w:val="en-GB"/>
        </w:rPr>
        <w:t>example-compute</w:t>
      </w:r>
      <w:r w:rsidRPr="007C6517">
        <w:rPr>
          <w:shd w:val="clear" w:color="auto" w:fill="FFFFFF"/>
          <w:lang w:val="en-GB"/>
        </w:rPr>
        <w:t xml:space="preserve">. </w:t>
      </w:r>
    </w:p>
    <w:p w14:paraId="489B39F9" w14:textId="060BD782" w:rsidR="003A1612" w:rsidRDefault="007C6517" w:rsidP="007C6517">
      <w:pPr>
        <w:rPr>
          <w:shd w:val="clear" w:color="auto" w:fill="FFFFFF"/>
          <w:lang w:val="en-GB"/>
        </w:rPr>
      </w:pPr>
      <w:r w:rsidRPr="007C6517">
        <w:rPr>
          <w:shd w:val="clear" w:color="auto" w:fill="FFFFFF"/>
          <w:lang w:val="en-GB"/>
        </w:rPr>
        <w:t xml:space="preserve">The </w:t>
      </w:r>
      <w:r w:rsidRPr="007C6517">
        <w:rPr>
          <w:b/>
          <w:bCs/>
          <w:shd w:val="clear" w:color="auto" w:fill="FFFFFF"/>
          <w:lang w:val="en-GB"/>
        </w:rPr>
        <w:t>example-compute</w:t>
      </w:r>
      <w:r w:rsidRPr="007C6517">
        <w:rPr>
          <w:shd w:val="clear" w:color="auto" w:fill="FFFFFF"/>
          <w:lang w:val="en-GB"/>
        </w:rPr>
        <w:t xml:space="preserve"> workspace uses data from output values configured in the </w:t>
      </w:r>
      <w:r w:rsidRPr="007C6517">
        <w:rPr>
          <w:b/>
          <w:bCs/>
          <w:shd w:val="clear" w:color="auto" w:fill="FFFFFF"/>
          <w:lang w:val="en-GB"/>
        </w:rPr>
        <w:t>example-network</w:t>
      </w:r>
      <w:r w:rsidRPr="007C6517">
        <w:rPr>
          <w:shd w:val="clear" w:color="auto" w:fill="FFFFFF"/>
          <w:lang w:val="en-GB"/>
        </w:rPr>
        <w:t xml:space="preserve"> workspace, and must be deployed afterward. </w:t>
      </w:r>
    </w:p>
    <w:p w14:paraId="1611D752" w14:textId="77777777" w:rsidR="008762F3" w:rsidRDefault="007C6517" w:rsidP="007C6517">
      <w:pPr>
        <w:rPr>
          <w:shd w:val="clear" w:color="auto" w:fill="FFFFFF"/>
          <w:lang w:val="en-GB"/>
        </w:rPr>
      </w:pPr>
      <w:r w:rsidRPr="007C6517">
        <w:rPr>
          <w:shd w:val="clear" w:color="auto" w:fill="FFFFFF"/>
          <w:lang w:val="en-GB"/>
        </w:rPr>
        <w:lastRenderedPageBreak/>
        <w:t>Currently, this is a manual process:</w:t>
      </w:r>
    </w:p>
    <w:p w14:paraId="13BD4020" w14:textId="0ECA304C" w:rsidR="008762F3" w:rsidRPr="008762F3" w:rsidRDefault="007C6517" w:rsidP="0032415B">
      <w:pPr>
        <w:pStyle w:val="ListParagraph"/>
        <w:numPr>
          <w:ilvl w:val="0"/>
          <w:numId w:val="86"/>
        </w:numPr>
        <w:rPr>
          <w:shd w:val="clear" w:color="auto" w:fill="FFFFFF"/>
          <w:lang w:val="en-GB"/>
        </w:rPr>
      </w:pPr>
      <w:r w:rsidRPr="008762F3">
        <w:rPr>
          <w:shd w:val="clear" w:color="auto" w:fill="FFFFFF"/>
          <w:lang w:val="en-GB"/>
        </w:rPr>
        <w:t xml:space="preserve">An operator deploys changes to the </w:t>
      </w:r>
      <w:r w:rsidRPr="003F3675">
        <w:rPr>
          <w:b/>
          <w:bCs/>
          <w:shd w:val="clear" w:color="auto" w:fill="FFFFFF"/>
          <w:lang w:val="en-GB"/>
        </w:rPr>
        <w:t>example-network</w:t>
      </w:r>
      <w:r w:rsidRPr="008762F3">
        <w:rPr>
          <w:shd w:val="clear" w:color="auto" w:fill="FFFFFF"/>
          <w:lang w:val="en-GB"/>
        </w:rPr>
        <w:t xml:space="preserve"> workspace.</w:t>
      </w:r>
    </w:p>
    <w:p w14:paraId="02286E18" w14:textId="7DAB8762" w:rsidR="008762F3" w:rsidRPr="008762F3" w:rsidRDefault="007C6517" w:rsidP="0032415B">
      <w:pPr>
        <w:pStyle w:val="ListParagraph"/>
        <w:numPr>
          <w:ilvl w:val="0"/>
          <w:numId w:val="86"/>
        </w:numPr>
        <w:rPr>
          <w:shd w:val="clear" w:color="auto" w:fill="FFFFFF"/>
          <w:lang w:val="en-GB"/>
        </w:rPr>
      </w:pPr>
      <w:r w:rsidRPr="008762F3">
        <w:rPr>
          <w:shd w:val="clear" w:color="auto" w:fill="FFFFFF"/>
          <w:lang w:val="en-GB"/>
        </w:rPr>
        <w:t xml:space="preserve">They manually copy the output values from the </w:t>
      </w:r>
      <w:r w:rsidRPr="003F3675">
        <w:rPr>
          <w:b/>
          <w:bCs/>
          <w:shd w:val="clear" w:color="auto" w:fill="FFFFFF"/>
          <w:lang w:val="en-GB"/>
        </w:rPr>
        <w:t>example-network</w:t>
      </w:r>
      <w:r w:rsidRPr="008762F3">
        <w:rPr>
          <w:shd w:val="clear" w:color="auto" w:fill="FFFFFF"/>
          <w:lang w:val="en-GB"/>
        </w:rPr>
        <w:t xml:space="preserve"> workspace to input variables configured for the </w:t>
      </w:r>
      <w:r w:rsidRPr="003F3675">
        <w:rPr>
          <w:b/>
          <w:bCs/>
          <w:shd w:val="clear" w:color="auto" w:fill="FFFFFF"/>
          <w:lang w:val="en-GB"/>
        </w:rPr>
        <w:t>example-compute</w:t>
      </w:r>
      <w:r w:rsidRPr="008762F3">
        <w:rPr>
          <w:shd w:val="clear" w:color="auto" w:fill="FFFFFF"/>
          <w:lang w:val="en-GB"/>
        </w:rPr>
        <w:t xml:space="preserve"> workspace.</w:t>
      </w:r>
    </w:p>
    <w:p w14:paraId="783969F7" w14:textId="3875A826" w:rsidR="008762F3" w:rsidRPr="008762F3" w:rsidRDefault="007C6517" w:rsidP="0032415B">
      <w:pPr>
        <w:pStyle w:val="ListParagraph"/>
        <w:numPr>
          <w:ilvl w:val="0"/>
          <w:numId w:val="86"/>
        </w:numPr>
        <w:rPr>
          <w:shd w:val="clear" w:color="auto" w:fill="FFFFFF"/>
          <w:lang w:val="en-GB"/>
        </w:rPr>
      </w:pPr>
      <w:r w:rsidRPr="008762F3">
        <w:rPr>
          <w:shd w:val="clear" w:color="auto" w:fill="FFFFFF"/>
          <w:lang w:val="en-GB"/>
        </w:rPr>
        <w:t xml:space="preserve">They deploy the </w:t>
      </w:r>
      <w:r w:rsidRPr="003F3675">
        <w:rPr>
          <w:b/>
          <w:bCs/>
          <w:shd w:val="clear" w:color="auto" w:fill="FFFFFF"/>
          <w:lang w:val="en-GB"/>
        </w:rPr>
        <w:t>example-compute</w:t>
      </w:r>
      <w:r w:rsidRPr="008762F3">
        <w:rPr>
          <w:shd w:val="clear" w:color="auto" w:fill="FFFFFF"/>
          <w:lang w:val="en-GB"/>
        </w:rPr>
        <w:t xml:space="preserve"> workspace.</w:t>
      </w:r>
    </w:p>
    <w:p w14:paraId="0F02FFB2" w14:textId="6414421E" w:rsidR="007C6517" w:rsidRPr="007C6517" w:rsidRDefault="007C6517" w:rsidP="007C6517">
      <w:pPr>
        <w:rPr>
          <w:shd w:val="clear" w:color="auto" w:fill="FFFFFF"/>
          <w:lang w:val="en-GB"/>
        </w:rPr>
      </w:pPr>
      <w:r w:rsidRPr="007C6517">
        <w:rPr>
          <w:shd w:val="clear" w:color="auto" w:fill="FFFFFF"/>
          <w:lang w:val="en-GB"/>
        </w:rPr>
        <w:br/>
        <w:t xml:space="preserve">Which HCP Terraform features can you use to automate this process? </w:t>
      </w:r>
      <w:r w:rsidRPr="007C6517">
        <w:rPr>
          <w:b/>
          <w:bCs/>
          <w:shd w:val="clear" w:color="auto" w:fill="FFFFFF"/>
          <w:lang w:val="en-GB"/>
        </w:rPr>
        <w:t>(Choose two.)</w:t>
      </w:r>
    </w:p>
    <w:p w14:paraId="0117FD86" w14:textId="77777777" w:rsidR="007C6517" w:rsidRPr="007C6517" w:rsidRDefault="007C6517" w:rsidP="0032415B">
      <w:pPr>
        <w:numPr>
          <w:ilvl w:val="0"/>
          <w:numId w:val="77"/>
        </w:numPr>
        <w:contextualSpacing/>
        <w:rPr>
          <w:shd w:val="clear" w:color="auto" w:fill="FFFFFF"/>
          <w:lang w:val="en-GB"/>
        </w:rPr>
      </w:pPr>
      <w:r w:rsidRPr="007C6517">
        <w:rPr>
          <w:shd w:val="clear" w:color="auto" w:fill="FFFFFF"/>
          <w:lang w:val="en-GB"/>
        </w:rPr>
        <w:t xml:space="preserve">A </w:t>
      </w:r>
      <w:r w:rsidRPr="007C6517">
        <w:rPr>
          <w:b/>
          <w:bCs/>
          <w:shd w:val="clear" w:color="auto" w:fill="FFFFFF"/>
          <w:lang w:val="en-GB"/>
        </w:rPr>
        <w:t>health check</w:t>
      </w:r>
      <w:r w:rsidRPr="007C6517">
        <w:rPr>
          <w:shd w:val="clear" w:color="auto" w:fill="FFFFFF"/>
          <w:lang w:val="en-GB"/>
        </w:rPr>
        <w:t xml:space="preserve"> configured on the </w:t>
      </w:r>
      <w:r w:rsidRPr="007C6517">
        <w:rPr>
          <w:b/>
          <w:bCs/>
          <w:shd w:val="clear" w:color="auto" w:fill="FFFFFF"/>
          <w:lang w:val="en-GB"/>
        </w:rPr>
        <w:t>example-compute</w:t>
      </w:r>
      <w:r w:rsidRPr="007C6517">
        <w:rPr>
          <w:shd w:val="clear" w:color="auto" w:fill="FFFFFF"/>
          <w:lang w:val="en-GB"/>
        </w:rPr>
        <w:t xml:space="preserve"> workspace to create a plan when HCP Terraform applies changes to the </w:t>
      </w:r>
      <w:r w:rsidRPr="007C6517">
        <w:rPr>
          <w:b/>
          <w:bCs/>
          <w:shd w:val="clear" w:color="auto" w:fill="FFFFFF"/>
          <w:lang w:val="en-GB"/>
        </w:rPr>
        <w:t>example-network</w:t>
      </w:r>
      <w:r w:rsidRPr="007C6517">
        <w:rPr>
          <w:shd w:val="clear" w:color="auto" w:fill="FFFFFF"/>
          <w:lang w:val="en-GB"/>
        </w:rPr>
        <w:t xml:space="preserve"> workspace.</w:t>
      </w:r>
    </w:p>
    <w:p w14:paraId="1065B774" w14:textId="77777777" w:rsidR="007C6517" w:rsidRPr="007C6517" w:rsidRDefault="007C6517" w:rsidP="0032415B">
      <w:pPr>
        <w:numPr>
          <w:ilvl w:val="0"/>
          <w:numId w:val="77"/>
        </w:numPr>
        <w:contextualSpacing/>
        <w:rPr>
          <w:shd w:val="clear" w:color="auto" w:fill="FFFFFF"/>
          <w:lang w:val="en-GB"/>
        </w:rPr>
      </w:pPr>
      <w:r w:rsidRPr="007C6517">
        <w:rPr>
          <w:shd w:val="clear" w:color="auto" w:fill="FFFFFF"/>
          <w:lang w:val="en-GB"/>
        </w:rPr>
        <w:t xml:space="preserve">A </w:t>
      </w:r>
      <w:r w:rsidRPr="007C6517">
        <w:rPr>
          <w:b/>
          <w:bCs/>
          <w:shd w:val="clear" w:color="auto" w:fill="FFFFFF"/>
          <w:lang w:val="en-GB"/>
        </w:rPr>
        <w:t>run trigger</w:t>
      </w:r>
      <w:r w:rsidRPr="007C6517">
        <w:rPr>
          <w:shd w:val="clear" w:color="auto" w:fill="FFFFFF"/>
          <w:lang w:val="en-GB"/>
        </w:rPr>
        <w:t xml:space="preserve"> configured on the </w:t>
      </w:r>
      <w:r w:rsidRPr="007C6517">
        <w:rPr>
          <w:b/>
          <w:bCs/>
          <w:shd w:val="clear" w:color="auto" w:fill="FFFFFF"/>
          <w:lang w:val="en-GB"/>
        </w:rPr>
        <w:t>example-network</w:t>
      </w:r>
      <w:r w:rsidRPr="007C6517">
        <w:rPr>
          <w:shd w:val="clear" w:color="auto" w:fill="FFFFFF"/>
          <w:lang w:val="en-GB"/>
        </w:rPr>
        <w:t xml:space="preserve"> workspace to automatically plan changes to the </w:t>
      </w:r>
      <w:r w:rsidRPr="007C6517">
        <w:rPr>
          <w:b/>
          <w:bCs/>
          <w:shd w:val="clear" w:color="auto" w:fill="FFFFFF"/>
          <w:lang w:val="en-GB"/>
        </w:rPr>
        <w:t>example-compute</w:t>
      </w:r>
      <w:r w:rsidRPr="007C6517">
        <w:rPr>
          <w:shd w:val="clear" w:color="auto" w:fill="FFFFFF"/>
          <w:lang w:val="en-GB"/>
        </w:rPr>
        <w:t xml:space="preserve"> workspace after every apply.</w:t>
      </w:r>
    </w:p>
    <w:p w14:paraId="293B9258" w14:textId="77777777" w:rsidR="007C6517" w:rsidRPr="007C6517" w:rsidRDefault="007C6517" w:rsidP="0032415B">
      <w:pPr>
        <w:numPr>
          <w:ilvl w:val="0"/>
          <w:numId w:val="77"/>
        </w:numPr>
        <w:contextualSpacing/>
        <w:rPr>
          <w:shd w:val="clear" w:color="auto" w:fill="FFFFFF"/>
          <w:lang w:val="en-GB"/>
        </w:rPr>
      </w:pPr>
      <w:r w:rsidRPr="007C6517">
        <w:rPr>
          <w:shd w:val="clear" w:color="auto" w:fill="FFFFFF"/>
          <w:lang w:val="en-GB"/>
        </w:rPr>
        <w:t xml:space="preserve">A </w:t>
      </w:r>
      <w:r w:rsidRPr="007C6517">
        <w:rPr>
          <w:b/>
          <w:bCs/>
          <w:shd w:val="clear" w:color="auto" w:fill="FFFFFF"/>
          <w:lang w:val="en-GB"/>
        </w:rPr>
        <w:t>health check</w:t>
      </w:r>
      <w:r w:rsidRPr="007C6517">
        <w:rPr>
          <w:shd w:val="clear" w:color="auto" w:fill="FFFFFF"/>
          <w:lang w:val="en-GB"/>
        </w:rPr>
        <w:t xml:space="preserve"> configured on the </w:t>
      </w:r>
      <w:r w:rsidRPr="007C6517">
        <w:rPr>
          <w:b/>
          <w:bCs/>
          <w:shd w:val="clear" w:color="auto" w:fill="FFFFFF"/>
          <w:lang w:val="en-GB"/>
        </w:rPr>
        <w:t>example-network</w:t>
      </w:r>
      <w:r w:rsidRPr="007C6517">
        <w:rPr>
          <w:shd w:val="clear" w:color="auto" w:fill="FFFFFF"/>
          <w:lang w:val="en-GB"/>
        </w:rPr>
        <w:t xml:space="preserve"> workspace to create a plan on the </w:t>
      </w:r>
      <w:r w:rsidRPr="007C6517">
        <w:rPr>
          <w:b/>
          <w:bCs/>
          <w:shd w:val="clear" w:color="auto" w:fill="FFFFFF"/>
          <w:lang w:val="en-GB"/>
        </w:rPr>
        <w:t>example-compute</w:t>
      </w:r>
      <w:r w:rsidRPr="007C6517">
        <w:rPr>
          <w:shd w:val="clear" w:color="auto" w:fill="FFFFFF"/>
          <w:lang w:val="en-GB"/>
        </w:rPr>
        <w:t xml:space="preserve"> workspace when HCP Terraform applies changes to it.</w:t>
      </w:r>
    </w:p>
    <w:p w14:paraId="6D69F798" w14:textId="77777777" w:rsidR="007C6517" w:rsidRPr="007C6517" w:rsidRDefault="007C6517" w:rsidP="0032415B">
      <w:pPr>
        <w:numPr>
          <w:ilvl w:val="0"/>
          <w:numId w:val="77"/>
        </w:numPr>
        <w:contextualSpacing/>
        <w:rPr>
          <w:shd w:val="clear" w:color="auto" w:fill="FFFFFF"/>
          <w:lang w:val="en-GB"/>
        </w:rPr>
      </w:pPr>
      <w:r w:rsidRPr="007C6517">
        <w:rPr>
          <w:shd w:val="clear" w:color="auto" w:fill="FFFFFF"/>
          <w:lang w:val="en-GB"/>
        </w:rPr>
        <w:t xml:space="preserve">A </w:t>
      </w:r>
      <w:r w:rsidRPr="007C6517">
        <w:rPr>
          <w:b/>
          <w:bCs/>
          <w:shd w:val="clear" w:color="auto" w:fill="FFFFFF"/>
          <w:lang w:val="en-GB"/>
        </w:rPr>
        <w:t>run trigger</w:t>
      </w:r>
      <w:r w:rsidRPr="007C6517">
        <w:rPr>
          <w:shd w:val="clear" w:color="auto" w:fill="FFFFFF"/>
          <w:lang w:val="en-GB"/>
        </w:rPr>
        <w:t xml:space="preserve"> configured on the </w:t>
      </w:r>
      <w:r w:rsidRPr="007C6517">
        <w:rPr>
          <w:b/>
          <w:bCs/>
          <w:shd w:val="clear" w:color="auto" w:fill="FFFFFF"/>
          <w:lang w:val="en-GB"/>
        </w:rPr>
        <w:t>example-compute</w:t>
      </w:r>
      <w:r w:rsidRPr="007C6517">
        <w:rPr>
          <w:shd w:val="clear" w:color="auto" w:fill="FFFFFF"/>
          <w:lang w:val="en-GB"/>
        </w:rPr>
        <w:t xml:space="preserve"> workspace to automatically plan changes after HCP Terraform applies changes to the </w:t>
      </w:r>
      <w:r w:rsidRPr="007C6517">
        <w:rPr>
          <w:b/>
          <w:bCs/>
          <w:shd w:val="clear" w:color="auto" w:fill="FFFFFF"/>
          <w:lang w:val="en-GB"/>
        </w:rPr>
        <w:t>example-network</w:t>
      </w:r>
      <w:r w:rsidRPr="007C6517">
        <w:rPr>
          <w:shd w:val="clear" w:color="auto" w:fill="FFFFFF"/>
          <w:lang w:val="en-GB"/>
        </w:rPr>
        <w:t xml:space="preserve"> workspace.</w:t>
      </w:r>
    </w:p>
    <w:p w14:paraId="154C7E91" w14:textId="77777777" w:rsidR="007C6517" w:rsidRPr="007C6517" w:rsidRDefault="007C6517" w:rsidP="0032415B">
      <w:pPr>
        <w:numPr>
          <w:ilvl w:val="0"/>
          <w:numId w:val="77"/>
        </w:numPr>
        <w:contextualSpacing/>
        <w:rPr>
          <w:shd w:val="clear" w:color="auto" w:fill="FFFFFF"/>
          <w:lang w:val="en-GB"/>
        </w:rPr>
      </w:pPr>
      <w:r w:rsidRPr="007C6517">
        <w:rPr>
          <w:shd w:val="clear" w:color="auto" w:fill="FFFFFF"/>
          <w:lang w:val="en-GB"/>
        </w:rPr>
        <w:t xml:space="preserve">A </w:t>
      </w:r>
      <w:r w:rsidRPr="007C6517">
        <w:rPr>
          <w:b/>
          <w:bCs/>
          <w:shd w:val="clear" w:color="auto" w:fill="FFFFFF"/>
          <w:lang w:val="en-GB"/>
        </w:rPr>
        <w:t>tfe_outputs</w:t>
      </w:r>
      <w:r w:rsidRPr="007C6517">
        <w:rPr>
          <w:shd w:val="clear" w:color="auto" w:fill="FFFFFF"/>
          <w:lang w:val="en-GB"/>
        </w:rPr>
        <w:t xml:space="preserve"> data source configured in the </w:t>
      </w:r>
      <w:r w:rsidRPr="007C6517">
        <w:rPr>
          <w:b/>
          <w:bCs/>
          <w:shd w:val="clear" w:color="auto" w:fill="FFFFFF"/>
          <w:lang w:val="en-GB"/>
        </w:rPr>
        <w:t>example-compute</w:t>
      </w:r>
      <w:r w:rsidRPr="007C6517">
        <w:rPr>
          <w:shd w:val="clear" w:color="auto" w:fill="FFFFFF"/>
          <w:lang w:val="en-GB"/>
        </w:rPr>
        <w:t xml:space="preserve"> workspace to automatically load output values from the </w:t>
      </w:r>
      <w:r w:rsidRPr="007C6517">
        <w:rPr>
          <w:b/>
          <w:bCs/>
          <w:shd w:val="clear" w:color="auto" w:fill="FFFFFF"/>
          <w:lang w:val="en-GB"/>
        </w:rPr>
        <w:t>example-network</w:t>
      </w:r>
      <w:r w:rsidRPr="007C6517">
        <w:rPr>
          <w:shd w:val="clear" w:color="auto" w:fill="FFFFFF"/>
          <w:lang w:val="en-GB"/>
        </w:rPr>
        <w:t xml:space="preserve"> workspace.</w:t>
      </w:r>
    </w:p>
    <w:p w14:paraId="32A0319B"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469BD23D" w14:textId="77777777" w:rsidR="007C6517" w:rsidRPr="007C6517" w:rsidRDefault="007C6517" w:rsidP="007C6517">
      <w:pPr>
        <w:ind w:left="360"/>
        <w:rPr>
          <w:b/>
          <w:bCs/>
          <w:lang w:val="en-US"/>
        </w:rPr>
      </w:pPr>
      <w:r w:rsidRPr="007C6517">
        <w:rPr>
          <w:b/>
          <w:bCs/>
          <w:lang w:val="en-US"/>
        </w:rPr>
        <w:t>Correct Answer:  D,E</w:t>
      </w:r>
    </w:p>
    <w:p w14:paraId="62DD3A36" w14:textId="77777777" w:rsidR="007C6517" w:rsidRPr="007C6517" w:rsidRDefault="007C6517" w:rsidP="007C6517">
      <w:pPr>
        <w:ind w:left="360"/>
        <w:rPr>
          <w:lang w:val="en-US"/>
        </w:rPr>
      </w:pPr>
      <w:r w:rsidRPr="007C6517">
        <w:rPr>
          <w:b/>
          <w:bCs/>
          <w:lang w:val="en-US"/>
        </w:rPr>
        <w:t xml:space="preserve">Explanation: </w:t>
      </w:r>
    </w:p>
    <w:p w14:paraId="5C0F1177"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33" w:history="1">
        <w:r w:rsidRPr="007C6517">
          <w:rPr>
            <w:color w:val="467886" w:themeColor="hyperlink"/>
            <w:u w:val="single"/>
            <w:lang w:val="en-GB"/>
          </w:rPr>
          <w:t>Exam Terraform Associate 004 topic 8 question 6 discussion - ExamTopics</w:t>
        </w:r>
      </w:hyperlink>
    </w:p>
    <w:p w14:paraId="491DF8FE" w14:textId="77777777" w:rsidR="007C6517" w:rsidRPr="007C6517" w:rsidRDefault="007C6517" w:rsidP="007C6517">
      <w:pPr>
        <w:keepNext/>
        <w:keepLines/>
        <w:numPr>
          <w:ilvl w:val="0"/>
          <w:numId w:val="1"/>
        </w:numPr>
        <w:spacing w:before="360" w:after="80"/>
        <w:ind w:left="0"/>
        <w:outlineLvl w:val="0"/>
        <w:rPr>
          <w:rFonts w:asciiTheme="majorHAnsi" w:eastAsiaTheme="majorEastAsia" w:hAnsiTheme="majorHAnsi" w:cstheme="majorBidi"/>
          <w:color w:val="0F4761" w:themeColor="accent1" w:themeShade="BF"/>
          <w:sz w:val="40"/>
          <w:szCs w:val="40"/>
          <w:shd w:val="clear" w:color="auto" w:fill="FFFFFF"/>
        </w:rPr>
      </w:pPr>
      <w:r w:rsidRPr="007C6517">
        <w:rPr>
          <w:rFonts w:asciiTheme="majorHAnsi" w:eastAsiaTheme="majorEastAsia" w:hAnsiTheme="majorHAnsi" w:cstheme="majorBidi"/>
          <w:color w:val="0F4761" w:themeColor="accent1" w:themeShade="BF"/>
          <w:sz w:val="40"/>
          <w:szCs w:val="40"/>
          <w:shd w:val="clear" w:color="auto" w:fill="FFFFFF"/>
        </w:rPr>
        <w:t>Question.</w:t>
      </w:r>
    </w:p>
    <w:p w14:paraId="1DE5FE4B" w14:textId="77777777" w:rsidR="007C6517" w:rsidRPr="007C6517" w:rsidRDefault="007C6517" w:rsidP="007C6517">
      <w:pPr>
        <w:rPr>
          <w:shd w:val="clear" w:color="auto" w:fill="FFFFFF"/>
          <w:lang w:val="en-GB"/>
        </w:rPr>
      </w:pPr>
      <w:r w:rsidRPr="007C6517">
        <w:rPr>
          <w:shd w:val="clear" w:color="auto" w:fill="FFFFFF"/>
          <w:lang w:val="en-GB"/>
        </w:rPr>
        <w:t xml:space="preserve">Where does HashiCorp recommend you store API tokens and other secrets within your team’s Terraform workspaces? </w:t>
      </w:r>
      <w:r w:rsidRPr="007C6517">
        <w:rPr>
          <w:b/>
          <w:bCs/>
          <w:shd w:val="clear" w:color="auto" w:fill="FFFFFF"/>
          <w:lang w:val="en-GB"/>
        </w:rPr>
        <w:t>(Choose three.)</w:t>
      </w:r>
    </w:p>
    <w:p w14:paraId="1B594ACE" w14:textId="77777777" w:rsidR="007C6517" w:rsidRPr="007C6517" w:rsidRDefault="007C6517" w:rsidP="0032415B">
      <w:pPr>
        <w:numPr>
          <w:ilvl w:val="0"/>
          <w:numId w:val="78"/>
        </w:numPr>
        <w:contextualSpacing/>
        <w:rPr>
          <w:shd w:val="clear" w:color="auto" w:fill="FFFFFF"/>
          <w:lang w:val="en-GB"/>
        </w:rPr>
      </w:pPr>
      <w:r w:rsidRPr="007C6517">
        <w:rPr>
          <w:shd w:val="clear" w:color="auto" w:fill="FFFFFF"/>
          <w:lang w:val="en-GB"/>
        </w:rPr>
        <w:t xml:space="preserve">In a </w:t>
      </w:r>
      <w:r w:rsidRPr="007C6517">
        <w:rPr>
          <w:b/>
          <w:bCs/>
          <w:i/>
          <w:iCs/>
          <w:shd w:val="clear" w:color="auto" w:fill="FFFFFF"/>
          <w:lang w:val="en-GB"/>
        </w:rPr>
        <w:t>terraform.tfvars</w:t>
      </w:r>
      <w:r w:rsidRPr="007C6517">
        <w:rPr>
          <w:shd w:val="clear" w:color="auto" w:fill="FFFFFF"/>
          <w:lang w:val="en-GB"/>
        </w:rPr>
        <w:t xml:space="preserve"> file, checked into your version control system.</w:t>
      </w:r>
    </w:p>
    <w:p w14:paraId="4B978638" w14:textId="77777777" w:rsidR="007C6517" w:rsidRPr="007C6517" w:rsidRDefault="007C6517" w:rsidP="0032415B">
      <w:pPr>
        <w:numPr>
          <w:ilvl w:val="0"/>
          <w:numId w:val="78"/>
        </w:numPr>
        <w:contextualSpacing/>
        <w:rPr>
          <w:shd w:val="clear" w:color="auto" w:fill="FFFFFF"/>
          <w:lang w:val="en-GB"/>
        </w:rPr>
      </w:pPr>
      <w:r w:rsidRPr="007C6517">
        <w:rPr>
          <w:shd w:val="clear" w:color="auto" w:fill="FFFFFF"/>
          <w:lang w:val="en-GB"/>
        </w:rPr>
        <w:t xml:space="preserve">In an </w:t>
      </w:r>
      <w:r w:rsidRPr="007C6517">
        <w:rPr>
          <w:b/>
          <w:bCs/>
          <w:shd w:val="clear" w:color="auto" w:fill="FFFFFF"/>
          <w:lang w:val="en-GB"/>
        </w:rPr>
        <w:t>environment variable</w:t>
      </w:r>
      <w:r w:rsidRPr="007C6517">
        <w:rPr>
          <w:shd w:val="clear" w:color="auto" w:fill="FFFFFF"/>
          <w:lang w:val="en-GB"/>
        </w:rPr>
        <w:t xml:space="preserve"> and referenced with </w:t>
      </w:r>
      <w:r w:rsidRPr="007C6517">
        <w:rPr>
          <w:b/>
          <w:bCs/>
          <w:shd w:val="clear" w:color="auto" w:fill="FFFFFF"/>
          <w:lang w:val="en-GB"/>
        </w:rPr>
        <w:t>TF_VAR_variablename</w:t>
      </w:r>
      <w:r w:rsidRPr="007C6517">
        <w:rPr>
          <w:shd w:val="clear" w:color="auto" w:fill="FFFFFF"/>
          <w:lang w:val="en-GB"/>
        </w:rPr>
        <w:t>.</w:t>
      </w:r>
    </w:p>
    <w:p w14:paraId="0F04F3D4" w14:textId="77777777" w:rsidR="007C6517" w:rsidRPr="007C6517" w:rsidRDefault="007C6517" w:rsidP="0032415B">
      <w:pPr>
        <w:numPr>
          <w:ilvl w:val="0"/>
          <w:numId w:val="78"/>
        </w:numPr>
        <w:contextualSpacing/>
        <w:rPr>
          <w:shd w:val="clear" w:color="auto" w:fill="FFFFFF"/>
          <w:lang w:val="en-GB"/>
        </w:rPr>
      </w:pPr>
      <w:r w:rsidRPr="007C6517">
        <w:rPr>
          <w:shd w:val="clear" w:color="auto" w:fill="FFFFFF"/>
          <w:lang w:val="en-GB"/>
        </w:rPr>
        <w:t xml:space="preserve">In </w:t>
      </w:r>
      <w:r w:rsidRPr="007C6517">
        <w:rPr>
          <w:b/>
          <w:bCs/>
          <w:shd w:val="clear" w:color="auto" w:fill="FFFFFF"/>
          <w:lang w:val="en-GB"/>
        </w:rPr>
        <w:t>HashiCorp Vault</w:t>
      </w:r>
      <w:r w:rsidRPr="007C6517">
        <w:rPr>
          <w:shd w:val="clear" w:color="auto" w:fill="FFFFFF"/>
          <w:lang w:val="en-GB"/>
        </w:rPr>
        <w:t>.</w:t>
      </w:r>
    </w:p>
    <w:p w14:paraId="4C0ACB8E" w14:textId="77777777" w:rsidR="007C6517" w:rsidRPr="007C6517" w:rsidRDefault="007C6517" w:rsidP="0032415B">
      <w:pPr>
        <w:numPr>
          <w:ilvl w:val="0"/>
          <w:numId w:val="78"/>
        </w:numPr>
        <w:contextualSpacing/>
        <w:rPr>
          <w:shd w:val="clear" w:color="auto" w:fill="FFFFFF"/>
          <w:lang w:val="en-GB"/>
        </w:rPr>
      </w:pPr>
      <w:r w:rsidRPr="007C6517">
        <w:rPr>
          <w:shd w:val="clear" w:color="auto" w:fill="FFFFFF"/>
          <w:lang w:val="en-GB"/>
        </w:rPr>
        <w:t xml:space="preserve">In a </w:t>
      </w:r>
      <w:r w:rsidRPr="007C6517">
        <w:rPr>
          <w:b/>
          <w:bCs/>
          <w:shd w:val="clear" w:color="auto" w:fill="FFFFFF"/>
          <w:lang w:val="en-GB"/>
        </w:rPr>
        <w:t>plaintext</w:t>
      </w:r>
      <w:r w:rsidRPr="007C6517">
        <w:rPr>
          <w:shd w:val="clear" w:color="auto" w:fill="FFFFFF"/>
          <w:lang w:val="en-GB"/>
        </w:rPr>
        <w:t xml:space="preserve"> document on a shared drive.</w:t>
      </w:r>
    </w:p>
    <w:p w14:paraId="552FE19F" w14:textId="77777777" w:rsidR="007C6517" w:rsidRPr="007C6517" w:rsidRDefault="007C6517" w:rsidP="0032415B">
      <w:pPr>
        <w:numPr>
          <w:ilvl w:val="0"/>
          <w:numId w:val="78"/>
        </w:numPr>
        <w:contextualSpacing/>
        <w:rPr>
          <w:shd w:val="clear" w:color="auto" w:fill="FFFFFF"/>
          <w:lang w:val="en-GB"/>
        </w:rPr>
      </w:pPr>
      <w:r w:rsidRPr="007C6517">
        <w:rPr>
          <w:shd w:val="clear" w:color="auto" w:fill="FFFFFF"/>
          <w:lang w:val="en-GB"/>
        </w:rPr>
        <w:t xml:space="preserve">In an </w:t>
      </w:r>
      <w:r w:rsidRPr="007C6517">
        <w:rPr>
          <w:b/>
          <w:bCs/>
          <w:shd w:val="clear" w:color="auto" w:fill="FFFFFF"/>
          <w:lang w:val="en-GB"/>
        </w:rPr>
        <w:t>HCP Terraform variable</w:t>
      </w:r>
      <w:r w:rsidRPr="007C6517">
        <w:rPr>
          <w:shd w:val="clear" w:color="auto" w:fill="FFFFFF"/>
          <w:lang w:val="en-GB"/>
        </w:rPr>
        <w:t>, with the sensitive option checked.</w:t>
      </w:r>
    </w:p>
    <w:p w14:paraId="28EF8534" w14:textId="77777777" w:rsidR="007C6517" w:rsidRPr="007C6517" w:rsidRDefault="007C6517" w:rsidP="007C6517">
      <w:pPr>
        <w:keepNext/>
        <w:keepLines/>
        <w:numPr>
          <w:ilvl w:val="1"/>
          <w:numId w:val="1"/>
        </w:numPr>
        <w:spacing w:before="160" w:after="80"/>
        <w:ind w:left="0"/>
        <w:outlineLvl w:val="1"/>
        <w:rPr>
          <w:rFonts w:asciiTheme="majorHAnsi" w:eastAsiaTheme="majorEastAsia" w:hAnsiTheme="majorHAnsi" w:cstheme="majorBidi"/>
          <w:color w:val="0F4761" w:themeColor="accent1" w:themeShade="BF"/>
          <w:sz w:val="32"/>
          <w:szCs w:val="32"/>
          <w:lang w:val="en-US"/>
        </w:rPr>
      </w:pPr>
      <w:r w:rsidRPr="007C6517">
        <w:rPr>
          <w:rFonts w:asciiTheme="majorHAnsi" w:eastAsiaTheme="majorEastAsia" w:hAnsiTheme="majorHAnsi" w:cstheme="majorBidi"/>
          <w:color w:val="0F4761" w:themeColor="accent1" w:themeShade="BF"/>
          <w:sz w:val="32"/>
          <w:szCs w:val="32"/>
          <w:lang w:val="en-US"/>
        </w:rPr>
        <w:t>Answer</w:t>
      </w:r>
    </w:p>
    <w:p w14:paraId="07D5D9B6" w14:textId="77777777" w:rsidR="007C6517" w:rsidRPr="007C6517" w:rsidRDefault="007C6517" w:rsidP="007C6517">
      <w:pPr>
        <w:ind w:left="360"/>
        <w:rPr>
          <w:b/>
          <w:bCs/>
          <w:lang w:val="en-US"/>
        </w:rPr>
      </w:pPr>
      <w:r w:rsidRPr="007C6517">
        <w:rPr>
          <w:b/>
          <w:bCs/>
          <w:lang w:val="en-US"/>
        </w:rPr>
        <w:t>Correct Answer:  B,C,E</w:t>
      </w:r>
    </w:p>
    <w:p w14:paraId="320DC8F9" w14:textId="77777777" w:rsidR="007C6517" w:rsidRPr="007C6517" w:rsidRDefault="007C6517" w:rsidP="007C6517">
      <w:pPr>
        <w:ind w:left="360"/>
        <w:rPr>
          <w:lang w:val="en-US"/>
        </w:rPr>
      </w:pPr>
      <w:r w:rsidRPr="007C6517">
        <w:rPr>
          <w:b/>
          <w:bCs/>
          <w:lang w:val="en-US"/>
        </w:rPr>
        <w:t xml:space="preserve">Explanation: </w:t>
      </w:r>
    </w:p>
    <w:p w14:paraId="55E3D897" w14:textId="77777777" w:rsidR="007C6517" w:rsidRPr="007C6517" w:rsidRDefault="007C6517" w:rsidP="007C6517">
      <w:pPr>
        <w:rPr>
          <w:lang w:val="en-GB"/>
        </w:rPr>
      </w:pPr>
      <w:r w:rsidRPr="007C6517">
        <w:rPr>
          <w:b/>
          <w:bCs/>
          <w:lang w:val="en-US"/>
        </w:rPr>
        <w:t>Discussion:</w:t>
      </w:r>
      <w:r w:rsidRPr="007C6517">
        <w:rPr>
          <w:rFonts w:ascii="Roboto Condensed" w:hAnsi="Roboto Condensed"/>
          <w:color w:val="505050"/>
          <w:shd w:val="clear" w:color="auto" w:fill="F8F9FA"/>
          <w:lang w:val="en-US"/>
        </w:rPr>
        <w:t xml:space="preserve"> </w:t>
      </w:r>
      <w:hyperlink r:id="rId134" w:history="1">
        <w:r w:rsidRPr="007C6517">
          <w:rPr>
            <w:color w:val="467886" w:themeColor="hyperlink"/>
            <w:u w:val="single"/>
            <w:lang w:val="en-GB"/>
          </w:rPr>
          <w:t>Exam Terraform Associate 004 topic 8 question 7 discussion - ExamTopics</w:t>
        </w:r>
      </w:hyperlink>
    </w:p>
    <w:p w14:paraId="0A712817" w14:textId="77777777" w:rsidR="00063E1A" w:rsidRDefault="00063E1A" w:rsidP="00807B82">
      <w:pPr>
        <w:pStyle w:val="Question"/>
        <w:rPr>
          <w:shd w:val="clear" w:color="auto" w:fill="FFFFFF"/>
        </w:rPr>
      </w:pPr>
      <w:r>
        <w:rPr>
          <w:shd w:val="clear" w:color="auto" w:fill="FFFFFF"/>
        </w:rPr>
        <w:lastRenderedPageBreak/>
        <w:t>Question.</w:t>
      </w:r>
    </w:p>
    <w:p w14:paraId="6CFE0982" w14:textId="77777777" w:rsidR="004F2348" w:rsidRPr="004F2348" w:rsidRDefault="004F2348" w:rsidP="004F2348">
      <w:pPr>
        <w:rPr>
          <w:shd w:val="clear" w:color="auto" w:fill="FFFFFF"/>
          <w:lang w:val="en-GB"/>
        </w:rPr>
      </w:pPr>
      <w:r w:rsidRPr="004F2348">
        <w:rPr>
          <w:shd w:val="clear" w:color="auto" w:fill="FFFFFF"/>
          <w:lang w:val="en-GB"/>
        </w:rPr>
        <w:t xml:space="preserve">Which of these statements about </w:t>
      </w:r>
      <w:r w:rsidRPr="004F2348">
        <w:rPr>
          <w:b/>
          <w:bCs/>
          <w:shd w:val="clear" w:color="auto" w:fill="FFFFFF"/>
          <w:lang w:val="en-GB"/>
        </w:rPr>
        <w:t>HCP Terraform workspaces</w:t>
      </w:r>
      <w:r w:rsidRPr="004F2348">
        <w:rPr>
          <w:shd w:val="clear" w:color="auto" w:fill="FFFFFF"/>
          <w:lang w:val="en-GB"/>
        </w:rPr>
        <w:t xml:space="preserve"> is false?</w:t>
      </w:r>
    </w:p>
    <w:p w14:paraId="68BFAD78" w14:textId="41C565A8" w:rsidR="004F2348" w:rsidRPr="004F2348" w:rsidRDefault="004F2348" w:rsidP="0032415B">
      <w:pPr>
        <w:pStyle w:val="ListParagraph"/>
        <w:numPr>
          <w:ilvl w:val="0"/>
          <w:numId w:val="112"/>
        </w:numPr>
        <w:rPr>
          <w:shd w:val="clear" w:color="auto" w:fill="FFFFFF"/>
          <w:lang w:val="en-GB"/>
        </w:rPr>
      </w:pPr>
      <w:r w:rsidRPr="004F2348">
        <w:rPr>
          <w:shd w:val="clear" w:color="auto" w:fill="FFFFFF"/>
          <w:lang w:val="en-GB"/>
        </w:rPr>
        <w:t>You can trigger plans and applies using version control system integrations.</w:t>
      </w:r>
    </w:p>
    <w:p w14:paraId="1C6ECE81" w14:textId="7B7E0616" w:rsidR="004F2348" w:rsidRPr="004F2348" w:rsidRDefault="004F2348" w:rsidP="0032415B">
      <w:pPr>
        <w:pStyle w:val="ListParagraph"/>
        <w:numPr>
          <w:ilvl w:val="0"/>
          <w:numId w:val="112"/>
        </w:numPr>
        <w:rPr>
          <w:shd w:val="clear" w:color="auto" w:fill="FFFFFF"/>
          <w:lang w:val="en-GB"/>
        </w:rPr>
      </w:pPr>
      <w:r w:rsidRPr="004F2348">
        <w:rPr>
          <w:shd w:val="clear" w:color="auto" w:fill="FFFFFF"/>
          <w:lang w:val="en-GB"/>
        </w:rPr>
        <w:t>HCP Terraform workspaces offer role-based access controls.</w:t>
      </w:r>
    </w:p>
    <w:p w14:paraId="61F4F2A5" w14:textId="3BBE709D" w:rsidR="004F2348" w:rsidRPr="004F2348" w:rsidRDefault="004F2348" w:rsidP="0032415B">
      <w:pPr>
        <w:pStyle w:val="ListParagraph"/>
        <w:numPr>
          <w:ilvl w:val="0"/>
          <w:numId w:val="112"/>
        </w:numPr>
        <w:rPr>
          <w:shd w:val="clear" w:color="auto" w:fill="FFFFFF"/>
          <w:lang w:val="en-GB"/>
        </w:rPr>
      </w:pPr>
      <w:r w:rsidRPr="004F2348">
        <w:rPr>
          <w:shd w:val="clear" w:color="auto" w:fill="FFFFFF"/>
          <w:lang w:val="en-GB"/>
        </w:rPr>
        <w:t>You must use the CLI to switch between workspaces.</w:t>
      </w:r>
    </w:p>
    <w:p w14:paraId="0D0D7E3C" w14:textId="6E909991" w:rsidR="004F2348" w:rsidRPr="004F2348" w:rsidRDefault="004F2348" w:rsidP="0032415B">
      <w:pPr>
        <w:pStyle w:val="ListParagraph"/>
        <w:numPr>
          <w:ilvl w:val="0"/>
          <w:numId w:val="112"/>
        </w:numPr>
        <w:rPr>
          <w:shd w:val="clear" w:color="auto" w:fill="FFFFFF"/>
          <w:lang w:val="en-GB"/>
        </w:rPr>
      </w:pPr>
      <w:r w:rsidRPr="004F2348">
        <w:rPr>
          <w:shd w:val="clear" w:color="auto" w:fill="FFFFFF"/>
          <w:lang w:val="en-GB"/>
        </w:rPr>
        <w:t>HCP Terraform workspaces can securely store cloud credentials.</w:t>
      </w:r>
    </w:p>
    <w:p w14:paraId="6A6A1BBD" w14:textId="77777777" w:rsidR="00063E1A" w:rsidRPr="009A381A" w:rsidRDefault="00063E1A" w:rsidP="00063E1A">
      <w:pPr>
        <w:pStyle w:val="Heading2"/>
        <w:ind w:left="0"/>
        <w:rPr>
          <w:lang w:val="en-US"/>
        </w:rPr>
      </w:pPr>
      <w:r>
        <w:rPr>
          <w:rStyle w:val="Heading2Char"/>
          <w:lang w:val="en-US"/>
        </w:rPr>
        <w:t>Answer</w:t>
      </w:r>
    </w:p>
    <w:p w14:paraId="03B716ED" w14:textId="0292954B" w:rsidR="00063E1A" w:rsidRDefault="00063E1A" w:rsidP="00807B82">
      <w:pPr>
        <w:ind w:left="360"/>
        <w:rPr>
          <w:b/>
          <w:bCs/>
          <w:lang w:val="en-US"/>
        </w:rPr>
      </w:pPr>
      <w:r w:rsidRPr="00357222">
        <w:rPr>
          <w:b/>
          <w:bCs/>
          <w:lang w:val="en-US"/>
        </w:rPr>
        <w:t>Correct Answer:</w:t>
      </w:r>
      <w:r>
        <w:rPr>
          <w:b/>
          <w:bCs/>
          <w:lang w:val="en-US"/>
        </w:rPr>
        <w:t xml:space="preserve">  </w:t>
      </w:r>
      <w:r w:rsidR="0081675F">
        <w:rPr>
          <w:b/>
          <w:bCs/>
          <w:lang w:val="en-US"/>
        </w:rPr>
        <w:t>C</w:t>
      </w:r>
    </w:p>
    <w:p w14:paraId="21F73FD7" w14:textId="77777777" w:rsidR="00063E1A" w:rsidRDefault="00063E1A" w:rsidP="00807B82">
      <w:pPr>
        <w:ind w:left="360"/>
        <w:rPr>
          <w:b/>
          <w:bCs/>
          <w:lang w:val="en-US"/>
        </w:rPr>
      </w:pPr>
      <w:r>
        <w:rPr>
          <w:b/>
          <w:bCs/>
          <w:lang w:val="en-US"/>
        </w:rPr>
        <w:t xml:space="preserve">Explanation: </w:t>
      </w:r>
    </w:p>
    <w:p w14:paraId="303F4A86" w14:textId="77777777" w:rsidR="0081675F" w:rsidRPr="0081675F" w:rsidRDefault="0081675F" w:rsidP="0081675F">
      <w:pPr>
        <w:ind w:left="360"/>
        <w:rPr>
          <w:lang w:val="en-GB"/>
        </w:rPr>
      </w:pPr>
      <w:r w:rsidRPr="0081675F">
        <w:rPr>
          <w:lang w:val="en-GB"/>
        </w:rPr>
        <w:t xml:space="preserve">This statement is </w:t>
      </w:r>
      <w:r w:rsidRPr="0081675F">
        <w:rPr>
          <w:b/>
          <w:bCs/>
          <w:lang w:val="en-GB"/>
        </w:rPr>
        <w:t>false</w:t>
      </w:r>
      <w:r w:rsidRPr="0081675F">
        <w:rPr>
          <w:lang w:val="en-GB"/>
        </w:rPr>
        <w:t xml:space="preserve"> because HCP Terraform workspaces are </w:t>
      </w:r>
      <w:r w:rsidRPr="0081675F">
        <w:rPr>
          <w:b/>
          <w:bCs/>
          <w:lang w:val="en-GB"/>
        </w:rPr>
        <w:t>not</w:t>
      </w:r>
      <w:r w:rsidRPr="0081675F">
        <w:rPr>
          <w:lang w:val="en-GB"/>
        </w:rPr>
        <w:t xml:space="preserve"> switched using the local CLI. Instead, each workspace in HCP Terraform is its own isolated environment in the cloud, and you select or trigger runs through:</w:t>
      </w:r>
    </w:p>
    <w:p w14:paraId="071AC762" w14:textId="77777777" w:rsidR="0081675F" w:rsidRPr="0081675F" w:rsidRDefault="0081675F" w:rsidP="0032415B">
      <w:pPr>
        <w:pStyle w:val="ListParagraph"/>
        <w:numPr>
          <w:ilvl w:val="0"/>
          <w:numId w:val="113"/>
        </w:numPr>
        <w:rPr>
          <w:lang w:val="en-GB"/>
        </w:rPr>
      </w:pPr>
      <w:r w:rsidRPr="0081675F">
        <w:rPr>
          <w:lang w:val="en-GB"/>
        </w:rPr>
        <w:t>The HCP Terraform UI</w:t>
      </w:r>
    </w:p>
    <w:p w14:paraId="295F9FC5" w14:textId="77777777" w:rsidR="0081675F" w:rsidRPr="0081675F" w:rsidRDefault="0081675F" w:rsidP="0032415B">
      <w:pPr>
        <w:pStyle w:val="ListParagraph"/>
        <w:numPr>
          <w:ilvl w:val="0"/>
          <w:numId w:val="113"/>
        </w:numPr>
        <w:rPr>
          <w:lang w:val="en-GB"/>
        </w:rPr>
      </w:pPr>
      <w:r w:rsidRPr="0081675F">
        <w:rPr>
          <w:lang w:val="en-GB"/>
        </w:rPr>
        <w:t>VCS integrations</w:t>
      </w:r>
    </w:p>
    <w:p w14:paraId="5480FFA3" w14:textId="77777777" w:rsidR="0081675F" w:rsidRPr="0081675F" w:rsidRDefault="0081675F" w:rsidP="0032415B">
      <w:pPr>
        <w:pStyle w:val="ListParagraph"/>
        <w:numPr>
          <w:ilvl w:val="0"/>
          <w:numId w:val="113"/>
        </w:numPr>
        <w:rPr>
          <w:lang w:val="en-GB"/>
        </w:rPr>
      </w:pPr>
      <w:r w:rsidRPr="0081675F">
        <w:rPr>
          <w:lang w:val="en-GB"/>
        </w:rPr>
        <w:t>API calls</w:t>
      </w:r>
    </w:p>
    <w:p w14:paraId="73DBFD75" w14:textId="77777777" w:rsidR="0081675F" w:rsidRPr="0081675F" w:rsidRDefault="0081675F" w:rsidP="0032415B">
      <w:pPr>
        <w:pStyle w:val="ListParagraph"/>
        <w:numPr>
          <w:ilvl w:val="0"/>
          <w:numId w:val="113"/>
        </w:numPr>
        <w:rPr>
          <w:lang w:val="en-GB"/>
        </w:rPr>
      </w:pPr>
      <w:r w:rsidRPr="0081675F">
        <w:rPr>
          <w:lang w:val="en-GB"/>
        </w:rPr>
        <w:t>CLI-driven runs that target a specific workspace</w:t>
      </w:r>
    </w:p>
    <w:p w14:paraId="59976B43" w14:textId="77777777" w:rsidR="0081675F" w:rsidRPr="0081675F" w:rsidRDefault="0081675F" w:rsidP="0081675F">
      <w:pPr>
        <w:ind w:left="360"/>
        <w:rPr>
          <w:lang w:val="en-GB"/>
        </w:rPr>
      </w:pPr>
      <w:r w:rsidRPr="0081675F">
        <w:rPr>
          <w:lang w:val="en-GB"/>
        </w:rPr>
        <w:t>There is no concept of “switching” workspaces locally the way you do with terraform workspace in CLI</w:t>
      </w:r>
      <w:r w:rsidRPr="0081675F">
        <w:rPr>
          <w:lang w:val="en-GB"/>
        </w:rPr>
        <w:noBreakHyphen/>
        <w:t>driven Terraform.</w:t>
      </w:r>
    </w:p>
    <w:p w14:paraId="2558E85C" w14:textId="64A4918C" w:rsidR="00063E1A" w:rsidRPr="004F2348" w:rsidRDefault="00063E1A"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35" w:history="1">
        <w:r w:rsidR="004F2348" w:rsidRPr="004F2348">
          <w:rPr>
            <w:rStyle w:val="Hyperlink"/>
            <w:lang w:val="en-GB"/>
          </w:rPr>
          <w:t>Exam Terraform Associate 004 topic 8 question 8 discussion - ExamTopics</w:t>
        </w:r>
      </w:hyperlink>
    </w:p>
    <w:p w14:paraId="0C974C30" w14:textId="77777777" w:rsidR="00C43C6B" w:rsidRDefault="00C43C6B" w:rsidP="00807B82">
      <w:pPr>
        <w:pStyle w:val="Question"/>
        <w:rPr>
          <w:shd w:val="clear" w:color="auto" w:fill="FFFFFF"/>
        </w:rPr>
      </w:pPr>
      <w:r>
        <w:rPr>
          <w:shd w:val="clear" w:color="auto" w:fill="FFFFFF"/>
        </w:rPr>
        <w:t>Question.</w:t>
      </w:r>
    </w:p>
    <w:p w14:paraId="1B4ED87E" w14:textId="77777777" w:rsidR="00C52DAC" w:rsidRPr="00C52DAC" w:rsidRDefault="00C52DAC" w:rsidP="00C52DAC">
      <w:pPr>
        <w:rPr>
          <w:shd w:val="clear" w:color="auto" w:fill="FFFFFF"/>
          <w:lang w:val="en-GB"/>
        </w:rPr>
      </w:pPr>
      <w:r w:rsidRPr="00C52DAC">
        <w:rPr>
          <w:shd w:val="clear" w:color="auto" w:fill="FFFFFF"/>
          <w:lang w:val="en-GB"/>
        </w:rPr>
        <w:t>How does an HCP Terraform integration using the cloud block differ from remote backends, such as S3?</w:t>
      </w:r>
    </w:p>
    <w:p w14:paraId="3AD419D6" w14:textId="12F17106" w:rsidR="00C52DAC" w:rsidRPr="00C52DAC" w:rsidRDefault="00C52DAC" w:rsidP="0032415B">
      <w:pPr>
        <w:pStyle w:val="ListParagraph"/>
        <w:numPr>
          <w:ilvl w:val="0"/>
          <w:numId w:val="114"/>
        </w:numPr>
        <w:rPr>
          <w:shd w:val="clear" w:color="auto" w:fill="FFFFFF"/>
          <w:lang w:val="en-GB"/>
        </w:rPr>
      </w:pPr>
      <w:r w:rsidRPr="00C52DAC">
        <w:rPr>
          <w:shd w:val="clear" w:color="auto" w:fill="FFFFFF"/>
          <w:lang w:val="en-GB"/>
        </w:rPr>
        <w:t>Using the cloud block automatically encrypts state files at rest and in transit.</w:t>
      </w:r>
    </w:p>
    <w:p w14:paraId="75F00C31" w14:textId="5EDBA066" w:rsidR="00C52DAC" w:rsidRPr="00C52DAC" w:rsidRDefault="00C52DAC" w:rsidP="0032415B">
      <w:pPr>
        <w:pStyle w:val="ListParagraph"/>
        <w:numPr>
          <w:ilvl w:val="0"/>
          <w:numId w:val="114"/>
        </w:numPr>
        <w:rPr>
          <w:shd w:val="clear" w:color="auto" w:fill="FFFFFF"/>
          <w:lang w:val="en-GB"/>
        </w:rPr>
      </w:pPr>
      <w:r w:rsidRPr="00C52DAC">
        <w:rPr>
          <w:shd w:val="clear" w:color="auto" w:fill="FFFFFF"/>
          <w:lang w:val="en-GB"/>
        </w:rPr>
        <w:t>Using the cloud block requires using Terraform Enterprise.</w:t>
      </w:r>
    </w:p>
    <w:p w14:paraId="1510B1C2" w14:textId="66DBBE19" w:rsidR="00C52DAC" w:rsidRPr="00C52DAC" w:rsidRDefault="00C52DAC" w:rsidP="0032415B">
      <w:pPr>
        <w:pStyle w:val="ListParagraph"/>
        <w:numPr>
          <w:ilvl w:val="0"/>
          <w:numId w:val="114"/>
        </w:numPr>
        <w:rPr>
          <w:shd w:val="clear" w:color="auto" w:fill="FFFFFF"/>
          <w:lang w:val="en-GB"/>
        </w:rPr>
      </w:pPr>
      <w:r w:rsidRPr="00C52DAC">
        <w:rPr>
          <w:shd w:val="clear" w:color="auto" w:fill="FFFFFF"/>
          <w:lang w:val="en-GB"/>
        </w:rPr>
        <w:t>The cloud block supports multiple backends simultaneously.</w:t>
      </w:r>
    </w:p>
    <w:p w14:paraId="3C801FFE" w14:textId="1E9F82B1" w:rsidR="00C52DAC" w:rsidRPr="00C52DAC" w:rsidRDefault="00C52DAC" w:rsidP="0032415B">
      <w:pPr>
        <w:pStyle w:val="ListParagraph"/>
        <w:numPr>
          <w:ilvl w:val="0"/>
          <w:numId w:val="114"/>
        </w:numPr>
        <w:rPr>
          <w:shd w:val="clear" w:color="auto" w:fill="FFFFFF"/>
          <w:lang w:val="en-GB"/>
        </w:rPr>
      </w:pPr>
      <w:r w:rsidRPr="00C52DAC">
        <w:rPr>
          <w:shd w:val="clear" w:color="auto" w:fill="FFFFFF"/>
          <w:lang w:val="en-GB"/>
        </w:rPr>
        <w:t>Using the cloud block enables remote operations on infrastructure managed by HCP Terraform or Terraform Enterprise.</w:t>
      </w:r>
    </w:p>
    <w:p w14:paraId="2FC67B91" w14:textId="77777777" w:rsidR="00C43C6B" w:rsidRPr="009A381A" w:rsidRDefault="00C43C6B" w:rsidP="00C43C6B">
      <w:pPr>
        <w:pStyle w:val="Heading2"/>
        <w:ind w:left="0"/>
        <w:rPr>
          <w:lang w:val="en-US"/>
        </w:rPr>
      </w:pPr>
      <w:r>
        <w:rPr>
          <w:rStyle w:val="Heading2Char"/>
          <w:lang w:val="en-US"/>
        </w:rPr>
        <w:t>Answer</w:t>
      </w:r>
    </w:p>
    <w:p w14:paraId="6C7F4696" w14:textId="48E922A4" w:rsidR="00C43C6B" w:rsidRDefault="00C43C6B" w:rsidP="00807B82">
      <w:pPr>
        <w:ind w:left="360"/>
        <w:rPr>
          <w:b/>
          <w:bCs/>
          <w:lang w:val="en-US"/>
        </w:rPr>
      </w:pPr>
      <w:r w:rsidRPr="00357222">
        <w:rPr>
          <w:b/>
          <w:bCs/>
          <w:lang w:val="en-US"/>
        </w:rPr>
        <w:t>Correct Answer:</w:t>
      </w:r>
      <w:r>
        <w:rPr>
          <w:b/>
          <w:bCs/>
          <w:lang w:val="en-US"/>
        </w:rPr>
        <w:t xml:space="preserve">  </w:t>
      </w:r>
      <w:r w:rsidR="00875D0B">
        <w:rPr>
          <w:b/>
          <w:bCs/>
          <w:lang w:val="en-US"/>
        </w:rPr>
        <w:t>D</w:t>
      </w:r>
    </w:p>
    <w:p w14:paraId="69C3CB52" w14:textId="77777777" w:rsidR="00C43C6B" w:rsidRDefault="00C43C6B" w:rsidP="00807B82">
      <w:pPr>
        <w:ind w:left="360"/>
        <w:rPr>
          <w:b/>
          <w:bCs/>
          <w:lang w:val="en-US"/>
        </w:rPr>
      </w:pPr>
      <w:r>
        <w:rPr>
          <w:b/>
          <w:bCs/>
          <w:lang w:val="en-US"/>
        </w:rPr>
        <w:t xml:space="preserve">Explanation: </w:t>
      </w:r>
    </w:p>
    <w:p w14:paraId="5CE420FA" w14:textId="77777777" w:rsidR="004F32BD" w:rsidRPr="004F32BD" w:rsidRDefault="004F32BD" w:rsidP="004F32BD">
      <w:pPr>
        <w:ind w:left="360"/>
        <w:rPr>
          <w:lang w:val="en-GB"/>
        </w:rPr>
      </w:pPr>
      <w:r w:rsidRPr="004F32BD">
        <w:rPr>
          <w:lang w:val="en-GB"/>
        </w:rPr>
        <w:t xml:space="preserve">A </w:t>
      </w:r>
      <w:r w:rsidRPr="004F32BD">
        <w:rPr>
          <w:b/>
          <w:bCs/>
          <w:lang w:val="en-GB"/>
        </w:rPr>
        <w:t>cloud block</w:t>
      </w:r>
      <w:r w:rsidRPr="004F32BD">
        <w:rPr>
          <w:lang w:val="en-GB"/>
        </w:rPr>
        <w:t xml:space="preserve"> configures Terraform to use </w:t>
      </w:r>
      <w:r w:rsidRPr="004F32BD">
        <w:rPr>
          <w:b/>
          <w:bCs/>
          <w:lang w:val="en-GB"/>
        </w:rPr>
        <w:t>HCP Terraform or Terraform Enterprise</w:t>
      </w:r>
      <w:r w:rsidRPr="004F32BD">
        <w:rPr>
          <w:lang w:val="en-GB"/>
        </w:rPr>
        <w:t xml:space="preserve"> as its backend. This not only stores state remotely but also enables </w:t>
      </w:r>
      <w:r w:rsidRPr="004F32BD">
        <w:rPr>
          <w:b/>
          <w:bCs/>
          <w:lang w:val="en-GB"/>
        </w:rPr>
        <w:t>remote operations</w:t>
      </w:r>
      <w:r w:rsidRPr="004F32BD">
        <w:rPr>
          <w:lang w:val="en-GB"/>
        </w:rPr>
        <w:t>, meaning:</w:t>
      </w:r>
    </w:p>
    <w:p w14:paraId="36D1FF7F" w14:textId="77777777" w:rsidR="004F32BD" w:rsidRPr="004F32BD" w:rsidRDefault="004F32BD" w:rsidP="0032415B">
      <w:pPr>
        <w:pStyle w:val="ListParagraph"/>
        <w:numPr>
          <w:ilvl w:val="0"/>
          <w:numId w:val="115"/>
        </w:numPr>
        <w:rPr>
          <w:lang w:val="en-GB"/>
        </w:rPr>
      </w:pPr>
      <w:r w:rsidRPr="004F32BD">
        <w:rPr>
          <w:lang w:val="en-GB"/>
        </w:rPr>
        <w:t>Plans and applies run in HCP Terraform/TFE</w:t>
      </w:r>
    </w:p>
    <w:p w14:paraId="31437B76" w14:textId="77777777" w:rsidR="004F32BD" w:rsidRPr="004F32BD" w:rsidRDefault="004F32BD" w:rsidP="0032415B">
      <w:pPr>
        <w:pStyle w:val="ListParagraph"/>
        <w:numPr>
          <w:ilvl w:val="0"/>
          <w:numId w:val="115"/>
        </w:numPr>
        <w:rPr>
          <w:lang w:val="en-GB"/>
        </w:rPr>
      </w:pPr>
      <w:r w:rsidRPr="004F32BD">
        <w:rPr>
          <w:lang w:val="en-GB"/>
        </w:rPr>
        <w:lastRenderedPageBreak/>
        <w:t>No local state file</w:t>
      </w:r>
    </w:p>
    <w:p w14:paraId="04E42CEC" w14:textId="77777777" w:rsidR="004F32BD" w:rsidRPr="004F32BD" w:rsidRDefault="004F32BD" w:rsidP="0032415B">
      <w:pPr>
        <w:pStyle w:val="ListParagraph"/>
        <w:numPr>
          <w:ilvl w:val="0"/>
          <w:numId w:val="115"/>
        </w:numPr>
        <w:rPr>
          <w:lang w:val="en-GB"/>
        </w:rPr>
      </w:pPr>
      <w:r w:rsidRPr="004F32BD">
        <w:rPr>
          <w:lang w:val="en-GB"/>
        </w:rPr>
        <w:t>No need for local credentials</w:t>
      </w:r>
    </w:p>
    <w:p w14:paraId="409BFF0D" w14:textId="77777777" w:rsidR="004F32BD" w:rsidRPr="004F32BD" w:rsidRDefault="004F32BD" w:rsidP="0032415B">
      <w:pPr>
        <w:pStyle w:val="ListParagraph"/>
        <w:numPr>
          <w:ilvl w:val="0"/>
          <w:numId w:val="115"/>
        </w:numPr>
        <w:rPr>
          <w:lang w:val="en-GB"/>
        </w:rPr>
      </w:pPr>
      <w:r w:rsidRPr="004F32BD">
        <w:rPr>
          <w:lang w:val="en-GB"/>
        </w:rPr>
        <w:t>Full audit logs, RBAC, and policy enforcement</w:t>
      </w:r>
    </w:p>
    <w:p w14:paraId="3B945ABB" w14:textId="77777777" w:rsidR="004F32BD" w:rsidRPr="004F32BD" w:rsidRDefault="004F32BD" w:rsidP="004F32BD">
      <w:pPr>
        <w:ind w:left="360"/>
        <w:rPr>
          <w:lang w:val="en-GB"/>
        </w:rPr>
      </w:pPr>
      <w:r w:rsidRPr="004F32BD">
        <w:rPr>
          <w:lang w:val="en-GB"/>
        </w:rPr>
        <w:t xml:space="preserve">Remote backends like S3 only store state; they </w:t>
      </w:r>
      <w:r w:rsidRPr="004F32BD">
        <w:rPr>
          <w:b/>
          <w:bCs/>
          <w:lang w:val="en-GB"/>
        </w:rPr>
        <w:t>do not</w:t>
      </w:r>
      <w:r w:rsidRPr="004F32BD">
        <w:rPr>
          <w:lang w:val="en-GB"/>
        </w:rPr>
        <w:t xml:space="preserve"> provide remote execution.</w:t>
      </w:r>
    </w:p>
    <w:p w14:paraId="175BF91C" w14:textId="7FAFF53D" w:rsidR="00C43C6B" w:rsidRPr="00C52DAC" w:rsidRDefault="00C43C6B"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36" w:history="1">
        <w:r w:rsidR="00C52DAC" w:rsidRPr="00C52DAC">
          <w:rPr>
            <w:rStyle w:val="Hyperlink"/>
            <w:lang w:val="en-GB"/>
          </w:rPr>
          <w:t>Exam Terraform Associate 004 topic 8 question 9 discussion - ExamTopics</w:t>
        </w:r>
      </w:hyperlink>
    </w:p>
    <w:p w14:paraId="76E0C194" w14:textId="0D6E166F" w:rsidR="00033C03" w:rsidRDefault="00033C03" w:rsidP="00807B82">
      <w:pPr>
        <w:pStyle w:val="Question"/>
        <w:rPr>
          <w:shd w:val="clear" w:color="auto" w:fill="FFFFFF"/>
        </w:rPr>
      </w:pPr>
      <w:r>
        <w:rPr>
          <w:shd w:val="clear" w:color="auto" w:fill="FFFFFF"/>
        </w:rPr>
        <w:t>Question.</w:t>
      </w:r>
    </w:p>
    <w:p w14:paraId="555E1827" w14:textId="77777777" w:rsidR="00033C03" w:rsidRPr="00033C03" w:rsidRDefault="00033C03" w:rsidP="00033C03">
      <w:pPr>
        <w:rPr>
          <w:b/>
          <w:bCs/>
          <w:shd w:val="clear" w:color="auto" w:fill="FFFFFF"/>
          <w:lang w:val="en-GB"/>
        </w:rPr>
      </w:pPr>
      <w:r w:rsidRPr="00033C03">
        <w:rPr>
          <w:shd w:val="clear" w:color="auto" w:fill="FFFFFF"/>
          <w:lang w:val="en-GB"/>
        </w:rPr>
        <w:t xml:space="preserve">Which features do </w:t>
      </w:r>
      <w:r w:rsidRPr="00033C03">
        <w:rPr>
          <w:b/>
          <w:bCs/>
          <w:shd w:val="clear" w:color="auto" w:fill="FFFFFF"/>
          <w:lang w:val="en-GB"/>
        </w:rPr>
        <w:t>HCP Terraform workspaces</w:t>
      </w:r>
      <w:r w:rsidRPr="00033C03">
        <w:rPr>
          <w:shd w:val="clear" w:color="auto" w:fill="FFFFFF"/>
          <w:lang w:val="en-GB"/>
        </w:rPr>
        <w:t xml:space="preserve"> provide that are not available in </w:t>
      </w:r>
      <w:r w:rsidRPr="00033C03">
        <w:rPr>
          <w:b/>
          <w:bCs/>
          <w:shd w:val="clear" w:color="auto" w:fill="FFFFFF"/>
          <w:lang w:val="en-GB"/>
        </w:rPr>
        <w:t>Terraform Community Edition</w:t>
      </w:r>
      <w:r w:rsidRPr="00033C03">
        <w:rPr>
          <w:shd w:val="clear" w:color="auto" w:fill="FFFFFF"/>
          <w:lang w:val="en-GB"/>
        </w:rPr>
        <w:t xml:space="preserve">? </w:t>
      </w:r>
      <w:r w:rsidRPr="00033C03">
        <w:rPr>
          <w:b/>
          <w:bCs/>
          <w:shd w:val="clear" w:color="auto" w:fill="FFFFFF"/>
          <w:lang w:val="en-GB"/>
        </w:rPr>
        <w:t>(Choose three.)</w:t>
      </w:r>
    </w:p>
    <w:p w14:paraId="15D17FE4" w14:textId="7539F13E" w:rsidR="00033C03" w:rsidRPr="00A27C66" w:rsidRDefault="00033C03" w:rsidP="0032415B">
      <w:pPr>
        <w:pStyle w:val="ListParagraph"/>
        <w:numPr>
          <w:ilvl w:val="0"/>
          <w:numId w:val="116"/>
        </w:numPr>
        <w:rPr>
          <w:shd w:val="clear" w:color="auto" w:fill="FFFFFF"/>
          <w:lang w:val="en-GB"/>
        </w:rPr>
      </w:pPr>
      <w:r w:rsidRPr="00A27C66">
        <w:rPr>
          <w:shd w:val="clear" w:color="auto" w:fill="FFFFFF"/>
          <w:lang w:val="en-GB"/>
        </w:rPr>
        <w:t>Automatic detection of common security issues.</w:t>
      </w:r>
    </w:p>
    <w:p w14:paraId="2123FAA3" w14:textId="67679089" w:rsidR="00033C03" w:rsidRPr="00A27C66" w:rsidRDefault="00033C03" w:rsidP="0032415B">
      <w:pPr>
        <w:pStyle w:val="ListParagraph"/>
        <w:numPr>
          <w:ilvl w:val="0"/>
          <w:numId w:val="116"/>
        </w:numPr>
        <w:rPr>
          <w:shd w:val="clear" w:color="auto" w:fill="FFFFFF"/>
          <w:lang w:val="en-GB"/>
        </w:rPr>
      </w:pPr>
      <w:r w:rsidRPr="00A27C66">
        <w:rPr>
          <w:shd w:val="clear" w:color="auto" w:fill="FFFFFF"/>
          <w:lang w:val="en-GB"/>
        </w:rPr>
        <w:t>Remote execution of Terraform operations.</w:t>
      </w:r>
    </w:p>
    <w:p w14:paraId="7C530A84" w14:textId="571B95BB" w:rsidR="00033C03" w:rsidRPr="00A27C66" w:rsidRDefault="00033C03" w:rsidP="0032415B">
      <w:pPr>
        <w:pStyle w:val="ListParagraph"/>
        <w:numPr>
          <w:ilvl w:val="0"/>
          <w:numId w:val="116"/>
        </w:numPr>
        <w:rPr>
          <w:shd w:val="clear" w:color="auto" w:fill="FFFFFF"/>
          <w:lang w:val="en-GB"/>
        </w:rPr>
      </w:pPr>
      <w:r w:rsidRPr="00A27C66">
        <w:rPr>
          <w:shd w:val="clear" w:color="auto" w:fill="FFFFFF"/>
          <w:lang w:val="en-GB"/>
        </w:rPr>
        <w:t>Support for multiple cloud providers.</w:t>
      </w:r>
    </w:p>
    <w:p w14:paraId="18C758DA" w14:textId="4E918B1F" w:rsidR="00033C03" w:rsidRPr="00A27C66" w:rsidRDefault="00033C03" w:rsidP="0032415B">
      <w:pPr>
        <w:pStyle w:val="ListParagraph"/>
        <w:numPr>
          <w:ilvl w:val="0"/>
          <w:numId w:val="116"/>
        </w:numPr>
        <w:rPr>
          <w:shd w:val="clear" w:color="auto" w:fill="FFFFFF"/>
          <w:lang w:val="en-GB"/>
        </w:rPr>
      </w:pPr>
      <w:r w:rsidRPr="00A27C66">
        <w:rPr>
          <w:shd w:val="clear" w:color="auto" w:fill="FFFFFF"/>
          <w:lang w:val="en-GB"/>
        </w:rPr>
        <w:t>Store your configuration in a Version Control System (VCS).</w:t>
      </w:r>
    </w:p>
    <w:p w14:paraId="32A85014" w14:textId="2C55993C" w:rsidR="00033C03" w:rsidRPr="00A27C66" w:rsidRDefault="00033C03" w:rsidP="0032415B">
      <w:pPr>
        <w:pStyle w:val="ListParagraph"/>
        <w:numPr>
          <w:ilvl w:val="0"/>
          <w:numId w:val="116"/>
        </w:numPr>
        <w:rPr>
          <w:shd w:val="clear" w:color="auto" w:fill="FFFFFF"/>
          <w:lang w:val="en-GB"/>
        </w:rPr>
      </w:pPr>
      <w:r w:rsidRPr="00A27C66">
        <w:rPr>
          <w:shd w:val="clear" w:color="auto" w:fill="FFFFFF"/>
          <w:lang w:val="en-GB"/>
        </w:rPr>
        <w:t>State versions and run history.</w:t>
      </w:r>
    </w:p>
    <w:p w14:paraId="7E14E189" w14:textId="410E147E" w:rsidR="00033C03" w:rsidRPr="00A27C66" w:rsidRDefault="00033C03" w:rsidP="0032415B">
      <w:pPr>
        <w:pStyle w:val="ListParagraph"/>
        <w:numPr>
          <w:ilvl w:val="0"/>
          <w:numId w:val="116"/>
        </w:numPr>
        <w:rPr>
          <w:shd w:val="clear" w:color="auto" w:fill="FFFFFF"/>
          <w:lang w:val="en-GB"/>
        </w:rPr>
      </w:pPr>
      <w:r w:rsidRPr="00A27C66">
        <w:rPr>
          <w:shd w:val="clear" w:color="auto" w:fill="FFFFFF"/>
          <w:lang w:val="en-GB"/>
        </w:rPr>
        <w:t>Store Terraform and environment variables in variable sets.</w:t>
      </w:r>
    </w:p>
    <w:p w14:paraId="72656BCE" w14:textId="77777777" w:rsidR="00033C03" w:rsidRPr="009A381A" w:rsidRDefault="00033C03" w:rsidP="00033C03">
      <w:pPr>
        <w:pStyle w:val="Heading2"/>
        <w:ind w:left="0"/>
        <w:rPr>
          <w:lang w:val="en-US"/>
        </w:rPr>
      </w:pPr>
      <w:r>
        <w:rPr>
          <w:rStyle w:val="Heading2Char"/>
          <w:lang w:val="en-US"/>
        </w:rPr>
        <w:t>Answer</w:t>
      </w:r>
    </w:p>
    <w:p w14:paraId="37E5B546" w14:textId="72C40CCF" w:rsidR="00033C03" w:rsidRDefault="00033C03" w:rsidP="00807B82">
      <w:pPr>
        <w:ind w:left="360"/>
        <w:rPr>
          <w:b/>
          <w:bCs/>
          <w:lang w:val="en-US"/>
        </w:rPr>
      </w:pPr>
      <w:r w:rsidRPr="00357222">
        <w:rPr>
          <w:b/>
          <w:bCs/>
          <w:lang w:val="en-US"/>
        </w:rPr>
        <w:t>Correct Answer:</w:t>
      </w:r>
      <w:r>
        <w:rPr>
          <w:b/>
          <w:bCs/>
          <w:lang w:val="en-US"/>
        </w:rPr>
        <w:t xml:space="preserve">  </w:t>
      </w:r>
      <w:r w:rsidR="00520EAA">
        <w:rPr>
          <w:b/>
          <w:bCs/>
          <w:lang w:val="en-US"/>
        </w:rPr>
        <w:t>B,E,F</w:t>
      </w:r>
    </w:p>
    <w:p w14:paraId="02680697" w14:textId="77777777" w:rsidR="00033C03" w:rsidRDefault="00033C03" w:rsidP="00807B82">
      <w:pPr>
        <w:ind w:left="360"/>
        <w:rPr>
          <w:b/>
          <w:bCs/>
          <w:lang w:val="en-US"/>
        </w:rPr>
      </w:pPr>
      <w:r>
        <w:rPr>
          <w:b/>
          <w:bCs/>
          <w:lang w:val="en-US"/>
        </w:rPr>
        <w:t xml:space="preserve">Explanation: </w:t>
      </w:r>
    </w:p>
    <w:p w14:paraId="314B4643" w14:textId="6C0F1B74" w:rsidR="00C84B39" w:rsidRPr="00C84B39" w:rsidRDefault="00C84B39" w:rsidP="00C84B39">
      <w:pPr>
        <w:ind w:left="360"/>
        <w:rPr>
          <w:lang w:val="en-US"/>
        </w:rPr>
      </w:pPr>
      <w:r w:rsidRPr="00CA4E30">
        <w:rPr>
          <w:b/>
          <w:bCs/>
          <w:lang w:val="en-US"/>
        </w:rPr>
        <w:t>B.</w:t>
      </w:r>
      <w:r w:rsidRPr="00C84B39">
        <w:rPr>
          <w:lang w:val="en-US"/>
        </w:rPr>
        <w:t xml:space="preserve"> </w:t>
      </w:r>
      <w:r w:rsidRPr="00CA4E30">
        <w:rPr>
          <w:b/>
          <w:bCs/>
          <w:lang w:val="en-US"/>
        </w:rPr>
        <w:t>Remote execution of Terraform operations</w:t>
      </w:r>
      <w:r w:rsidR="00CA4E30">
        <w:rPr>
          <w:b/>
          <w:bCs/>
          <w:lang w:val="en-US"/>
        </w:rPr>
        <w:t xml:space="preserve">: </w:t>
      </w:r>
      <w:r w:rsidRPr="00C84B39">
        <w:rPr>
          <w:lang w:val="en-US"/>
        </w:rPr>
        <w:t>HCP Terraform runs plans and applies remotely on its own infrastructure.</w:t>
      </w:r>
      <w:r w:rsidR="00CA4E30">
        <w:rPr>
          <w:lang w:val="en-US"/>
        </w:rPr>
        <w:t xml:space="preserve"> </w:t>
      </w:r>
      <w:r w:rsidRPr="00C84B39">
        <w:rPr>
          <w:lang w:val="en-US"/>
        </w:rPr>
        <w:t>Community Edition runs everything locally.</w:t>
      </w:r>
    </w:p>
    <w:p w14:paraId="3B9E96AA" w14:textId="0857A453" w:rsidR="00C84B39" w:rsidRPr="00C84B39" w:rsidRDefault="00C84B39" w:rsidP="00C84B39">
      <w:pPr>
        <w:ind w:left="360"/>
        <w:rPr>
          <w:lang w:val="en-US"/>
        </w:rPr>
      </w:pPr>
      <w:r w:rsidRPr="00CA4E30">
        <w:rPr>
          <w:b/>
          <w:bCs/>
          <w:lang w:val="en-US"/>
        </w:rPr>
        <w:t>E. State versions and run history</w:t>
      </w:r>
      <w:r w:rsidR="00CA4E30" w:rsidRPr="00CA4E30">
        <w:rPr>
          <w:b/>
          <w:bCs/>
          <w:lang w:val="en-US"/>
        </w:rPr>
        <w:t>:</w:t>
      </w:r>
      <w:r w:rsidR="00CA4E30">
        <w:rPr>
          <w:lang w:val="en-US"/>
        </w:rPr>
        <w:t xml:space="preserve"> </w:t>
      </w:r>
      <w:r w:rsidRPr="00C84B39">
        <w:rPr>
          <w:lang w:val="en-US"/>
        </w:rPr>
        <w:t>HCP Terraform keeps a full history of runs, including logs, diffs, and state snapshots.</w:t>
      </w:r>
      <w:r w:rsidR="00CA4E30">
        <w:rPr>
          <w:lang w:val="en-US"/>
        </w:rPr>
        <w:t xml:space="preserve"> </w:t>
      </w:r>
      <w:r w:rsidRPr="00C84B39">
        <w:rPr>
          <w:lang w:val="en-US"/>
        </w:rPr>
        <w:t>Community Edition only keeps a single local state file unless you manually configure a backend.</w:t>
      </w:r>
    </w:p>
    <w:p w14:paraId="3BA1AF2E" w14:textId="130B9C65" w:rsidR="00C84B39" w:rsidRPr="00192E72" w:rsidRDefault="00C84B39" w:rsidP="00C84B39">
      <w:pPr>
        <w:ind w:left="360"/>
        <w:rPr>
          <w:lang w:val="en-US"/>
        </w:rPr>
      </w:pPr>
      <w:r w:rsidRPr="00CA4E30">
        <w:rPr>
          <w:b/>
          <w:bCs/>
          <w:lang w:val="en-US"/>
        </w:rPr>
        <w:t>F. Store Terraform and environment variables in variable sets</w:t>
      </w:r>
      <w:r w:rsidR="00CA4E30">
        <w:rPr>
          <w:b/>
          <w:bCs/>
          <w:lang w:val="en-US"/>
        </w:rPr>
        <w:t xml:space="preserve">: </w:t>
      </w:r>
      <w:r w:rsidRPr="00C84B39">
        <w:rPr>
          <w:lang w:val="en-US"/>
        </w:rPr>
        <w:t>HCP Terraform lets you create variable sets that can be shared across multiple workspaces.</w:t>
      </w:r>
      <w:r w:rsidR="00CA4E30">
        <w:rPr>
          <w:lang w:val="en-US"/>
        </w:rPr>
        <w:t xml:space="preserve"> </w:t>
      </w:r>
      <w:r w:rsidRPr="00C84B39">
        <w:rPr>
          <w:lang w:val="en-US"/>
        </w:rPr>
        <w:t>Community Edition has no such feature.</w:t>
      </w:r>
    </w:p>
    <w:p w14:paraId="6BD17F42" w14:textId="39C72597" w:rsidR="00033C03" w:rsidRPr="00485930" w:rsidRDefault="00033C03"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hyperlink r:id="rId137" w:history="1">
        <w:r w:rsidRPr="00033C03">
          <w:rPr>
            <w:rStyle w:val="Hyperlink"/>
            <w:lang w:val="en-GB"/>
          </w:rPr>
          <w:t>Exam Terraform Associate 004 topic 8 question 10 discussion - ExamTopics</w:t>
        </w:r>
      </w:hyperlink>
    </w:p>
    <w:p w14:paraId="11C4FFA6" w14:textId="548CFC48" w:rsidR="00205A33" w:rsidRDefault="00205A33" w:rsidP="00807B82">
      <w:pPr>
        <w:pStyle w:val="Question"/>
        <w:rPr>
          <w:shd w:val="clear" w:color="auto" w:fill="FFFFFF"/>
        </w:rPr>
      </w:pPr>
      <w:r>
        <w:rPr>
          <w:shd w:val="clear" w:color="auto" w:fill="FFFFFF"/>
        </w:rPr>
        <w:t>Question.</w:t>
      </w:r>
      <w:r w:rsidR="0031477E">
        <w:rPr>
          <w:shd w:val="clear" w:color="auto" w:fill="FFFFFF"/>
        </w:rPr>
        <w:t xml:space="preserve"> </w:t>
      </w:r>
    </w:p>
    <w:p w14:paraId="3B2A1EF6" w14:textId="65896A83" w:rsidR="001A54AA" w:rsidRPr="001A54AA" w:rsidRDefault="001A54AA" w:rsidP="001A54AA">
      <w:pPr>
        <w:rPr>
          <w:b/>
          <w:bCs/>
          <w:shd w:val="clear" w:color="auto" w:fill="FFFFFF"/>
          <w:lang w:val="en-US"/>
        </w:rPr>
      </w:pPr>
      <w:r w:rsidRPr="001A54AA">
        <w:rPr>
          <w:b/>
          <w:bCs/>
          <w:shd w:val="clear" w:color="auto" w:fill="FFFFFF"/>
          <w:lang w:val="en-US"/>
        </w:rPr>
        <w:t xml:space="preserve">Which statements are true? </w:t>
      </w:r>
      <w:r w:rsidRPr="001A54AA">
        <w:rPr>
          <w:b/>
          <w:bCs/>
          <w:u w:val="single"/>
          <w:shd w:val="clear" w:color="auto" w:fill="FFFFFF"/>
          <w:lang w:val="en-US"/>
        </w:rPr>
        <w:t>(Choose Two)</w:t>
      </w:r>
    </w:p>
    <w:p w14:paraId="59F2938A" w14:textId="16B6FF7F" w:rsidR="001A54AA" w:rsidRPr="001A54AA" w:rsidRDefault="001A54AA" w:rsidP="0032415B">
      <w:pPr>
        <w:pStyle w:val="ListParagraph"/>
        <w:numPr>
          <w:ilvl w:val="0"/>
          <w:numId w:val="130"/>
        </w:numPr>
        <w:rPr>
          <w:shd w:val="clear" w:color="auto" w:fill="FFFFFF"/>
          <w:lang w:val="en-US"/>
        </w:rPr>
      </w:pPr>
      <w:r w:rsidRPr="001A54AA">
        <w:rPr>
          <w:shd w:val="clear" w:color="auto" w:fill="FFFFFF"/>
          <w:lang w:val="en-US"/>
        </w:rPr>
        <w:t>A precondition in a resource block must pass for Terraform to create the resource.</w:t>
      </w:r>
    </w:p>
    <w:p w14:paraId="4A12FC9C" w14:textId="7805E763" w:rsidR="001A54AA" w:rsidRPr="001A54AA" w:rsidRDefault="001A54AA" w:rsidP="0032415B">
      <w:pPr>
        <w:pStyle w:val="ListParagraph"/>
        <w:numPr>
          <w:ilvl w:val="0"/>
          <w:numId w:val="130"/>
        </w:numPr>
        <w:rPr>
          <w:shd w:val="clear" w:color="auto" w:fill="FFFFFF"/>
          <w:lang w:val="en-US"/>
        </w:rPr>
      </w:pPr>
      <w:r w:rsidRPr="001A54AA">
        <w:rPr>
          <w:shd w:val="clear" w:color="auto" w:fill="FFFFFF"/>
          <w:lang w:val="en-US"/>
        </w:rPr>
        <w:t>A precondition cannot reference attributes of another resource that are only known after apply</w:t>
      </w:r>
    </w:p>
    <w:p w14:paraId="5571C097" w14:textId="66768E8E" w:rsidR="001A54AA" w:rsidRPr="001A54AA" w:rsidRDefault="001A54AA" w:rsidP="0032415B">
      <w:pPr>
        <w:pStyle w:val="ListParagraph"/>
        <w:numPr>
          <w:ilvl w:val="0"/>
          <w:numId w:val="130"/>
        </w:numPr>
        <w:rPr>
          <w:shd w:val="clear" w:color="auto" w:fill="FFFFFF"/>
          <w:lang w:val="en-US"/>
        </w:rPr>
      </w:pPr>
      <w:r w:rsidRPr="001A54AA">
        <w:rPr>
          <w:shd w:val="clear" w:color="auto" w:fill="FFFFFF"/>
          <w:lang w:val="en-US"/>
        </w:rPr>
        <w:t>When a resource has a count meta-argument, Terraform evaluates the precondition for each instance.</w:t>
      </w:r>
    </w:p>
    <w:p w14:paraId="07F64B7B" w14:textId="6B2AAE97" w:rsidR="001A54AA" w:rsidRPr="001A54AA" w:rsidRDefault="001A54AA" w:rsidP="0032415B">
      <w:pPr>
        <w:pStyle w:val="ListParagraph"/>
        <w:numPr>
          <w:ilvl w:val="0"/>
          <w:numId w:val="130"/>
        </w:numPr>
        <w:rPr>
          <w:shd w:val="clear" w:color="auto" w:fill="FFFFFF"/>
          <w:lang w:val="en-US"/>
        </w:rPr>
      </w:pPr>
      <w:r w:rsidRPr="001A54AA">
        <w:rPr>
          <w:shd w:val="clear" w:color="auto" w:fill="FFFFFF"/>
          <w:lang w:val="en-US"/>
        </w:rPr>
        <w:lastRenderedPageBreak/>
        <w:t>If a resource's postcondition block fails, Terraform still creates the resources that depend on it.</w:t>
      </w:r>
    </w:p>
    <w:p w14:paraId="4D90301C" w14:textId="0C0C86B0" w:rsidR="00205A33" w:rsidRPr="001A54AA" w:rsidRDefault="001A54AA" w:rsidP="0032415B">
      <w:pPr>
        <w:pStyle w:val="ListParagraph"/>
        <w:numPr>
          <w:ilvl w:val="0"/>
          <w:numId w:val="130"/>
        </w:numPr>
        <w:rPr>
          <w:shd w:val="clear" w:color="auto" w:fill="FFFFFF"/>
          <w:lang w:val="en-US"/>
        </w:rPr>
      </w:pPr>
      <w:r w:rsidRPr="001A54AA">
        <w:rPr>
          <w:shd w:val="clear" w:color="auto" w:fill="FFFFFF"/>
          <w:lang w:val="en-US"/>
        </w:rPr>
        <w:t>A resource can either have a precondition or a postcondition block, but not both</w:t>
      </w:r>
      <w:r w:rsidR="00205A33" w:rsidRPr="001A54AA">
        <w:rPr>
          <w:shd w:val="clear" w:color="auto" w:fill="FFFFFF"/>
          <w:lang w:val="en-US"/>
        </w:rPr>
        <w:t>.</w:t>
      </w:r>
    </w:p>
    <w:p w14:paraId="2F9293D7" w14:textId="77777777" w:rsidR="00205A33" w:rsidRPr="009A381A" w:rsidRDefault="00205A33" w:rsidP="00205A33">
      <w:pPr>
        <w:pStyle w:val="Heading2"/>
        <w:ind w:left="0"/>
        <w:rPr>
          <w:lang w:val="en-US"/>
        </w:rPr>
      </w:pPr>
      <w:r>
        <w:rPr>
          <w:rStyle w:val="Heading2Char"/>
          <w:lang w:val="en-US"/>
        </w:rPr>
        <w:t>Answer</w:t>
      </w:r>
    </w:p>
    <w:p w14:paraId="253E67A3" w14:textId="24C93EA4" w:rsidR="00205A33" w:rsidRDefault="00205A33" w:rsidP="00807B82">
      <w:pPr>
        <w:ind w:left="360"/>
        <w:rPr>
          <w:b/>
          <w:bCs/>
          <w:lang w:val="en-US"/>
        </w:rPr>
      </w:pPr>
      <w:r w:rsidRPr="00357222">
        <w:rPr>
          <w:b/>
          <w:bCs/>
          <w:lang w:val="en-US"/>
        </w:rPr>
        <w:t>Correct Answer:</w:t>
      </w:r>
      <w:r>
        <w:rPr>
          <w:b/>
          <w:bCs/>
          <w:lang w:val="en-US"/>
        </w:rPr>
        <w:t xml:space="preserve">  </w:t>
      </w:r>
      <w:r w:rsidR="001A54AA">
        <w:rPr>
          <w:b/>
          <w:bCs/>
          <w:lang w:val="en-US"/>
        </w:rPr>
        <w:t>A,C</w:t>
      </w:r>
    </w:p>
    <w:p w14:paraId="661AAB75" w14:textId="77777777" w:rsidR="00205A33" w:rsidRDefault="00205A33" w:rsidP="00807B82">
      <w:pPr>
        <w:ind w:left="360"/>
        <w:rPr>
          <w:b/>
          <w:bCs/>
          <w:lang w:val="en-US"/>
        </w:rPr>
      </w:pPr>
      <w:r>
        <w:rPr>
          <w:b/>
          <w:bCs/>
          <w:lang w:val="en-US"/>
        </w:rPr>
        <w:t xml:space="preserve">Explanation: </w:t>
      </w:r>
    </w:p>
    <w:p w14:paraId="3188C0C2" w14:textId="12304442" w:rsidR="006D2B97" w:rsidRDefault="006D2B97" w:rsidP="006D2B97">
      <w:pPr>
        <w:ind w:left="360"/>
        <w:rPr>
          <w:lang w:val="en-US"/>
        </w:rPr>
      </w:pPr>
      <w:r w:rsidRPr="009B5D4B">
        <w:rPr>
          <w:b/>
          <w:bCs/>
          <w:lang w:val="en-US"/>
        </w:rPr>
        <w:t>A</w:t>
      </w:r>
      <w:r w:rsidR="00194D91">
        <w:rPr>
          <w:b/>
          <w:bCs/>
          <w:lang w:val="en-US"/>
        </w:rPr>
        <w:t>:</w:t>
      </w:r>
      <w:r w:rsidRPr="009B5D4B">
        <w:rPr>
          <w:b/>
          <w:bCs/>
          <w:lang w:val="en-US"/>
        </w:rPr>
        <w:t xml:space="preserve"> A precondition in a resource block must pass for Terraform to create the resource. </w:t>
      </w:r>
      <w:r w:rsidRPr="006D2B97">
        <w:rPr>
          <w:lang w:val="en-US"/>
        </w:rPr>
        <w:t>Terraform evaluates the precondition before creating the resource. If the precondition fails, the</w:t>
      </w:r>
      <w:r w:rsidR="009B5D4B">
        <w:rPr>
          <w:lang w:val="en-US"/>
        </w:rPr>
        <w:t xml:space="preserve"> </w:t>
      </w:r>
      <w:r w:rsidRPr="006D2B97">
        <w:rPr>
          <w:lang w:val="en-US"/>
        </w:rPr>
        <w:t>resource is not created.</w:t>
      </w:r>
    </w:p>
    <w:p w14:paraId="6E6B93CD" w14:textId="653D2976" w:rsidR="008664CC" w:rsidRDefault="008664CC" w:rsidP="006D2B97">
      <w:pPr>
        <w:ind w:left="360"/>
        <w:rPr>
          <w:lang w:val="en-US"/>
        </w:rPr>
      </w:pPr>
      <w:r w:rsidRPr="008664CC">
        <w:rPr>
          <w:b/>
          <w:bCs/>
          <w:lang w:val="en-GB"/>
        </w:rPr>
        <w:t>C</w:t>
      </w:r>
      <w:r>
        <w:rPr>
          <w:b/>
          <w:bCs/>
          <w:lang w:val="en-GB"/>
        </w:rPr>
        <w:t>:</w:t>
      </w:r>
      <w:r w:rsidRPr="008664CC">
        <w:rPr>
          <w:b/>
          <w:bCs/>
          <w:lang w:val="en-GB"/>
        </w:rPr>
        <w:t xml:space="preserve"> When a resource has a count meta-argument, Terraform evaluates the precondition for each instance. </w:t>
      </w:r>
      <w:r w:rsidR="000E0662" w:rsidRPr="000E0662">
        <w:rPr>
          <w:lang w:val="en-GB"/>
        </w:rPr>
        <w:t>If a resource uses count, Terraform evaluates the precondition separately for each instance.</w:t>
      </w:r>
    </w:p>
    <w:p w14:paraId="0C9874FA" w14:textId="3146DA50" w:rsidR="009B5D4B" w:rsidRPr="008664CC" w:rsidRDefault="009B5D4B" w:rsidP="006D2B97">
      <w:pPr>
        <w:ind w:left="360"/>
        <w:rPr>
          <w:b/>
          <w:bCs/>
          <w:lang w:val="en-US"/>
        </w:rPr>
      </w:pPr>
      <w:r w:rsidRPr="008664CC">
        <w:rPr>
          <w:b/>
          <w:bCs/>
          <w:lang w:val="en-US"/>
        </w:rPr>
        <w:t xml:space="preserve">Incorrect: </w:t>
      </w:r>
    </w:p>
    <w:p w14:paraId="3B193960" w14:textId="40EC0020" w:rsidR="006D2B97" w:rsidRPr="00194D91" w:rsidRDefault="00194D91" w:rsidP="00194D91">
      <w:pPr>
        <w:ind w:left="360"/>
        <w:rPr>
          <w:lang w:val="en-US"/>
        </w:rPr>
      </w:pPr>
      <w:r>
        <w:rPr>
          <w:b/>
          <w:bCs/>
          <w:lang w:val="en-US"/>
        </w:rPr>
        <w:t xml:space="preserve">B: </w:t>
      </w:r>
      <w:r w:rsidR="006D2B97" w:rsidRPr="00194D91">
        <w:rPr>
          <w:b/>
          <w:bCs/>
          <w:lang w:val="en-US"/>
        </w:rPr>
        <w:t>A precondition cannot reference attributes of another resource that are only known after apply.</w:t>
      </w:r>
      <w:r w:rsidR="006D2B97" w:rsidRPr="00194D91">
        <w:rPr>
          <w:lang w:val="en-US"/>
        </w:rPr>
        <w:t xml:space="preserve"> Incorrect. Preconditions can reference such attributes, but if the value is unknown during planning, Terraform</w:t>
      </w:r>
      <w:r w:rsidR="004F286E" w:rsidRPr="00194D91">
        <w:rPr>
          <w:lang w:val="en-US"/>
        </w:rPr>
        <w:t xml:space="preserve"> </w:t>
      </w:r>
      <w:r w:rsidR="006D2B97" w:rsidRPr="00194D91">
        <w:rPr>
          <w:lang w:val="en-US"/>
        </w:rPr>
        <w:t>defers evaluation until apply.</w:t>
      </w:r>
    </w:p>
    <w:p w14:paraId="01BD2A3F" w14:textId="41EE8EFC" w:rsidR="00AC7DDD" w:rsidRPr="00AC7DDD" w:rsidRDefault="00AC7DDD" w:rsidP="00AC7DDD">
      <w:pPr>
        <w:ind w:left="360"/>
        <w:rPr>
          <w:lang w:val="en-US"/>
        </w:rPr>
      </w:pPr>
      <w:r w:rsidRPr="00AC7DDD">
        <w:rPr>
          <w:b/>
          <w:bCs/>
          <w:lang w:val="en-US"/>
        </w:rPr>
        <w:t>D</w:t>
      </w:r>
      <w:r>
        <w:rPr>
          <w:b/>
          <w:bCs/>
          <w:lang w:val="en-US"/>
        </w:rPr>
        <w:t>:</w:t>
      </w:r>
      <w:r w:rsidRPr="00AC7DDD">
        <w:rPr>
          <w:b/>
          <w:bCs/>
          <w:lang w:val="en-US"/>
        </w:rPr>
        <w:t xml:space="preserve"> If a resource's postcondition block fails, Terraform still creates the resources that depend on it. </w:t>
      </w:r>
      <w:r w:rsidRPr="00AC7DDD">
        <w:rPr>
          <w:lang w:val="en-US"/>
        </w:rPr>
        <w:t>If a postcondition fails, Terraform marks the resource as failed, and dependent resources are not</w:t>
      </w:r>
      <w:r>
        <w:rPr>
          <w:lang w:val="en-US"/>
        </w:rPr>
        <w:t xml:space="preserve"> </w:t>
      </w:r>
      <w:r w:rsidRPr="00AC7DDD">
        <w:rPr>
          <w:lang w:val="en-US"/>
        </w:rPr>
        <w:t>created.</w:t>
      </w:r>
    </w:p>
    <w:p w14:paraId="23AD0694" w14:textId="2DA4574E" w:rsidR="004F286E" w:rsidRPr="00AC7DDD" w:rsidRDefault="00AC7DDD" w:rsidP="00AC7DDD">
      <w:pPr>
        <w:ind w:left="360"/>
        <w:rPr>
          <w:lang w:val="en-US"/>
        </w:rPr>
      </w:pPr>
      <w:r w:rsidRPr="00AC7DDD">
        <w:rPr>
          <w:b/>
          <w:bCs/>
          <w:lang w:val="en-US"/>
        </w:rPr>
        <w:t>E:</w:t>
      </w:r>
      <w:r>
        <w:rPr>
          <w:lang w:val="en-US"/>
        </w:rPr>
        <w:t xml:space="preserve"> </w:t>
      </w:r>
      <w:r w:rsidRPr="00AC7DDD">
        <w:rPr>
          <w:b/>
          <w:bCs/>
          <w:lang w:val="en-US"/>
        </w:rPr>
        <w:t>A resource can either have a precondition or a postcondition block, but not both.</w:t>
      </w:r>
      <w:r w:rsidRPr="00AC7DDD">
        <w:rPr>
          <w:lang w:val="en-US"/>
        </w:rPr>
        <w:t xml:space="preserve"> A resource can have both precondition and postcondition blocks defined.</w:t>
      </w:r>
    </w:p>
    <w:p w14:paraId="2830A024" w14:textId="51754B2F" w:rsidR="00205A33" w:rsidRPr="006D2B97" w:rsidRDefault="00205A33"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1A54AA" w:rsidRPr="001A54AA">
        <w:rPr>
          <w:lang w:val="en-US"/>
        </w:rPr>
        <w:t>EXAM</w:t>
      </w:r>
      <w:r w:rsidR="001A54AA">
        <w:rPr>
          <w:lang w:val="en-US"/>
        </w:rPr>
        <w:t>HEIST - 129</w:t>
      </w:r>
    </w:p>
    <w:p w14:paraId="376F92D1" w14:textId="77777777" w:rsidR="001D5373" w:rsidRDefault="001D5373" w:rsidP="00807B82">
      <w:pPr>
        <w:pStyle w:val="Question"/>
        <w:rPr>
          <w:shd w:val="clear" w:color="auto" w:fill="FFFFFF"/>
        </w:rPr>
      </w:pPr>
      <w:r>
        <w:rPr>
          <w:shd w:val="clear" w:color="auto" w:fill="FFFFFF"/>
        </w:rPr>
        <w:t>Question.</w:t>
      </w:r>
    </w:p>
    <w:p w14:paraId="4F543C07" w14:textId="522298FF" w:rsidR="0058319C" w:rsidRPr="0058319C" w:rsidRDefault="0058319C" w:rsidP="0058319C">
      <w:pPr>
        <w:rPr>
          <w:shd w:val="clear" w:color="auto" w:fill="FFFFFF"/>
          <w:lang w:val="en-US"/>
        </w:rPr>
      </w:pPr>
      <w:r w:rsidRPr="0058319C">
        <w:rPr>
          <w:shd w:val="clear" w:color="auto" w:fill="FFFFFF"/>
          <w:lang w:val="en-US"/>
        </w:rPr>
        <w:t>Your team often uses API calls to create and manage cloud Infrastructure.</w:t>
      </w:r>
      <w:r>
        <w:rPr>
          <w:shd w:val="clear" w:color="auto" w:fill="FFFFFF"/>
          <w:lang w:val="en-US"/>
        </w:rPr>
        <w:t xml:space="preserve"> </w:t>
      </w:r>
      <w:r w:rsidRPr="0058319C">
        <w:rPr>
          <w:shd w:val="clear" w:color="auto" w:fill="FFFFFF"/>
          <w:lang w:val="en-US"/>
        </w:rPr>
        <w:t>In what ways does Terraform differ from</w:t>
      </w:r>
      <w:r>
        <w:rPr>
          <w:shd w:val="clear" w:color="auto" w:fill="FFFFFF"/>
          <w:lang w:val="en-US"/>
        </w:rPr>
        <w:t xml:space="preserve"> </w:t>
      </w:r>
      <w:r w:rsidRPr="0058319C">
        <w:rPr>
          <w:shd w:val="clear" w:color="auto" w:fill="FFFFFF"/>
          <w:lang w:val="en-US"/>
        </w:rPr>
        <w:t>conventional Infrastructure management approaches?</w:t>
      </w:r>
    </w:p>
    <w:p w14:paraId="6D8FB095" w14:textId="48B8679B" w:rsidR="0058319C" w:rsidRPr="0058319C" w:rsidRDefault="0058319C" w:rsidP="0032415B">
      <w:pPr>
        <w:pStyle w:val="ListParagraph"/>
        <w:numPr>
          <w:ilvl w:val="0"/>
          <w:numId w:val="131"/>
        </w:numPr>
        <w:rPr>
          <w:shd w:val="clear" w:color="auto" w:fill="FFFFFF"/>
          <w:lang w:val="en-US"/>
        </w:rPr>
      </w:pPr>
      <w:r w:rsidRPr="0058319C">
        <w:rPr>
          <w:shd w:val="clear" w:color="auto" w:fill="FFFFFF"/>
          <w:lang w:val="en-US"/>
        </w:rPr>
        <w:t>Terraform replaces cloud provider APIs with its own protocols, enabling automated deployments.</w:t>
      </w:r>
    </w:p>
    <w:p w14:paraId="1CDE0898" w14:textId="7514E4E9" w:rsidR="0058319C" w:rsidRPr="0058319C" w:rsidRDefault="0058319C" w:rsidP="0032415B">
      <w:pPr>
        <w:pStyle w:val="ListParagraph"/>
        <w:numPr>
          <w:ilvl w:val="0"/>
          <w:numId w:val="131"/>
        </w:numPr>
        <w:rPr>
          <w:shd w:val="clear" w:color="auto" w:fill="FFFFFF"/>
          <w:lang w:val="en-US"/>
        </w:rPr>
      </w:pPr>
      <w:r w:rsidRPr="0058319C">
        <w:rPr>
          <w:shd w:val="clear" w:color="auto" w:fill="FFFFFF"/>
          <w:lang w:val="en-US"/>
        </w:rPr>
        <w:t>Terraform describes infrastructure with version-controlled, repeatable configurations that specify the desired state.</w:t>
      </w:r>
    </w:p>
    <w:p w14:paraId="4E2301A1" w14:textId="3C3622CB" w:rsidR="0058319C" w:rsidRPr="0058319C" w:rsidRDefault="0058319C" w:rsidP="0032415B">
      <w:pPr>
        <w:pStyle w:val="ListParagraph"/>
        <w:numPr>
          <w:ilvl w:val="0"/>
          <w:numId w:val="131"/>
        </w:numPr>
        <w:rPr>
          <w:shd w:val="clear" w:color="auto" w:fill="FFFFFF"/>
          <w:lang w:val="en-US"/>
        </w:rPr>
      </w:pPr>
      <w:r w:rsidRPr="0058319C">
        <w:rPr>
          <w:shd w:val="clear" w:color="auto" w:fill="FFFFFF"/>
          <w:lang w:val="en-US"/>
        </w:rPr>
        <w:t>Terraform enforces infrastructure through imperative scripts to ensure tasks are completed in the proper order.</w:t>
      </w:r>
    </w:p>
    <w:p w14:paraId="4E6035C4" w14:textId="07611D82" w:rsidR="001D5373" w:rsidRPr="0058319C" w:rsidRDefault="0058319C" w:rsidP="0032415B">
      <w:pPr>
        <w:pStyle w:val="ListParagraph"/>
        <w:numPr>
          <w:ilvl w:val="0"/>
          <w:numId w:val="131"/>
        </w:numPr>
        <w:rPr>
          <w:shd w:val="clear" w:color="auto" w:fill="FFFFFF"/>
          <w:lang w:val="en-US"/>
        </w:rPr>
      </w:pPr>
      <w:r w:rsidRPr="0058319C">
        <w:rPr>
          <w:shd w:val="clear" w:color="auto" w:fill="FFFFFF"/>
          <w:lang w:val="en-US"/>
        </w:rPr>
        <w:t>Terraform is merely a wrapper for cloud provider APIs, so there is little to no difference in calling the API directly.</w:t>
      </w:r>
    </w:p>
    <w:p w14:paraId="5BFB71E0" w14:textId="77777777" w:rsidR="001D5373" w:rsidRPr="009A381A" w:rsidRDefault="001D5373" w:rsidP="001D5373">
      <w:pPr>
        <w:pStyle w:val="Heading2"/>
        <w:ind w:left="0"/>
        <w:rPr>
          <w:lang w:val="en-US"/>
        </w:rPr>
      </w:pPr>
      <w:r>
        <w:rPr>
          <w:rStyle w:val="Heading2Char"/>
          <w:lang w:val="en-US"/>
        </w:rPr>
        <w:lastRenderedPageBreak/>
        <w:t>Answer</w:t>
      </w:r>
    </w:p>
    <w:p w14:paraId="584C77C3" w14:textId="37A45EC2" w:rsidR="001D5373" w:rsidRDefault="001D5373" w:rsidP="00807B82">
      <w:pPr>
        <w:ind w:left="360"/>
        <w:rPr>
          <w:b/>
          <w:bCs/>
          <w:lang w:val="en-US"/>
        </w:rPr>
      </w:pPr>
      <w:r w:rsidRPr="00357222">
        <w:rPr>
          <w:b/>
          <w:bCs/>
          <w:lang w:val="en-US"/>
        </w:rPr>
        <w:t>Correct Answer:</w:t>
      </w:r>
      <w:r>
        <w:rPr>
          <w:b/>
          <w:bCs/>
          <w:lang w:val="en-US"/>
        </w:rPr>
        <w:t xml:space="preserve">  </w:t>
      </w:r>
      <w:r w:rsidR="007006E2">
        <w:rPr>
          <w:b/>
          <w:bCs/>
          <w:lang w:val="en-US"/>
        </w:rPr>
        <w:t>B</w:t>
      </w:r>
    </w:p>
    <w:p w14:paraId="089B686F" w14:textId="77777777" w:rsidR="001D5373" w:rsidRDefault="001D5373" w:rsidP="00807B82">
      <w:pPr>
        <w:ind w:left="360"/>
        <w:rPr>
          <w:b/>
          <w:bCs/>
          <w:lang w:val="en-US"/>
        </w:rPr>
      </w:pPr>
      <w:r>
        <w:rPr>
          <w:b/>
          <w:bCs/>
          <w:lang w:val="en-US"/>
        </w:rPr>
        <w:t xml:space="preserve">Explanation: </w:t>
      </w:r>
    </w:p>
    <w:p w14:paraId="5CE6A992" w14:textId="4AFBF7CB" w:rsidR="007006E2" w:rsidRPr="00192E72" w:rsidRDefault="00C339D9" w:rsidP="00C339D9">
      <w:pPr>
        <w:ind w:left="360"/>
        <w:rPr>
          <w:lang w:val="en-US"/>
        </w:rPr>
      </w:pPr>
      <w:r w:rsidRPr="00C339D9">
        <w:rPr>
          <w:lang w:val="en-GB"/>
        </w:rPr>
        <w:t>Terraform uses declarative configuration files to define the desired state of infrastructure, enabling</w:t>
      </w:r>
      <w:r>
        <w:rPr>
          <w:lang w:val="en-GB"/>
        </w:rPr>
        <w:t xml:space="preserve"> </w:t>
      </w:r>
      <w:r w:rsidRPr="00C339D9">
        <w:rPr>
          <w:lang w:val="en-GB"/>
        </w:rPr>
        <w:t>version control, consistency, and repeatability.</w:t>
      </w:r>
    </w:p>
    <w:p w14:paraId="4D020FB7" w14:textId="581C51A7" w:rsidR="001D5373" w:rsidRDefault="001D5373" w:rsidP="00807B82">
      <w:r>
        <w:rPr>
          <w:b/>
          <w:bCs/>
          <w:lang w:val="en-US"/>
        </w:rPr>
        <w:t>Discussion:</w:t>
      </w:r>
      <w:r w:rsidRPr="00B95341">
        <w:rPr>
          <w:rFonts w:ascii="Roboto Condensed" w:hAnsi="Roboto Condensed"/>
          <w:color w:val="505050"/>
          <w:shd w:val="clear" w:color="auto" w:fill="F8F9FA"/>
          <w:lang w:val="en-US"/>
        </w:rPr>
        <w:t xml:space="preserve"> </w:t>
      </w:r>
      <w:r w:rsidR="00C339D9" w:rsidRPr="001A54AA">
        <w:rPr>
          <w:lang w:val="en-US"/>
        </w:rPr>
        <w:t>EXAM</w:t>
      </w:r>
      <w:r w:rsidR="00C339D9">
        <w:rPr>
          <w:lang w:val="en-US"/>
        </w:rPr>
        <w:t>HEIST - 130</w:t>
      </w:r>
    </w:p>
    <w:p w14:paraId="0ADF8D0B" w14:textId="77777777" w:rsidR="00561E56" w:rsidRDefault="00561E56" w:rsidP="00807B82">
      <w:pPr>
        <w:pStyle w:val="Question"/>
        <w:rPr>
          <w:shd w:val="clear" w:color="auto" w:fill="FFFFFF"/>
        </w:rPr>
      </w:pPr>
      <w:r>
        <w:rPr>
          <w:shd w:val="clear" w:color="auto" w:fill="FFFFFF"/>
        </w:rPr>
        <w:t>Question.</w:t>
      </w:r>
    </w:p>
    <w:p w14:paraId="457E8ADA" w14:textId="77777777" w:rsidR="00561E56" w:rsidRPr="00561E56" w:rsidRDefault="00561E56" w:rsidP="00561E56">
      <w:pPr>
        <w:rPr>
          <w:shd w:val="clear" w:color="auto" w:fill="FFFFFF"/>
          <w:lang w:val="en-US"/>
        </w:rPr>
      </w:pPr>
      <w:r w:rsidRPr="00561E56">
        <w:rPr>
          <w:shd w:val="clear" w:color="auto" w:fill="FFFFFF"/>
          <w:lang w:val="en-US"/>
        </w:rPr>
        <w:t xml:space="preserve">Which of the following is not a way to trigger </w:t>
      </w:r>
      <w:r w:rsidRPr="00BD3163">
        <w:rPr>
          <w:b/>
          <w:bCs/>
          <w:i/>
          <w:iCs/>
          <w:shd w:val="clear" w:color="auto" w:fill="FFFFFF"/>
          <w:lang w:val="en-US"/>
        </w:rPr>
        <w:t>terraform destroy</w:t>
      </w:r>
      <w:r w:rsidRPr="00561E56">
        <w:rPr>
          <w:shd w:val="clear" w:color="auto" w:fill="FFFFFF"/>
          <w:lang w:val="en-US"/>
        </w:rPr>
        <w:t xml:space="preserve"> ?</w:t>
      </w:r>
    </w:p>
    <w:p w14:paraId="22A19667" w14:textId="2C13C20F" w:rsidR="00561E56" w:rsidRPr="00561E56" w:rsidRDefault="00561E56" w:rsidP="0032415B">
      <w:pPr>
        <w:pStyle w:val="ListParagraph"/>
        <w:numPr>
          <w:ilvl w:val="0"/>
          <w:numId w:val="132"/>
        </w:numPr>
        <w:rPr>
          <w:shd w:val="clear" w:color="auto" w:fill="FFFFFF"/>
          <w:lang w:val="en-US"/>
        </w:rPr>
      </w:pPr>
      <w:r w:rsidRPr="00561E56">
        <w:rPr>
          <w:shd w:val="clear" w:color="auto" w:fill="FFFFFF"/>
          <w:lang w:val="en-US"/>
        </w:rPr>
        <w:t>terraform destroy</w:t>
      </w:r>
    </w:p>
    <w:p w14:paraId="2C13B2A7" w14:textId="0AB0EEE2" w:rsidR="00561E56" w:rsidRPr="00561E56" w:rsidRDefault="00561E56" w:rsidP="0032415B">
      <w:pPr>
        <w:pStyle w:val="ListParagraph"/>
        <w:numPr>
          <w:ilvl w:val="0"/>
          <w:numId w:val="132"/>
        </w:numPr>
        <w:rPr>
          <w:shd w:val="clear" w:color="auto" w:fill="FFFFFF"/>
          <w:lang w:val="en-US"/>
        </w:rPr>
      </w:pPr>
      <w:r w:rsidRPr="00561E56">
        <w:rPr>
          <w:shd w:val="clear" w:color="auto" w:fill="FFFFFF"/>
          <w:lang w:val="en-US"/>
        </w:rPr>
        <w:t>All of these will trigger terraform destroy</w:t>
      </w:r>
    </w:p>
    <w:p w14:paraId="0AB98437" w14:textId="4BB68C18" w:rsidR="00561E56" w:rsidRPr="00561E56" w:rsidRDefault="00561E56" w:rsidP="0032415B">
      <w:pPr>
        <w:pStyle w:val="ListParagraph"/>
        <w:numPr>
          <w:ilvl w:val="0"/>
          <w:numId w:val="132"/>
        </w:numPr>
        <w:rPr>
          <w:shd w:val="clear" w:color="auto" w:fill="FFFFFF"/>
          <w:lang w:val="en-US"/>
        </w:rPr>
      </w:pPr>
      <w:r w:rsidRPr="00561E56">
        <w:rPr>
          <w:shd w:val="clear" w:color="auto" w:fill="FFFFFF"/>
          <w:lang w:val="en-US"/>
        </w:rPr>
        <w:t>terraform plan destroy</w:t>
      </w:r>
    </w:p>
    <w:p w14:paraId="3D328E47" w14:textId="754854A3" w:rsidR="00561E56" w:rsidRPr="00561E56" w:rsidRDefault="00561E56" w:rsidP="0032415B">
      <w:pPr>
        <w:pStyle w:val="ListParagraph"/>
        <w:numPr>
          <w:ilvl w:val="0"/>
          <w:numId w:val="132"/>
        </w:numPr>
        <w:rPr>
          <w:shd w:val="clear" w:color="auto" w:fill="FFFFFF"/>
          <w:lang w:val="en-US"/>
        </w:rPr>
      </w:pPr>
      <w:r w:rsidRPr="00561E56">
        <w:rPr>
          <w:shd w:val="clear" w:color="auto" w:fill="FFFFFF"/>
          <w:lang w:val="en-US"/>
        </w:rPr>
        <w:t>terraform destroy-auto-approve.</w:t>
      </w:r>
    </w:p>
    <w:p w14:paraId="578904DF" w14:textId="77777777" w:rsidR="00561E56" w:rsidRPr="009A381A" w:rsidRDefault="00561E56" w:rsidP="00561E56">
      <w:pPr>
        <w:pStyle w:val="Heading2"/>
        <w:ind w:left="0"/>
        <w:rPr>
          <w:lang w:val="en-US"/>
        </w:rPr>
      </w:pPr>
      <w:r>
        <w:rPr>
          <w:rStyle w:val="Heading2Char"/>
          <w:lang w:val="en-US"/>
        </w:rPr>
        <w:t>Answer</w:t>
      </w:r>
    </w:p>
    <w:p w14:paraId="3E8CB900" w14:textId="72E3DFCE" w:rsidR="00561E56" w:rsidRDefault="00561E56" w:rsidP="00807B82">
      <w:pPr>
        <w:ind w:left="360"/>
        <w:rPr>
          <w:b/>
          <w:bCs/>
          <w:lang w:val="en-US"/>
        </w:rPr>
      </w:pPr>
      <w:r w:rsidRPr="00357222">
        <w:rPr>
          <w:b/>
          <w:bCs/>
          <w:lang w:val="en-US"/>
        </w:rPr>
        <w:t>Correct Answer:</w:t>
      </w:r>
      <w:r>
        <w:rPr>
          <w:b/>
          <w:bCs/>
          <w:lang w:val="en-US"/>
        </w:rPr>
        <w:t xml:space="preserve">  </w:t>
      </w:r>
      <w:r w:rsidR="004C7D82">
        <w:rPr>
          <w:b/>
          <w:bCs/>
          <w:lang w:val="en-US"/>
        </w:rPr>
        <w:t>C</w:t>
      </w:r>
    </w:p>
    <w:p w14:paraId="37A2149C" w14:textId="77777777" w:rsidR="00561E56" w:rsidRDefault="00561E56" w:rsidP="00807B82">
      <w:pPr>
        <w:ind w:left="360"/>
        <w:rPr>
          <w:b/>
          <w:bCs/>
          <w:lang w:val="en-US"/>
        </w:rPr>
      </w:pPr>
      <w:r>
        <w:rPr>
          <w:b/>
          <w:bCs/>
          <w:lang w:val="en-US"/>
        </w:rPr>
        <w:t xml:space="preserve">Explanation: </w:t>
      </w:r>
    </w:p>
    <w:p w14:paraId="540D7B61" w14:textId="4F5AE14E" w:rsidR="00F261BB" w:rsidRPr="00952949" w:rsidRDefault="00F261BB" w:rsidP="0032415B">
      <w:pPr>
        <w:pStyle w:val="ListParagraph"/>
        <w:numPr>
          <w:ilvl w:val="0"/>
          <w:numId w:val="134"/>
        </w:numPr>
        <w:rPr>
          <w:lang w:val="en-US"/>
        </w:rPr>
      </w:pPr>
      <w:r w:rsidRPr="00952949">
        <w:rPr>
          <w:b/>
          <w:bCs/>
          <w:lang w:val="en-US"/>
        </w:rPr>
        <w:t>terraform destroy</w:t>
      </w:r>
      <w:r w:rsidR="005E57B2" w:rsidRPr="00952949">
        <w:rPr>
          <w:b/>
          <w:bCs/>
          <w:lang w:val="en-US"/>
        </w:rPr>
        <w:t>:</w:t>
      </w:r>
      <w:r w:rsidRPr="00952949">
        <w:rPr>
          <w:b/>
          <w:bCs/>
          <w:lang w:val="en-US"/>
        </w:rPr>
        <w:t xml:space="preserve"> Incorrect</w:t>
      </w:r>
      <w:r w:rsidRPr="00952949">
        <w:rPr>
          <w:lang w:val="en-US"/>
        </w:rPr>
        <w:t>. This command directly triggers destruction of managed infrastructure.</w:t>
      </w:r>
    </w:p>
    <w:p w14:paraId="3D35EE22" w14:textId="4A8B4254" w:rsidR="00F261BB" w:rsidRPr="00952949" w:rsidRDefault="00F261BB" w:rsidP="0032415B">
      <w:pPr>
        <w:pStyle w:val="ListParagraph"/>
        <w:numPr>
          <w:ilvl w:val="0"/>
          <w:numId w:val="134"/>
        </w:numPr>
        <w:rPr>
          <w:lang w:val="en-US"/>
        </w:rPr>
      </w:pPr>
      <w:r w:rsidRPr="00952949">
        <w:rPr>
          <w:b/>
          <w:bCs/>
          <w:lang w:val="en-US"/>
        </w:rPr>
        <w:t>All of these will trigger terraform destroy</w:t>
      </w:r>
      <w:r w:rsidR="005E57B2" w:rsidRPr="00952949">
        <w:rPr>
          <w:b/>
          <w:bCs/>
          <w:lang w:val="en-US"/>
        </w:rPr>
        <w:t xml:space="preserve">: </w:t>
      </w:r>
      <w:r w:rsidRPr="00952949">
        <w:rPr>
          <w:b/>
          <w:bCs/>
          <w:lang w:val="en-US"/>
        </w:rPr>
        <w:t>Incorrect</w:t>
      </w:r>
      <w:r w:rsidRPr="00952949">
        <w:rPr>
          <w:lang w:val="en-US"/>
        </w:rPr>
        <w:t>. Not all listed commands correctly trigger destroy.</w:t>
      </w:r>
    </w:p>
    <w:p w14:paraId="0E9B3A11" w14:textId="3706A664" w:rsidR="00F261BB" w:rsidRPr="00952949" w:rsidRDefault="00F261BB" w:rsidP="0032415B">
      <w:pPr>
        <w:pStyle w:val="ListParagraph"/>
        <w:numPr>
          <w:ilvl w:val="0"/>
          <w:numId w:val="134"/>
        </w:numPr>
        <w:rPr>
          <w:lang w:val="en-US"/>
        </w:rPr>
      </w:pPr>
      <w:r w:rsidRPr="00485930">
        <w:rPr>
          <w:b/>
          <w:bCs/>
          <w:lang w:val="en-GB"/>
        </w:rPr>
        <w:t>terraform plan destroy</w:t>
      </w:r>
      <w:r w:rsidR="005E57B2" w:rsidRPr="00485930">
        <w:rPr>
          <w:b/>
          <w:bCs/>
          <w:lang w:val="en-GB"/>
        </w:rPr>
        <w:t xml:space="preserve">: </w:t>
      </w:r>
      <w:r w:rsidRPr="00485930">
        <w:rPr>
          <w:b/>
          <w:bCs/>
          <w:u w:val="single"/>
          <w:lang w:val="en-GB"/>
        </w:rPr>
        <w:t>Correct.</w:t>
      </w:r>
      <w:r w:rsidRPr="00485930">
        <w:rPr>
          <w:lang w:val="en-GB"/>
        </w:rPr>
        <w:t xml:space="preserve"> </w:t>
      </w:r>
      <w:r w:rsidRPr="00952949">
        <w:rPr>
          <w:lang w:val="en-US"/>
        </w:rPr>
        <w:t>This is not valid syntax. The correct flag would be terraform plan -destroy.</w:t>
      </w:r>
    </w:p>
    <w:p w14:paraId="4F3AE4A7" w14:textId="2D82F062" w:rsidR="004C7D82" w:rsidRPr="00952949" w:rsidRDefault="00F261BB" w:rsidP="0032415B">
      <w:pPr>
        <w:pStyle w:val="ListParagraph"/>
        <w:numPr>
          <w:ilvl w:val="0"/>
          <w:numId w:val="134"/>
        </w:numPr>
        <w:rPr>
          <w:lang w:val="en-US"/>
        </w:rPr>
      </w:pPr>
      <w:r w:rsidRPr="00952949">
        <w:rPr>
          <w:b/>
          <w:bCs/>
          <w:lang w:val="en-US"/>
        </w:rPr>
        <w:t>terraform destroy-auto-approve</w:t>
      </w:r>
      <w:r w:rsidR="00C8765C" w:rsidRPr="00952949">
        <w:rPr>
          <w:b/>
          <w:bCs/>
          <w:lang w:val="en-US"/>
        </w:rPr>
        <w:t xml:space="preserve">: </w:t>
      </w:r>
      <w:r w:rsidRPr="00952949">
        <w:rPr>
          <w:b/>
          <w:bCs/>
          <w:lang w:val="en-US"/>
        </w:rPr>
        <w:t>Incorrect.</w:t>
      </w:r>
      <w:r w:rsidRPr="00952949">
        <w:rPr>
          <w:lang w:val="en-US"/>
        </w:rPr>
        <w:t xml:space="preserve"> While written incorrectly, the valid command terraform destroy -auto-approve does trigger destroy.</w:t>
      </w:r>
    </w:p>
    <w:p w14:paraId="5FFD75D1" w14:textId="3DF57C9B" w:rsidR="00561E56" w:rsidRDefault="00561E56" w:rsidP="00807B82">
      <w:r>
        <w:rPr>
          <w:b/>
          <w:bCs/>
          <w:lang w:val="en-US"/>
        </w:rPr>
        <w:t>Discussion:</w:t>
      </w:r>
      <w:r w:rsidRPr="00B95341">
        <w:rPr>
          <w:rFonts w:ascii="Roboto Condensed" w:hAnsi="Roboto Condensed"/>
          <w:color w:val="505050"/>
          <w:shd w:val="clear" w:color="auto" w:fill="F8F9FA"/>
          <w:lang w:val="en-US"/>
        </w:rPr>
        <w:t xml:space="preserve"> </w:t>
      </w:r>
      <w:r w:rsidR="004C7D82" w:rsidRPr="001A54AA">
        <w:rPr>
          <w:lang w:val="en-US"/>
        </w:rPr>
        <w:t>EXAM</w:t>
      </w:r>
      <w:r w:rsidR="004C7D82">
        <w:rPr>
          <w:lang w:val="en-US"/>
        </w:rPr>
        <w:t>HEIST - 132</w:t>
      </w:r>
    </w:p>
    <w:p w14:paraId="498D1599" w14:textId="77777777" w:rsidR="009B7016" w:rsidRDefault="009B7016" w:rsidP="00807B82">
      <w:pPr>
        <w:pStyle w:val="Question"/>
        <w:rPr>
          <w:shd w:val="clear" w:color="auto" w:fill="FFFFFF"/>
        </w:rPr>
      </w:pPr>
      <w:r>
        <w:rPr>
          <w:shd w:val="clear" w:color="auto" w:fill="FFFFFF"/>
        </w:rPr>
        <w:t>Question.</w:t>
      </w:r>
    </w:p>
    <w:p w14:paraId="1BF9D346" w14:textId="5B8DA492" w:rsidR="009B7016" w:rsidRPr="009B7016" w:rsidRDefault="009B7016" w:rsidP="009B7016">
      <w:pPr>
        <w:rPr>
          <w:shd w:val="clear" w:color="auto" w:fill="FFFFFF"/>
          <w:lang w:val="en-US"/>
        </w:rPr>
      </w:pPr>
      <w:r w:rsidRPr="009B7016">
        <w:rPr>
          <w:shd w:val="clear" w:color="auto" w:fill="FFFFFF"/>
          <w:lang w:val="en-US"/>
        </w:rPr>
        <w:t>You are making changes to existing Terraform code to add some new infrastructure. When is the best time to run</w:t>
      </w:r>
      <w:r>
        <w:rPr>
          <w:shd w:val="clear" w:color="auto" w:fill="FFFFFF"/>
          <w:lang w:val="en-US"/>
        </w:rPr>
        <w:t xml:space="preserve"> </w:t>
      </w:r>
      <w:r w:rsidRPr="009B7016">
        <w:rPr>
          <w:b/>
          <w:bCs/>
          <w:i/>
          <w:iCs/>
          <w:shd w:val="clear" w:color="auto" w:fill="FFFFFF"/>
          <w:lang w:val="en-US"/>
        </w:rPr>
        <w:t>terraform validate</w:t>
      </w:r>
      <w:r w:rsidRPr="009B7016">
        <w:rPr>
          <w:shd w:val="clear" w:color="auto" w:fill="FFFFFF"/>
          <w:lang w:val="en-US"/>
        </w:rPr>
        <w:t>?</w:t>
      </w:r>
    </w:p>
    <w:p w14:paraId="5A2AD8E1" w14:textId="0EB1089F" w:rsidR="009B7016" w:rsidRPr="009B7016" w:rsidRDefault="009B7016" w:rsidP="0032415B">
      <w:pPr>
        <w:pStyle w:val="ListParagraph"/>
        <w:numPr>
          <w:ilvl w:val="0"/>
          <w:numId w:val="133"/>
        </w:numPr>
        <w:rPr>
          <w:shd w:val="clear" w:color="auto" w:fill="FFFFFF"/>
          <w:lang w:val="en-US"/>
        </w:rPr>
      </w:pPr>
      <w:r w:rsidRPr="009B7016">
        <w:rPr>
          <w:shd w:val="clear" w:color="auto" w:fill="FFFFFF"/>
          <w:lang w:val="en-US"/>
        </w:rPr>
        <w:t>After you run terraform apply, so you can validate your Infrastructure.</w:t>
      </w:r>
    </w:p>
    <w:p w14:paraId="38CF0F46" w14:textId="03E4503E" w:rsidR="009B7016" w:rsidRPr="009B7016" w:rsidRDefault="009B7016" w:rsidP="0032415B">
      <w:pPr>
        <w:pStyle w:val="ListParagraph"/>
        <w:numPr>
          <w:ilvl w:val="0"/>
          <w:numId w:val="133"/>
        </w:numPr>
        <w:rPr>
          <w:shd w:val="clear" w:color="auto" w:fill="FFFFFF"/>
          <w:lang w:val="en-US"/>
        </w:rPr>
      </w:pPr>
      <w:r w:rsidRPr="009B7016">
        <w:rPr>
          <w:shd w:val="clear" w:color="auto" w:fill="FFFFFF"/>
          <w:lang w:val="en-US"/>
        </w:rPr>
        <w:t>After you run terraform plan, so you can validate that your state file is consistent with your infrastructure.</w:t>
      </w:r>
    </w:p>
    <w:p w14:paraId="7A89BA9B" w14:textId="40C0518F" w:rsidR="009B7016" w:rsidRPr="009B7016" w:rsidRDefault="009B7016" w:rsidP="0032415B">
      <w:pPr>
        <w:pStyle w:val="ListParagraph"/>
        <w:numPr>
          <w:ilvl w:val="0"/>
          <w:numId w:val="133"/>
        </w:numPr>
        <w:rPr>
          <w:shd w:val="clear" w:color="auto" w:fill="FFFFFF"/>
          <w:lang w:val="en-US"/>
        </w:rPr>
      </w:pPr>
      <w:r w:rsidRPr="009B7016">
        <w:rPr>
          <w:shd w:val="clear" w:color="auto" w:fill="FFFFFF"/>
          <w:lang w:val="en-US"/>
        </w:rPr>
        <w:t>Before you run terraform apply, so you can validate your provider credentials.</w:t>
      </w:r>
    </w:p>
    <w:p w14:paraId="44825923" w14:textId="14DF8A05" w:rsidR="009B7016" w:rsidRPr="009B7016" w:rsidRDefault="009B7016" w:rsidP="0032415B">
      <w:pPr>
        <w:pStyle w:val="ListParagraph"/>
        <w:numPr>
          <w:ilvl w:val="0"/>
          <w:numId w:val="133"/>
        </w:numPr>
        <w:rPr>
          <w:shd w:val="clear" w:color="auto" w:fill="FFFFFF"/>
          <w:lang w:val="en-US"/>
        </w:rPr>
      </w:pPr>
      <w:r w:rsidRPr="009B7016">
        <w:rPr>
          <w:shd w:val="clear" w:color="auto" w:fill="FFFFFF"/>
          <w:lang w:val="en-US"/>
        </w:rPr>
        <w:t>Before you run terraform plan, so you can validate your code syntax.</w:t>
      </w:r>
    </w:p>
    <w:p w14:paraId="57A2634A" w14:textId="77777777" w:rsidR="009B7016" w:rsidRPr="009A381A" w:rsidRDefault="009B7016" w:rsidP="009B7016">
      <w:pPr>
        <w:pStyle w:val="Heading2"/>
        <w:ind w:left="0"/>
        <w:rPr>
          <w:lang w:val="en-US"/>
        </w:rPr>
      </w:pPr>
      <w:r>
        <w:rPr>
          <w:rStyle w:val="Heading2Char"/>
          <w:lang w:val="en-US"/>
        </w:rPr>
        <w:lastRenderedPageBreak/>
        <w:t>Answer</w:t>
      </w:r>
    </w:p>
    <w:p w14:paraId="0BC7E3FB" w14:textId="05839D62" w:rsidR="009B7016" w:rsidRDefault="009B7016" w:rsidP="00807B82">
      <w:pPr>
        <w:ind w:left="360"/>
        <w:rPr>
          <w:b/>
          <w:bCs/>
          <w:lang w:val="en-US"/>
        </w:rPr>
      </w:pPr>
      <w:r w:rsidRPr="00357222">
        <w:rPr>
          <w:b/>
          <w:bCs/>
          <w:lang w:val="en-US"/>
        </w:rPr>
        <w:t>Correct Answer:</w:t>
      </w:r>
      <w:r>
        <w:rPr>
          <w:b/>
          <w:bCs/>
          <w:lang w:val="en-US"/>
        </w:rPr>
        <w:t xml:space="preserve">  D</w:t>
      </w:r>
    </w:p>
    <w:p w14:paraId="0E81BC59" w14:textId="77777777" w:rsidR="009B7016" w:rsidRDefault="009B7016" w:rsidP="00807B82">
      <w:pPr>
        <w:ind w:left="360"/>
        <w:rPr>
          <w:b/>
          <w:bCs/>
          <w:lang w:val="en-US"/>
        </w:rPr>
      </w:pPr>
      <w:r>
        <w:rPr>
          <w:b/>
          <w:bCs/>
          <w:lang w:val="en-US"/>
        </w:rPr>
        <w:t xml:space="preserve">Explanation: </w:t>
      </w:r>
    </w:p>
    <w:p w14:paraId="22236399" w14:textId="3ED3A2E0" w:rsidR="009B7016" w:rsidRDefault="009B7016" w:rsidP="00807B82">
      <w:r>
        <w:rPr>
          <w:b/>
          <w:bCs/>
          <w:lang w:val="en-US"/>
        </w:rPr>
        <w:t>Discussion:</w:t>
      </w:r>
      <w:r w:rsidRPr="00B95341">
        <w:rPr>
          <w:rFonts w:ascii="Roboto Condensed" w:hAnsi="Roboto Condensed"/>
          <w:color w:val="505050"/>
          <w:shd w:val="clear" w:color="auto" w:fill="F8F9FA"/>
          <w:lang w:val="en-US"/>
        </w:rPr>
        <w:t xml:space="preserve"> </w:t>
      </w:r>
      <w:r w:rsidR="00B92074" w:rsidRPr="001A54AA">
        <w:rPr>
          <w:lang w:val="en-US"/>
        </w:rPr>
        <w:t>EXAM</w:t>
      </w:r>
      <w:r w:rsidR="00B92074">
        <w:rPr>
          <w:lang w:val="en-US"/>
        </w:rPr>
        <w:t>HEIST - 133</w:t>
      </w:r>
    </w:p>
    <w:p w14:paraId="2FB836F6" w14:textId="77777777" w:rsidR="00952949" w:rsidRDefault="00952949" w:rsidP="00807B82">
      <w:pPr>
        <w:pStyle w:val="Question"/>
        <w:rPr>
          <w:shd w:val="clear" w:color="auto" w:fill="FFFFFF"/>
        </w:rPr>
      </w:pPr>
      <w:r>
        <w:rPr>
          <w:shd w:val="clear" w:color="auto" w:fill="FFFFFF"/>
        </w:rPr>
        <w:t>Question.</w:t>
      </w:r>
    </w:p>
    <w:p w14:paraId="3646FFAE" w14:textId="439C330A" w:rsidR="00163150" w:rsidRPr="00163150" w:rsidRDefault="00AD2A07" w:rsidP="00163150">
      <w:pPr>
        <w:rPr>
          <w:shd w:val="clear" w:color="auto" w:fill="FFFFFF"/>
          <w:lang w:val="en-GB"/>
        </w:rPr>
      </w:pPr>
      <w:r w:rsidRPr="00AD2A07">
        <w:rPr>
          <w:shd w:val="clear" w:color="auto" w:fill="FFFFFF"/>
          <w:lang w:val="en-GB"/>
        </w:rPr>
        <w:t>You've updated your Terraform configuration, and you need to preview the proposed changes to your</w:t>
      </w:r>
      <w:r w:rsidR="00163150">
        <w:rPr>
          <w:shd w:val="clear" w:color="auto" w:fill="FFFFFF"/>
          <w:lang w:val="en-GB"/>
        </w:rPr>
        <w:t xml:space="preserve"> </w:t>
      </w:r>
      <w:r w:rsidR="00163150" w:rsidRPr="00163150">
        <w:rPr>
          <w:shd w:val="clear" w:color="auto" w:fill="FFFFFF"/>
          <w:lang w:val="en-GB"/>
        </w:rPr>
        <w:t>infrastructure.</w:t>
      </w:r>
      <w:r w:rsidR="00163150">
        <w:rPr>
          <w:shd w:val="clear" w:color="auto" w:fill="FFFFFF"/>
          <w:lang w:val="en-GB"/>
        </w:rPr>
        <w:t xml:space="preserve"> </w:t>
      </w:r>
      <w:r w:rsidR="00163150" w:rsidRPr="00163150">
        <w:rPr>
          <w:shd w:val="clear" w:color="auto" w:fill="FFFFFF"/>
          <w:lang w:val="en-GB"/>
        </w:rPr>
        <w:t>Which command should you run?</w:t>
      </w:r>
    </w:p>
    <w:p w14:paraId="5CCB9059" w14:textId="3729CA12" w:rsidR="00163150" w:rsidRPr="00163150" w:rsidRDefault="00163150" w:rsidP="0032415B">
      <w:pPr>
        <w:pStyle w:val="ListParagraph"/>
        <w:numPr>
          <w:ilvl w:val="0"/>
          <w:numId w:val="135"/>
        </w:numPr>
        <w:rPr>
          <w:shd w:val="clear" w:color="auto" w:fill="FFFFFF"/>
          <w:lang w:val="en-GB"/>
        </w:rPr>
      </w:pPr>
      <w:r w:rsidRPr="00163150">
        <w:rPr>
          <w:shd w:val="clear" w:color="auto" w:fill="FFFFFF"/>
          <w:lang w:val="en-GB"/>
        </w:rPr>
        <w:t>terraform validate</w:t>
      </w:r>
    </w:p>
    <w:p w14:paraId="086D93E2" w14:textId="61E96237" w:rsidR="00163150" w:rsidRPr="00163150" w:rsidRDefault="00163150" w:rsidP="0032415B">
      <w:pPr>
        <w:pStyle w:val="ListParagraph"/>
        <w:numPr>
          <w:ilvl w:val="0"/>
          <w:numId w:val="135"/>
        </w:numPr>
        <w:rPr>
          <w:shd w:val="clear" w:color="auto" w:fill="FFFFFF"/>
          <w:lang w:val="en-GB"/>
        </w:rPr>
      </w:pPr>
      <w:r w:rsidRPr="00163150">
        <w:rPr>
          <w:shd w:val="clear" w:color="auto" w:fill="FFFFFF"/>
          <w:lang w:val="en-GB"/>
        </w:rPr>
        <w:t>terraform get</w:t>
      </w:r>
    </w:p>
    <w:p w14:paraId="6ECEE7A4" w14:textId="0701DF66" w:rsidR="00163150" w:rsidRPr="00163150" w:rsidRDefault="00163150" w:rsidP="0032415B">
      <w:pPr>
        <w:pStyle w:val="ListParagraph"/>
        <w:numPr>
          <w:ilvl w:val="0"/>
          <w:numId w:val="135"/>
        </w:numPr>
        <w:rPr>
          <w:shd w:val="clear" w:color="auto" w:fill="FFFFFF"/>
          <w:lang w:val="en-GB"/>
        </w:rPr>
      </w:pPr>
      <w:r w:rsidRPr="00163150">
        <w:rPr>
          <w:shd w:val="clear" w:color="auto" w:fill="FFFFFF"/>
          <w:lang w:val="en-GB"/>
        </w:rPr>
        <w:t>terraform plan</w:t>
      </w:r>
    </w:p>
    <w:p w14:paraId="49215030" w14:textId="341CF762" w:rsidR="00952949" w:rsidRPr="00163150" w:rsidRDefault="00163150" w:rsidP="0032415B">
      <w:pPr>
        <w:pStyle w:val="ListParagraph"/>
        <w:numPr>
          <w:ilvl w:val="0"/>
          <w:numId w:val="135"/>
        </w:numPr>
        <w:rPr>
          <w:shd w:val="clear" w:color="auto" w:fill="FFFFFF"/>
          <w:lang w:val="en-US"/>
        </w:rPr>
      </w:pPr>
      <w:r w:rsidRPr="00163150">
        <w:rPr>
          <w:shd w:val="clear" w:color="auto" w:fill="FFFFFF"/>
          <w:lang w:val="en-GB"/>
        </w:rPr>
        <w:t>terraform show</w:t>
      </w:r>
    </w:p>
    <w:p w14:paraId="1E0E0C98" w14:textId="77777777" w:rsidR="00952949" w:rsidRPr="009A381A" w:rsidRDefault="00952949" w:rsidP="00952949">
      <w:pPr>
        <w:pStyle w:val="Heading2"/>
        <w:ind w:left="0"/>
        <w:rPr>
          <w:lang w:val="en-US"/>
        </w:rPr>
      </w:pPr>
      <w:r>
        <w:rPr>
          <w:rStyle w:val="Heading2Char"/>
          <w:lang w:val="en-US"/>
        </w:rPr>
        <w:t>Answer</w:t>
      </w:r>
    </w:p>
    <w:p w14:paraId="1C05DDD1" w14:textId="5032AB01" w:rsidR="00952949" w:rsidRDefault="00952949" w:rsidP="00807B82">
      <w:pPr>
        <w:ind w:left="360"/>
        <w:rPr>
          <w:b/>
          <w:bCs/>
          <w:lang w:val="en-US"/>
        </w:rPr>
      </w:pPr>
      <w:r w:rsidRPr="00357222">
        <w:rPr>
          <w:b/>
          <w:bCs/>
          <w:lang w:val="en-US"/>
        </w:rPr>
        <w:t>Correct Answer:</w:t>
      </w:r>
      <w:r>
        <w:rPr>
          <w:b/>
          <w:bCs/>
          <w:lang w:val="en-US"/>
        </w:rPr>
        <w:t xml:space="preserve">  </w:t>
      </w:r>
      <w:r w:rsidR="00163150">
        <w:rPr>
          <w:b/>
          <w:bCs/>
          <w:lang w:val="en-US"/>
        </w:rPr>
        <w:t>C</w:t>
      </w:r>
    </w:p>
    <w:p w14:paraId="281B500D" w14:textId="77777777" w:rsidR="00952949" w:rsidRPr="00192E72" w:rsidRDefault="00952949" w:rsidP="00807B82">
      <w:pPr>
        <w:ind w:left="360"/>
        <w:rPr>
          <w:lang w:val="en-US"/>
        </w:rPr>
      </w:pPr>
      <w:r>
        <w:rPr>
          <w:b/>
          <w:bCs/>
          <w:lang w:val="en-US"/>
        </w:rPr>
        <w:t xml:space="preserve">Explanation: </w:t>
      </w:r>
    </w:p>
    <w:p w14:paraId="3ADAD43F" w14:textId="73AECC5C" w:rsidR="00952949" w:rsidRDefault="00952949" w:rsidP="00807B82">
      <w:r>
        <w:rPr>
          <w:b/>
          <w:bCs/>
          <w:lang w:val="en-US"/>
        </w:rPr>
        <w:t>Discussion:</w:t>
      </w:r>
      <w:r w:rsidRPr="00B95341">
        <w:rPr>
          <w:rFonts w:ascii="Roboto Condensed" w:hAnsi="Roboto Condensed"/>
          <w:color w:val="505050"/>
          <w:shd w:val="clear" w:color="auto" w:fill="F8F9FA"/>
          <w:lang w:val="en-US"/>
        </w:rPr>
        <w:t xml:space="preserve"> </w:t>
      </w:r>
      <w:r w:rsidR="00163150" w:rsidRPr="001A54AA">
        <w:rPr>
          <w:lang w:val="en-US"/>
        </w:rPr>
        <w:t>EXAM</w:t>
      </w:r>
      <w:r w:rsidR="00163150">
        <w:rPr>
          <w:lang w:val="en-US"/>
        </w:rPr>
        <w:t>HEIST - 141</w:t>
      </w:r>
    </w:p>
    <w:p w14:paraId="067A99D8" w14:textId="77777777" w:rsidR="00856F24" w:rsidRDefault="00856F24" w:rsidP="00807B82">
      <w:pPr>
        <w:pStyle w:val="Question"/>
        <w:rPr>
          <w:shd w:val="clear" w:color="auto" w:fill="FFFFFF"/>
        </w:rPr>
      </w:pPr>
      <w:r>
        <w:rPr>
          <w:shd w:val="clear" w:color="auto" w:fill="FFFFFF"/>
        </w:rPr>
        <w:t>Question.</w:t>
      </w:r>
    </w:p>
    <w:p w14:paraId="333D01A8" w14:textId="24CDEE97" w:rsidR="00856F24" w:rsidRPr="00856F24" w:rsidRDefault="00856F24" w:rsidP="00856F24">
      <w:pPr>
        <w:rPr>
          <w:shd w:val="clear" w:color="auto" w:fill="FFFFFF"/>
          <w:lang w:val="en-US"/>
        </w:rPr>
      </w:pPr>
      <w:r w:rsidRPr="00856F24">
        <w:rPr>
          <w:shd w:val="clear" w:color="auto" w:fill="FFFFFF"/>
          <w:lang w:val="en-US"/>
        </w:rPr>
        <w:t>Which are advantages of IaC (Infrastructure as Code) patterns instead of manual infrastructure management?</w:t>
      </w:r>
      <w:r>
        <w:rPr>
          <w:shd w:val="clear" w:color="auto" w:fill="FFFFFF"/>
          <w:lang w:val="en-US"/>
        </w:rPr>
        <w:t xml:space="preserve"> </w:t>
      </w:r>
      <w:r w:rsidRPr="0030223D">
        <w:rPr>
          <w:b/>
          <w:bCs/>
          <w:shd w:val="clear" w:color="auto" w:fill="FFFFFF"/>
          <w:lang w:val="en-US"/>
        </w:rPr>
        <w:t>(Choose Two)</w:t>
      </w:r>
    </w:p>
    <w:p w14:paraId="467565E5" w14:textId="072E0795" w:rsidR="00856F24" w:rsidRPr="000358F0" w:rsidRDefault="00856F24" w:rsidP="0032415B">
      <w:pPr>
        <w:pStyle w:val="ListParagraph"/>
        <w:numPr>
          <w:ilvl w:val="0"/>
          <w:numId w:val="136"/>
        </w:numPr>
        <w:rPr>
          <w:shd w:val="clear" w:color="auto" w:fill="FFFFFF"/>
          <w:lang w:val="en-US"/>
        </w:rPr>
      </w:pPr>
      <w:r w:rsidRPr="000358F0">
        <w:rPr>
          <w:shd w:val="clear" w:color="auto" w:fill="FFFFFF"/>
          <w:lang w:val="en-US"/>
        </w:rPr>
        <w:t>Eliminating the need for monitoring.</w:t>
      </w:r>
    </w:p>
    <w:p w14:paraId="20D2D032" w14:textId="0C0F6439" w:rsidR="00856F24" w:rsidRPr="000358F0" w:rsidRDefault="00856F24" w:rsidP="0032415B">
      <w:pPr>
        <w:pStyle w:val="ListParagraph"/>
        <w:numPr>
          <w:ilvl w:val="0"/>
          <w:numId w:val="136"/>
        </w:numPr>
        <w:rPr>
          <w:shd w:val="clear" w:color="auto" w:fill="FFFFFF"/>
          <w:lang w:val="en-US"/>
        </w:rPr>
      </w:pPr>
      <w:r w:rsidRPr="000358F0">
        <w:rPr>
          <w:shd w:val="clear" w:color="auto" w:fill="FFFFFF"/>
          <w:lang w:val="en-US"/>
        </w:rPr>
        <w:t>Managing configuration with a GUI.</w:t>
      </w:r>
    </w:p>
    <w:p w14:paraId="5289C503" w14:textId="1FB84C74" w:rsidR="00856F24" w:rsidRPr="000358F0" w:rsidRDefault="00856F24" w:rsidP="0032415B">
      <w:pPr>
        <w:pStyle w:val="ListParagraph"/>
        <w:numPr>
          <w:ilvl w:val="0"/>
          <w:numId w:val="136"/>
        </w:numPr>
        <w:rPr>
          <w:shd w:val="clear" w:color="auto" w:fill="FFFFFF"/>
          <w:lang w:val="en-US"/>
        </w:rPr>
      </w:pPr>
      <w:r w:rsidRPr="000358F0">
        <w:rPr>
          <w:shd w:val="clear" w:color="auto" w:fill="FFFFFF"/>
          <w:lang w:val="en-US"/>
        </w:rPr>
        <w:t>Automating infrastructure deployments.</w:t>
      </w:r>
    </w:p>
    <w:p w14:paraId="286C9E1B" w14:textId="4EB1F9DC" w:rsidR="00856F24" w:rsidRPr="000358F0" w:rsidRDefault="00856F24" w:rsidP="0032415B">
      <w:pPr>
        <w:pStyle w:val="ListParagraph"/>
        <w:numPr>
          <w:ilvl w:val="0"/>
          <w:numId w:val="136"/>
        </w:numPr>
        <w:rPr>
          <w:shd w:val="clear" w:color="auto" w:fill="FFFFFF"/>
          <w:lang w:val="en-US"/>
        </w:rPr>
      </w:pPr>
      <w:r w:rsidRPr="000358F0">
        <w:rPr>
          <w:shd w:val="clear" w:color="auto" w:fill="FFFFFF"/>
          <w:lang w:val="en-US"/>
        </w:rPr>
        <w:t>Version controlling infrastructure changes.</w:t>
      </w:r>
    </w:p>
    <w:p w14:paraId="69FA32D8" w14:textId="77777777" w:rsidR="00856F24" w:rsidRPr="009A381A" w:rsidRDefault="00856F24" w:rsidP="00856F24">
      <w:pPr>
        <w:pStyle w:val="Heading2"/>
        <w:ind w:left="0"/>
        <w:rPr>
          <w:lang w:val="en-US"/>
        </w:rPr>
      </w:pPr>
      <w:r>
        <w:rPr>
          <w:rStyle w:val="Heading2Char"/>
          <w:lang w:val="en-US"/>
        </w:rPr>
        <w:t>Answer</w:t>
      </w:r>
    </w:p>
    <w:p w14:paraId="3E7D7BC9" w14:textId="3C153ED9" w:rsidR="00856F24" w:rsidRDefault="00856F24" w:rsidP="00807B82">
      <w:pPr>
        <w:ind w:left="360"/>
        <w:rPr>
          <w:b/>
          <w:bCs/>
          <w:lang w:val="en-US"/>
        </w:rPr>
      </w:pPr>
      <w:r w:rsidRPr="00357222">
        <w:rPr>
          <w:b/>
          <w:bCs/>
          <w:lang w:val="en-US"/>
        </w:rPr>
        <w:t>Correct Answer:</w:t>
      </w:r>
      <w:r>
        <w:rPr>
          <w:b/>
          <w:bCs/>
          <w:lang w:val="en-US"/>
        </w:rPr>
        <w:t xml:space="preserve">  </w:t>
      </w:r>
      <w:r w:rsidR="000358F0">
        <w:rPr>
          <w:b/>
          <w:bCs/>
          <w:lang w:val="en-US"/>
        </w:rPr>
        <w:t>C,D</w:t>
      </w:r>
    </w:p>
    <w:p w14:paraId="6F029666" w14:textId="77777777" w:rsidR="00856F24" w:rsidRPr="00192E72" w:rsidRDefault="00856F24" w:rsidP="00807B82">
      <w:pPr>
        <w:ind w:left="360"/>
        <w:rPr>
          <w:lang w:val="en-US"/>
        </w:rPr>
      </w:pPr>
      <w:r>
        <w:rPr>
          <w:b/>
          <w:bCs/>
          <w:lang w:val="en-US"/>
        </w:rPr>
        <w:t xml:space="preserve">Explanation: </w:t>
      </w:r>
    </w:p>
    <w:p w14:paraId="5150B2BA" w14:textId="46DEA403" w:rsidR="00856F24" w:rsidRDefault="00856F24" w:rsidP="00807B82">
      <w:r>
        <w:rPr>
          <w:b/>
          <w:bCs/>
          <w:lang w:val="en-US"/>
        </w:rPr>
        <w:t>Discussion:</w:t>
      </w:r>
      <w:r w:rsidRPr="00B95341">
        <w:rPr>
          <w:rFonts w:ascii="Roboto Condensed" w:hAnsi="Roboto Condensed"/>
          <w:color w:val="505050"/>
          <w:shd w:val="clear" w:color="auto" w:fill="F8F9FA"/>
          <w:lang w:val="en-US"/>
        </w:rPr>
        <w:t xml:space="preserve"> </w:t>
      </w:r>
      <w:r w:rsidR="000358F0" w:rsidRPr="001A54AA">
        <w:rPr>
          <w:lang w:val="en-US"/>
        </w:rPr>
        <w:t>EXAM</w:t>
      </w:r>
      <w:r w:rsidR="000358F0">
        <w:rPr>
          <w:lang w:val="en-US"/>
        </w:rPr>
        <w:t>HEIST - 145</w:t>
      </w:r>
    </w:p>
    <w:p w14:paraId="08A515DB" w14:textId="77777777" w:rsidR="00561C8D" w:rsidRDefault="00561C8D" w:rsidP="00807B82">
      <w:pPr>
        <w:pStyle w:val="Question"/>
        <w:rPr>
          <w:shd w:val="clear" w:color="auto" w:fill="FFFFFF"/>
        </w:rPr>
      </w:pPr>
      <w:r>
        <w:rPr>
          <w:shd w:val="clear" w:color="auto" w:fill="FFFFFF"/>
        </w:rPr>
        <w:t>Question.</w:t>
      </w:r>
    </w:p>
    <w:p w14:paraId="098F25C9" w14:textId="77777777" w:rsidR="00D120C5" w:rsidRDefault="00D120C5" w:rsidP="00D120C5">
      <w:pPr>
        <w:rPr>
          <w:shd w:val="clear" w:color="auto" w:fill="FFFFFF"/>
          <w:lang w:val="en-US"/>
        </w:rPr>
      </w:pPr>
      <w:r w:rsidRPr="00D120C5">
        <w:rPr>
          <w:shd w:val="clear" w:color="auto" w:fill="FFFFFF"/>
          <w:lang w:val="en-US"/>
        </w:rPr>
        <w:t xml:space="preserve">You have set the </w:t>
      </w:r>
      <w:r w:rsidRPr="00D120C5">
        <w:rPr>
          <w:b/>
          <w:bCs/>
          <w:shd w:val="clear" w:color="auto" w:fill="FFFFFF"/>
          <w:lang w:val="en-US"/>
        </w:rPr>
        <w:t>TF_LOG_PATH environment variable</w:t>
      </w:r>
      <w:r w:rsidRPr="00D120C5">
        <w:rPr>
          <w:shd w:val="clear" w:color="auto" w:fill="FFFFFF"/>
          <w:lang w:val="en-US"/>
        </w:rPr>
        <w:t xml:space="preserve"> for Terraform, and you would like to ensure the logs contain</w:t>
      </w:r>
      <w:r>
        <w:rPr>
          <w:shd w:val="clear" w:color="auto" w:fill="FFFFFF"/>
          <w:lang w:val="en-US"/>
        </w:rPr>
        <w:t xml:space="preserve"> </w:t>
      </w:r>
      <w:r w:rsidRPr="00D120C5">
        <w:rPr>
          <w:shd w:val="clear" w:color="auto" w:fill="FFFFFF"/>
          <w:lang w:val="en-US"/>
        </w:rPr>
        <w:t>all debug-level messages and verbose process logs.</w:t>
      </w:r>
      <w:r>
        <w:rPr>
          <w:shd w:val="clear" w:color="auto" w:fill="FFFFFF"/>
          <w:lang w:val="en-US"/>
        </w:rPr>
        <w:t xml:space="preserve"> </w:t>
      </w:r>
    </w:p>
    <w:p w14:paraId="068DD86E" w14:textId="199BD034" w:rsidR="00D120C5" w:rsidRPr="00D120C5" w:rsidRDefault="00D120C5" w:rsidP="00D120C5">
      <w:pPr>
        <w:rPr>
          <w:b/>
          <w:bCs/>
          <w:shd w:val="clear" w:color="auto" w:fill="FFFFFF"/>
          <w:lang w:val="en-US"/>
        </w:rPr>
      </w:pPr>
      <w:r w:rsidRPr="00D120C5">
        <w:rPr>
          <w:b/>
          <w:bCs/>
          <w:shd w:val="clear" w:color="auto" w:fill="FFFFFF"/>
          <w:lang w:val="en-US"/>
        </w:rPr>
        <w:lastRenderedPageBreak/>
        <w:t>Which action should you take?</w:t>
      </w:r>
    </w:p>
    <w:p w14:paraId="0AB4B048" w14:textId="6F77CF9A" w:rsidR="00D120C5" w:rsidRPr="00994CA3" w:rsidRDefault="00D120C5" w:rsidP="0032415B">
      <w:pPr>
        <w:pStyle w:val="ListParagraph"/>
        <w:numPr>
          <w:ilvl w:val="0"/>
          <w:numId w:val="255"/>
        </w:numPr>
        <w:rPr>
          <w:shd w:val="clear" w:color="auto" w:fill="FFFFFF"/>
          <w:lang w:val="en-US"/>
        </w:rPr>
      </w:pPr>
      <w:r w:rsidRPr="00994CA3">
        <w:rPr>
          <w:shd w:val="clear" w:color="auto" w:fill="FFFFFF"/>
          <w:lang w:val="en-US"/>
        </w:rPr>
        <w:t>Run the terraform output command.</w:t>
      </w:r>
    </w:p>
    <w:p w14:paraId="50DB7619" w14:textId="703CB415" w:rsidR="00D120C5" w:rsidRPr="00994CA3" w:rsidRDefault="00D120C5" w:rsidP="0032415B">
      <w:pPr>
        <w:pStyle w:val="ListParagraph"/>
        <w:numPr>
          <w:ilvl w:val="0"/>
          <w:numId w:val="255"/>
        </w:numPr>
        <w:rPr>
          <w:shd w:val="clear" w:color="auto" w:fill="FFFFFF"/>
          <w:lang w:val="en-US"/>
        </w:rPr>
      </w:pPr>
      <w:r w:rsidRPr="00994CA3">
        <w:rPr>
          <w:shd w:val="clear" w:color="auto" w:fill="FFFFFF"/>
          <w:lang w:val="en-US"/>
        </w:rPr>
        <w:t>Add a log argument to the terraform block.</w:t>
      </w:r>
    </w:p>
    <w:p w14:paraId="0E4E82EA" w14:textId="0500AC69" w:rsidR="00D120C5" w:rsidRPr="00994CA3" w:rsidRDefault="00D120C5" w:rsidP="0032415B">
      <w:pPr>
        <w:pStyle w:val="ListParagraph"/>
        <w:numPr>
          <w:ilvl w:val="0"/>
          <w:numId w:val="255"/>
        </w:numPr>
        <w:rPr>
          <w:shd w:val="clear" w:color="auto" w:fill="FFFFFF"/>
          <w:lang w:val="en-US"/>
        </w:rPr>
      </w:pPr>
      <w:r w:rsidRPr="00994CA3">
        <w:rPr>
          <w:shd w:val="clear" w:color="auto" w:fill="FFFFFF"/>
          <w:lang w:val="en-US"/>
        </w:rPr>
        <w:t xml:space="preserve">Update the </w:t>
      </w:r>
      <w:r w:rsidRPr="003C31A5">
        <w:rPr>
          <w:b/>
          <w:bCs/>
          <w:shd w:val="clear" w:color="auto" w:fill="FFFFFF"/>
          <w:lang w:val="en-US"/>
        </w:rPr>
        <w:t>Terraform CLI</w:t>
      </w:r>
      <w:r w:rsidRPr="00994CA3">
        <w:rPr>
          <w:shd w:val="clear" w:color="auto" w:fill="FFFFFF"/>
          <w:lang w:val="en-US"/>
        </w:rPr>
        <w:t xml:space="preserve"> configuration file.</w:t>
      </w:r>
    </w:p>
    <w:p w14:paraId="40442476" w14:textId="210B3B91" w:rsidR="00561C8D" w:rsidRPr="00994CA3" w:rsidRDefault="00D120C5" w:rsidP="0032415B">
      <w:pPr>
        <w:pStyle w:val="ListParagraph"/>
        <w:numPr>
          <w:ilvl w:val="0"/>
          <w:numId w:val="255"/>
        </w:numPr>
        <w:rPr>
          <w:shd w:val="clear" w:color="auto" w:fill="FFFFFF"/>
          <w:lang w:val="en-US"/>
        </w:rPr>
      </w:pPr>
      <w:r w:rsidRPr="00994CA3">
        <w:rPr>
          <w:shd w:val="clear" w:color="auto" w:fill="FFFFFF"/>
          <w:lang w:val="en-US"/>
        </w:rPr>
        <w:t xml:space="preserve">Set the </w:t>
      </w:r>
      <w:r w:rsidRPr="003C31A5">
        <w:rPr>
          <w:b/>
          <w:bCs/>
          <w:shd w:val="clear" w:color="auto" w:fill="FFFFFF"/>
          <w:lang w:val="en-US"/>
        </w:rPr>
        <w:t>TF LOG</w:t>
      </w:r>
      <w:r w:rsidRPr="00994CA3">
        <w:rPr>
          <w:shd w:val="clear" w:color="auto" w:fill="FFFFFF"/>
          <w:lang w:val="en-US"/>
        </w:rPr>
        <w:t xml:space="preserve"> environment variable to </w:t>
      </w:r>
      <w:r w:rsidRPr="003C31A5">
        <w:rPr>
          <w:b/>
          <w:bCs/>
          <w:shd w:val="clear" w:color="auto" w:fill="FFFFFF"/>
          <w:lang w:val="en-US"/>
        </w:rPr>
        <w:t>TRACE</w:t>
      </w:r>
      <w:r w:rsidRPr="00994CA3">
        <w:rPr>
          <w:shd w:val="clear" w:color="auto" w:fill="FFFFFF"/>
          <w:lang w:val="en-US"/>
        </w:rPr>
        <w:t>.</w:t>
      </w:r>
    </w:p>
    <w:p w14:paraId="11379BA9" w14:textId="77777777" w:rsidR="00561C8D" w:rsidRPr="009A381A" w:rsidRDefault="00561C8D" w:rsidP="00561C8D">
      <w:pPr>
        <w:pStyle w:val="Heading2"/>
        <w:ind w:left="0"/>
        <w:rPr>
          <w:lang w:val="en-US"/>
        </w:rPr>
      </w:pPr>
      <w:r>
        <w:rPr>
          <w:rStyle w:val="Heading2Char"/>
          <w:lang w:val="en-US"/>
        </w:rPr>
        <w:t>Answer</w:t>
      </w:r>
    </w:p>
    <w:p w14:paraId="1D5B5F3D" w14:textId="7A3AEBE4" w:rsidR="00561C8D" w:rsidRDefault="00561C8D" w:rsidP="00807B82">
      <w:pPr>
        <w:ind w:left="360"/>
        <w:rPr>
          <w:b/>
          <w:bCs/>
          <w:lang w:val="en-US"/>
        </w:rPr>
      </w:pPr>
      <w:r w:rsidRPr="00357222">
        <w:rPr>
          <w:b/>
          <w:bCs/>
          <w:lang w:val="en-US"/>
        </w:rPr>
        <w:t>Correct Answer:</w:t>
      </w:r>
      <w:r>
        <w:rPr>
          <w:b/>
          <w:bCs/>
          <w:lang w:val="en-US"/>
        </w:rPr>
        <w:t xml:space="preserve">  </w:t>
      </w:r>
      <w:r w:rsidR="00C45A0A">
        <w:rPr>
          <w:b/>
          <w:bCs/>
          <w:lang w:val="en-US"/>
        </w:rPr>
        <w:t>D</w:t>
      </w:r>
    </w:p>
    <w:p w14:paraId="55616D84" w14:textId="77777777" w:rsidR="00561C8D" w:rsidRDefault="00561C8D" w:rsidP="00807B82">
      <w:pPr>
        <w:ind w:left="360"/>
        <w:rPr>
          <w:b/>
          <w:bCs/>
          <w:lang w:val="en-US"/>
        </w:rPr>
      </w:pPr>
      <w:r>
        <w:rPr>
          <w:b/>
          <w:bCs/>
          <w:lang w:val="en-US"/>
        </w:rPr>
        <w:t xml:space="preserve">Explanation: </w:t>
      </w:r>
    </w:p>
    <w:p w14:paraId="1D909A68" w14:textId="77777777" w:rsidR="00C45A0A" w:rsidRPr="00C45A0A" w:rsidRDefault="00C45A0A" w:rsidP="00C45A0A">
      <w:pPr>
        <w:ind w:left="360"/>
        <w:rPr>
          <w:lang w:val="en-US"/>
        </w:rPr>
      </w:pPr>
      <w:r w:rsidRPr="00C45A0A">
        <w:rPr>
          <w:lang w:val="en-US"/>
        </w:rPr>
        <w:t>To capture all debug-level and verbose process logs, you set:</w:t>
      </w:r>
    </w:p>
    <w:p w14:paraId="4F804885" w14:textId="77777777" w:rsidR="00C45A0A" w:rsidRPr="00C45A0A" w:rsidRDefault="00C45A0A" w:rsidP="00C45A0A">
      <w:pPr>
        <w:ind w:left="360"/>
        <w:rPr>
          <w:b/>
          <w:bCs/>
          <w:lang w:val="en-US"/>
        </w:rPr>
      </w:pPr>
      <w:r w:rsidRPr="00C45A0A">
        <w:rPr>
          <w:b/>
          <w:bCs/>
          <w:lang w:val="en-US"/>
        </w:rPr>
        <w:t>TF_LOG=TRACE</w:t>
      </w:r>
    </w:p>
    <w:p w14:paraId="2C300458" w14:textId="3C403BFC" w:rsidR="00C45A0A" w:rsidRPr="00C45A0A" w:rsidRDefault="00C45A0A" w:rsidP="00C45A0A">
      <w:pPr>
        <w:ind w:left="360"/>
        <w:rPr>
          <w:lang w:val="en-US"/>
        </w:rPr>
      </w:pPr>
      <w:r w:rsidRPr="00C45A0A">
        <w:rPr>
          <w:lang w:val="en-US"/>
        </w:rPr>
        <w:t>This ensures Terraform generates detailed logging at the TRACE level, which includes debug messages and</w:t>
      </w:r>
      <w:r>
        <w:rPr>
          <w:lang w:val="en-US"/>
        </w:rPr>
        <w:t xml:space="preserve"> </w:t>
      </w:r>
      <w:r w:rsidRPr="00C45A0A">
        <w:rPr>
          <w:lang w:val="en-US"/>
        </w:rPr>
        <w:t>internal operations. Combined with TF_LOG_PATH, the logs will be written to the specified file.</w:t>
      </w:r>
    </w:p>
    <w:p w14:paraId="15B3504D" w14:textId="662AC06E" w:rsidR="00561C8D" w:rsidRDefault="00561C8D" w:rsidP="00807B82">
      <w:r>
        <w:rPr>
          <w:b/>
          <w:bCs/>
          <w:lang w:val="en-US"/>
        </w:rPr>
        <w:t>Discussion:</w:t>
      </w:r>
      <w:r w:rsidRPr="00B95341">
        <w:rPr>
          <w:rFonts w:ascii="Roboto Condensed" w:hAnsi="Roboto Condensed"/>
          <w:color w:val="505050"/>
          <w:shd w:val="clear" w:color="auto" w:fill="F8F9FA"/>
          <w:lang w:val="en-US"/>
        </w:rPr>
        <w:t xml:space="preserve"> </w:t>
      </w:r>
      <w:r w:rsidRPr="001A54AA">
        <w:rPr>
          <w:lang w:val="en-US"/>
        </w:rPr>
        <w:t>EXAM</w:t>
      </w:r>
      <w:r>
        <w:rPr>
          <w:lang w:val="en-US"/>
        </w:rPr>
        <w:t>HEIST - 147</w:t>
      </w:r>
    </w:p>
    <w:p w14:paraId="4F895BC3" w14:textId="77777777" w:rsidR="009E0D17" w:rsidRDefault="009E0D17" w:rsidP="00807B82">
      <w:pPr>
        <w:pStyle w:val="Question"/>
        <w:rPr>
          <w:shd w:val="clear" w:color="auto" w:fill="FFFFFF"/>
        </w:rPr>
      </w:pPr>
      <w:r>
        <w:rPr>
          <w:shd w:val="clear" w:color="auto" w:fill="FFFFFF"/>
        </w:rPr>
        <w:t>Question.</w:t>
      </w:r>
    </w:p>
    <w:p w14:paraId="07946EB9" w14:textId="77777777" w:rsidR="00F05984" w:rsidRDefault="00F05984" w:rsidP="00F05984">
      <w:pPr>
        <w:rPr>
          <w:shd w:val="clear" w:color="auto" w:fill="FFFFFF"/>
          <w:lang w:val="en-US"/>
        </w:rPr>
      </w:pPr>
      <w:r w:rsidRPr="00F05984">
        <w:rPr>
          <w:shd w:val="clear" w:color="auto" w:fill="FFFFFF"/>
          <w:lang w:val="en-US"/>
        </w:rPr>
        <w:t>You're refactoring your Terraform configuration and have moved resources from one large module to multiple</w:t>
      </w:r>
      <w:r>
        <w:rPr>
          <w:shd w:val="clear" w:color="auto" w:fill="FFFFFF"/>
          <w:lang w:val="en-US"/>
        </w:rPr>
        <w:t xml:space="preserve"> </w:t>
      </w:r>
      <w:r w:rsidRPr="00F05984">
        <w:rPr>
          <w:shd w:val="clear" w:color="auto" w:fill="FFFFFF"/>
          <w:lang w:val="en-US"/>
        </w:rPr>
        <w:t xml:space="preserve">smaller ones. </w:t>
      </w:r>
    </w:p>
    <w:p w14:paraId="14791B6C" w14:textId="77777777" w:rsidR="00F05984" w:rsidRDefault="00F05984" w:rsidP="00F05984">
      <w:pPr>
        <w:rPr>
          <w:shd w:val="clear" w:color="auto" w:fill="FFFFFF"/>
          <w:lang w:val="en-US"/>
        </w:rPr>
      </w:pPr>
      <w:r w:rsidRPr="00F05984">
        <w:rPr>
          <w:shd w:val="clear" w:color="auto" w:fill="FFFFFF"/>
          <w:lang w:val="en-US"/>
        </w:rPr>
        <w:t>When running terraform plan, Terraform wants to destroy and recreate the resources.</w:t>
      </w:r>
    </w:p>
    <w:p w14:paraId="2EFA867D" w14:textId="7AC5B1E7" w:rsidR="00F05984" w:rsidRPr="00F05984" w:rsidRDefault="00F05984" w:rsidP="00F05984">
      <w:pPr>
        <w:rPr>
          <w:b/>
          <w:bCs/>
          <w:shd w:val="clear" w:color="auto" w:fill="FFFFFF"/>
          <w:lang w:val="en-US"/>
        </w:rPr>
      </w:pPr>
      <w:r w:rsidRPr="00F05984">
        <w:rPr>
          <w:b/>
          <w:bCs/>
          <w:shd w:val="clear" w:color="auto" w:fill="FFFFFF"/>
          <w:lang w:val="en-US"/>
        </w:rPr>
        <w:t>What should you add to the configuration to preserve the existing resources?</w:t>
      </w:r>
    </w:p>
    <w:p w14:paraId="5C0643C6" w14:textId="4B984F34" w:rsidR="00F05984" w:rsidRPr="00F05984" w:rsidRDefault="00F05984" w:rsidP="0032415B">
      <w:pPr>
        <w:pStyle w:val="ListParagraph"/>
        <w:numPr>
          <w:ilvl w:val="0"/>
          <w:numId w:val="137"/>
        </w:numPr>
        <w:rPr>
          <w:shd w:val="clear" w:color="auto" w:fill="FFFFFF"/>
          <w:lang w:val="en-US"/>
        </w:rPr>
      </w:pPr>
      <w:r w:rsidRPr="00F05984">
        <w:rPr>
          <w:shd w:val="clear" w:color="auto" w:fill="FFFFFF"/>
          <w:lang w:val="en-US"/>
        </w:rPr>
        <w:t xml:space="preserve">Add a </w:t>
      </w:r>
      <w:r w:rsidRPr="00390021">
        <w:rPr>
          <w:b/>
          <w:bCs/>
          <w:shd w:val="clear" w:color="auto" w:fill="FFFFFF"/>
          <w:lang w:val="en-US"/>
        </w:rPr>
        <w:t>depends_on</w:t>
      </w:r>
      <w:r w:rsidRPr="00F05984">
        <w:rPr>
          <w:shd w:val="clear" w:color="auto" w:fill="FFFFFF"/>
          <w:lang w:val="en-US"/>
        </w:rPr>
        <w:t xml:space="preserve"> argument to each resource you move.</w:t>
      </w:r>
    </w:p>
    <w:p w14:paraId="7762DF03" w14:textId="36299E4E" w:rsidR="00F05984" w:rsidRPr="00F05984" w:rsidRDefault="00F05984" w:rsidP="0032415B">
      <w:pPr>
        <w:pStyle w:val="ListParagraph"/>
        <w:numPr>
          <w:ilvl w:val="0"/>
          <w:numId w:val="137"/>
        </w:numPr>
        <w:rPr>
          <w:shd w:val="clear" w:color="auto" w:fill="FFFFFF"/>
          <w:lang w:val="en-US"/>
        </w:rPr>
      </w:pPr>
      <w:r w:rsidRPr="00F05984">
        <w:rPr>
          <w:shd w:val="clear" w:color="auto" w:fill="FFFFFF"/>
          <w:lang w:val="en-US"/>
        </w:rPr>
        <w:t xml:space="preserve">Add </w:t>
      </w:r>
      <w:r w:rsidRPr="00390021">
        <w:rPr>
          <w:b/>
          <w:bCs/>
          <w:shd w:val="clear" w:color="auto" w:fill="FFFFFF"/>
          <w:lang w:val="en-US"/>
        </w:rPr>
        <w:t>moved blocks</w:t>
      </w:r>
      <w:r w:rsidRPr="00F05984">
        <w:rPr>
          <w:shd w:val="clear" w:color="auto" w:fill="FFFFFF"/>
          <w:lang w:val="en-US"/>
        </w:rPr>
        <w:t xml:space="preserve"> for each resource.</w:t>
      </w:r>
    </w:p>
    <w:p w14:paraId="639237DB" w14:textId="5E8D6AB3" w:rsidR="009E0D17" w:rsidRPr="00F05984" w:rsidRDefault="00F05984" w:rsidP="0032415B">
      <w:pPr>
        <w:pStyle w:val="ListParagraph"/>
        <w:numPr>
          <w:ilvl w:val="0"/>
          <w:numId w:val="137"/>
        </w:numPr>
        <w:rPr>
          <w:shd w:val="clear" w:color="auto" w:fill="FFFFFF"/>
          <w:lang w:val="en-US"/>
        </w:rPr>
      </w:pPr>
      <w:r w:rsidRPr="00F05984">
        <w:rPr>
          <w:shd w:val="clear" w:color="auto" w:fill="FFFFFF"/>
          <w:lang w:val="en-US"/>
        </w:rPr>
        <w:t xml:space="preserve">Add </w:t>
      </w:r>
      <w:r w:rsidRPr="00390021">
        <w:rPr>
          <w:b/>
          <w:bCs/>
          <w:shd w:val="clear" w:color="auto" w:fill="FFFFFF"/>
          <w:lang w:val="en-US"/>
        </w:rPr>
        <w:t>lifecycle prevent_destroy = true</w:t>
      </w:r>
      <w:r w:rsidRPr="00F05984">
        <w:rPr>
          <w:shd w:val="clear" w:color="auto" w:fill="FFFFFF"/>
          <w:lang w:val="en-US"/>
        </w:rPr>
        <w:t xml:space="preserve"> to each of the resources</w:t>
      </w:r>
      <w:r w:rsidR="009E0D17" w:rsidRPr="00F05984">
        <w:rPr>
          <w:shd w:val="clear" w:color="auto" w:fill="FFFFFF"/>
          <w:lang w:val="en-US"/>
        </w:rPr>
        <w:t>.</w:t>
      </w:r>
    </w:p>
    <w:p w14:paraId="7B75BB99" w14:textId="77777777" w:rsidR="009E0D17" w:rsidRPr="009A381A" w:rsidRDefault="009E0D17" w:rsidP="009E0D17">
      <w:pPr>
        <w:pStyle w:val="Heading2"/>
        <w:ind w:left="0"/>
        <w:rPr>
          <w:lang w:val="en-US"/>
        </w:rPr>
      </w:pPr>
      <w:r>
        <w:rPr>
          <w:rStyle w:val="Heading2Char"/>
          <w:lang w:val="en-US"/>
        </w:rPr>
        <w:t>Answer</w:t>
      </w:r>
    </w:p>
    <w:p w14:paraId="6EAAE420" w14:textId="5C09DA5D" w:rsidR="009E0D17" w:rsidRDefault="009E0D17" w:rsidP="00807B82">
      <w:pPr>
        <w:ind w:left="360"/>
        <w:rPr>
          <w:b/>
          <w:bCs/>
          <w:lang w:val="en-US"/>
        </w:rPr>
      </w:pPr>
      <w:r w:rsidRPr="00357222">
        <w:rPr>
          <w:b/>
          <w:bCs/>
          <w:lang w:val="en-US"/>
        </w:rPr>
        <w:t>Correct Answer:</w:t>
      </w:r>
      <w:r>
        <w:rPr>
          <w:b/>
          <w:bCs/>
          <w:lang w:val="en-US"/>
        </w:rPr>
        <w:t xml:space="preserve">  </w:t>
      </w:r>
      <w:r w:rsidR="00F05984">
        <w:rPr>
          <w:b/>
          <w:bCs/>
          <w:lang w:val="en-US"/>
        </w:rPr>
        <w:t>B</w:t>
      </w:r>
    </w:p>
    <w:p w14:paraId="2CFE9018" w14:textId="77777777" w:rsidR="009E0D17" w:rsidRPr="00192E72" w:rsidRDefault="009E0D17" w:rsidP="00807B82">
      <w:pPr>
        <w:ind w:left="360"/>
        <w:rPr>
          <w:lang w:val="en-US"/>
        </w:rPr>
      </w:pPr>
      <w:r>
        <w:rPr>
          <w:b/>
          <w:bCs/>
          <w:lang w:val="en-US"/>
        </w:rPr>
        <w:t xml:space="preserve">Explanation: </w:t>
      </w:r>
    </w:p>
    <w:p w14:paraId="3CEAB4EC" w14:textId="428B7F10" w:rsidR="009E0D17" w:rsidRDefault="009E0D17" w:rsidP="00807B82">
      <w:r>
        <w:rPr>
          <w:b/>
          <w:bCs/>
          <w:lang w:val="en-US"/>
        </w:rPr>
        <w:t>Discussion:</w:t>
      </w:r>
      <w:r w:rsidRPr="00B95341">
        <w:rPr>
          <w:rFonts w:ascii="Roboto Condensed" w:hAnsi="Roboto Condensed"/>
          <w:color w:val="505050"/>
          <w:shd w:val="clear" w:color="auto" w:fill="F8F9FA"/>
          <w:lang w:val="en-US"/>
        </w:rPr>
        <w:t xml:space="preserve"> </w:t>
      </w:r>
      <w:r w:rsidRPr="001A54AA">
        <w:rPr>
          <w:lang w:val="en-US"/>
        </w:rPr>
        <w:t>EXAM</w:t>
      </w:r>
      <w:r>
        <w:rPr>
          <w:lang w:val="en-US"/>
        </w:rPr>
        <w:t>HEIST - 158</w:t>
      </w:r>
    </w:p>
    <w:p w14:paraId="262F9B9B" w14:textId="77777777" w:rsidR="009C373C" w:rsidRDefault="009C373C" w:rsidP="00807B82">
      <w:pPr>
        <w:pStyle w:val="Question"/>
        <w:rPr>
          <w:shd w:val="clear" w:color="auto" w:fill="FFFFFF"/>
        </w:rPr>
      </w:pPr>
      <w:r>
        <w:rPr>
          <w:shd w:val="clear" w:color="auto" w:fill="FFFFFF"/>
        </w:rPr>
        <w:t>Question.</w:t>
      </w:r>
    </w:p>
    <w:p w14:paraId="0B713DE9" w14:textId="0820A715" w:rsidR="009C373C" w:rsidRDefault="009C373C" w:rsidP="00807B82">
      <w:pPr>
        <w:rPr>
          <w:shd w:val="clear" w:color="auto" w:fill="FFFFFF"/>
          <w:lang w:val="en-US"/>
        </w:rPr>
      </w:pPr>
      <w:r w:rsidRPr="009C373C">
        <w:rPr>
          <w:shd w:val="clear" w:color="auto" w:fill="FFFFFF"/>
          <w:lang w:val="en-GB"/>
        </w:rPr>
        <w:t>A module block is shown in the Exhibit space on this page</w:t>
      </w:r>
      <w:r>
        <w:rPr>
          <w:shd w:val="clear" w:color="auto" w:fill="FFFFFF"/>
          <w:lang w:val="en-US"/>
        </w:rPr>
        <w:t>.</w:t>
      </w:r>
    </w:p>
    <w:tbl>
      <w:tblPr>
        <w:tblStyle w:val="TableGrid"/>
        <w:tblW w:w="0" w:type="auto"/>
        <w:tblLook w:val="04A0" w:firstRow="1" w:lastRow="0" w:firstColumn="1" w:lastColumn="0" w:noHBand="0" w:noVBand="1"/>
      </w:tblPr>
      <w:tblGrid>
        <w:gridCol w:w="3964"/>
      </w:tblGrid>
      <w:tr w:rsidR="0029052C" w14:paraId="3FDF1445" w14:textId="77777777" w:rsidTr="00831644">
        <w:tc>
          <w:tcPr>
            <w:tcW w:w="3964" w:type="dxa"/>
          </w:tcPr>
          <w:p w14:paraId="61FA1CF9" w14:textId="77777777" w:rsidR="0040580D" w:rsidRPr="00831644" w:rsidRDefault="00597C89" w:rsidP="00597C89">
            <w:pPr>
              <w:rPr>
                <w:b/>
                <w:bCs/>
                <w:sz w:val="18"/>
                <w:szCs w:val="18"/>
                <w:shd w:val="clear" w:color="auto" w:fill="FFFFFF"/>
                <w:lang w:val="en-GB"/>
              </w:rPr>
            </w:pPr>
            <w:r w:rsidRPr="00831644">
              <w:rPr>
                <w:b/>
                <w:bCs/>
                <w:sz w:val="18"/>
                <w:szCs w:val="18"/>
                <w:shd w:val="clear" w:color="auto" w:fill="FFFFFF"/>
                <w:lang w:val="en-GB"/>
              </w:rPr>
              <w:t>module "vpc"</w:t>
            </w:r>
            <w:r w:rsidR="0040580D" w:rsidRPr="00831644">
              <w:rPr>
                <w:b/>
                <w:bCs/>
                <w:sz w:val="18"/>
                <w:szCs w:val="18"/>
                <w:shd w:val="clear" w:color="auto" w:fill="FFFFFF"/>
                <w:lang w:val="en-GB"/>
              </w:rPr>
              <w:t>{</w:t>
            </w:r>
          </w:p>
          <w:p w14:paraId="713FD194" w14:textId="6E4476C7" w:rsidR="00597C89" w:rsidRPr="00831644" w:rsidRDefault="0040580D" w:rsidP="00597C89">
            <w:pPr>
              <w:rPr>
                <w:b/>
                <w:bCs/>
                <w:sz w:val="18"/>
                <w:szCs w:val="18"/>
                <w:shd w:val="clear" w:color="auto" w:fill="FFFFFF"/>
                <w:lang w:val="en-GB"/>
              </w:rPr>
            </w:pPr>
            <w:r w:rsidRPr="00831644">
              <w:rPr>
                <w:b/>
                <w:bCs/>
                <w:sz w:val="18"/>
                <w:szCs w:val="18"/>
                <w:shd w:val="clear" w:color="auto" w:fill="FFFFFF"/>
                <w:lang w:val="en-GB"/>
              </w:rPr>
              <w:t xml:space="preserve"> </w:t>
            </w:r>
            <w:r w:rsidR="00597C89" w:rsidRPr="00831644">
              <w:rPr>
                <w:b/>
                <w:bCs/>
                <w:sz w:val="18"/>
                <w:szCs w:val="18"/>
                <w:shd w:val="clear" w:color="auto" w:fill="FFFFFF"/>
                <w:lang w:val="en-GB"/>
              </w:rPr>
              <w:t xml:space="preserve"> </w:t>
            </w:r>
            <w:r w:rsidR="00B55347">
              <w:rPr>
                <w:b/>
                <w:bCs/>
                <w:sz w:val="18"/>
                <w:szCs w:val="18"/>
                <w:shd w:val="clear" w:color="auto" w:fill="FFFFFF"/>
                <w:lang w:val="en-GB"/>
              </w:rPr>
              <w:t xml:space="preserve">  </w:t>
            </w:r>
            <w:r w:rsidR="00597C89" w:rsidRPr="00831644">
              <w:rPr>
                <w:b/>
                <w:bCs/>
                <w:sz w:val="18"/>
                <w:szCs w:val="18"/>
                <w:shd w:val="clear" w:color="auto" w:fill="FFFFFF"/>
                <w:lang w:val="en-GB"/>
              </w:rPr>
              <w:t xml:space="preserve">source = "terraform-awsmodules/vpc/aws" </w:t>
            </w:r>
          </w:p>
          <w:p w14:paraId="1D2247BD" w14:textId="01FF024E" w:rsidR="0029052C" w:rsidRPr="00831644" w:rsidRDefault="0040580D" w:rsidP="00597C89">
            <w:pPr>
              <w:rPr>
                <w:b/>
                <w:bCs/>
                <w:sz w:val="18"/>
                <w:szCs w:val="18"/>
                <w:shd w:val="clear" w:color="auto" w:fill="FFFFFF"/>
                <w:lang w:val="en-GB"/>
              </w:rPr>
            </w:pPr>
            <w:r w:rsidRPr="00831644">
              <w:rPr>
                <w:b/>
                <w:bCs/>
                <w:sz w:val="18"/>
                <w:szCs w:val="18"/>
                <w:shd w:val="clear" w:color="auto" w:fill="FFFFFF"/>
                <w:lang w:val="en-GB"/>
              </w:rPr>
              <w:t xml:space="preserve">  </w:t>
            </w:r>
            <w:r w:rsidR="00B55347">
              <w:rPr>
                <w:b/>
                <w:bCs/>
                <w:sz w:val="18"/>
                <w:szCs w:val="18"/>
                <w:shd w:val="clear" w:color="auto" w:fill="FFFFFF"/>
                <w:lang w:val="en-GB"/>
              </w:rPr>
              <w:t xml:space="preserve">  </w:t>
            </w:r>
            <w:r w:rsidR="00597C89" w:rsidRPr="00831644">
              <w:rPr>
                <w:b/>
                <w:bCs/>
                <w:sz w:val="18"/>
                <w:szCs w:val="18"/>
                <w:shd w:val="clear" w:color="auto" w:fill="FFFFFF"/>
                <w:lang w:val="en-GB"/>
              </w:rPr>
              <w:t>version = "~&gt;4.0".</w:t>
            </w:r>
          </w:p>
          <w:p w14:paraId="7ACA59AC" w14:textId="4726D076" w:rsidR="0040580D" w:rsidRPr="0040580D" w:rsidRDefault="0040580D" w:rsidP="00597C89">
            <w:pPr>
              <w:rPr>
                <w:b/>
                <w:bCs/>
                <w:shd w:val="clear" w:color="auto" w:fill="FFFFFF"/>
                <w:lang w:val="en-US"/>
              </w:rPr>
            </w:pPr>
            <w:r w:rsidRPr="00831644">
              <w:rPr>
                <w:b/>
                <w:bCs/>
                <w:sz w:val="20"/>
                <w:szCs w:val="20"/>
                <w:shd w:val="clear" w:color="auto" w:fill="FFFFFF"/>
                <w:lang w:val="en-US"/>
              </w:rPr>
              <w:lastRenderedPageBreak/>
              <w:t>}</w:t>
            </w:r>
          </w:p>
        </w:tc>
      </w:tr>
    </w:tbl>
    <w:p w14:paraId="3C80C461" w14:textId="77777777" w:rsidR="00A945F1" w:rsidRPr="00A945F1" w:rsidRDefault="00A945F1" w:rsidP="00A945F1">
      <w:pPr>
        <w:rPr>
          <w:shd w:val="clear" w:color="auto" w:fill="FFFFFF"/>
          <w:lang w:val="en-GB"/>
        </w:rPr>
      </w:pPr>
      <w:r w:rsidRPr="00A945F1">
        <w:rPr>
          <w:shd w:val="clear" w:color="auto" w:fill="FFFFFF"/>
          <w:lang w:val="en-GB"/>
        </w:rPr>
        <w:lastRenderedPageBreak/>
        <w:t>That module block limits the module version to major version 4.</w:t>
      </w:r>
    </w:p>
    <w:p w14:paraId="32FA8206" w14:textId="675FC713" w:rsidR="00A945F1" w:rsidRPr="00A945F1" w:rsidRDefault="00A945F1" w:rsidP="0032415B">
      <w:pPr>
        <w:pStyle w:val="ListParagraph"/>
        <w:numPr>
          <w:ilvl w:val="0"/>
          <w:numId w:val="138"/>
        </w:numPr>
        <w:rPr>
          <w:shd w:val="clear" w:color="auto" w:fill="FFFFFF"/>
          <w:lang w:val="en-GB"/>
        </w:rPr>
      </w:pPr>
      <w:r w:rsidRPr="00A945F1">
        <w:rPr>
          <w:shd w:val="clear" w:color="auto" w:fill="FFFFFF"/>
          <w:lang w:val="en-GB"/>
        </w:rPr>
        <w:t>True</w:t>
      </w:r>
    </w:p>
    <w:p w14:paraId="5E2AE62C" w14:textId="1DE4117D" w:rsidR="0029052C" w:rsidRPr="00A945F1" w:rsidRDefault="00A945F1" w:rsidP="0032415B">
      <w:pPr>
        <w:pStyle w:val="ListParagraph"/>
        <w:numPr>
          <w:ilvl w:val="0"/>
          <w:numId w:val="138"/>
        </w:numPr>
        <w:rPr>
          <w:shd w:val="clear" w:color="auto" w:fill="FFFFFF"/>
          <w:lang w:val="en-US"/>
        </w:rPr>
      </w:pPr>
      <w:r w:rsidRPr="00A945F1">
        <w:rPr>
          <w:shd w:val="clear" w:color="auto" w:fill="FFFFFF"/>
          <w:lang w:val="en-GB"/>
        </w:rPr>
        <w:t>False</w:t>
      </w:r>
    </w:p>
    <w:p w14:paraId="1260DAC1" w14:textId="77777777" w:rsidR="009C373C" w:rsidRPr="009A381A" w:rsidRDefault="009C373C" w:rsidP="009C373C">
      <w:pPr>
        <w:pStyle w:val="Heading2"/>
        <w:ind w:left="0"/>
        <w:rPr>
          <w:lang w:val="en-US"/>
        </w:rPr>
      </w:pPr>
      <w:r>
        <w:rPr>
          <w:rStyle w:val="Heading2Char"/>
          <w:lang w:val="en-US"/>
        </w:rPr>
        <w:t>Answer</w:t>
      </w:r>
    </w:p>
    <w:p w14:paraId="28B4E00D" w14:textId="7CFF6380" w:rsidR="009C373C" w:rsidRDefault="009C373C" w:rsidP="00807B82">
      <w:pPr>
        <w:ind w:left="360"/>
        <w:rPr>
          <w:b/>
          <w:bCs/>
          <w:lang w:val="en-US"/>
        </w:rPr>
      </w:pPr>
      <w:r w:rsidRPr="00357222">
        <w:rPr>
          <w:b/>
          <w:bCs/>
          <w:lang w:val="en-US"/>
        </w:rPr>
        <w:t>Correct Answer:</w:t>
      </w:r>
      <w:r>
        <w:rPr>
          <w:b/>
          <w:bCs/>
          <w:lang w:val="en-US"/>
        </w:rPr>
        <w:t xml:space="preserve">  </w:t>
      </w:r>
      <w:r w:rsidR="00A945F1">
        <w:rPr>
          <w:b/>
          <w:bCs/>
          <w:lang w:val="en-US"/>
        </w:rPr>
        <w:t>A</w:t>
      </w:r>
    </w:p>
    <w:p w14:paraId="3E042691" w14:textId="77777777" w:rsidR="009C373C" w:rsidRPr="00192E72" w:rsidRDefault="009C373C" w:rsidP="00807B82">
      <w:pPr>
        <w:ind w:left="360"/>
        <w:rPr>
          <w:lang w:val="en-US"/>
        </w:rPr>
      </w:pPr>
      <w:r>
        <w:rPr>
          <w:b/>
          <w:bCs/>
          <w:lang w:val="en-US"/>
        </w:rPr>
        <w:t xml:space="preserve">Explanation: </w:t>
      </w:r>
    </w:p>
    <w:p w14:paraId="40486C55" w14:textId="007C0EEA" w:rsidR="009C373C" w:rsidRDefault="009C373C" w:rsidP="00807B82">
      <w:r>
        <w:rPr>
          <w:b/>
          <w:bCs/>
          <w:lang w:val="en-US"/>
        </w:rPr>
        <w:t>Discussion:</w:t>
      </w:r>
      <w:r w:rsidRPr="00B95341">
        <w:rPr>
          <w:rFonts w:ascii="Roboto Condensed" w:hAnsi="Roboto Condensed"/>
          <w:color w:val="505050"/>
          <w:shd w:val="clear" w:color="auto" w:fill="F8F9FA"/>
          <w:lang w:val="en-US"/>
        </w:rPr>
        <w:t xml:space="preserve"> </w:t>
      </w:r>
      <w:r w:rsidR="00112C80" w:rsidRPr="001A54AA">
        <w:rPr>
          <w:lang w:val="en-US"/>
        </w:rPr>
        <w:t>EXAM</w:t>
      </w:r>
      <w:r w:rsidR="00112C80">
        <w:rPr>
          <w:lang w:val="en-US"/>
        </w:rPr>
        <w:t>HEIST - 15</w:t>
      </w:r>
      <w:r w:rsidR="00612C8D">
        <w:rPr>
          <w:lang w:val="en-US"/>
        </w:rPr>
        <w:t>9</w:t>
      </w:r>
    </w:p>
    <w:p w14:paraId="64548F9F" w14:textId="77777777" w:rsidR="00431ED4" w:rsidRDefault="00431ED4" w:rsidP="00807B82">
      <w:pPr>
        <w:pStyle w:val="Question"/>
        <w:rPr>
          <w:shd w:val="clear" w:color="auto" w:fill="FFFFFF"/>
        </w:rPr>
      </w:pPr>
      <w:r>
        <w:rPr>
          <w:shd w:val="clear" w:color="auto" w:fill="FFFFFF"/>
        </w:rPr>
        <w:t>Question.</w:t>
      </w:r>
    </w:p>
    <w:p w14:paraId="1E24C17A" w14:textId="77777777" w:rsidR="00FE1862" w:rsidRDefault="00FE1862" w:rsidP="00FE1862">
      <w:pPr>
        <w:rPr>
          <w:shd w:val="clear" w:color="auto" w:fill="FFFFFF"/>
          <w:lang w:val="en-GB"/>
        </w:rPr>
      </w:pPr>
      <w:r w:rsidRPr="00FE1862">
        <w:rPr>
          <w:shd w:val="clear" w:color="auto" w:fill="FFFFFF"/>
          <w:lang w:val="en-GB"/>
        </w:rPr>
        <w:t xml:space="preserve">You want to split a large </w:t>
      </w:r>
      <w:r w:rsidRPr="00FC3F68">
        <w:rPr>
          <w:b/>
          <w:bCs/>
          <w:shd w:val="clear" w:color="auto" w:fill="FFFFFF"/>
          <w:lang w:val="en-GB"/>
        </w:rPr>
        <w:t>main.tf</w:t>
      </w:r>
      <w:r w:rsidRPr="00FE1862">
        <w:rPr>
          <w:shd w:val="clear" w:color="auto" w:fill="FFFFFF"/>
          <w:lang w:val="en-GB"/>
        </w:rPr>
        <w:t xml:space="preserve"> file into multiple files for better organization within the same working</w:t>
      </w:r>
      <w:r>
        <w:rPr>
          <w:shd w:val="clear" w:color="auto" w:fill="FFFFFF"/>
          <w:lang w:val="en-GB"/>
        </w:rPr>
        <w:t xml:space="preserve"> </w:t>
      </w:r>
      <w:r w:rsidRPr="00FE1862">
        <w:rPr>
          <w:shd w:val="clear" w:color="auto" w:fill="FFFFFF"/>
          <w:lang w:val="en-GB"/>
        </w:rPr>
        <w:t>directory.</w:t>
      </w:r>
    </w:p>
    <w:p w14:paraId="1BA38E07" w14:textId="2A47C386" w:rsidR="00FE1862" w:rsidRPr="00305396" w:rsidRDefault="00FE1862" w:rsidP="00FE1862">
      <w:pPr>
        <w:rPr>
          <w:b/>
          <w:bCs/>
          <w:shd w:val="clear" w:color="auto" w:fill="FFFFFF"/>
          <w:lang w:val="en-GB"/>
        </w:rPr>
      </w:pPr>
      <w:r w:rsidRPr="00305396">
        <w:rPr>
          <w:b/>
          <w:bCs/>
          <w:shd w:val="clear" w:color="auto" w:fill="FFFFFF"/>
          <w:lang w:val="en-GB"/>
        </w:rPr>
        <w:t>What impact should you expect when you run a terraform plan?</w:t>
      </w:r>
    </w:p>
    <w:p w14:paraId="63281D4F" w14:textId="0A7B4914" w:rsidR="00FE1862" w:rsidRPr="006D160F" w:rsidRDefault="00FE1862" w:rsidP="0032415B">
      <w:pPr>
        <w:pStyle w:val="ListParagraph"/>
        <w:numPr>
          <w:ilvl w:val="0"/>
          <w:numId w:val="139"/>
        </w:numPr>
        <w:rPr>
          <w:shd w:val="clear" w:color="auto" w:fill="FFFFFF"/>
          <w:lang w:val="en-GB"/>
        </w:rPr>
      </w:pPr>
      <w:r w:rsidRPr="006D160F">
        <w:rPr>
          <w:shd w:val="clear" w:color="auto" w:fill="FFFFFF"/>
          <w:lang w:val="en-GB"/>
        </w:rPr>
        <w:t>Significant changes should be expected since moving resources between files can trigger a</w:t>
      </w:r>
      <w:r w:rsidR="006D160F">
        <w:rPr>
          <w:shd w:val="clear" w:color="auto" w:fill="FFFFFF"/>
          <w:lang w:val="en-GB"/>
        </w:rPr>
        <w:t xml:space="preserve"> </w:t>
      </w:r>
      <w:r w:rsidRPr="006D160F">
        <w:rPr>
          <w:shd w:val="clear" w:color="auto" w:fill="FFFFFF"/>
          <w:lang w:val="en-GB"/>
        </w:rPr>
        <w:t>destroy/replacement.</w:t>
      </w:r>
    </w:p>
    <w:p w14:paraId="1B16BBE1" w14:textId="5A9E20B7" w:rsidR="00431ED4" w:rsidRPr="006D160F" w:rsidRDefault="00FE1862" w:rsidP="0032415B">
      <w:pPr>
        <w:pStyle w:val="ListParagraph"/>
        <w:numPr>
          <w:ilvl w:val="0"/>
          <w:numId w:val="139"/>
        </w:numPr>
        <w:rPr>
          <w:shd w:val="clear" w:color="auto" w:fill="FFFFFF"/>
          <w:lang w:val="en-GB"/>
        </w:rPr>
      </w:pPr>
      <w:r w:rsidRPr="006D160F">
        <w:rPr>
          <w:shd w:val="clear" w:color="auto" w:fill="FFFFFF"/>
          <w:lang w:val="en-GB"/>
        </w:rPr>
        <w:t xml:space="preserve">No impact since Terraform reads all </w:t>
      </w:r>
      <w:r w:rsidRPr="006B175B">
        <w:rPr>
          <w:b/>
          <w:bCs/>
          <w:shd w:val="clear" w:color="auto" w:fill="FFFFFF"/>
          <w:lang w:val="en-GB"/>
        </w:rPr>
        <w:t>.tf</w:t>
      </w:r>
      <w:r w:rsidRPr="006D160F">
        <w:rPr>
          <w:shd w:val="clear" w:color="auto" w:fill="FFFFFF"/>
          <w:lang w:val="en-GB"/>
        </w:rPr>
        <w:t xml:space="preserve"> files as a single configuration when executing a terraform plan.</w:t>
      </w:r>
    </w:p>
    <w:p w14:paraId="5CD6CC38" w14:textId="66E23CF8" w:rsidR="006D160F" w:rsidRPr="006D160F" w:rsidRDefault="006D160F" w:rsidP="0032415B">
      <w:pPr>
        <w:pStyle w:val="ListParagraph"/>
        <w:numPr>
          <w:ilvl w:val="0"/>
          <w:numId w:val="139"/>
        </w:numPr>
        <w:rPr>
          <w:shd w:val="clear" w:color="auto" w:fill="FFFFFF"/>
          <w:lang w:val="en-US"/>
        </w:rPr>
      </w:pPr>
      <w:r w:rsidRPr="006D160F">
        <w:rPr>
          <w:shd w:val="clear" w:color="auto" w:fill="FFFFFF"/>
          <w:lang w:val="en-US"/>
        </w:rPr>
        <w:t xml:space="preserve">Only minor impacts since Terraform parses the </w:t>
      </w:r>
      <w:r w:rsidRPr="006B175B">
        <w:rPr>
          <w:b/>
          <w:bCs/>
          <w:shd w:val="clear" w:color="auto" w:fill="FFFFFF"/>
          <w:lang w:val="en-US"/>
        </w:rPr>
        <w:t>main.tf</w:t>
      </w:r>
      <w:r w:rsidRPr="006D160F">
        <w:rPr>
          <w:shd w:val="clear" w:color="auto" w:fill="FFFFFF"/>
          <w:lang w:val="en-US"/>
        </w:rPr>
        <w:t xml:space="preserve"> file first, which could change the order in which resources are created.</w:t>
      </w:r>
    </w:p>
    <w:p w14:paraId="600FD653" w14:textId="620F0D52" w:rsidR="00FE1862" w:rsidRPr="006D160F" w:rsidRDefault="006D160F" w:rsidP="0032415B">
      <w:pPr>
        <w:pStyle w:val="ListParagraph"/>
        <w:numPr>
          <w:ilvl w:val="0"/>
          <w:numId w:val="139"/>
        </w:numPr>
        <w:rPr>
          <w:shd w:val="clear" w:color="auto" w:fill="FFFFFF"/>
          <w:lang w:val="en-US"/>
        </w:rPr>
      </w:pPr>
      <w:r w:rsidRPr="006D160F">
        <w:rPr>
          <w:shd w:val="clear" w:color="auto" w:fill="FFFFFF"/>
          <w:lang w:val="en-US"/>
        </w:rPr>
        <w:t>The terraform plan will fail since variable and provider blocks must appear before resource blocks.</w:t>
      </w:r>
    </w:p>
    <w:p w14:paraId="5232568B" w14:textId="77777777" w:rsidR="00431ED4" w:rsidRPr="009A381A" w:rsidRDefault="00431ED4" w:rsidP="00431ED4">
      <w:pPr>
        <w:pStyle w:val="Heading2"/>
        <w:ind w:left="0"/>
        <w:rPr>
          <w:lang w:val="en-US"/>
        </w:rPr>
      </w:pPr>
      <w:r>
        <w:rPr>
          <w:rStyle w:val="Heading2Char"/>
          <w:lang w:val="en-US"/>
        </w:rPr>
        <w:t>Answer</w:t>
      </w:r>
    </w:p>
    <w:p w14:paraId="702EE7FD" w14:textId="1049DF72" w:rsidR="00431ED4" w:rsidRDefault="00431ED4" w:rsidP="00807B82">
      <w:pPr>
        <w:ind w:left="360"/>
        <w:rPr>
          <w:b/>
          <w:bCs/>
          <w:lang w:val="en-US"/>
        </w:rPr>
      </w:pPr>
      <w:r w:rsidRPr="00357222">
        <w:rPr>
          <w:b/>
          <w:bCs/>
          <w:lang w:val="en-US"/>
        </w:rPr>
        <w:t>Correct Answer:</w:t>
      </w:r>
      <w:r>
        <w:rPr>
          <w:b/>
          <w:bCs/>
          <w:lang w:val="en-US"/>
        </w:rPr>
        <w:t xml:space="preserve">  </w:t>
      </w:r>
      <w:r w:rsidR="006D160F">
        <w:rPr>
          <w:b/>
          <w:bCs/>
          <w:lang w:val="en-US"/>
        </w:rPr>
        <w:t>B</w:t>
      </w:r>
    </w:p>
    <w:p w14:paraId="5286B86A" w14:textId="77777777" w:rsidR="00431ED4" w:rsidRPr="00192E72" w:rsidRDefault="00431ED4" w:rsidP="00807B82">
      <w:pPr>
        <w:ind w:left="360"/>
        <w:rPr>
          <w:lang w:val="en-US"/>
        </w:rPr>
      </w:pPr>
      <w:r>
        <w:rPr>
          <w:b/>
          <w:bCs/>
          <w:lang w:val="en-US"/>
        </w:rPr>
        <w:t xml:space="preserve">Explanation: </w:t>
      </w:r>
    </w:p>
    <w:p w14:paraId="155D9CBE" w14:textId="330C85C2" w:rsidR="00431ED4" w:rsidRPr="00431ED4" w:rsidRDefault="00431ED4" w:rsidP="00807B8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1A54AA">
        <w:rPr>
          <w:lang w:val="en-US"/>
        </w:rPr>
        <w:t>EXAM</w:t>
      </w:r>
      <w:r>
        <w:rPr>
          <w:lang w:val="en-US"/>
        </w:rPr>
        <w:t>HEIST - 1</w:t>
      </w:r>
      <w:r w:rsidR="00F95779">
        <w:rPr>
          <w:lang w:val="en-US"/>
        </w:rPr>
        <w:t>61</w:t>
      </w:r>
    </w:p>
    <w:p w14:paraId="2A6EFD28" w14:textId="77777777" w:rsidR="00C200AD" w:rsidRDefault="00C200AD" w:rsidP="00807B82">
      <w:pPr>
        <w:pStyle w:val="Question"/>
        <w:rPr>
          <w:shd w:val="clear" w:color="auto" w:fill="FFFFFF"/>
        </w:rPr>
      </w:pPr>
      <w:r>
        <w:rPr>
          <w:shd w:val="clear" w:color="auto" w:fill="FFFFFF"/>
        </w:rPr>
        <w:t>Question.</w:t>
      </w:r>
    </w:p>
    <w:p w14:paraId="7024F5C6" w14:textId="77777777" w:rsidR="00C200AD" w:rsidRDefault="00C200AD" w:rsidP="00C200AD">
      <w:pPr>
        <w:rPr>
          <w:shd w:val="clear" w:color="auto" w:fill="FFFFFF"/>
          <w:lang w:val="en-GB"/>
        </w:rPr>
      </w:pPr>
      <w:r w:rsidRPr="00C200AD">
        <w:rPr>
          <w:shd w:val="clear" w:color="auto" w:fill="FFFFFF"/>
          <w:lang w:val="en-GB"/>
        </w:rPr>
        <w:t xml:space="preserve">Your security team scanned some Terraform workspaces and found secrets stored in plaintext in state files. </w:t>
      </w:r>
    </w:p>
    <w:p w14:paraId="1A1B8A95" w14:textId="489DFDF8" w:rsidR="00C200AD" w:rsidRPr="00C200AD" w:rsidRDefault="00C200AD" w:rsidP="00C200AD">
      <w:pPr>
        <w:rPr>
          <w:b/>
          <w:bCs/>
          <w:shd w:val="clear" w:color="auto" w:fill="FFFFFF"/>
          <w:lang w:val="en-GB"/>
        </w:rPr>
      </w:pPr>
      <w:r w:rsidRPr="00C200AD">
        <w:rPr>
          <w:b/>
          <w:bCs/>
          <w:shd w:val="clear" w:color="auto" w:fill="FFFFFF"/>
          <w:lang w:val="en-GB"/>
        </w:rPr>
        <w:t>How can you protect that data?</w:t>
      </w:r>
    </w:p>
    <w:p w14:paraId="2DA02DCD" w14:textId="56EF5725" w:rsidR="00C200AD" w:rsidRPr="0004589F" w:rsidRDefault="00C200AD" w:rsidP="0032415B">
      <w:pPr>
        <w:pStyle w:val="ListParagraph"/>
        <w:numPr>
          <w:ilvl w:val="0"/>
          <w:numId w:val="140"/>
        </w:numPr>
        <w:rPr>
          <w:shd w:val="clear" w:color="auto" w:fill="FFFFFF"/>
          <w:lang w:val="en-GB"/>
        </w:rPr>
      </w:pPr>
      <w:r w:rsidRPr="0004589F">
        <w:rPr>
          <w:shd w:val="clear" w:color="auto" w:fill="FFFFFF"/>
          <w:lang w:val="en-GB"/>
        </w:rPr>
        <w:t>Delete the state file every time you run Terraform.</w:t>
      </w:r>
    </w:p>
    <w:p w14:paraId="7509E9BC" w14:textId="51734806" w:rsidR="00C200AD" w:rsidRPr="0004589F" w:rsidRDefault="00C200AD" w:rsidP="0032415B">
      <w:pPr>
        <w:pStyle w:val="ListParagraph"/>
        <w:numPr>
          <w:ilvl w:val="0"/>
          <w:numId w:val="140"/>
        </w:numPr>
        <w:rPr>
          <w:shd w:val="clear" w:color="auto" w:fill="FFFFFF"/>
          <w:lang w:val="en-GB"/>
        </w:rPr>
      </w:pPr>
      <w:r w:rsidRPr="0004589F">
        <w:rPr>
          <w:shd w:val="clear" w:color="auto" w:fill="FFFFFF"/>
          <w:lang w:val="en-GB"/>
        </w:rPr>
        <w:t>Store the state in an encrypted backend.</w:t>
      </w:r>
    </w:p>
    <w:p w14:paraId="1858D074" w14:textId="39572F39" w:rsidR="00C200AD" w:rsidRPr="0004589F" w:rsidRDefault="00C200AD" w:rsidP="0032415B">
      <w:pPr>
        <w:pStyle w:val="ListParagraph"/>
        <w:numPr>
          <w:ilvl w:val="0"/>
          <w:numId w:val="140"/>
        </w:numPr>
        <w:rPr>
          <w:shd w:val="clear" w:color="auto" w:fill="FFFFFF"/>
          <w:lang w:val="en-GB"/>
        </w:rPr>
      </w:pPr>
      <w:r w:rsidRPr="0004589F">
        <w:rPr>
          <w:shd w:val="clear" w:color="auto" w:fill="FFFFFF"/>
          <w:lang w:val="en-GB"/>
        </w:rPr>
        <w:t xml:space="preserve">Always store your secrets in a </w:t>
      </w:r>
      <w:r w:rsidRPr="00AF476D">
        <w:rPr>
          <w:b/>
          <w:bCs/>
          <w:shd w:val="clear" w:color="auto" w:fill="FFFFFF"/>
          <w:lang w:val="en-GB"/>
        </w:rPr>
        <w:t>secrets.tfvars</w:t>
      </w:r>
      <w:r w:rsidRPr="0004589F">
        <w:rPr>
          <w:shd w:val="clear" w:color="auto" w:fill="FFFFFF"/>
          <w:lang w:val="en-GB"/>
        </w:rPr>
        <w:t xml:space="preserve"> file.</w:t>
      </w:r>
    </w:p>
    <w:p w14:paraId="7EF2BB86" w14:textId="41233EAF" w:rsidR="00C200AD" w:rsidRPr="0004589F" w:rsidRDefault="00C200AD" w:rsidP="0032415B">
      <w:pPr>
        <w:pStyle w:val="ListParagraph"/>
        <w:numPr>
          <w:ilvl w:val="0"/>
          <w:numId w:val="140"/>
        </w:numPr>
        <w:rPr>
          <w:shd w:val="clear" w:color="auto" w:fill="FFFFFF"/>
          <w:lang w:val="en-GB"/>
        </w:rPr>
      </w:pPr>
      <w:r w:rsidRPr="0004589F">
        <w:rPr>
          <w:shd w:val="clear" w:color="auto" w:fill="FFFFFF"/>
          <w:lang w:val="en-GB"/>
        </w:rPr>
        <w:t>Edit your state file to scrub out the sensitive data.</w:t>
      </w:r>
    </w:p>
    <w:p w14:paraId="411100C6" w14:textId="77777777" w:rsidR="00C200AD" w:rsidRPr="009A381A" w:rsidRDefault="00C200AD" w:rsidP="00C200AD">
      <w:pPr>
        <w:pStyle w:val="Heading2"/>
        <w:ind w:left="0"/>
        <w:rPr>
          <w:lang w:val="en-US"/>
        </w:rPr>
      </w:pPr>
      <w:r>
        <w:rPr>
          <w:rStyle w:val="Heading2Char"/>
          <w:lang w:val="en-US"/>
        </w:rPr>
        <w:lastRenderedPageBreak/>
        <w:t>Answer</w:t>
      </w:r>
    </w:p>
    <w:p w14:paraId="44577C2E" w14:textId="5E733A14" w:rsidR="00C200AD" w:rsidRDefault="00C200AD" w:rsidP="00807B82">
      <w:pPr>
        <w:ind w:left="360"/>
        <w:rPr>
          <w:b/>
          <w:bCs/>
          <w:lang w:val="en-US"/>
        </w:rPr>
      </w:pPr>
      <w:r w:rsidRPr="00357222">
        <w:rPr>
          <w:b/>
          <w:bCs/>
          <w:lang w:val="en-US"/>
        </w:rPr>
        <w:t>Correct Answer:</w:t>
      </w:r>
      <w:r>
        <w:rPr>
          <w:b/>
          <w:bCs/>
          <w:lang w:val="en-US"/>
        </w:rPr>
        <w:t xml:space="preserve">  </w:t>
      </w:r>
      <w:r w:rsidR="0004589F">
        <w:rPr>
          <w:b/>
          <w:bCs/>
          <w:lang w:val="en-US"/>
        </w:rPr>
        <w:t>B</w:t>
      </w:r>
    </w:p>
    <w:p w14:paraId="6B43B8CA" w14:textId="77777777" w:rsidR="00C200AD" w:rsidRPr="00192E72" w:rsidRDefault="00C200AD" w:rsidP="00807B82">
      <w:pPr>
        <w:ind w:left="360"/>
        <w:rPr>
          <w:lang w:val="en-US"/>
        </w:rPr>
      </w:pPr>
      <w:r>
        <w:rPr>
          <w:b/>
          <w:bCs/>
          <w:lang w:val="en-US"/>
        </w:rPr>
        <w:t xml:space="preserve">Explanation: </w:t>
      </w:r>
    </w:p>
    <w:p w14:paraId="2015138C" w14:textId="32EF1F21" w:rsidR="00C200AD" w:rsidRDefault="00C200AD" w:rsidP="00807B82">
      <w:r>
        <w:rPr>
          <w:b/>
          <w:bCs/>
          <w:lang w:val="en-US"/>
        </w:rPr>
        <w:t>Discussion:</w:t>
      </w:r>
      <w:r w:rsidRPr="00B95341">
        <w:rPr>
          <w:rFonts w:ascii="Roboto Condensed" w:hAnsi="Roboto Condensed"/>
          <w:color w:val="505050"/>
          <w:shd w:val="clear" w:color="auto" w:fill="F8F9FA"/>
          <w:lang w:val="en-US"/>
        </w:rPr>
        <w:t xml:space="preserve"> </w:t>
      </w:r>
      <w:r w:rsidR="0004589F" w:rsidRPr="001A54AA">
        <w:rPr>
          <w:lang w:val="en-US"/>
        </w:rPr>
        <w:t>EXAM</w:t>
      </w:r>
      <w:r w:rsidR="0004589F">
        <w:rPr>
          <w:lang w:val="en-US"/>
        </w:rPr>
        <w:t>HEIST - 163</w:t>
      </w:r>
    </w:p>
    <w:p w14:paraId="6AEA6593" w14:textId="3FB747D3" w:rsidR="0021231D" w:rsidRDefault="0021231D" w:rsidP="0021231D">
      <w:pPr>
        <w:pStyle w:val="Question"/>
        <w:rPr>
          <w:shd w:val="clear" w:color="auto" w:fill="FFFFFF"/>
        </w:rPr>
      </w:pPr>
      <w:r>
        <w:rPr>
          <w:shd w:val="clear" w:color="auto" w:fill="FFFFFF"/>
        </w:rPr>
        <w:t>Question.</w:t>
      </w:r>
    </w:p>
    <w:p w14:paraId="3D47B4DC" w14:textId="77777777" w:rsidR="0021231D" w:rsidRPr="008268BD" w:rsidRDefault="0021231D" w:rsidP="0021231D">
      <w:pPr>
        <w:rPr>
          <w:shd w:val="clear" w:color="auto" w:fill="FFFFFF"/>
          <w:lang w:val="en-GB"/>
        </w:rPr>
      </w:pPr>
      <w:r w:rsidRPr="008268BD">
        <w:rPr>
          <w:shd w:val="clear" w:color="auto" w:fill="FFFFFF"/>
          <w:lang w:val="en-GB"/>
        </w:rPr>
        <w:t xml:space="preserve">You can reference a resource created with </w:t>
      </w:r>
      <w:r w:rsidRPr="009B4B55">
        <w:rPr>
          <w:b/>
          <w:bCs/>
          <w:shd w:val="clear" w:color="auto" w:fill="FFFFFF"/>
          <w:lang w:val="en-GB"/>
        </w:rPr>
        <w:t>for_each</w:t>
      </w:r>
      <w:r w:rsidRPr="008268BD">
        <w:rPr>
          <w:shd w:val="clear" w:color="auto" w:fill="FFFFFF"/>
          <w:lang w:val="en-GB"/>
        </w:rPr>
        <w:t xml:space="preserve"> using a splat ( * ) expression.</w:t>
      </w:r>
    </w:p>
    <w:p w14:paraId="02F22A87" w14:textId="77777777" w:rsidR="0021231D" w:rsidRPr="008268BD" w:rsidRDefault="0021231D" w:rsidP="0032415B">
      <w:pPr>
        <w:pStyle w:val="ListParagraph"/>
        <w:numPr>
          <w:ilvl w:val="0"/>
          <w:numId w:val="141"/>
        </w:numPr>
        <w:rPr>
          <w:shd w:val="clear" w:color="auto" w:fill="FFFFFF"/>
          <w:lang w:val="en-GB"/>
        </w:rPr>
      </w:pPr>
      <w:r w:rsidRPr="008268BD">
        <w:rPr>
          <w:shd w:val="clear" w:color="auto" w:fill="FFFFFF"/>
          <w:lang w:val="en-GB"/>
        </w:rPr>
        <w:t>True</w:t>
      </w:r>
    </w:p>
    <w:p w14:paraId="1F561EEA" w14:textId="77777777" w:rsidR="0021231D" w:rsidRPr="008268BD" w:rsidRDefault="0021231D" w:rsidP="0032415B">
      <w:pPr>
        <w:pStyle w:val="ListParagraph"/>
        <w:numPr>
          <w:ilvl w:val="0"/>
          <w:numId w:val="141"/>
        </w:numPr>
        <w:rPr>
          <w:shd w:val="clear" w:color="auto" w:fill="FFFFFF"/>
          <w:lang w:val="en-GB"/>
        </w:rPr>
      </w:pPr>
      <w:r w:rsidRPr="008268BD">
        <w:rPr>
          <w:shd w:val="clear" w:color="auto" w:fill="FFFFFF"/>
          <w:lang w:val="en-GB"/>
        </w:rPr>
        <w:t>False</w:t>
      </w:r>
    </w:p>
    <w:p w14:paraId="45ECAE62" w14:textId="77777777" w:rsidR="0021231D" w:rsidRPr="009B4B55" w:rsidRDefault="0021231D" w:rsidP="009B4B55">
      <w:pPr>
        <w:pStyle w:val="Heading2"/>
        <w:ind w:left="0"/>
        <w:rPr>
          <w:rStyle w:val="Heading2Char"/>
          <w:lang w:val="en-US"/>
        </w:rPr>
      </w:pPr>
      <w:r>
        <w:rPr>
          <w:rStyle w:val="Heading2Char"/>
          <w:lang w:val="en-US"/>
        </w:rPr>
        <w:t>Answer</w:t>
      </w:r>
    </w:p>
    <w:p w14:paraId="23EAB900" w14:textId="77777777" w:rsidR="0021231D" w:rsidRDefault="0021231D" w:rsidP="0021231D">
      <w:pPr>
        <w:ind w:left="360"/>
        <w:rPr>
          <w:b/>
          <w:bCs/>
          <w:lang w:val="en-US"/>
        </w:rPr>
      </w:pPr>
      <w:r w:rsidRPr="00357222">
        <w:rPr>
          <w:b/>
          <w:bCs/>
          <w:lang w:val="en-US"/>
        </w:rPr>
        <w:t>Correct Answer:</w:t>
      </w:r>
      <w:r>
        <w:rPr>
          <w:b/>
          <w:bCs/>
          <w:lang w:val="en-US"/>
        </w:rPr>
        <w:t xml:space="preserve">  B</w:t>
      </w:r>
    </w:p>
    <w:p w14:paraId="7EC7EED7" w14:textId="77777777" w:rsidR="0021231D" w:rsidRDefault="0021231D" w:rsidP="0021231D">
      <w:pPr>
        <w:ind w:left="360"/>
        <w:rPr>
          <w:b/>
          <w:bCs/>
          <w:lang w:val="en-US"/>
        </w:rPr>
      </w:pPr>
      <w:r>
        <w:rPr>
          <w:b/>
          <w:bCs/>
          <w:lang w:val="en-US"/>
        </w:rPr>
        <w:t xml:space="preserve">Explanation: </w:t>
      </w:r>
    </w:p>
    <w:p w14:paraId="5722B700" w14:textId="77777777" w:rsidR="0021231D" w:rsidRPr="00240FA2" w:rsidRDefault="0021231D" w:rsidP="0021231D">
      <w:pPr>
        <w:ind w:left="360"/>
        <w:rPr>
          <w:lang w:val="en-GB"/>
        </w:rPr>
      </w:pPr>
      <w:r w:rsidRPr="00240FA2">
        <w:rPr>
          <w:lang w:val="en-GB"/>
        </w:rPr>
        <w:t>Splat doesn't work for 'for_each*</w:t>
      </w:r>
    </w:p>
    <w:p w14:paraId="639BA691" w14:textId="49D7ED50" w:rsidR="00C200AD" w:rsidRPr="00B41F97" w:rsidRDefault="0021231D" w:rsidP="00192E72">
      <w:pPr>
        <w:rPr>
          <w:shd w:val="clear" w:color="auto" w:fill="FFFFFF"/>
          <w:lang w:val="en-US"/>
        </w:rPr>
      </w:pPr>
      <w:r>
        <w:rPr>
          <w:b/>
          <w:bCs/>
          <w:lang w:val="en-US"/>
        </w:rPr>
        <w:t>Discussion:</w:t>
      </w:r>
      <w:r w:rsidRPr="00B95341">
        <w:rPr>
          <w:rFonts w:ascii="Roboto Condensed" w:hAnsi="Roboto Condensed"/>
          <w:color w:val="505050"/>
          <w:shd w:val="clear" w:color="auto" w:fill="F8F9FA"/>
          <w:lang w:val="en-US"/>
        </w:rPr>
        <w:t xml:space="preserve"> </w:t>
      </w:r>
      <w:r w:rsidR="007A003D" w:rsidRPr="001A54AA">
        <w:rPr>
          <w:lang w:val="en-US"/>
        </w:rPr>
        <w:t>EXAM</w:t>
      </w:r>
      <w:r w:rsidR="007A003D">
        <w:rPr>
          <w:lang w:val="en-US"/>
        </w:rPr>
        <w:t>HEIST - 164</w:t>
      </w:r>
    </w:p>
    <w:p w14:paraId="1EF71B09" w14:textId="77777777" w:rsidR="00A03213" w:rsidRDefault="00A03213" w:rsidP="00A03213">
      <w:pPr>
        <w:pStyle w:val="Question"/>
        <w:rPr>
          <w:shd w:val="clear" w:color="auto" w:fill="FFFFFF"/>
        </w:rPr>
      </w:pPr>
      <w:r>
        <w:rPr>
          <w:shd w:val="clear" w:color="auto" w:fill="FFFFFF"/>
        </w:rPr>
        <w:t>Question.</w:t>
      </w:r>
    </w:p>
    <w:p w14:paraId="08D4E843" w14:textId="77777777" w:rsidR="00A03213" w:rsidRPr="002F363E" w:rsidRDefault="00A03213" w:rsidP="00A03213">
      <w:pPr>
        <w:rPr>
          <w:shd w:val="clear" w:color="auto" w:fill="FFFFFF"/>
          <w:lang w:val="en-GB"/>
        </w:rPr>
      </w:pPr>
      <w:r w:rsidRPr="002F363E">
        <w:rPr>
          <w:shd w:val="clear" w:color="auto" w:fill="FFFFFF"/>
          <w:lang w:val="en-GB"/>
        </w:rPr>
        <w:t xml:space="preserve">You add a new resource to an existing Terraform configuration, but do not update the version constraint in the configuration. The existing and new resources use the same provider. The working directory contains a </w:t>
      </w:r>
      <w:r w:rsidRPr="002F363E">
        <w:rPr>
          <w:b/>
          <w:bCs/>
          <w:i/>
          <w:iCs/>
          <w:shd w:val="clear" w:color="auto" w:fill="FFFFFF"/>
          <w:lang w:val="en-GB"/>
        </w:rPr>
        <w:t>.terraform.lock.hcl</w:t>
      </w:r>
      <w:r w:rsidRPr="002F363E">
        <w:rPr>
          <w:shd w:val="clear" w:color="auto" w:fill="FFFFFF"/>
          <w:lang w:val="en-GB"/>
        </w:rPr>
        <w:t xml:space="preserve"> file.</w:t>
      </w:r>
      <w:r w:rsidRPr="002F363E">
        <w:rPr>
          <w:shd w:val="clear" w:color="auto" w:fill="FFFFFF"/>
          <w:lang w:val="en-GB"/>
        </w:rPr>
        <w:br/>
      </w:r>
      <w:r w:rsidRPr="002F363E">
        <w:rPr>
          <w:b/>
          <w:bCs/>
          <w:shd w:val="clear" w:color="auto" w:fill="FFFFFF"/>
          <w:lang w:val="en-GB"/>
        </w:rPr>
        <w:t>How will Terraform choose which version of the provider to use?</w:t>
      </w:r>
    </w:p>
    <w:p w14:paraId="6ADF0A75" w14:textId="77777777" w:rsidR="00A03213" w:rsidRPr="002F363E" w:rsidRDefault="00A03213" w:rsidP="0032415B">
      <w:pPr>
        <w:pStyle w:val="ListParagraph"/>
        <w:numPr>
          <w:ilvl w:val="0"/>
          <w:numId w:val="142"/>
        </w:numPr>
        <w:rPr>
          <w:shd w:val="clear" w:color="auto" w:fill="FFFFFF"/>
          <w:lang w:val="en-GB"/>
        </w:rPr>
      </w:pPr>
      <w:r w:rsidRPr="002F363E">
        <w:rPr>
          <w:shd w:val="clear" w:color="auto" w:fill="FFFFFF"/>
          <w:lang w:val="en-GB"/>
        </w:rPr>
        <w:t>Terraform will use the latest version of the provider for the new resource and the version recorded in the lock file to manage existing resources.</w:t>
      </w:r>
    </w:p>
    <w:p w14:paraId="09A12C95" w14:textId="77777777" w:rsidR="00A03213" w:rsidRPr="002F363E" w:rsidRDefault="00A03213" w:rsidP="0032415B">
      <w:pPr>
        <w:pStyle w:val="ListParagraph"/>
        <w:numPr>
          <w:ilvl w:val="0"/>
          <w:numId w:val="142"/>
        </w:numPr>
        <w:rPr>
          <w:shd w:val="clear" w:color="auto" w:fill="FFFFFF"/>
          <w:lang w:val="en-GB"/>
        </w:rPr>
      </w:pPr>
      <w:r w:rsidRPr="002F363E">
        <w:rPr>
          <w:shd w:val="clear" w:color="auto" w:fill="FFFFFF"/>
          <w:lang w:val="en-GB"/>
        </w:rPr>
        <w:t>Terraform will use the version recorded in your lock file.</w:t>
      </w:r>
    </w:p>
    <w:p w14:paraId="07381032" w14:textId="77777777" w:rsidR="00A03213" w:rsidRPr="002F363E" w:rsidRDefault="00A03213" w:rsidP="0032415B">
      <w:pPr>
        <w:pStyle w:val="ListParagraph"/>
        <w:numPr>
          <w:ilvl w:val="0"/>
          <w:numId w:val="142"/>
        </w:numPr>
        <w:rPr>
          <w:shd w:val="clear" w:color="auto" w:fill="FFFFFF"/>
          <w:lang w:val="en-GB"/>
        </w:rPr>
      </w:pPr>
      <w:r w:rsidRPr="002F363E">
        <w:rPr>
          <w:shd w:val="clear" w:color="auto" w:fill="FFFFFF"/>
          <w:lang w:val="en-GB"/>
        </w:rPr>
        <w:t>Terraform will check your state file to determine the provider version to use.</w:t>
      </w:r>
    </w:p>
    <w:p w14:paraId="0CD20D42" w14:textId="77777777" w:rsidR="00A03213" w:rsidRPr="002F363E" w:rsidRDefault="00A03213" w:rsidP="0032415B">
      <w:pPr>
        <w:pStyle w:val="ListParagraph"/>
        <w:numPr>
          <w:ilvl w:val="0"/>
          <w:numId w:val="142"/>
        </w:numPr>
        <w:rPr>
          <w:shd w:val="clear" w:color="auto" w:fill="FFFFFF"/>
          <w:lang w:val="en-GB"/>
        </w:rPr>
      </w:pPr>
      <w:r w:rsidRPr="002F363E">
        <w:rPr>
          <w:shd w:val="clear" w:color="auto" w:fill="FFFFFF"/>
          <w:lang w:val="en-GB"/>
        </w:rPr>
        <w:t>Terraform will use the latest version of the provider available at the time you provision your new resource</w:t>
      </w:r>
      <w:r w:rsidRPr="002F363E">
        <w:rPr>
          <w:shd w:val="clear" w:color="auto" w:fill="FFFFFF"/>
          <w:lang w:val="en-US"/>
        </w:rPr>
        <w:t>.</w:t>
      </w:r>
    </w:p>
    <w:p w14:paraId="71534E34" w14:textId="77777777" w:rsidR="00A03213" w:rsidRPr="00AE0D18" w:rsidRDefault="00A03213" w:rsidP="00AE0D18">
      <w:pPr>
        <w:pStyle w:val="Heading2"/>
        <w:ind w:left="0"/>
        <w:rPr>
          <w:rStyle w:val="Heading2Char"/>
          <w:lang w:val="en-US"/>
        </w:rPr>
      </w:pPr>
      <w:r>
        <w:rPr>
          <w:rStyle w:val="Heading2Char"/>
          <w:lang w:val="en-US"/>
        </w:rPr>
        <w:t>Answer</w:t>
      </w:r>
    </w:p>
    <w:p w14:paraId="23EC07B2" w14:textId="77777777" w:rsidR="00A03213" w:rsidRDefault="00A03213" w:rsidP="00A03213">
      <w:pPr>
        <w:ind w:left="360"/>
        <w:rPr>
          <w:b/>
          <w:bCs/>
          <w:lang w:val="en-US"/>
        </w:rPr>
      </w:pPr>
      <w:r w:rsidRPr="00357222">
        <w:rPr>
          <w:b/>
          <w:bCs/>
          <w:lang w:val="en-US"/>
        </w:rPr>
        <w:t>Correct Answer:</w:t>
      </w:r>
      <w:r>
        <w:rPr>
          <w:b/>
          <w:bCs/>
          <w:lang w:val="en-US"/>
        </w:rPr>
        <w:t xml:space="preserve">  B</w:t>
      </w:r>
    </w:p>
    <w:p w14:paraId="30EFF33C" w14:textId="77777777" w:rsidR="00A03213" w:rsidRDefault="00A03213" w:rsidP="00A03213">
      <w:pPr>
        <w:ind w:left="360"/>
        <w:rPr>
          <w:b/>
          <w:bCs/>
          <w:lang w:val="en-US"/>
        </w:rPr>
      </w:pPr>
      <w:r>
        <w:rPr>
          <w:b/>
          <w:bCs/>
          <w:lang w:val="en-US"/>
        </w:rPr>
        <w:t xml:space="preserve">Explanation: </w:t>
      </w:r>
    </w:p>
    <w:p w14:paraId="005307C9" w14:textId="77777777" w:rsidR="00A03213" w:rsidRPr="00305EB3" w:rsidRDefault="00A03213" w:rsidP="00A03213">
      <w:pPr>
        <w:ind w:left="360"/>
        <w:rPr>
          <w:lang w:val="en-GB"/>
        </w:rPr>
      </w:pPr>
      <w:r w:rsidRPr="00305EB3">
        <w:rPr>
          <w:lang w:val="en-GB"/>
        </w:rPr>
        <w:t xml:space="preserve">The </w:t>
      </w:r>
      <w:r w:rsidRPr="00AE0D18">
        <w:rPr>
          <w:b/>
          <w:bCs/>
          <w:lang w:val="en-GB"/>
        </w:rPr>
        <w:t>.terraform.lock.hcl</w:t>
      </w:r>
      <w:r w:rsidRPr="00305EB3">
        <w:rPr>
          <w:lang w:val="en-GB"/>
        </w:rPr>
        <w:t xml:space="preserve"> file locks provider versions for your working directory. This ensures consistent behaviour across runs, so Terraform uses the same provider version for all resources, even when you add new resources. The version constraint in your configuration (required_providers) defines which versions are allowed but Terraform will prioritize the version </w:t>
      </w:r>
      <w:r w:rsidRPr="00305EB3">
        <w:rPr>
          <w:lang w:val="en-GB"/>
        </w:rPr>
        <w:lastRenderedPageBreak/>
        <w:t>in the lock file if it satisfies the constraint. Terraform does not check the state file to pick a provider version—the state only tracks infrastructure resources. It does not automatically use the latest provider version unless you explicitly run terraform init -upgrade and the new version satisfies the constraints.</w:t>
      </w:r>
    </w:p>
    <w:p w14:paraId="0C5E6C56" w14:textId="4498ADFC" w:rsidR="00A03213" w:rsidRDefault="00A03213" w:rsidP="00A03213">
      <w:pPr>
        <w:rPr>
          <w:lang w:val="en-US"/>
        </w:rPr>
      </w:pPr>
      <w:r>
        <w:rPr>
          <w:b/>
          <w:bCs/>
          <w:lang w:val="en-US"/>
        </w:rPr>
        <w:t>Discussion:</w:t>
      </w:r>
      <w:r w:rsidRPr="00B95341">
        <w:rPr>
          <w:rFonts w:ascii="Roboto Condensed" w:hAnsi="Roboto Condensed"/>
          <w:color w:val="505050"/>
          <w:shd w:val="clear" w:color="auto" w:fill="F8F9FA"/>
          <w:lang w:val="en-US"/>
        </w:rPr>
        <w:t xml:space="preserve"> </w:t>
      </w:r>
      <w:r w:rsidRPr="001A54AA">
        <w:rPr>
          <w:lang w:val="en-US"/>
        </w:rPr>
        <w:t>EXAM</w:t>
      </w:r>
      <w:r>
        <w:rPr>
          <w:lang w:val="en-US"/>
        </w:rPr>
        <w:t xml:space="preserve">HEIST </w:t>
      </w:r>
      <w:r w:rsidR="00786A54">
        <w:rPr>
          <w:lang w:val="en-US"/>
        </w:rPr>
        <w:t>–</w:t>
      </w:r>
      <w:r>
        <w:rPr>
          <w:lang w:val="en-US"/>
        </w:rPr>
        <w:t xml:space="preserve"> 165</w:t>
      </w:r>
    </w:p>
    <w:p w14:paraId="077484E3" w14:textId="77777777" w:rsidR="009B3DC6" w:rsidRDefault="009B3DC6" w:rsidP="009B3DC6">
      <w:pPr>
        <w:pStyle w:val="Question"/>
        <w:rPr>
          <w:shd w:val="clear" w:color="auto" w:fill="FFFFFF"/>
        </w:rPr>
      </w:pPr>
      <w:r>
        <w:rPr>
          <w:shd w:val="clear" w:color="auto" w:fill="FFFFFF"/>
        </w:rPr>
        <w:t>Question.</w:t>
      </w:r>
    </w:p>
    <w:p w14:paraId="1C1AB7A2" w14:textId="77777777" w:rsidR="009B3DC6" w:rsidRPr="00632209" w:rsidRDefault="009B3DC6" w:rsidP="009B3DC6">
      <w:pPr>
        <w:rPr>
          <w:shd w:val="clear" w:color="auto" w:fill="FFFFFF"/>
          <w:lang w:val="en-GB"/>
        </w:rPr>
      </w:pPr>
      <w:r w:rsidRPr="00632209">
        <w:rPr>
          <w:shd w:val="clear" w:color="auto" w:fill="FFFFFF"/>
          <w:lang w:val="en-GB"/>
        </w:rPr>
        <w:t>All standard backend types support state storage, locking, and remote operations like plan, apply, and destroy.</w:t>
      </w:r>
    </w:p>
    <w:p w14:paraId="48037A0C" w14:textId="77777777" w:rsidR="009B3DC6" w:rsidRPr="00632209" w:rsidRDefault="009B3DC6" w:rsidP="0032415B">
      <w:pPr>
        <w:pStyle w:val="ListParagraph"/>
        <w:numPr>
          <w:ilvl w:val="0"/>
          <w:numId w:val="147"/>
        </w:numPr>
        <w:rPr>
          <w:shd w:val="clear" w:color="auto" w:fill="FFFFFF"/>
          <w:lang w:val="en-GB"/>
        </w:rPr>
      </w:pPr>
      <w:r w:rsidRPr="00632209">
        <w:rPr>
          <w:shd w:val="clear" w:color="auto" w:fill="FFFFFF"/>
          <w:lang w:val="en-GB"/>
        </w:rPr>
        <w:t>True</w:t>
      </w:r>
    </w:p>
    <w:p w14:paraId="486E010A" w14:textId="77777777" w:rsidR="009B3DC6" w:rsidRPr="00632209" w:rsidRDefault="009B3DC6" w:rsidP="0032415B">
      <w:pPr>
        <w:pStyle w:val="ListParagraph"/>
        <w:numPr>
          <w:ilvl w:val="0"/>
          <w:numId w:val="147"/>
        </w:numPr>
        <w:rPr>
          <w:shd w:val="clear" w:color="auto" w:fill="FFFFFF"/>
          <w:lang w:val="en-GB"/>
        </w:rPr>
      </w:pPr>
      <w:r w:rsidRPr="00632209">
        <w:rPr>
          <w:shd w:val="clear" w:color="auto" w:fill="FFFFFF"/>
          <w:lang w:val="en-GB"/>
        </w:rPr>
        <w:t>False</w:t>
      </w:r>
    </w:p>
    <w:p w14:paraId="3F2ABEF0" w14:textId="77777777" w:rsidR="009B3DC6" w:rsidRPr="00AE0D18" w:rsidRDefault="009B3DC6" w:rsidP="00AE0D18">
      <w:pPr>
        <w:pStyle w:val="Heading2"/>
        <w:ind w:left="0"/>
        <w:rPr>
          <w:rStyle w:val="Heading2Char"/>
          <w:lang w:val="en-US"/>
        </w:rPr>
      </w:pPr>
      <w:r>
        <w:rPr>
          <w:rStyle w:val="Heading2Char"/>
          <w:lang w:val="en-US"/>
        </w:rPr>
        <w:t>Answer</w:t>
      </w:r>
    </w:p>
    <w:p w14:paraId="65EBE303" w14:textId="77777777" w:rsidR="009B3DC6" w:rsidRDefault="009B3DC6" w:rsidP="009B3DC6">
      <w:pPr>
        <w:ind w:left="360"/>
        <w:rPr>
          <w:b/>
          <w:bCs/>
          <w:lang w:val="en-US"/>
        </w:rPr>
      </w:pPr>
      <w:r w:rsidRPr="00357222">
        <w:rPr>
          <w:b/>
          <w:bCs/>
          <w:lang w:val="en-US"/>
        </w:rPr>
        <w:t>Correct Answer:</w:t>
      </w:r>
      <w:r>
        <w:rPr>
          <w:b/>
          <w:bCs/>
          <w:lang w:val="en-US"/>
        </w:rPr>
        <w:t xml:space="preserve">  B</w:t>
      </w:r>
    </w:p>
    <w:p w14:paraId="2570E486" w14:textId="77777777" w:rsidR="009B3DC6" w:rsidRDefault="009B3DC6" w:rsidP="009B3DC6">
      <w:pPr>
        <w:ind w:left="360"/>
        <w:rPr>
          <w:b/>
          <w:bCs/>
          <w:lang w:val="en-US"/>
        </w:rPr>
      </w:pPr>
      <w:r>
        <w:rPr>
          <w:b/>
          <w:bCs/>
          <w:lang w:val="en-US"/>
        </w:rPr>
        <w:t xml:space="preserve">Explanation: </w:t>
      </w:r>
    </w:p>
    <w:p w14:paraId="76FBBADF" w14:textId="5E783A68" w:rsidR="009B3DC6" w:rsidRPr="002C0DD2" w:rsidRDefault="009B3DC6" w:rsidP="009B3DC6">
      <w:pPr>
        <w:ind w:left="360"/>
        <w:rPr>
          <w:lang w:val="en-GB"/>
        </w:rPr>
      </w:pPr>
      <w:r w:rsidRPr="002C0DD2">
        <w:rPr>
          <w:lang w:val="en-GB"/>
        </w:rPr>
        <w:t>Not all standard Terraform backends</w:t>
      </w:r>
      <w:r w:rsidR="00536181">
        <w:rPr>
          <w:lang w:val="en-GB"/>
        </w:rPr>
        <w:t xml:space="preserve"> (i.e. local) </w:t>
      </w:r>
      <w:r w:rsidRPr="002C0DD2">
        <w:rPr>
          <w:lang w:val="en-GB"/>
        </w:rPr>
        <w:t>support state locking or remote operations (plan, apply, destroy).</w:t>
      </w:r>
    </w:p>
    <w:p w14:paraId="323D072E" w14:textId="1BDF6775" w:rsidR="009B3DC6" w:rsidRPr="0093038E" w:rsidRDefault="009B3DC6" w:rsidP="009B3DC6">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1A54AA">
        <w:rPr>
          <w:lang w:val="en-US"/>
        </w:rPr>
        <w:t>EXAM</w:t>
      </w:r>
      <w:r>
        <w:rPr>
          <w:lang w:val="en-US"/>
        </w:rPr>
        <w:t>HEIST – 166</w:t>
      </w:r>
    </w:p>
    <w:p w14:paraId="458D0713" w14:textId="77777777" w:rsidR="00A431C6" w:rsidRDefault="00A431C6" w:rsidP="00A431C6">
      <w:pPr>
        <w:pStyle w:val="Question"/>
        <w:rPr>
          <w:shd w:val="clear" w:color="auto" w:fill="FFFFFF"/>
        </w:rPr>
      </w:pPr>
      <w:r>
        <w:rPr>
          <w:shd w:val="clear" w:color="auto" w:fill="FFFFFF"/>
        </w:rPr>
        <w:t>Question.</w:t>
      </w:r>
    </w:p>
    <w:p w14:paraId="4E554B3A" w14:textId="77777777" w:rsidR="00A431C6" w:rsidRPr="00F975B1" w:rsidRDefault="00A431C6" w:rsidP="00A431C6">
      <w:pPr>
        <w:rPr>
          <w:shd w:val="clear" w:color="auto" w:fill="FFFFFF"/>
          <w:lang w:val="en-GB"/>
        </w:rPr>
      </w:pPr>
      <w:r w:rsidRPr="00F975B1">
        <w:rPr>
          <w:shd w:val="clear" w:color="auto" w:fill="FFFFFF"/>
          <w:lang w:val="en-GB"/>
        </w:rPr>
        <w:t xml:space="preserve">Which argument(s) are </w:t>
      </w:r>
      <w:r w:rsidRPr="00F975B1">
        <w:rPr>
          <w:b/>
          <w:bCs/>
          <w:u w:val="single"/>
          <w:shd w:val="clear" w:color="auto" w:fill="FFFFFF"/>
          <w:lang w:val="en-GB"/>
        </w:rPr>
        <w:t>required</w:t>
      </w:r>
      <w:r w:rsidRPr="00F975B1">
        <w:rPr>
          <w:shd w:val="clear" w:color="auto" w:fill="FFFFFF"/>
          <w:lang w:val="en-GB"/>
        </w:rPr>
        <w:t xml:space="preserve"> when declaring a Terraform variable?</w:t>
      </w:r>
    </w:p>
    <w:p w14:paraId="3933DC6B" w14:textId="77777777" w:rsidR="00A431C6" w:rsidRPr="00F975B1" w:rsidRDefault="00A431C6" w:rsidP="0032415B">
      <w:pPr>
        <w:pStyle w:val="ListParagraph"/>
        <w:numPr>
          <w:ilvl w:val="0"/>
          <w:numId w:val="144"/>
        </w:numPr>
        <w:rPr>
          <w:shd w:val="clear" w:color="auto" w:fill="FFFFFF"/>
          <w:lang w:val="en-GB"/>
        </w:rPr>
      </w:pPr>
      <w:r w:rsidRPr="00F975B1">
        <w:rPr>
          <w:shd w:val="clear" w:color="auto" w:fill="FFFFFF"/>
          <w:lang w:val="en-GB"/>
        </w:rPr>
        <w:t>type</w:t>
      </w:r>
    </w:p>
    <w:p w14:paraId="159BC160" w14:textId="77777777" w:rsidR="00A431C6" w:rsidRPr="00F975B1" w:rsidRDefault="00A431C6" w:rsidP="0032415B">
      <w:pPr>
        <w:pStyle w:val="ListParagraph"/>
        <w:numPr>
          <w:ilvl w:val="0"/>
          <w:numId w:val="144"/>
        </w:numPr>
        <w:rPr>
          <w:shd w:val="clear" w:color="auto" w:fill="FFFFFF"/>
          <w:lang w:val="en-GB"/>
        </w:rPr>
      </w:pPr>
      <w:r w:rsidRPr="00F975B1">
        <w:rPr>
          <w:shd w:val="clear" w:color="auto" w:fill="FFFFFF"/>
          <w:lang w:val="en-GB"/>
        </w:rPr>
        <w:t>default</w:t>
      </w:r>
    </w:p>
    <w:p w14:paraId="135644D0" w14:textId="77777777" w:rsidR="00A431C6" w:rsidRPr="00F975B1" w:rsidRDefault="00A431C6" w:rsidP="0032415B">
      <w:pPr>
        <w:pStyle w:val="ListParagraph"/>
        <w:numPr>
          <w:ilvl w:val="0"/>
          <w:numId w:val="144"/>
        </w:numPr>
        <w:rPr>
          <w:shd w:val="clear" w:color="auto" w:fill="FFFFFF"/>
          <w:lang w:val="en-GB"/>
        </w:rPr>
      </w:pPr>
      <w:r w:rsidRPr="00F975B1">
        <w:rPr>
          <w:shd w:val="clear" w:color="auto" w:fill="FFFFFF"/>
          <w:lang w:val="en-GB"/>
        </w:rPr>
        <w:t>description</w:t>
      </w:r>
    </w:p>
    <w:p w14:paraId="6F9A973B" w14:textId="77777777" w:rsidR="00A431C6" w:rsidRPr="00F975B1" w:rsidRDefault="00A431C6" w:rsidP="0032415B">
      <w:pPr>
        <w:pStyle w:val="ListParagraph"/>
        <w:numPr>
          <w:ilvl w:val="0"/>
          <w:numId w:val="144"/>
        </w:numPr>
        <w:rPr>
          <w:shd w:val="clear" w:color="auto" w:fill="FFFFFF"/>
          <w:lang w:val="en-GB"/>
        </w:rPr>
      </w:pPr>
      <w:r w:rsidRPr="00F975B1">
        <w:rPr>
          <w:shd w:val="clear" w:color="auto" w:fill="FFFFFF"/>
          <w:lang w:val="en-GB"/>
        </w:rPr>
        <w:t>All of the above</w:t>
      </w:r>
    </w:p>
    <w:p w14:paraId="18A8B111" w14:textId="77777777" w:rsidR="00A431C6" w:rsidRPr="00F975B1" w:rsidRDefault="00A431C6" w:rsidP="0032415B">
      <w:pPr>
        <w:pStyle w:val="ListParagraph"/>
        <w:numPr>
          <w:ilvl w:val="0"/>
          <w:numId w:val="144"/>
        </w:numPr>
        <w:rPr>
          <w:shd w:val="clear" w:color="auto" w:fill="FFFFFF"/>
          <w:lang w:val="en-GB"/>
        </w:rPr>
      </w:pPr>
      <w:r w:rsidRPr="00F975B1">
        <w:rPr>
          <w:shd w:val="clear" w:color="auto" w:fill="FFFFFF"/>
          <w:lang w:val="en-GB"/>
        </w:rPr>
        <w:t>None of the above</w:t>
      </w:r>
    </w:p>
    <w:p w14:paraId="1A9D8BC1" w14:textId="77777777" w:rsidR="00A431C6" w:rsidRPr="006C166A" w:rsidRDefault="00A431C6" w:rsidP="006C166A">
      <w:pPr>
        <w:pStyle w:val="Heading2"/>
        <w:ind w:left="0"/>
        <w:rPr>
          <w:rStyle w:val="Heading2Char"/>
          <w:lang w:val="en-US"/>
        </w:rPr>
      </w:pPr>
      <w:r>
        <w:rPr>
          <w:rStyle w:val="Heading2Char"/>
          <w:lang w:val="en-US"/>
        </w:rPr>
        <w:t>Answer</w:t>
      </w:r>
    </w:p>
    <w:p w14:paraId="290735E5" w14:textId="77777777" w:rsidR="00A431C6" w:rsidRDefault="00A431C6" w:rsidP="00A431C6">
      <w:pPr>
        <w:ind w:left="360"/>
        <w:rPr>
          <w:b/>
          <w:bCs/>
          <w:lang w:val="en-US"/>
        </w:rPr>
      </w:pPr>
      <w:r w:rsidRPr="00357222">
        <w:rPr>
          <w:b/>
          <w:bCs/>
          <w:lang w:val="en-US"/>
        </w:rPr>
        <w:t>Correct Answer:</w:t>
      </w:r>
      <w:r>
        <w:rPr>
          <w:b/>
          <w:bCs/>
          <w:lang w:val="en-US"/>
        </w:rPr>
        <w:t xml:space="preserve">  E</w:t>
      </w:r>
    </w:p>
    <w:p w14:paraId="14AB504F" w14:textId="77777777" w:rsidR="00A431C6" w:rsidRDefault="00A431C6" w:rsidP="00A431C6">
      <w:pPr>
        <w:ind w:left="360"/>
        <w:rPr>
          <w:b/>
          <w:bCs/>
          <w:lang w:val="en-US"/>
        </w:rPr>
      </w:pPr>
      <w:r>
        <w:rPr>
          <w:b/>
          <w:bCs/>
          <w:lang w:val="en-US"/>
        </w:rPr>
        <w:t xml:space="preserve">Explanation: </w:t>
      </w:r>
    </w:p>
    <w:p w14:paraId="0B34B06F" w14:textId="77777777" w:rsidR="00A431C6" w:rsidRPr="00192E72" w:rsidRDefault="00A431C6" w:rsidP="00A431C6">
      <w:pPr>
        <w:ind w:left="360"/>
        <w:rPr>
          <w:lang w:val="en-US"/>
        </w:rPr>
      </w:pPr>
      <w:r w:rsidRPr="00937C84">
        <w:rPr>
          <w:lang w:val="en-GB"/>
        </w:rPr>
        <w:t xml:space="preserve">You can optionally add type, default, or description, but they are not mandatory. </w:t>
      </w:r>
    </w:p>
    <w:p w14:paraId="7F613B9B" w14:textId="25363751" w:rsidR="00A431C6" w:rsidRPr="00B900AC" w:rsidRDefault="00A431C6" w:rsidP="00A431C6">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B6269D" w:rsidRPr="001A54AA">
        <w:rPr>
          <w:lang w:val="en-US"/>
        </w:rPr>
        <w:t>EXAM</w:t>
      </w:r>
      <w:r w:rsidR="00B6269D">
        <w:rPr>
          <w:lang w:val="en-US"/>
        </w:rPr>
        <w:t>HEIST – 168</w:t>
      </w:r>
    </w:p>
    <w:p w14:paraId="5038ACBB" w14:textId="77777777" w:rsidR="00A431C6" w:rsidRDefault="00A431C6" w:rsidP="00A431C6">
      <w:pPr>
        <w:pStyle w:val="Question"/>
        <w:rPr>
          <w:shd w:val="clear" w:color="auto" w:fill="FFFFFF"/>
        </w:rPr>
      </w:pPr>
      <w:r>
        <w:rPr>
          <w:shd w:val="clear" w:color="auto" w:fill="FFFFFF"/>
        </w:rPr>
        <w:t>Question.</w:t>
      </w:r>
    </w:p>
    <w:p w14:paraId="1A00A2AA" w14:textId="77777777" w:rsidR="00267C09" w:rsidRDefault="00A431C6" w:rsidP="00A431C6">
      <w:pPr>
        <w:rPr>
          <w:shd w:val="clear" w:color="auto" w:fill="FFFFFF"/>
          <w:lang w:val="en-GB"/>
        </w:rPr>
      </w:pPr>
      <w:r w:rsidRPr="00267C09">
        <w:rPr>
          <w:b/>
          <w:bCs/>
          <w:i/>
          <w:iCs/>
          <w:shd w:val="clear" w:color="auto" w:fill="FFFFFF"/>
          <w:lang w:val="en-GB"/>
        </w:rPr>
        <w:t>terraform apply</w:t>
      </w:r>
      <w:r w:rsidRPr="003525D4">
        <w:rPr>
          <w:shd w:val="clear" w:color="auto" w:fill="FFFFFF"/>
          <w:lang w:val="en-GB"/>
        </w:rPr>
        <w:t xml:space="preserve"> is failing with the following error. </w:t>
      </w:r>
    </w:p>
    <w:tbl>
      <w:tblPr>
        <w:tblStyle w:val="TableGrid"/>
        <w:tblW w:w="0" w:type="auto"/>
        <w:tblLook w:val="04A0" w:firstRow="1" w:lastRow="0" w:firstColumn="1" w:lastColumn="0" w:noHBand="0" w:noVBand="1"/>
      </w:tblPr>
      <w:tblGrid>
        <w:gridCol w:w="6799"/>
      </w:tblGrid>
      <w:tr w:rsidR="00267C09" w:rsidRPr="00794968" w14:paraId="63DBF865" w14:textId="77777777" w:rsidTr="008A703C">
        <w:tc>
          <w:tcPr>
            <w:tcW w:w="6799" w:type="dxa"/>
          </w:tcPr>
          <w:p w14:paraId="57D00EFE" w14:textId="79CEDC40" w:rsidR="00267C09" w:rsidRDefault="00267C09" w:rsidP="00267C09">
            <w:pPr>
              <w:rPr>
                <w:shd w:val="clear" w:color="auto" w:fill="FFFFFF"/>
                <w:lang w:val="en-GB"/>
              </w:rPr>
            </w:pPr>
            <w:r w:rsidRPr="008A703C">
              <w:rPr>
                <w:b/>
                <w:bCs/>
                <w:i/>
                <w:iCs/>
                <w:sz w:val="18"/>
                <w:szCs w:val="18"/>
                <w:shd w:val="clear" w:color="auto" w:fill="FFFFFF"/>
                <w:lang w:val="en-GB"/>
              </w:rPr>
              <w:lastRenderedPageBreak/>
              <w:t>Error loading state: AccessDenied: Access Denied status code: 403, request id: 288766CE5CCA24A0, host id: web.example.com</w:t>
            </w:r>
          </w:p>
        </w:tc>
      </w:tr>
    </w:tbl>
    <w:p w14:paraId="66A96D34" w14:textId="77777777" w:rsidR="00267C09" w:rsidRDefault="00267C09" w:rsidP="00A431C6">
      <w:pPr>
        <w:rPr>
          <w:shd w:val="clear" w:color="auto" w:fill="FFFFFF"/>
          <w:lang w:val="en-GB"/>
        </w:rPr>
      </w:pPr>
    </w:p>
    <w:p w14:paraId="6282FDEB" w14:textId="565418C8" w:rsidR="00267C09" w:rsidRPr="00267C09" w:rsidRDefault="00267C09" w:rsidP="00A431C6">
      <w:pPr>
        <w:rPr>
          <w:b/>
          <w:bCs/>
          <w:shd w:val="clear" w:color="auto" w:fill="FFFFFF"/>
          <w:lang w:val="en-GB"/>
        </w:rPr>
      </w:pPr>
      <w:r w:rsidRPr="00267C09">
        <w:rPr>
          <w:b/>
          <w:bCs/>
          <w:shd w:val="clear" w:color="auto" w:fill="FFFFFF"/>
          <w:lang w:val="en-GB"/>
        </w:rPr>
        <w:t>What next step should you take to determine the root cause of the problem?</w:t>
      </w:r>
      <w:r w:rsidRPr="00267C09">
        <w:rPr>
          <w:b/>
          <w:bCs/>
          <w:shd w:val="clear" w:color="auto" w:fill="FFFFFF"/>
          <w:lang w:val="en-GB"/>
        </w:rPr>
        <w:br/>
      </w:r>
    </w:p>
    <w:p w14:paraId="350DE4C5" w14:textId="77777777" w:rsidR="00A431C6" w:rsidRPr="003525D4" w:rsidRDefault="00A431C6" w:rsidP="0032415B">
      <w:pPr>
        <w:pStyle w:val="ListParagraph"/>
        <w:numPr>
          <w:ilvl w:val="0"/>
          <w:numId w:val="145"/>
        </w:numPr>
        <w:rPr>
          <w:shd w:val="clear" w:color="auto" w:fill="FFFFFF"/>
          <w:lang w:val="en-GB"/>
        </w:rPr>
      </w:pPr>
      <w:r w:rsidRPr="003525D4">
        <w:rPr>
          <w:shd w:val="clear" w:color="auto" w:fill="FFFFFF"/>
          <w:lang w:val="en-GB"/>
        </w:rPr>
        <w:t xml:space="preserve">Run </w:t>
      </w:r>
      <w:r w:rsidRPr="00267C09">
        <w:rPr>
          <w:b/>
          <w:bCs/>
          <w:i/>
          <w:iCs/>
          <w:shd w:val="clear" w:color="auto" w:fill="FFFFFF"/>
          <w:lang w:val="en-GB"/>
        </w:rPr>
        <w:t>terraform login</w:t>
      </w:r>
      <w:r w:rsidRPr="003525D4">
        <w:rPr>
          <w:shd w:val="clear" w:color="auto" w:fill="FFFFFF"/>
          <w:lang w:val="en-GB"/>
        </w:rPr>
        <w:t xml:space="preserve"> to reauthenticate with the provider.</w:t>
      </w:r>
    </w:p>
    <w:p w14:paraId="710E2FA8" w14:textId="77777777" w:rsidR="00A431C6" w:rsidRPr="003525D4" w:rsidRDefault="00A431C6" w:rsidP="0032415B">
      <w:pPr>
        <w:pStyle w:val="ListParagraph"/>
        <w:numPr>
          <w:ilvl w:val="0"/>
          <w:numId w:val="145"/>
        </w:numPr>
        <w:rPr>
          <w:shd w:val="clear" w:color="auto" w:fill="FFFFFF"/>
          <w:lang w:val="en-GB"/>
        </w:rPr>
      </w:pPr>
      <w:r w:rsidRPr="003525D4">
        <w:rPr>
          <w:shd w:val="clear" w:color="auto" w:fill="FFFFFF"/>
          <w:lang w:val="en-GB"/>
        </w:rPr>
        <w:t xml:space="preserve">Review </w:t>
      </w:r>
      <w:r w:rsidRPr="00267C09">
        <w:rPr>
          <w:b/>
          <w:bCs/>
          <w:shd w:val="clear" w:color="auto" w:fill="FFFFFF"/>
          <w:lang w:val="en-GB"/>
        </w:rPr>
        <w:t>/var/log/terraform.log</w:t>
      </w:r>
      <w:r w:rsidRPr="003525D4">
        <w:rPr>
          <w:shd w:val="clear" w:color="auto" w:fill="FFFFFF"/>
          <w:lang w:val="en-GB"/>
        </w:rPr>
        <w:t xml:space="preserve"> for error messages.</w:t>
      </w:r>
    </w:p>
    <w:p w14:paraId="484734EB" w14:textId="77777777" w:rsidR="00A431C6" w:rsidRPr="003525D4" w:rsidRDefault="00A431C6" w:rsidP="0032415B">
      <w:pPr>
        <w:pStyle w:val="ListParagraph"/>
        <w:numPr>
          <w:ilvl w:val="0"/>
          <w:numId w:val="145"/>
        </w:numPr>
        <w:rPr>
          <w:shd w:val="clear" w:color="auto" w:fill="FFFFFF"/>
          <w:lang w:val="en-GB"/>
        </w:rPr>
      </w:pPr>
      <w:r w:rsidRPr="003525D4">
        <w:rPr>
          <w:shd w:val="clear" w:color="auto" w:fill="FFFFFF"/>
          <w:lang w:val="en-GB"/>
        </w:rPr>
        <w:t xml:space="preserve">Review </w:t>
      </w:r>
      <w:r w:rsidRPr="00267C09">
        <w:rPr>
          <w:b/>
          <w:bCs/>
          <w:shd w:val="clear" w:color="auto" w:fill="FFFFFF"/>
          <w:lang w:val="en-GB"/>
        </w:rPr>
        <w:t>syslog</w:t>
      </w:r>
      <w:r w:rsidRPr="003525D4">
        <w:rPr>
          <w:shd w:val="clear" w:color="auto" w:fill="FFFFFF"/>
          <w:lang w:val="en-GB"/>
        </w:rPr>
        <w:t xml:space="preserve"> for Terraform error messages.</w:t>
      </w:r>
    </w:p>
    <w:p w14:paraId="6EC602FF" w14:textId="77777777" w:rsidR="00A431C6" w:rsidRPr="003525D4" w:rsidRDefault="00A431C6" w:rsidP="0032415B">
      <w:pPr>
        <w:pStyle w:val="ListParagraph"/>
        <w:numPr>
          <w:ilvl w:val="0"/>
          <w:numId w:val="145"/>
        </w:numPr>
        <w:rPr>
          <w:shd w:val="clear" w:color="auto" w:fill="FFFFFF"/>
          <w:lang w:val="en-GB"/>
        </w:rPr>
      </w:pPr>
      <w:r w:rsidRPr="003525D4">
        <w:rPr>
          <w:shd w:val="clear" w:color="auto" w:fill="FFFFFF"/>
          <w:lang w:val="en-GB"/>
        </w:rPr>
        <w:t xml:space="preserve">Set </w:t>
      </w:r>
      <w:r w:rsidRPr="006C166A">
        <w:rPr>
          <w:b/>
          <w:bCs/>
          <w:shd w:val="clear" w:color="auto" w:fill="FFFFFF"/>
          <w:lang w:val="en-GB"/>
        </w:rPr>
        <w:t>TF_LOG=DEBUG.</w:t>
      </w:r>
    </w:p>
    <w:p w14:paraId="3D6DD27E" w14:textId="77777777" w:rsidR="00A431C6" w:rsidRPr="006C166A" w:rsidRDefault="00A431C6" w:rsidP="006C166A">
      <w:pPr>
        <w:pStyle w:val="Heading2"/>
        <w:ind w:left="0"/>
        <w:rPr>
          <w:rStyle w:val="Heading2Char"/>
          <w:lang w:val="en-US"/>
        </w:rPr>
      </w:pPr>
      <w:r>
        <w:rPr>
          <w:rStyle w:val="Heading2Char"/>
          <w:lang w:val="en-US"/>
        </w:rPr>
        <w:t>Answer</w:t>
      </w:r>
    </w:p>
    <w:p w14:paraId="39310E4E" w14:textId="77777777" w:rsidR="00A431C6" w:rsidRDefault="00A431C6" w:rsidP="00A431C6">
      <w:pPr>
        <w:ind w:left="360"/>
        <w:rPr>
          <w:b/>
          <w:bCs/>
          <w:lang w:val="en-US"/>
        </w:rPr>
      </w:pPr>
      <w:r w:rsidRPr="00357222">
        <w:rPr>
          <w:b/>
          <w:bCs/>
          <w:lang w:val="en-US"/>
        </w:rPr>
        <w:t>Correct Answer:</w:t>
      </w:r>
      <w:r>
        <w:rPr>
          <w:b/>
          <w:bCs/>
          <w:lang w:val="en-US"/>
        </w:rPr>
        <w:t xml:space="preserve"> D  </w:t>
      </w:r>
    </w:p>
    <w:p w14:paraId="29FE9AB5" w14:textId="77777777" w:rsidR="00A431C6" w:rsidRDefault="00A431C6" w:rsidP="00A431C6">
      <w:pPr>
        <w:ind w:left="360"/>
        <w:rPr>
          <w:b/>
          <w:bCs/>
          <w:lang w:val="en-US"/>
        </w:rPr>
      </w:pPr>
      <w:r>
        <w:rPr>
          <w:b/>
          <w:bCs/>
          <w:lang w:val="en-US"/>
        </w:rPr>
        <w:t xml:space="preserve">Explanation: </w:t>
      </w:r>
    </w:p>
    <w:p w14:paraId="2781D976" w14:textId="77777777" w:rsidR="00A431C6" w:rsidRPr="009040AE" w:rsidRDefault="00A431C6" w:rsidP="00A431C6">
      <w:pPr>
        <w:ind w:left="360"/>
        <w:rPr>
          <w:lang w:val="en-GB"/>
        </w:rPr>
      </w:pPr>
      <w:r w:rsidRPr="009040AE">
        <w:rPr>
          <w:lang w:val="en-GB"/>
        </w:rPr>
        <w:t xml:space="preserve">Run Terraform with debug logs to get more detailed output </w:t>
      </w:r>
      <w:r w:rsidRPr="009040AE">
        <w:rPr>
          <w:b/>
          <w:bCs/>
          <w:i/>
          <w:iCs/>
          <w:lang w:val="en-GB"/>
        </w:rPr>
        <w:t>TF_LOG=DEBUG terraform apply</w:t>
      </w:r>
    </w:p>
    <w:p w14:paraId="3B805730" w14:textId="07C9A7FE" w:rsidR="00A431C6" w:rsidRPr="008B7C1D" w:rsidRDefault="00A431C6" w:rsidP="00A431C6">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B6269D" w:rsidRPr="001A54AA">
        <w:rPr>
          <w:lang w:val="en-US"/>
        </w:rPr>
        <w:t>EXAM</w:t>
      </w:r>
      <w:r w:rsidR="00B6269D">
        <w:rPr>
          <w:lang w:val="en-US"/>
        </w:rPr>
        <w:t>HEIST – 169</w:t>
      </w:r>
    </w:p>
    <w:p w14:paraId="459DA5AD" w14:textId="77777777" w:rsidR="00A431C6" w:rsidRDefault="00A431C6" w:rsidP="00A431C6">
      <w:pPr>
        <w:pStyle w:val="Question"/>
        <w:rPr>
          <w:shd w:val="clear" w:color="auto" w:fill="FFFFFF"/>
        </w:rPr>
      </w:pPr>
      <w:r>
        <w:rPr>
          <w:shd w:val="clear" w:color="auto" w:fill="FFFFFF"/>
        </w:rPr>
        <w:t xml:space="preserve">Question. </w:t>
      </w:r>
    </w:p>
    <w:p w14:paraId="4BE9C480" w14:textId="77777777" w:rsidR="00A431C6" w:rsidRPr="0076557F" w:rsidRDefault="00A431C6" w:rsidP="00A431C6">
      <w:pPr>
        <w:rPr>
          <w:shd w:val="clear" w:color="auto" w:fill="FFFFFF"/>
          <w:lang w:val="en-GB"/>
        </w:rPr>
      </w:pPr>
      <w:r w:rsidRPr="0076557F">
        <w:rPr>
          <w:shd w:val="clear" w:color="auto" w:fill="FFFFFF"/>
          <w:lang w:val="en-GB"/>
        </w:rPr>
        <w:t xml:space="preserve">Which Terraform command checks that your configuration syntax is correct? </w:t>
      </w:r>
    </w:p>
    <w:p w14:paraId="6224367E" w14:textId="77777777" w:rsidR="00A431C6" w:rsidRDefault="00A431C6" w:rsidP="0032415B">
      <w:pPr>
        <w:pStyle w:val="ListParagraph"/>
        <w:numPr>
          <w:ilvl w:val="0"/>
          <w:numId w:val="146"/>
        </w:numPr>
        <w:rPr>
          <w:shd w:val="clear" w:color="auto" w:fill="FFFFFF"/>
          <w:lang w:val="en-GB"/>
        </w:rPr>
      </w:pPr>
      <w:r w:rsidRPr="0076557F">
        <w:rPr>
          <w:shd w:val="clear" w:color="auto" w:fill="FFFFFF"/>
          <w:lang w:val="en-GB"/>
        </w:rPr>
        <w:t xml:space="preserve">terraform show </w:t>
      </w:r>
    </w:p>
    <w:p w14:paraId="224B715E" w14:textId="77777777" w:rsidR="00A431C6" w:rsidRDefault="00A431C6" w:rsidP="0032415B">
      <w:pPr>
        <w:pStyle w:val="ListParagraph"/>
        <w:numPr>
          <w:ilvl w:val="0"/>
          <w:numId w:val="146"/>
        </w:numPr>
        <w:rPr>
          <w:shd w:val="clear" w:color="auto" w:fill="FFFFFF"/>
          <w:lang w:val="en-GB"/>
        </w:rPr>
      </w:pPr>
      <w:r w:rsidRPr="0076557F">
        <w:rPr>
          <w:shd w:val="clear" w:color="auto" w:fill="FFFFFF"/>
          <w:lang w:val="en-GB"/>
        </w:rPr>
        <w:t xml:space="preserve">terraform init </w:t>
      </w:r>
    </w:p>
    <w:p w14:paraId="4348E4B6" w14:textId="77777777" w:rsidR="00A431C6" w:rsidRDefault="00A431C6" w:rsidP="0032415B">
      <w:pPr>
        <w:pStyle w:val="ListParagraph"/>
        <w:numPr>
          <w:ilvl w:val="0"/>
          <w:numId w:val="146"/>
        </w:numPr>
        <w:rPr>
          <w:shd w:val="clear" w:color="auto" w:fill="FFFFFF"/>
          <w:lang w:val="es-ES"/>
        </w:rPr>
      </w:pPr>
      <w:r w:rsidRPr="0076557F">
        <w:rPr>
          <w:shd w:val="clear" w:color="auto" w:fill="FFFFFF"/>
          <w:lang w:val="es-ES"/>
        </w:rPr>
        <w:t xml:space="preserve">terraform fmt </w:t>
      </w:r>
    </w:p>
    <w:p w14:paraId="5E7AF17B" w14:textId="77777777" w:rsidR="00A431C6" w:rsidRPr="0076557F" w:rsidRDefault="00A431C6" w:rsidP="0032415B">
      <w:pPr>
        <w:pStyle w:val="ListParagraph"/>
        <w:numPr>
          <w:ilvl w:val="0"/>
          <w:numId w:val="146"/>
        </w:numPr>
        <w:rPr>
          <w:shd w:val="clear" w:color="auto" w:fill="FFFFFF"/>
          <w:lang w:val="es-ES"/>
        </w:rPr>
      </w:pPr>
      <w:r w:rsidRPr="0076557F">
        <w:rPr>
          <w:shd w:val="clear" w:color="auto" w:fill="FFFFFF"/>
          <w:lang w:val="es-ES"/>
        </w:rPr>
        <w:t xml:space="preserve">terraform validate </w:t>
      </w:r>
    </w:p>
    <w:p w14:paraId="2D8EF3F2" w14:textId="77777777" w:rsidR="00A431C6" w:rsidRPr="006C166A" w:rsidRDefault="00A431C6" w:rsidP="006C166A">
      <w:pPr>
        <w:pStyle w:val="Heading2"/>
        <w:ind w:left="0"/>
        <w:rPr>
          <w:rStyle w:val="Heading2Char"/>
          <w:lang w:val="en-US"/>
        </w:rPr>
      </w:pPr>
      <w:r>
        <w:rPr>
          <w:rStyle w:val="Heading2Char"/>
          <w:lang w:val="en-US"/>
        </w:rPr>
        <w:t>Answer</w:t>
      </w:r>
    </w:p>
    <w:p w14:paraId="603152D8" w14:textId="77777777" w:rsidR="00A431C6" w:rsidRDefault="00A431C6" w:rsidP="00A431C6">
      <w:pPr>
        <w:ind w:left="360"/>
        <w:rPr>
          <w:b/>
          <w:bCs/>
          <w:lang w:val="en-US"/>
        </w:rPr>
      </w:pPr>
      <w:r w:rsidRPr="00357222">
        <w:rPr>
          <w:b/>
          <w:bCs/>
          <w:lang w:val="en-US"/>
        </w:rPr>
        <w:t>Correct Answer:</w:t>
      </w:r>
      <w:r>
        <w:rPr>
          <w:b/>
          <w:bCs/>
          <w:lang w:val="en-US"/>
        </w:rPr>
        <w:t xml:space="preserve">  D</w:t>
      </w:r>
    </w:p>
    <w:p w14:paraId="5F4410B1" w14:textId="77777777" w:rsidR="00A431C6" w:rsidRDefault="00A431C6" w:rsidP="00A431C6">
      <w:pPr>
        <w:ind w:left="360"/>
        <w:rPr>
          <w:b/>
          <w:bCs/>
          <w:lang w:val="en-US"/>
        </w:rPr>
      </w:pPr>
      <w:r>
        <w:rPr>
          <w:b/>
          <w:bCs/>
          <w:lang w:val="en-US"/>
        </w:rPr>
        <w:t xml:space="preserve">Explanation: </w:t>
      </w:r>
    </w:p>
    <w:p w14:paraId="5141498A" w14:textId="77777777" w:rsidR="00A431C6" w:rsidRPr="00192E72" w:rsidRDefault="00A431C6" w:rsidP="00A431C6">
      <w:pPr>
        <w:ind w:left="360"/>
        <w:rPr>
          <w:lang w:val="en-US"/>
        </w:rPr>
      </w:pPr>
      <w:r>
        <w:rPr>
          <w:lang w:val="en-US"/>
        </w:rPr>
        <w:t xml:space="preserve">Terraform validate </w:t>
      </w:r>
      <w:r w:rsidRPr="00FF3DFF">
        <w:rPr>
          <w:lang w:val="en-US"/>
        </w:rPr>
        <w:sym w:font="Wingdings" w:char="F0E0"/>
      </w:r>
      <w:r>
        <w:rPr>
          <w:lang w:val="en-US"/>
        </w:rPr>
        <w:t xml:space="preserve"> Check configuration files for syntax correctness and internal consistency</w:t>
      </w:r>
    </w:p>
    <w:p w14:paraId="50AF1AE8" w14:textId="3146012E" w:rsidR="00A431C6" w:rsidRDefault="00A431C6" w:rsidP="00A431C6">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287C22" w:rsidRPr="001A54AA">
        <w:rPr>
          <w:lang w:val="en-US"/>
        </w:rPr>
        <w:t>EXAM</w:t>
      </w:r>
      <w:r w:rsidR="00287C22">
        <w:rPr>
          <w:lang w:val="en-US"/>
        </w:rPr>
        <w:t>HEIST – 170</w:t>
      </w:r>
    </w:p>
    <w:p w14:paraId="0893BCD0" w14:textId="77777777" w:rsidR="0034431C" w:rsidRDefault="0034431C" w:rsidP="0034431C">
      <w:pPr>
        <w:pStyle w:val="Question"/>
        <w:rPr>
          <w:shd w:val="clear" w:color="auto" w:fill="FFFFFF"/>
        </w:rPr>
      </w:pPr>
      <w:r>
        <w:rPr>
          <w:shd w:val="clear" w:color="auto" w:fill="FFFFFF"/>
        </w:rPr>
        <w:t xml:space="preserve">Question. </w:t>
      </w:r>
    </w:p>
    <w:p w14:paraId="26BF2A4A" w14:textId="77777777" w:rsidR="0034431C" w:rsidRPr="006C73EA" w:rsidRDefault="0034431C" w:rsidP="0034431C">
      <w:pPr>
        <w:rPr>
          <w:shd w:val="clear" w:color="auto" w:fill="FFFFFF"/>
          <w:lang w:val="en-GB"/>
        </w:rPr>
      </w:pPr>
      <w:r w:rsidRPr="006C73EA">
        <w:rPr>
          <w:shd w:val="clear" w:color="auto" w:fill="FFFFFF"/>
          <w:lang w:val="en-GB"/>
        </w:rPr>
        <w:t>How does the HCP Terraform/Terraform Cloud integration differ from backends such as S3, Consul, etc.?</w:t>
      </w:r>
    </w:p>
    <w:p w14:paraId="0EC6319A" w14:textId="77777777" w:rsidR="0034431C" w:rsidRPr="006C73EA" w:rsidRDefault="0034431C" w:rsidP="0032415B">
      <w:pPr>
        <w:pStyle w:val="ListParagraph"/>
        <w:numPr>
          <w:ilvl w:val="0"/>
          <w:numId w:val="148"/>
        </w:numPr>
        <w:rPr>
          <w:shd w:val="clear" w:color="auto" w:fill="FFFFFF"/>
          <w:lang w:val="en-GB"/>
        </w:rPr>
      </w:pPr>
      <w:r w:rsidRPr="006C73EA">
        <w:rPr>
          <w:shd w:val="clear" w:color="auto" w:fill="FFFFFF"/>
          <w:lang w:val="en-GB"/>
        </w:rPr>
        <w:t>It can execute Terraform runs on dedicated infrastructure in HCP Terraform/Terraform Cloud.</w:t>
      </w:r>
    </w:p>
    <w:p w14:paraId="646996D1" w14:textId="77777777" w:rsidR="0034431C" w:rsidRPr="006C73EA" w:rsidRDefault="0034431C" w:rsidP="0032415B">
      <w:pPr>
        <w:pStyle w:val="ListParagraph"/>
        <w:numPr>
          <w:ilvl w:val="0"/>
          <w:numId w:val="148"/>
        </w:numPr>
        <w:rPr>
          <w:shd w:val="clear" w:color="auto" w:fill="FFFFFF"/>
          <w:lang w:val="en-GB"/>
        </w:rPr>
      </w:pPr>
      <w:r w:rsidRPr="006C73EA">
        <w:rPr>
          <w:shd w:val="clear" w:color="auto" w:fill="FFFFFF"/>
          <w:lang w:val="en-GB"/>
        </w:rPr>
        <w:t>It doesn’t show the output of a terraform apply locally.</w:t>
      </w:r>
    </w:p>
    <w:p w14:paraId="41CBC0C5" w14:textId="77777777" w:rsidR="0034431C" w:rsidRPr="006C73EA" w:rsidRDefault="0034431C" w:rsidP="0032415B">
      <w:pPr>
        <w:pStyle w:val="ListParagraph"/>
        <w:numPr>
          <w:ilvl w:val="0"/>
          <w:numId w:val="148"/>
        </w:numPr>
        <w:rPr>
          <w:shd w:val="clear" w:color="auto" w:fill="FFFFFF"/>
          <w:lang w:val="en-GB"/>
        </w:rPr>
      </w:pPr>
      <w:r w:rsidRPr="006C73EA">
        <w:rPr>
          <w:shd w:val="clear" w:color="auto" w:fill="FFFFFF"/>
          <w:lang w:val="en-GB"/>
        </w:rPr>
        <w:t>It is only available to paying customers.</w:t>
      </w:r>
    </w:p>
    <w:p w14:paraId="40AF0E2C" w14:textId="77777777" w:rsidR="0034431C" w:rsidRPr="006C73EA" w:rsidRDefault="0034431C" w:rsidP="0032415B">
      <w:pPr>
        <w:pStyle w:val="ListParagraph"/>
        <w:numPr>
          <w:ilvl w:val="0"/>
          <w:numId w:val="148"/>
        </w:numPr>
        <w:rPr>
          <w:shd w:val="clear" w:color="auto" w:fill="FFFFFF"/>
          <w:lang w:val="en-GB"/>
        </w:rPr>
      </w:pPr>
      <w:r w:rsidRPr="006C73EA">
        <w:rPr>
          <w:shd w:val="clear" w:color="auto" w:fill="FFFFFF"/>
          <w:lang w:val="en-GB"/>
        </w:rPr>
        <w:lastRenderedPageBreak/>
        <w:t>All of the above.</w:t>
      </w:r>
    </w:p>
    <w:p w14:paraId="16BF8833" w14:textId="77777777" w:rsidR="0034431C" w:rsidRPr="006C166A" w:rsidRDefault="0034431C" w:rsidP="006C166A">
      <w:pPr>
        <w:pStyle w:val="Heading2"/>
        <w:ind w:left="0"/>
        <w:rPr>
          <w:rStyle w:val="Heading2Char"/>
          <w:lang w:val="en-US"/>
        </w:rPr>
      </w:pPr>
      <w:r>
        <w:rPr>
          <w:rStyle w:val="Heading2Char"/>
          <w:lang w:val="en-US"/>
        </w:rPr>
        <w:t>Answer</w:t>
      </w:r>
    </w:p>
    <w:p w14:paraId="4CD8DAAD" w14:textId="77777777" w:rsidR="0034431C" w:rsidRDefault="0034431C" w:rsidP="0034431C">
      <w:pPr>
        <w:ind w:left="360"/>
        <w:rPr>
          <w:b/>
          <w:bCs/>
          <w:lang w:val="en-US"/>
        </w:rPr>
      </w:pPr>
      <w:r w:rsidRPr="00357222">
        <w:rPr>
          <w:b/>
          <w:bCs/>
          <w:lang w:val="en-US"/>
        </w:rPr>
        <w:t>Correct Answer:</w:t>
      </w:r>
      <w:r>
        <w:rPr>
          <w:b/>
          <w:bCs/>
          <w:lang w:val="en-US"/>
        </w:rPr>
        <w:t xml:space="preserve">  A</w:t>
      </w:r>
    </w:p>
    <w:p w14:paraId="364A09FF" w14:textId="77777777" w:rsidR="0034431C" w:rsidRPr="00192E72" w:rsidRDefault="0034431C" w:rsidP="0034431C">
      <w:pPr>
        <w:ind w:left="360"/>
        <w:rPr>
          <w:lang w:val="en-US"/>
        </w:rPr>
      </w:pPr>
      <w:r>
        <w:rPr>
          <w:b/>
          <w:bCs/>
          <w:lang w:val="en-US"/>
        </w:rPr>
        <w:t xml:space="preserve">Explanation: </w:t>
      </w:r>
    </w:p>
    <w:p w14:paraId="516E4BBC" w14:textId="4320774F" w:rsidR="0034431C" w:rsidRPr="00ED443E" w:rsidRDefault="0034431C" w:rsidP="0034431C">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852A30" w:rsidRPr="001A54AA">
        <w:rPr>
          <w:lang w:val="en-US"/>
        </w:rPr>
        <w:t>EXAM</w:t>
      </w:r>
      <w:r w:rsidR="00852A30">
        <w:rPr>
          <w:lang w:val="en-US"/>
        </w:rPr>
        <w:t>HEIST – 171</w:t>
      </w:r>
      <w:r w:rsidRPr="00ED443E">
        <w:rPr>
          <w:lang w:val="en-GB"/>
        </w:rPr>
        <w:t xml:space="preserve"> </w:t>
      </w:r>
    </w:p>
    <w:p w14:paraId="0F5C4BCF" w14:textId="77777777" w:rsidR="0034431C" w:rsidRDefault="0034431C" w:rsidP="0034431C">
      <w:pPr>
        <w:pStyle w:val="Question"/>
        <w:rPr>
          <w:shd w:val="clear" w:color="auto" w:fill="FFFFFF"/>
        </w:rPr>
      </w:pPr>
      <w:r>
        <w:rPr>
          <w:shd w:val="clear" w:color="auto" w:fill="FFFFFF"/>
        </w:rPr>
        <w:t>Question.</w:t>
      </w:r>
    </w:p>
    <w:p w14:paraId="62D4F5E0" w14:textId="77777777" w:rsidR="0034431C" w:rsidRPr="00241A9D" w:rsidRDefault="0034431C" w:rsidP="0034431C">
      <w:pPr>
        <w:rPr>
          <w:shd w:val="clear" w:color="auto" w:fill="FFFFFF"/>
          <w:lang w:val="en-GB"/>
        </w:rPr>
      </w:pPr>
      <w:r w:rsidRPr="00241A9D">
        <w:rPr>
          <w:shd w:val="clear" w:color="auto" w:fill="FFFFFF"/>
          <w:lang w:val="en-GB"/>
        </w:rPr>
        <w:t>Which of these actions will prevent two Terraform runs from changing the same state file at the same time?</w:t>
      </w:r>
    </w:p>
    <w:p w14:paraId="1EE97CA0" w14:textId="77777777" w:rsidR="0034431C" w:rsidRPr="00241A9D" w:rsidRDefault="0034431C" w:rsidP="0032415B">
      <w:pPr>
        <w:pStyle w:val="ListParagraph"/>
        <w:numPr>
          <w:ilvl w:val="0"/>
          <w:numId w:val="149"/>
        </w:numPr>
        <w:rPr>
          <w:shd w:val="clear" w:color="auto" w:fill="FFFFFF"/>
          <w:lang w:val="en-GB"/>
        </w:rPr>
      </w:pPr>
      <w:r w:rsidRPr="00241A9D">
        <w:rPr>
          <w:shd w:val="clear" w:color="auto" w:fill="FFFFFF"/>
          <w:lang w:val="en-GB"/>
        </w:rPr>
        <w:t>Delete the state before running Terraform.</w:t>
      </w:r>
    </w:p>
    <w:p w14:paraId="7E5ECF54" w14:textId="77777777" w:rsidR="0034431C" w:rsidRPr="00241A9D" w:rsidRDefault="0034431C" w:rsidP="0032415B">
      <w:pPr>
        <w:pStyle w:val="ListParagraph"/>
        <w:numPr>
          <w:ilvl w:val="0"/>
          <w:numId w:val="149"/>
        </w:numPr>
        <w:rPr>
          <w:shd w:val="clear" w:color="auto" w:fill="FFFFFF"/>
          <w:lang w:val="en-GB"/>
        </w:rPr>
      </w:pPr>
      <w:r w:rsidRPr="00241A9D">
        <w:rPr>
          <w:shd w:val="clear" w:color="auto" w:fill="FFFFFF"/>
          <w:lang w:val="en-GB"/>
        </w:rPr>
        <w:t>Refresh the state after running Terraform.</w:t>
      </w:r>
    </w:p>
    <w:p w14:paraId="1644B51E" w14:textId="77777777" w:rsidR="0034431C" w:rsidRPr="00241A9D" w:rsidRDefault="0034431C" w:rsidP="0032415B">
      <w:pPr>
        <w:pStyle w:val="ListParagraph"/>
        <w:numPr>
          <w:ilvl w:val="0"/>
          <w:numId w:val="149"/>
        </w:numPr>
        <w:rPr>
          <w:shd w:val="clear" w:color="auto" w:fill="FFFFFF"/>
          <w:lang w:val="en-GB"/>
        </w:rPr>
      </w:pPr>
      <w:r w:rsidRPr="00241A9D">
        <w:rPr>
          <w:shd w:val="clear" w:color="auto" w:fill="FFFFFF"/>
          <w:lang w:val="en-GB"/>
        </w:rPr>
        <w:t>Run Terraform with parallelism set to 1.</w:t>
      </w:r>
    </w:p>
    <w:p w14:paraId="64E4ED14" w14:textId="77777777" w:rsidR="0034431C" w:rsidRPr="00241A9D" w:rsidRDefault="0034431C" w:rsidP="0032415B">
      <w:pPr>
        <w:pStyle w:val="ListParagraph"/>
        <w:numPr>
          <w:ilvl w:val="0"/>
          <w:numId w:val="149"/>
        </w:numPr>
        <w:rPr>
          <w:shd w:val="clear" w:color="auto" w:fill="FFFFFF"/>
          <w:lang w:val="en-US"/>
        </w:rPr>
      </w:pPr>
      <w:r w:rsidRPr="00241A9D">
        <w:rPr>
          <w:shd w:val="clear" w:color="auto" w:fill="FFFFFF"/>
          <w:lang w:val="en-GB"/>
        </w:rPr>
        <w:t>Configure state locking for your state backend</w:t>
      </w:r>
    </w:p>
    <w:p w14:paraId="3D680669" w14:textId="77777777" w:rsidR="0034431C" w:rsidRPr="00602960" w:rsidRDefault="0034431C" w:rsidP="00602960">
      <w:pPr>
        <w:pStyle w:val="Heading2"/>
        <w:ind w:left="0"/>
        <w:rPr>
          <w:rStyle w:val="Heading2Char"/>
          <w:lang w:val="en-US"/>
        </w:rPr>
      </w:pPr>
      <w:r>
        <w:rPr>
          <w:rStyle w:val="Heading2Char"/>
          <w:lang w:val="en-US"/>
        </w:rPr>
        <w:t>Answer</w:t>
      </w:r>
    </w:p>
    <w:p w14:paraId="5ACAC46F" w14:textId="77777777" w:rsidR="0034431C" w:rsidRDefault="0034431C" w:rsidP="0034431C">
      <w:pPr>
        <w:ind w:left="360"/>
        <w:rPr>
          <w:b/>
          <w:bCs/>
          <w:lang w:val="en-US"/>
        </w:rPr>
      </w:pPr>
      <w:r w:rsidRPr="00357222">
        <w:rPr>
          <w:b/>
          <w:bCs/>
          <w:lang w:val="en-US"/>
        </w:rPr>
        <w:t>Correct Answer:</w:t>
      </w:r>
      <w:r>
        <w:rPr>
          <w:b/>
          <w:bCs/>
          <w:lang w:val="en-US"/>
        </w:rPr>
        <w:t xml:space="preserve">  D</w:t>
      </w:r>
    </w:p>
    <w:p w14:paraId="2FDEAB72" w14:textId="77777777" w:rsidR="0034431C" w:rsidRDefault="0034431C" w:rsidP="0034431C">
      <w:pPr>
        <w:ind w:left="360"/>
        <w:rPr>
          <w:b/>
          <w:bCs/>
          <w:lang w:val="en-US"/>
        </w:rPr>
      </w:pPr>
      <w:r>
        <w:rPr>
          <w:b/>
          <w:bCs/>
          <w:lang w:val="en-US"/>
        </w:rPr>
        <w:t xml:space="preserve">Explanation: </w:t>
      </w:r>
    </w:p>
    <w:p w14:paraId="0C63F515" w14:textId="77777777" w:rsidR="0034431C" w:rsidRPr="00F43661" w:rsidRDefault="0034431C" w:rsidP="0034431C">
      <w:pPr>
        <w:ind w:left="360"/>
        <w:rPr>
          <w:lang w:val="en-GB"/>
        </w:rPr>
      </w:pPr>
      <w:r w:rsidRPr="00F43661">
        <w:rPr>
          <w:lang w:val="en-GB"/>
        </w:rPr>
        <w:t>State locking ensures that: Only one Terraform process can modify the state at a time. It prevents race conditions and corruption of the state file. If a lock is in place, other runs will wait or fail until the lock is released</w:t>
      </w:r>
    </w:p>
    <w:p w14:paraId="71BDD0BC" w14:textId="30FD41B4" w:rsidR="0034431C" w:rsidRPr="005D7610" w:rsidRDefault="0034431C" w:rsidP="0034431C">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852A30" w:rsidRPr="001A54AA">
        <w:rPr>
          <w:lang w:val="en-US"/>
        </w:rPr>
        <w:t>EXAM</w:t>
      </w:r>
      <w:r w:rsidR="00852A30">
        <w:rPr>
          <w:lang w:val="en-US"/>
        </w:rPr>
        <w:t>HEIST – 172</w:t>
      </w:r>
      <w:r w:rsidRPr="005D7610">
        <w:rPr>
          <w:lang w:val="en-GB"/>
        </w:rPr>
        <w:t xml:space="preserve"> </w:t>
      </w:r>
    </w:p>
    <w:p w14:paraId="50F2CD9F" w14:textId="77777777" w:rsidR="00A6606C" w:rsidRDefault="00A6606C" w:rsidP="00602960">
      <w:pPr>
        <w:pStyle w:val="Question"/>
        <w:rPr>
          <w:shd w:val="clear" w:color="auto" w:fill="FFFFFF"/>
        </w:rPr>
      </w:pPr>
      <w:r>
        <w:rPr>
          <w:shd w:val="clear" w:color="auto" w:fill="FFFFFF"/>
        </w:rPr>
        <w:t>Question.</w:t>
      </w:r>
    </w:p>
    <w:p w14:paraId="0DC73B96" w14:textId="77777777" w:rsidR="00A6606C" w:rsidRPr="004E41F6" w:rsidRDefault="00A6606C" w:rsidP="00A6606C">
      <w:pPr>
        <w:rPr>
          <w:shd w:val="clear" w:color="auto" w:fill="FFFFFF"/>
          <w:lang w:val="en-US"/>
        </w:rPr>
      </w:pPr>
      <w:r w:rsidRPr="004E41F6">
        <w:rPr>
          <w:shd w:val="clear" w:color="auto" w:fill="FFFFFF"/>
          <w:lang w:val="en-US"/>
        </w:rPr>
        <w:t>You have used Terraform to create an ephemeral development environment in the cloud and are now ready to destroy all the infrastructure described by your Terraform configuration. To be safe, you would like to first see all the infrastructure that Terraform will delete.</w:t>
      </w:r>
    </w:p>
    <w:p w14:paraId="2F458F68" w14:textId="77777777" w:rsidR="00A6606C" w:rsidRPr="004E41F6" w:rsidRDefault="00A6606C" w:rsidP="00A6606C">
      <w:pPr>
        <w:rPr>
          <w:b/>
          <w:bCs/>
          <w:shd w:val="clear" w:color="auto" w:fill="FFFFFF"/>
          <w:lang w:val="en-US"/>
        </w:rPr>
      </w:pPr>
      <w:r w:rsidRPr="004E41F6">
        <w:rPr>
          <w:shd w:val="clear" w:color="auto" w:fill="FFFFFF"/>
          <w:lang w:val="en-US"/>
        </w:rPr>
        <w:t xml:space="preserve">Which command should you use to show all of the resources that will be deleted? </w:t>
      </w:r>
      <w:r w:rsidRPr="004E41F6">
        <w:rPr>
          <w:b/>
          <w:bCs/>
          <w:shd w:val="clear" w:color="auto" w:fill="FFFFFF"/>
          <w:lang w:val="en-US"/>
        </w:rPr>
        <w:t xml:space="preserve">Choose </w:t>
      </w:r>
      <w:r w:rsidRPr="00292A5C">
        <w:rPr>
          <w:b/>
          <w:bCs/>
          <w:u w:val="single"/>
          <w:shd w:val="clear" w:color="auto" w:fill="FFFFFF"/>
          <w:lang w:val="en-US"/>
        </w:rPr>
        <w:t>two</w:t>
      </w:r>
      <w:r w:rsidRPr="004E41F6">
        <w:rPr>
          <w:b/>
          <w:bCs/>
          <w:shd w:val="clear" w:color="auto" w:fill="FFFFFF"/>
          <w:lang w:val="en-US"/>
        </w:rPr>
        <w:t xml:space="preserve"> correct answers.</w:t>
      </w:r>
    </w:p>
    <w:p w14:paraId="1A9B5F2D" w14:textId="77777777" w:rsidR="00A6606C" w:rsidRPr="00E37A3F" w:rsidRDefault="00A6606C" w:rsidP="0032415B">
      <w:pPr>
        <w:pStyle w:val="ListParagraph"/>
        <w:numPr>
          <w:ilvl w:val="0"/>
          <w:numId w:val="151"/>
        </w:numPr>
        <w:rPr>
          <w:shd w:val="clear" w:color="auto" w:fill="FFFFFF"/>
          <w:lang w:val="en-US"/>
        </w:rPr>
      </w:pPr>
      <w:r w:rsidRPr="00E37A3F">
        <w:rPr>
          <w:shd w:val="clear" w:color="auto" w:fill="FFFFFF"/>
          <w:lang w:val="en-US"/>
        </w:rPr>
        <w:t xml:space="preserve">Run </w:t>
      </w:r>
      <w:r w:rsidRPr="00B37172">
        <w:rPr>
          <w:b/>
          <w:bCs/>
          <w:i/>
          <w:iCs/>
          <w:shd w:val="clear" w:color="auto" w:fill="FFFFFF"/>
          <w:lang w:val="en-US"/>
        </w:rPr>
        <w:t>terraform state rm *</w:t>
      </w:r>
    </w:p>
    <w:p w14:paraId="559F0562" w14:textId="77777777" w:rsidR="00A6606C" w:rsidRPr="00E37A3F" w:rsidRDefault="00A6606C" w:rsidP="0032415B">
      <w:pPr>
        <w:pStyle w:val="ListParagraph"/>
        <w:numPr>
          <w:ilvl w:val="0"/>
          <w:numId w:val="151"/>
        </w:numPr>
        <w:rPr>
          <w:shd w:val="clear" w:color="auto" w:fill="FFFFFF"/>
          <w:lang w:val="en-US"/>
        </w:rPr>
      </w:pPr>
      <w:r w:rsidRPr="00E37A3F">
        <w:rPr>
          <w:shd w:val="clear" w:color="auto" w:fill="FFFFFF"/>
          <w:lang w:val="en-US"/>
        </w:rPr>
        <w:t xml:space="preserve">Run </w:t>
      </w:r>
      <w:r w:rsidRPr="00B37172">
        <w:rPr>
          <w:b/>
          <w:bCs/>
          <w:i/>
          <w:iCs/>
          <w:shd w:val="clear" w:color="auto" w:fill="FFFFFF"/>
          <w:lang w:val="en-US"/>
        </w:rPr>
        <w:t>terraform show -destroy</w:t>
      </w:r>
    </w:p>
    <w:p w14:paraId="509E57BE" w14:textId="77777777" w:rsidR="00A6606C" w:rsidRDefault="00A6606C" w:rsidP="0032415B">
      <w:pPr>
        <w:pStyle w:val="ListParagraph"/>
        <w:numPr>
          <w:ilvl w:val="0"/>
          <w:numId w:val="151"/>
        </w:numPr>
        <w:rPr>
          <w:shd w:val="clear" w:color="auto" w:fill="FFFFFF"/>
          <w:lang w:val="en-US"/>
        </w:rPr>
      </w:pPr>
      <w:r w:rsidRPr="00E37A3F">
        <w:rPr>
          <w:shd w:val="clear" w:color="auto" w:fill="FFFFFF"/>
          <w:lang w:val="en-US"/>
        </w:rPr>
        <w:t xml:space="preserve">Run </w:t>
      </w:r>
      <w:r w:rsidRPr="00B37172">
        <w:rPr>
          <w:b/>
          <w:bCs/>
          <w:i/>
          <w:iCs/>
          <w:shd w:val="clear" w:color="auto" w:fill="FFFFFF"/>
          <w:lang w:val="en-US"/>
        </w:rPr>
        <w:t>terraform destroy</w:t>
      </w:r>
      <w:r>
        <w:rPr>
          <w:shd w:val="clear" w:color="auto" w:fill="FFFFFF"/>
          <w:lang w:val="en-US"/>
        </w:rPr>
        <w:t xml:space="preserve">. This </w:t>
      </w:r>
      <w:r w:rsidRPr="00E37A3F">
        <w:rPr>
          <w:shd w:val="clear" w:color="auto" w:fill="FFFFFF"/>
          <w:lang w:val="en-US"/>
        </w:rPr>
        <w:t>will first output all the resource that will be deleted before prompting for approval</w:t>
      </w:r>
    </w:p>
    <w:p w14:paraId="6598F760" w14:textId="77777777" w:rsidR="00A6606C" w:rsidRPr="00C77BAC" w:rsidRDefault="00A6606C" w:rsidP="0032415B">
      <w:pPr>
        <w:pStyle w:val="ListParagraph"/>
        <w:numPr>
          <w:ilvl w:val="0"/>
          <w:numId w:val="151"/>
        </w:numPr>
        <w:rPr>
          <w:shd w:val="clear" w:color="auto" w:fill="FFFFFF"/>
          <w:lang w:val="en-US"/>
        </w:rPr>
      </w:pPr>
      <w:r w:rsidRPr="00C77BAC">
        <w:rPr>
          <w:shd w:val="clear" w:color="auto" w:fill="FFFFFF"/>
          <w:lang w:val="en-US"/>
        </w:rPr>
        <w:t xml:space="preserve">Run </w:t>
      </w:r>
      <w:r w:rsidRPr="00B37172">
        <w:rPr>
          <w:b/>
          <w:bCs/>
          <w:i/>
          <w:iCs/>
          <w:shd w:val="clear" w:color="auto" w:fill="FFFFFF"/>
          <w:lang w:val="en-US"/>
        </w:rPr>
        <w:t>terraform plan -destroy</w:t>
      </w:r>
    </w:p>
    <w:p w14:paraId="38571889" w14:textId="77777777" w:rsidR="00A6606C" w:rsidRPr="00602960" w:rsidRDefault="00A6606C" w:rsidP="00602960">
      <w:pPr>
        <w:pStyle w:val="Heading2"/>
        <w:ind w:left="0"/>
        <w:rPr>
          <w:rStyle w:val="Heading2Char"/>
          <w:lang w:val="en-US"/>
        </w:rPr>
      </w:pPr>
      <w:r>
        <w:rPr>
          <w:rStyle w:val="Heading2Char"/>
          <w:lang w:val="en-US"/>
        </w:rPr>
        <w:lastRenderedPageBreak/>
        <w:t>Answer</w:t>
      </w:r>
    </w:p>
    <w:p w14:paraId="00550083" w14:textId="77777777" w:rsidR="00A6606C" w:rsidRDefault="00A6606C" w:rsidP="00A6606C">
      <w:pPr>
        <w:ind w:left="360"/>
        <w:rPr>
          <w:b/>
          <w:bCs/>
          <w:lang w:val="en-US"/>
        </w:rPr>
      </w:pPr>
      <w:r w:rsidRPr="00357222">
        <w:rPr>
          <w:b/>
          <w:bCs/>
          <w:lang w:val="en-US"/>
        </w:rPr>
        <w:t>Correct Answer:</w:t>
      </w:r>
      <w:r>
        <w:rPr>
          <w:b/>
          <w:bCs/>
          <w:lang w:val="en-US"/>
        </w:rPr>
        <w:t xml:space="preserve">  C,D</w:t>
      </w:r>
    </w:p>
    <w:p w14:paraId="580152AB" w14:textId="77777777" w:rsidR="00A6606C" w:rsidRDefault="00A6606C" w:rsidP="00A6606C">
      <w:pPr>
        <w:ind w:left="360"/>
        <w:rPr>
          <w:b/>
          <w:bCs/>
          <w:lang w:val="en-US"/>
        </w:rPr>
      </w:pPr>
      <w:r>
        <w:rPr>
          <w:b/>
          <w:bCs/>
          <w:lang w:val="en-US"/>
        </w:rPr>
        <w:t xml:space="preserve">Explanation: </w:t>
      </w:r>
    </w:p>
    <w:p w14:paraId="45CD42FD" w14:textId="77777777" w:rsidR="00A6606C" w:rsidRPr="0052783A" w:rsidRDefault="00A6606C" w:rsidP="00A6606C">
      <w:pPr>
        <w:ind w:left="360"/>
        <w:rPr>
          <w:lang w:val="en-GB"/>
        </w:rPr>
      </w:pPr>
      <w:r w:rsidRPr="0052783A">
        <w:rPr>
          <w:lang w:val="en-GB"/>
        </w:rPr>
        <w:t>To see all resources that Terraform will delete, you can use either of these commands:</w:t>
      </w:r>
    </w:p>
    <w:p w14:paraId="6E8FB61B" w14:textId="77777777" w:rsidR="00A6606C" w:rsidRPr="0052783A" w:rsidRDefault="00A6606C" w:rsidP="0032415B">
      <w:pPr>
        <w:pStyle w:val="ListParagraph"/>
        <w:numPr>
          <w:ilvl w:val="0"/>
          <w:numId w:val="152"/>
        </w:numPr>
        <w:rPr>
          <w:lang w:val="en-GB"/>
        </w:rPr>
      </w:pPr>
      <w:r w:rsidRPr="0052783A">
        <w:rPr>
          <w:lang w:val="en-GB"/>
        </w:rPr>
        <w:t>terraform plan -destroy shows the plan of destruction and asks for confirmation before proceeding.</w:t>
      </w:r>
    </w:p>
    <w:p w14:paraId="1A4A0D9E" w14:textId="77777777" w:rsidR="00A6606C" w:rsidRDefault="00A6606C" w:rsidP="0032415B">
      <w:pPr>
        <w:pStyle w:val="ListParagraph"/>
        <w:numPr>
          <w:ilvl w:val="0"/>
          <w:numId w:val="152"/>
        </w:numPr>
        <w:rPr>
          <w:lang w:val="en-GB"/>
        </w:rPr>
      </w:pPr>
      <w:r w:rsidRPr="0052783A">
        <w:rPr>
          <w:lang w:val="en-GB"/>
        </w:rPr>
        <w:t>terraform destroy also outputs the plan with confirmation before executing the deletion.</w:t>
      </w:r>
    </w:p>
    <w:p w14:paraId="25F917C7" w14:textId="77777777" w:rsidR="00A6606C" w:rsidRPr="00EA1AB5" w:rsidRDefault="00A6606C" w:rsidP="00A6606C">
      <w:pPr>
        <w:ind w:left="360"/>
        <w:rPr>
          <w:lang w:val="en-GB"/>
        </w:rPr>
      </w:pPr>
      <w:r w:rsidRPr="00EA1AB5">
        <w:rPr>
          <w:lang w:val="en-GB"/>
        </w:rPr>
        <w:t xml:space="preserve">You should </w:t>
      </w:r>
      <w:r w:rsidRPr="00EA1AB5">
        <w:rPr>
          <w:b/>
          <w:bCs/>
          <w:lang w:val="en-GB"/>
        </w:rPr>
        <w:t>not</w:t>
      </w:r>
      <w:r w:rsidRPr="00EA1AB5">
        <w:rPr>
          <w:lang w:val="en-GB"/>
        </w:rPr>
        <w:t xml:space="preserve"> use terraform state rm because it removes resources from the state file without destroying them.</w:t>
      </w:r>
    </w:p>
    <w:p w14:paraId="6011FBAB" w14:textId="486EAC5D" w:rsidR="00A6606C" w:rsidRDefault="00A6606C" w:rsidP="00A6606C">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EB5C6D" w:rsidRPr="001A54AA">
        <w:rPr>
          <w:lang w:val="en-US"/>
        </w:rPr>
        <w:t>EXAM</w:t>
      </w:r>
      <w:r w:rsidR="00EB5C6D">
        <w:rPr>
          <w:lang w:val="en-US"/>
        </w:rPr>
        <w:t>HEIST – 175</w:t>
      </w:r>
    </w:p>
    <w:p w14:paraId="2CF0A8D0" w14:textId="085C7CDB" w:rsidR="00A6606C" w:rsidRDefault="00A6606C" w:rsidP="00A6606C">
      <w:pPr>
        <w:pStyle w:val="Question"/>
        <w:rPr>
          <w:shd w:val="clear" w:color="auto" w:fill="FFFFFF"/>
        </w:rPr>
      </w:pPr>
      <w:r>
        <w:rPr>
          <w:shd w:val="clear" w:color="auto" w:fill="FFFFFF"/>
        </w:rPr>
        <w:t>Question.</w:t>
      </w:r>
    </w:p>
    <w:p w14:paraId="2788F74D" w14:textId="77777777" w:rsidR="00A6606C" w:rsidRPr="00355B08" w:rsidRDefault="00A6606C" w:rsidP="00A6606C">
      <w:pPr>
        <w:rPr>
          <w:shd w:val="clear" w:color="auto" w:fill="FFFFFF"/>
          <w:lang w:val="en-US"/>
        </w:rPr>
      </w:pPr>
      <w:r w:rsidRPr="00355B08">
        <w:rPr>
          <w:shd w:val="clear" w:color="auto" w:fill="FFFFFF"/>
          <w:lang w:val="en-US"/>
        </w:rPr>
        <w:t xml:space="preserve">You created infrastructure outside the Terraform workflow that you now want to manage using Terraform. </w:t>
      </w:r>
      <w:r w:rsidRPr="00FE7434">
        <w:rPr>
          <w:b/>
          <w:bCs/>
          <w:shd w:val="clear" w:color="auto" w:fill="FFFFFF"/>
          <w:lang w:val="en-US"/>
        </w:rPr>
        <w:t>Which command brings the infrastructure into Terraform state?</w:t>
      </w:r>
    </w:p>
    <w:p w14:paraId="4C84003E" w14:textId="77777777" w:rsidR="00A6606C" w:rsidRPr="00355B08" w:rsidRDefault="00A6606C" w:rsidP="0032415B">
      <w:pPr>
        <w:pStyle w:val="ListParagraph"/>
        <w:numPr>
          <w:ilvl w:val="0"/>
          <w:numId w:val="153"/>
        </w:numPr>
        <w:rPr>
          <w:shd w:val="clear" w:color="auto" w:fill="FFFFFF"/>
          <w:lang w:val="en-US"/>
        </w:rPr>
      </w:pPr>
      <w:r w:rsidRPr="00355B08">
        <w:rPr>
          <w:shd w:val="clear" w:color="auto" w:fill="FFFFFF"/>
          <w:lang w:val="en-US"/>
        </w:rPr>
        <w:t>terraform init</w:t>
      </w:r>
    </w:p>
    <w:p w14:paraId="7F0A17FF" w14:textId="77777777" w:rsidR="00A6606C" w:rsidRPr="00355B08" w:rsidRDefault="00A6606C" w:rsidP="0032415B">
      <w:pPr>
        <w:pStyle w:val="ListParagraph"/>
        <w:numPr>
          <w:ilvl w:val="0"/>
          <w:numId w:val="153"/>
        </w:numPr>
        <w:rPr>
          <w:shd w:val="clear" w:color="auto" w:fill="FFFFFF"/>
          <w:lang w:val="en-US"/>
        </w:rPr>
      </w:pPr>
      <w:r w:rsidRPr="00355B08">
        <w:rPr>
          <w:shd w:val="clear" w:color="auto" w:fill="FFFFFF"/>
          <w:lang w:val="en-US"/>
        </w:rPr>
        <w:t>terraform get</w:t>
      </w:r>
    </w:p>
    <w:p w14:paraId="41478ACC" w14:textId="77777777" w:rsidR="00A6606C" w:rsidRPr="00355B08" w:rsidRDefault="00A6606C" w:rsidP="0032415B">
      <w:pPr>
        <w:pStyle w:val="ListParagraph"/>
        <w:numPr>
          <w:ilvl w:val="0"/>
          <w:numId w:val="153"/>
        </w:numPr>
        <w:rPr>
          <w:shd w:val="clear" w:color="auto" w:fill="FFFFFF"/>
          <w:lang w:val="en-US"/>
        </w:rPr>
      </w:pPr>
      <w:r w:rsidRPr="00355B08">
        <w:rPr>
          <w:shd w:val="clear" w:color="auto" w:fill="FFFFFF"/>
          <w:lang w:val="en-US"/>
        </w:rPr>
        <w:t>terraform import</w:t>
      </w:r>
    </w:p>
    <w:p w14:paraId="70A48302" w14:textId="77777777" w:rsidR="00A6606C" w:rsidRPr="00355B08" w:rsidRDefault="00A6606C" w:rsidP="0032415B">
      <w:pPr>
        <w:pStyle w:val="ListParagraph"/>
        <w:numPr>
          <w:ilvl w:val="0"/>
          <w:numId w:val="153"/>
        </w:numPr>
        <w:rPr>
          <w:shd w:val="clear" w:color="auto" w:fill="FFFFFF"/>
          <w:lang w:val="en-US"/>
        </w:rPr>
      </w:pPr>
      <w:r w:rsidRPr="00355B08">
        <w:rPr>
          <w:shd w:val="clear" w:color="auto" w:fill="FFFFFF"/>
          <w:lang w:val="en-US"/>
        </w:rPr>
        <w:t>terraform refresh</w:t>
      </w:r>
    </w:p>
    <w:p w14:paraId="7242C7D4" w14:textId="77777777" w:rsidR="00A6606C" w:rsidRPr="00205432" w:rsidRDefault="00A6606C" w:rsidP="00205432">
      <w:pPr>
        <w:pStyle w:val="Heading2"/>
        <w:ind w:left="0"/>
        <w:rPr>
          <w:rStyle w:val="Heading2Char"/>
          <w:lang w:val="en-US"/>
        </w:rPr>
      </w:pPr>
      <w:r>
        <w:rPr>
          <w:rStyle w:val="Heading2Char"/>
          <w:lang w:val="en-US"/>
        </w:rPr>
        <w:t>Answer</w:t>
      </w:r>
    </w:p>
    <w:p w14:paraId="06F903A2" w14:textId="77777777" w:rsidR="00A6606C" w:rsidRDefault="00A6606C" w:rsidP="00A6606C">
      <w:pPr>
        <w:ind w:left="360"/>
        <w:rPr>
          <w:b/>
          <w:bCs/>
          <w:lang w:val="en-US"/>
        </w:rPr>
      </w:pPr>
      <w:r w:rsidRPr="00357222">
        <w:rPr>
          <w:b/>
          <w:bCs/>
          <w:lang w:val="en-US"/>
        </w:rPr>
        <w:t>Correct Answer:</w:t>
      </w:r>
      <w:r>
        <w:rPr>
          <w:b/>
          <w:bCs/>
          <w:lang w:val="en-US"/>
        </w:rPr>
        <w:t xml:space="preserve">  C</w:t>
      </w:r>
    </w:p>
    <w:p w14:paraId="1A0D1BD2" w14:textId="77777777" w:rsidR="00A6606C" w:rsidRPr="00192E72" w:rsidRDefault="00A6606C" w:rsidP="00A6606C">
      <w:pPr>
        <w:ind w:left="360"/>
        <w:rPr>
          <w:lang w:val="en-US"/>
        </w:rPr>
      </w:pPr>
      <w:r>
        <w:rPr>
          <w:b/>
          <w:bCs/>
          <w:lang w:val="en-US"/>
        </w:rPr>
        <w:t xml:space="preserve">Explanation: </w:t>
      </w:r>
    </w:p>
    <w:p w14:paraId="03F10316" w14:textId="3251683C" w:rsidR="00A6606C" w:rsidRPr="00D37BC9" w:rsidRDefault="00A6606C" w:rsidP="00A6606C">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EB5C6D" w:rsidRPr="001A54AA">
        <w:rPr>
          <w:lang w:val="en-US"/>
        </w:rPr>
        <w:t>EXAM</w:t>
      </w:r>
      <w:r w:rsidR="00EB5C6D">
        <w:rPr>
          <w:lang w:val="en-US"/>
        </w:rPr>
        <w:t>HEIST – 176</w:t>
      </w:r>
    </w:p>
    <w:p w14:paraId="50101485" w14:textId="77777777" w:rsidR="00A6606C" w:rsidRDefault="00A6606C" w:rsidP="00A6606C">
      <w:pPr>
        <w:pStyle w:val="Question"/>
        <w:rPr>
          <w:shd w:val="clear" w:color="auto" w:fill="FFFFFF"/>
        </w:rPr>
      </w:pPr>
      <w:r>
        <w:rPr>
          <w:shd w:val="clear" w:color="auto" w:fill="FFFFFF"/>
        </w:rPr>
        <w:t>Question.</w:t>
      </w:r>
    </w:p>
    <w:p w14:paraId="13F00EA2" w14:textId="77777777" w:rsidR="00A6606C" w:rsidRPr="00CB7D05" w:rsidRDefault="00A6606C" w:rsidP="00A6606C">
      <w:pPr>
        <w:rPr>
          <w:shd w:val="clear" w:color="auto" w:fill="FFFFFF"/>
          <w:lang w:val="en-US"/>
        </w:rPr>
      </w:pPr>
      <w:r w:rsidRPr="00CB7D05">
        <w:rPr>
          <w:shd w:val="clear" w:color="auto" w:fill="FFFFFF"/>
          <w:lang w:val="en-US"/>
        </w:rPr>
        <w:t>A developer launched a VM (virtual machine) outside of the Terraform workflow and ended up with two servers with the same name. They don’t know which VM Terraform manages but do have a list of all active VM IDs.</w:t>
      </w:r>
    </w:p>
    <w:p w14:paraId="7B6E07EF" w14:textId="77777777" w:rsidR="00A6606C" w:rsidRPr="00CB7D05" w:rsidRDefault="00A6606C" w:rsidP="00A6606C">
      <w:pPr>
        <w:rPr>
          <w:shd w:val="clear" w:color="auto" w:fill="FFFFFF"/>
          <w:lang w:val="en-US"/>
        </w:rPr>
      </w:pPr>
      <w:r w:rsidRPr="00CB7D05">
        <w:rPr>
          <w:shd w:val="clear" w:color="auto" w:fill="FFFFFF"/>
          <w:lang w:val="en-US"/>
        </w:rPr>
        <w:t>Which of the following methods could you use to discover which instance Terraform manages?</w:t>
      </w:r>
    </w:p>
    <w:p w14:paraId="473346AC" w14:textId="77777777" w:rsidR="00A6606C" w:rsidRPr="00AA370F" w:rsidRDefault="00A6606C" w:rsidP="0032415B">
      <w:pPr>
        <w:pStyle w:val="ListParagraph"/>
        <w:numPr>
          <w:ilvl w:val="0"/>
          <w:numId w:val="154"/>
        </w:numPr>
        <w:rPr>
          <w:shd w:val="clear" w:color="auto" w:fill="FFFFFF"/>
          <w:lang w:val="en-US"/>
        </w:rPr>
      </w:pPr>
      <w:r w:rsidRPr="00AA370F">
        <w:rPr>
          <w:shd w:val="clear" w:color="auto" w:fill="FFFFFF"/>
          <w:lang w:val="en-US"/>
        </w:rPr>
        <w:t xml:space="preserve">Run </w:t>
      </w:r>
      <w:r w:rsidRPr="00E6275C">
        <w:rPr>
          <w:b/>
          <w:bCs/>
          <w:i/>
          <w:iCs/>
          <w:shd w:val="clear" w:color="auto" w:fill="FFFFFF"/>
          <w:lang w:val="en-US"/>
        </w:rPr>
        <w:t>terraform state</w:t>
      </w:r>
      <w:r w:rsidRPr="00AA370F">
        <w:rPr>
          <w:shd w:val="clear" w:color="auto" w:fill="FFFFFF"/>
          <w:lang w:val="en-US"/>
        </w:rPr>
        <w:t xml:space="preserve"> rm on both VMs, then </w:t>
      </w:r>
      <w:r w:rsidRPr="00E6275C">
        <w:rPr>
          <w:b/>
          <w:bCs/>
          <w:i/>
          <w:iCs/>
          <w:shd w:val="clear" w:color="auto" w:fill="FFFFFF"/>
          <w:lang w:val="en-US"/>
        </w:rPr>
        <w:t>terraform apply</w:t>
      </w:r>
      <w:r w:rsidRPr="00AA370F">
        <w:rPr>
          <w:shd w:val="clear" w:color="auto" w:fill="FFFFFF"/>
          <w:lang w:val="en-US"/>
        </w:rPr>
        <w:t xml:space="preserve"> to recreate the correct one that will be managed by Terraform.</w:t>
      </w:r>
    </w:p>
    <w:p w14:paraId="152B0F3A" w14:textId="77777777" w:rsidR="00A6606C" w:rsidRPr="00AA370F" w:rsidRDefault="00A6606C" w:rsidP="0032415B">
      <w:pPr>
        <w:pStyle w:val="ListParagraph"/>
        <w:numPr>
          <w:ilvl w:val="0"/>
          <w:numId w:val="154"/>
        </w:numPr>
        <w:rPr>
          <w:shd w:val="clear" w:color="auto" w:fill="FFFFFF"/>
          <w:lang w:val="en-US"/>
        </w:rPr>
      </w:pPr>
      <w:r w:rsidRPr="00AA370F">
        <w:rPr>
          <w:shd w:val="clear" w:color="auto" w:fill="FFFFFF"/>
          <w:lang w:val="en-US"/>
        </w:rPr>
        <w:t xml:space="preserve">Run </w:t>
      </w:r>
      <w:r w:rsidRPr="00E6275C">
        <w:rPr>
          <w:b/>
          <w:bCs/>
          <w:i/>
          <w:iCs/>
          <w:shd w:val="clear" w:color="auto" w:fill="FFFFFF"/>
          <w:lang w:val="en-US"/>
        </w:rPr>
        <w:t>terraform state list</w:t>
      </w:r>
      <w:r w:rsidRPr="00AA370F">
        <w:rPr>
          <w:shd w:val="clear" w:color="auto" w:fill="FFFFFF"/>
          <w:lang w:val="en-US"/>
        </w:rPr>
        <w:t xml:space="preserve"> to find the names of all VMs, then run </w:t>
      </w:r>
      <w:r w:rsidRPr="00E6275C">
        <w:rPr>
          <w:b/>
          <w:bCs/>
          <w:i/>
          <w:iCs/>
          <w:shd w:val="clear" w:color="auto" w:fill="FFFFFF"/>
          <w:lang w:val="en-US"/>
        </w:rPr>
        <w:t>terraform state show</w:t>
      </w:r>
      <w:r w:rsidRPr="00AA370F">
        <w:rPr>
          <w:shd w:val="clear" w:color="auto" w:fill="FFFFFF"/>
          <w:lang w:val="en-US"/>
        </w:rPr>
        <w:t xml:space="preserve"> for each of them to find which VM ID that Terraform manages.</w:t>
      </w:r>
    </w:p>
    <w:p w14:paraId="2FF3D646" w14:textId="77777777" w:rsidR="00A6606C" w:rsidRPr="00AA370F" w:rsidRDefault="00A6606C" w:rsidP="0032415B">
      <w:pPr>
        <w:pStyle w:val="ListParagraph"/>
        <w:numPr>
          <w:ilvl w:val="0"/>
          <w:numId w:val="154"/>
        </w:numPr>
        <w:rPr>
          <w:shd w:val="clear" w:color="auto" w:fill="FFFFFF"/>
          <w:lang w:val="en-US"/>
        </w:rPr>
      </w:pPr>
      <w:r w:rsidRPr="00AA370F">
        <w:rPr>
          <w:shd w:val="clear" w:color="auto" w:fill="FFFFFF"/>
          <w:lang w:val="en-US"/>
        </w:rPr>
        <w:lastRenderedPageBreak/>
        <w:t xml:space="preserve">Run a </w:t>
      </w:r>
      <w:r w:rsidRPr="00E6275C">
        <w:rPr>
          <w:b/>
          <w:bCs/>
          <w:i/>
          <w:iCs/>
          <w:shd w:val="clear" w:color="auto" w:fill="FFFFFF"/>
          <w:lang w:val="en-US"/>
        </w:rPr>
        <w:t>terraform apply -refresh</w:t>
      </w:r>
      <w:r w:rsidRPr="00AA370F">
        <w:rPr>
          <w:shd w:val="clear" w:color="auto" w:fill="FFFFFF"/>
          <w:lang w:val="en-US"/>
        </w:rPr>
        <w:t xml:space="preserve"> to identify the virtual machine IDs that are already managed by Terraform.</w:t>
      </w:r>
    </w:p>
    <w:p w14:paraId="387009BB" w14:textId="77777777" w:rsidR="00A6606C" w:rsidRPr="00AA370F" w:rsidRDefault="00A6606C" w:rsidP="0032415B">
      <w:pPr>
        <w:pStyle w:val="ListParagraph"/>
        <w:numPr>
          <w:ilvl w:val="0"/>
          <w:numId w:val="154"/>
        </w:numPr>
        <w:rPr>
          <w:shd w:val="clear" w:color="auto" w:fill="FFFFFF"/>
          <w:lang w:val="en-US"/>
        </w:rPr>
      </w:pPr>
      <w:r w:rsidRPr="00AA370F">
        <w:rPr>
          <w:shd w:val="clear" w:color="auto" w:fill="FFFFFF"/>
          <w:lang w:val="en-US"/>
        </w:rPr>
        <w:t>Modify the Terraform configuration to add an import block for both of the virtual machines.</w:t>
      </w:r>
    </w:p>
    <w:p w14:paraId="3D321DA8" w14:textId="77777777" w:rsidR="00A6606C" w:rsidRPr="00205432" w:rsidRDefault="00A6606C" w:rsidP="00205432">
      <w:pPr>
        <w:pStyle w:val="Heading2"/>
        <w:ind w:left="0"/>
        <w:rPr>
          <w:rStyle w:val="Heading2Char"/>
          <w:lang w:val="en-US"/>
        </w:rPr>
      </w:pPr>
      <w:r>
        <w:rPr>
          <w:rStyle w:val="Heading2Char"/>
          <w:lang w:val="en-US"/>
        </w:rPr>
        <w:t>Answer</w:t>
      </w:r>
    </w:p>
    <w:p w14:paraId="46A87DE3" w14:textId="77777777" w:rsidR="00A6606C" w:rsidRDefault="00A6606C" w:rsidP="00A6606C">
      <w:pPr>
        <w:ind w:left="360"/>
        <w:rPr>
          <w:b/>
          <w:bCs/>
          <w:lang w:val="en-US"/>
        </w:rPr>
      </w:pPr>
      <w:r w:rsidRPr="00357222">
        <w:rPr>
          <w:b/>
          <w:bCs/>
          <w:lang w:val="en-US"/>
        </w:rPr>
        <w:t>Correct Answer:</w:t>
      </w:r>
      <w:r>
        <w:rPr>
          <w:b/>
          <w:bCs/>
          <w:lang w:val="en-US"/>
        </w:rPr>
        <w:t xml:space="preserve">  B</w:t>
      </w:r>
    </w:p>
    <w:p w14:paraId="48F24EB9" w14:textId="77777777" w:rsidR="00A6606C" w:rsidRDefault="00A6606C" w:rsidP="00A6606C">
      <w:pPr>
        <w:ind w:left="360"/>
        <w:rPr>
          <w:b/>
          <w:bCs/>
          <w:lang w:val="en-US"/>
        </w:rPr>
      </w:pPr>
      <w:r>
        <w:rPr>
          <w:b/>
          <w:bCs/>
          <w:lang w:val="en-US"/>
        </w:rPr>
        <w:t xml:space="preserve">Explanation: </w:t>
      </w:r>
    </w:p>
    <w:p w14:paraId="12C2E035" w14:textId="77777777" w:rsidR="00A6606C" w:rsidRPr="008D1A0B" w:rsidRDefault="00A6606C" w:rsidP="00A6606C">
      <w:pPr>
        <w:ind w:left="360"/>
        <w:rPr>
          <w:lang w:val="en-GB"/>
        </w:rPr>
      </w:pPr>
      <w:r w:rsidRPr="008D1A0B">
        <w:rPr>
          <w:lang w:val="en-GB"/>
        </w:rPr>
        <w:t>The terraform state list command lists all resources that are managed by Terraform in the current state file. The terraform state show command shows the attributes of a single resource in the state file. By using these two commands, you can compare the VM IDs in your list with the ones in the state file and identify which one is managed by Terraform.</w:t>
      </w:r>
    </w:p>
    <w:p w14:paraId="4352DD85" w14:textId="4449C0E8" w:rsidR="00431ED4" w:rsidRPr="00B41F97" w:rsidRDefault="00A6606C" w:rsidP="00192E72">
      <w:pPr>
        <w:rPr>
          <w:shd w:val="clear" w:color="auto" w:fill="FFFFFF"/>
          <w:lang w:val="en-US"/>
        </w:rPr>
      </w:pPr>
      <w:r>
        <w:rPr>
          <w:b/>
          <w:bCs/>
          <w:lang w:val="en-US"/>
        </w:rPr>
        <w:t>Discussion:</w:t>
      </w:r>
      <w:r w:rsidRPr="00B95341">
        <w:rPr>
          <w:rFonts w:ascii="Roboto Condensed" w:hAnsi="Roboto Condensed"/>
          <w:color w:val="505050"/>
          <w:shd w:val="clear" w:color="auto" w:fill="F8F9FA"/>
          <w:lang w:val="en-US"/>
        </w:rPr>
        <w:t xml:space="preserve"> </w:t>
      </w:r>
      <w:r w:rsidR="00EB5C6D" w:rsidRPr="001A54AA">
        <w:rPr>
          <w:lang w:val="en-US"/>
        </w:rPr>
        <w:t>EXAM</w:t>
      </w:r>
      <w:r w:rsidR="00EB5C6D">
        <w:rPr>
          <w:lang w:val="en-US"/>
        </w:rPr>
        <w:t>HEIST – 177</w:t>
      </w:r>
    </w:p>
    <w:p w14:paraId="6DF68A36" w14:textId="754B322E" w:rsidR="009643B3" w:rsidRDefault="009643B3" w:rsidP="009643B3">
      <w:pPr>
        <w:pStyle w:val="Question"/>
        <w:rPr>
          <w:shd w:val="clear" w:color="auto" w:fill="FFFFFF"/>
        </w:rPr>
      </w:pPr>
      <w:r>
        <w:rPr>
          <w:shd w:val="clear" w:color="auto" w:fill="FFFFFF"/>
        </w:rPr>
        <w:t xml:space="preserve">Question. </w:t>
      </w:r>
    </w:p>
    <w:p w14:paraId="26212F68" w14:textId="77777777" w:rsidR="009643B3" w:rsidRPr="00C135F4" w:rsidRDefault="009643B3" w:rsidP="009643B3">
      <w:pPr>
        <w:rPr>
          <w:shd w:val="clear" w:color="auto" w:fill="FFFFFF"/>
          <w:lang w:val="en-US"/>
        </w:rPr>
      </w:pPr>
      <w:r w:rsidRPr="00C135F4">
        <w:rPr>
          <w:shd w:val="clear" w:color="auto" w:fill="FFFFFF"/>
          <w:lang w:val="en-US"/>
        </w:rPr>
        <w:t xml:space="preserve">When do you need to explicitly execute Terraform in </w:t>
      </w:r>
      <w:r w:rsidRPr="00AF6D1B">
        <w:rPr>
          <w:b/>
          <w:bCs/>
          <w:shd w:val="clear" w:color="auto" w:fill="FFFFFF"/>
          <w:lang w:val="en-US"/>
        </w:rPr>
        <w:t>refresh-only</w:t>
      </w:r>
      <w:r w:rsidRPr="00C135F4">
        <w:rPr>
          <w:shd w:val="clear" w:color="auto" w:fill="FFFFFF"/>
          <w:lang w:val="en-US"/>
        </w:rPr>
        <w:t xml:space="preserve"> mode?</w:t>
      </w:r>
    </w:p>
    <w:p w14:paraId="622470EF" w14:textId="77777777" w:rsidR="009643B3" w:rsidRPr="00C135F4" w:rsidRDefault="009643B3" w:rsidP="0032415B">
      <w:pPr>
        <w:pStyle w:val="ListParagraph"/>
        <w:numPr>
          <w:ilvl w:val="0"/>
          <w:numId w:val="155"/>
        </w:numPr>
        <w:rPr>
          <w:shd w:val="clear" w:color="auto" w:fill="FFFFFF"/>
          <w:lang w:val="en-US"/>
        </w:rPr>
      </w:pPr>
      <w:r w:rsidRPr="00C135F4">
        <w:rPr>
          <w:shd w:val="clear" w:color="auto" w:fill="FFFFFF"/>
          <w:lang w:val="en-US"/>
        </w:rPr>
        <w:t xml:space="preserve">Before every </w:t>
      </w:r>
      <w:r w:rsidRPr="00DF3795">
        <w:rPr>
          <w:b/>
          <w:bCs/>
          <w:i/>
          <w:iCs/>
          <w:shd w:val="clear" w:color="auto" w:fill="FFFFFF"/>
          <w:lang w:val="en-US"/>
        </w:rPr>
        <w:t>terraform plan</w:t>
      </w:r>
      <w:r w:rsidRPr="00C135F4">
        <w:rPr>
          <w:shd w:val="clear" w:color="auto" w:fill="FFFFFF"/>
          <w:lang w:val="en-US"/>
        </w:rPr>
        <w:t>.</w:t>
      </w:r>
    </w:p>
    <w:p w14:paraId="2B0D7DF5" w14:textId="77777777" w:rsidR="009643B3" w:rsidRPr="00C135F4" w:rsidRDefault="009643B3" w:rsidP="0032415B">
      <w:pPr>
        <w:pStyle w:val="ListParagraph"/>
        <w:numPr>
          <w:ilvl w:val="0"/>
          <w:numId w:val="155"/>
        </w:numPr>
        <w:rPr>
          <w:shd w:val="clear" w:color="auto" w:fill="FFFFFF"/>
          <w:lang w:val="en-US"/>
        </w:rPr>
      </w:pPr>
      <w:r w:rsidRPr="00C135F4">
        <w:rPr>
          <w:shd w:val="clear" w:color="auto" w:fill="FFFFFF"/>
          <w:lang w:val="en-US"/>
        </w:rPr>
        <w:t xml:space="preserve">Before every </w:t>
      </w:r>
      <w:r w:rsidRPr="00DF3795">
        <w:rPr>
          <w:b/>
          <w:bCs/>
          <w:i/>
          <w:iCs/>
          <w:shd w:val="clear" w:color="auto" w:fill="FFFFFF"/>
          <w:lang w:val="en-US"/>
        </w:rPr>
        <w:t>terraform apply</w:t>
      </w:r>
      <w:r w:rsidRPr="00C135F4">
        <w:rPr>
          <w:shd w:val="clear" w:color="auto" w:fill="FFFFFF"/>
          <w:lang w:val="en-US"/>
        </w:rPr>
        <w:t>.</w:t>
      </w:r>
    </w:p>
    <w:p w14:paraId="3FA5E084" w14:textId="77777777" w:rsidR="009643B3" w:rsidRPr="00C135F4" w:rsidRDefault="009643B3" w:rsidP="0032415B">
      <w:pPr>
        <w:pStyle w:val="ListParagraph"/>
        <w:numPr>
          <w:ilvl w:val="0"/>
          <w:numId w:val="155"/>
        </w:numPr>
        <w:rPr>
          <w:shd w:val="clear" w:color="auto" w:fill="FFFFFF"/>
          <w:lang w:val="en-US"/>
        </w:rPr>
      </w:pPr>
      <w:r w:rsidRPr="00C135F4">
        <w:rPr>
          <w:shd w:val="clear" w:color="auto" w:fill="FFFFFF"/>
          <w:lang w:val="en-US"/>
        </w:rPr>
        <w:t xml:space="preserve">Before every </w:t>
      </w:r>
      <w:r w:rsidRPr="00DF3795">
        <w:rPr>
          <w:b/>
          <w:bCs/>
          <w:i/>
          <w:iCs/>
          <w:shd w:val="clear" w:color="auto" w:fill="FFFFFF"/>
          <w:lang w:val="en-US"/>
        </w:rPr>
        <w:t>terraform import</w:t>
      </w:r>
      <w:r w:rsidRPr="00C135F4">
        <w:rPr>
          <w:shd w:val="clear" w:color="auto" w:fill="FFFFFF"/>
          <w:lang w:val="en-US"/>
        </w:rPr>
        <w:t>.</w:t>
      </w:r>
    </w:p>
    <w:p w14:paraId="59A310DA" w14:textId="77777777" w:rsidR="009643B3" w:rsidRPr="00C135F4" w:rsidRDefault="009643B3" w:rsidP="0032415B">
      <w:pPr>
        <w:pStyle w:val="ListParagraph"/>
        <w:numPr>
          <w:ilvl w:val="0"/>
          <w:numId w:val="155"/>
        </w:numPr>
        <w:rPr>
          <w:shd w:val="clear" w:color="auto" w:fill="FFFFFF"/>
          <w:lang w:val="en-US"/>
        </w:rPr>
      </w:pPr>
      <w:r w:rsidRPr="00C135F4">
        <w:rPr>
          <w:shd w:val="clear" w:color="auto" w:fill="FFFFFF"/>
          <w:lang w:val="en-US"/>
        </w:rPr>
        <w:t>None of the above.</w:t>
      </w:r>
    </w:p>
    <w:p w14:paraId="5FCA606C" w14:textId="77777777" w:rsidR="009643B3" w:rsidRPr="001B1EA5" w:rsidRDefault="009643B3" w:rsidP="001B1EA5">
      <w:pPr>
        <w:pStyle w:val="Heading2"/>
        <w:ind w:left="0"/>
        <w:rPr>
          <w:rStyle w:val="Heading2Char"/>
          <w:lang w:val="en-US"/>
        </w:rPr>
      </w:pPr>
      <w:r>
        <w:rPr>
          <w:rStyle w:val="Heading2Char"/>
          <w:lang w:val="en-US"/>
        </w:rPr>
        <w:t>Answer</w:t>
      </w:r>
    </w:p>
    <w:p w14:paraId="71E1F848" w14:textId="77777777" w:rsidR="009643B3" w:rsidRDefault="009643B3" w:rsidP="009643B3">
      <w:pPr>
        <w:ind w:left="360"/>
        <w:rPr>
          <w:b/>
          <w:bCs/>
          <w:lang w:val="en-US"/>
        </w:rPr>
      </w:pPr>
      <w:r w:rsidRPr="00357222">
        <w:rPr>
          <w:b/>
          <w:bCs/>
          <w:lang w:val="en-US"/>
        </w:rPr>
        <w:t>Correct Answer:</w:t>
      </w:r>
      <w:r>
        <w:rPr>
          <w:b/>
          <w:bCs/>
          <w:lang w:val="en-US"/>
        </w:rPr>
        <w:t xml:space="preserve">  D</w:t>
      </w:r>
    </w:p>
    <w:p w14:paraId="04FED553" w14:textId="77777777" w:rsidR="009643B3" w:rsidRDefault="009643B3" w:rsidP="009643B3">
      <w:pPr>
        <w:ind w:left="360"/>
        <w:rPr>
          <w:b/>
          <w:bCs/>
          <w:lang w:val="en-US"/>
        </w:rPr>
      </w:pPr>
      <w:r>
        <w:rPr>
          <w:b/>
          <w:bCs/>
          <w:lang w:val="en-US"/>
        </w:rPr>
        <w:t xml:space="preserve">Explanation: </w:t>
      </w:r>
    </w:p>
    <w:p w14:paraId="3F4A8BAC" w14:textId="77777777" w:rsidR="009643B3" w:rsidRPr="00DF3795" w:rsidRDefault="009643B3" w:rsidP="009643B3">
      <w:pPr>
        <w:ind w:left="360"/>
        <w:rPr>
          <w:lang w:val="en-GB"/>
        </w:rPr>
      </w:pPr>
      <w:r w:rsidRPr="00DF3795">
        <w:rPr>
          <w:lang w:val="en-GB"/>
        </w:rPr>
        <w:t>terraform refresh (or refresh-only mode in newer versions) is used to update the state file with the real-world infrastructure without changing resources.</w:t>
      </w:r>
    </w:p>
    <w:p w14:paraId="29DD1A01" w14:textId="787AA96B" w:rsidR="009643B3" w:rsidRPr="00FB5752" w:rsidRDefault="009643B3" w:rsidP="009643B3">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BA7B12" w:rsidRPr="004A52C9">
        <w:rPr>
          <w:lang w:val="en-GB"/>
        </w:rPr>
        <w:t>EXAMHEIST-1</w:t>
      </w:r>
      <w:r w:rsidR="00BA7B12">
        <w:rPr>
          <w:lang w:val="en-GB"/>
        </w:rPr>
        <w:t>78</w:t>
      </w:r>
    </w:p>
    <w:p w14:paraId="223B6E02" w14:textId="03B50555" w:rsidR="009643B3" w:rsidRDefault="009643B3" w:rsidP="009643B3">
      <w:pPr>
        <w:pStyle w:val="Question"/>
        <w:rPr>
          <w:shd w:val="clear" w:color="auto" w:fill="FFFFFF"/>
        </w:rPr>
      </w:pPr>
      <w:r>
        <w:rPr>
          <w:shd w:val="clear" w:color="auto" w:fill="FFFFFF"/>
        </w:rPr>
        <w:t>Question.</w:t>
      </w:r>
      <w:r w:rsidR="009C4E2A">
        <w:rPr>
          <w:shd w:val="clear" w:color="auto" w:fill="FFFFFF"/>
        </w:rPr>
        <w:t xml:space="preserve"> </w:t>
      </w:r>
    </w:p>
    <w:p w14:paraId="5CF80DCE" w14:textId="77777777" w:rsidR="009643B3" w:rsidRPr="0046354D" w:rsidRDefault="009643B3" w:rsidP="009643B3">
      <w:pPr>
        <w:rPr>
          <w:shd w:val="clear" w:color="auto" w:fill="FFFFFF"/>
          <w:lang w:val="en-US"/>
        </w:rPr>
      </w:pPr>
      <w:r w:rsidRPr="0046354D">
        <w:rPr>
          <w:shd w:val="clear" w:color="auto" w:fill="FFFFFF"/>
          <w:lang w:val="en-US"/>
        </w:rPr>
        <w:t>Which method for sharing Terraform configurations fulfills the following criteria:</w:t>
      </w:r>
    </w:p>
    <w:p w14:paraId="333671D3" w14:textId="77777777" w:rsidR="009643B3" w:rsidRPr="0046354D" w:rsidRDefault="009643B3" w:rsidP="0032415B">
      <w:pPr>
        <w:pStyle w:val="ListParagraph"/>
        <w:numPr>
          <w:ilvl w:val="0"/>
          <w:numId w:val="158"/>
        </w:numPr>
        <w:rPr>
          <w:shd w:val="clear" w:color="auto" w:fill="FFFFFF"/>
          <w:lang w:val="en-US"/>
        </w:rPr>
      </w:pPr>
      <w:r w:rsidRPr="0046354D">
        <w:rPr>
          <w:shd w:val="clear" w:color="auto" w:fill="FFFFFF"/>
          <w:lang w:val="en-US"/>
        </w:rPr>
        <w:t>Keeps the configurations confidential within your organization</w:t>
      </w:r>
    </w:p>
    <w:p w14:paraId="4AB98B43" w14:textId="77777777" w:rsidR="009643B3" w:rsidRPr="0046354D" w:rsidRDefault="009643B3" w:rsidP="0032415B">
      <w:pPr>
        <w:pStyle w:val="ListParagraph"/>
        <w:numPr>
          <w:ilvl w:val="0"/>
          <w:numId w:val="158"/>
        </w:numPr>
        <w:rPr>
          <w:shd w:val="clear" w:color="auto" w:fill="FFFFFF"/>
          <w:lang w:val="en-US"/>
        </w:rPr>
      </w:pPr>
      <w:r w:rsidRPr="0046354D">
        <w:rPr>
          <w:shd w:val="clear" w:color="auto" w:fill="FFFFFF"/>
          <w:lang w:val="en-US"/>
        </w:rPr>
        <w:t>Supports Terraform’s semantic version constraints</w:t>
      </w:r>
    </w:p>
    <w:p w14:paraId="4B205A7D" w14:textId="77777777" w:rsidR="009643B3" w:rsidRDefault="009643B3" w:rsidP="0032415B">
      <w:pPr>
        <w:pStyle w:val="ListParagraph"/>
        <w:numPr>
          <w:ilvl w:val="0"/>
          <w:numId w:val="158"/>
        </w:numPr>
        <w:rPr>
          <w:shd w:val="clear" w:color="auto" w:fill="FFFFFF"/>
          <w:lang w:val="en-US"/>
        </w:rPr>
      </w:pPr>
      <w:r w:rsidRPr="00803B0E">
        <w:rPr>
          <w:shd w:val="clear" w:color="auto" w:fill="FFFFFF"/>
          <w:lang w:val="en-US"/>
        </w:rPr>
        <w:t>Provides a browsable directory of your modules</w:t>
      </w:r>
    </w:p>
    <w:p w14:paraId="333C3C63" w14:textId="77777777" w:rsidR="009643B3" w:rsidRDefault="009643B3" w:rsidP="009643B3">
      <w:pPr>
        <w:rPr>
          <w:shd w:val="clear" w:color="auto" w:fill="FFFFFF"/>
          <w:lang w:val="en-US"/>
        </w:rPr>
      </w:pPr>
    </w:p>
    <w:p w14:paraId="28E566AD" w14:textId="77777777" w:rsidR="009643B3" w:rsidRPr="008B7C1D" w:rsidRDefault="009643B3" w:rsidP="0032415B">
      <w:pPr>
        <w:pStyle w:val="ListParagraph"/>
        <w:numPr>
          <w:ilvl w:val="0"/>
          <w:numId w:val="161"/>
        </w:numPr>
        <w:rPr>
          <w:shd w:val="clear" w:color="auto" w:fill="FFFFFF"/>
          <w:lang w:val="en-US"/>
        </w:rPr>
      </w:pPr>
      <w:r w:rsidRPr="008B7C1D">
        <w:rPr>
          <w:shd w:val="clear" w:color="auto" w:fill="FFFFFF"/>
          <w:lang w:val="en-US"/>
        </w:rPr>
        <w:t>A Subfolder within a workspace</w:t>
      </w:r>
    </w:p>
    <w:p w14:paraId="03A0C3FB" w14:textId="77777777" w:rsidR="009643B3" w:rsidRPr="008B7C1D" w:rsidRDefault="009643B3" w:rsidP="0032415B">
      <w:pPr>
        <w:pStyle w:val="ListParagraph"/>
        <w:numPr>
          <w:ilvl w:val="0"/>
          <w:numId w:val="161"/>
        </w:numPr>
        <w:rPr>
          <w:shd w:val="clear" w:color="auto" w:fill="FFFFFF"/>
          <w:lang w:val="en-US"/>
        </w:rPr>
      </w:pPr>
      <w:r w:rsidRPr="008B7C1D">
        <w:rPr>
          <w:shd w:val="clear" w:color="auto" w:fill="FFFFFF"/>
          <w:lang w:val="en-US"/>
        </w:rPr>
        <w:t>A Git repository containing your modules</w:t>
      </w:r>
    </w:p>
    <w:p w14:paraId="498B3273" w14:textId="77777777" w:rsidR="009643B3" w:rsidRPr="008B7C1D" w:rsidRDefault="009643B3" w:rsidP="0032415B">
      <w:pPr>
        <w:pStyle w:val="ListParagraph"/>
        <w:numPr>
          <w:ilvl w:val="0"/>
          <w:numId w:val="161"/>
        </w:numPr>
        <w:rPr>
          <w:shd w:val="clear" w:color="auto" w:fill="FFFFFF"/>
          <w:lang w:val="en-US"/>
        </w:rPr>
      </w:pPr>
      <w:r w:rsidRPr="008B7C1D">
        <w:rPr>
          <w:shd w:val="clear" w:color="auto" w:fill="FFFFFF"/>
          <w:lang w:val="en-US"/>
        </w:rPr>
        <w:lastRenderedPageBreak/>
        <w:t>HCP Terraform/Terraform Cloud private registry</w:t>
      </w:r>
    </w:p>
    <w:p w14:paraId="7C1B3D71" w14:textId="77777777" w:rsidR="009643B3" w:rsidRPr="008B7C1D" w:rsidRDefault="009643B3" w:rsidP="0032415B">
      <w:pPr>
        <w:pStyle w:val="ListParagraph"/>
        <w:numPr>
          <w:ilvl w:val="0"/>
          <w:numId w:val="161"/>
        </w:numPr>
        <w:rPr>
          <w:shd w:val="clear" w:color="auto" w:fill="FFFFFF"/>
          <w:lang w:val="en-US"/>
        </w:rPr>
      </w:pPr>
      <w:r w:rsidRPr="008B7C1D">
        <w:rPr>
          <w:shd w:val="clear" w:color="auto" w:fill="FFFFFF"/>
          <w:lang w:val="en-US"/>
        </w:rPr>
        <w:t>Public Terraform module registry</w:t>
      </w:r>
    </w:p>
    <w:p w14:paraId="3C1105D2" w14:textId="77777777" w:rsidR="009643B3" w:rsidRPr="009C4E2A" w:rsidRDefault="009643B3" w:rsidP="009C4E2A">
      <w:pPr>
        <w:pStyle w:val="Heading2"/>
        <w:ind w:left="0"/>
        <w:rPr>
          <w:rStyle w:val="Heading2Char"/>
          <w:lang w:val="en-US"/>
        </w:rPr>
      </w:pPr>
      <w:r>
        <w:rPr>
          <w:rStyle w:val="Heading2Char"/>
          <w:lang w:val="en-US"/>
        </w:rPr>
        <w:t>Answer</w:t>
      </w:r>
    </w:p>
    <w:p w14:paraId="7419272C" w14:textId="77777777" w:rsidR="009643B3" w:rsidRDefault="009643B3" w:rsidP="009643B3">
      <w:pPr>
        <w:ind w:left="360"/>
        <w:rPr>
          <w:b/>
          <w:bCs/>
          <w:lang w:val="en-US"/>
        </w:rPr>
      </w:pPr>
      <w:r w:rsidRPr="00357222">
        <w:rPr>
          <w:b/>
          <w:bCs/>
          <w:lang w:val="en-US"/>
        </w:rPr>
        <w:t>Correct Answer:</w:t>
      </w:r>
      <w:r>
        <w:rPr>
          <w:b/>
          <w:bCs/>
          <w:lang w:val="en-US"/>
        </w:rPr>
        <w:t xml:space="preserve">  C</w:t>
      </w:r>
    </w:p>
    <w:p w14:paraId="0400B3AE" w14:textId="77777777" w:rsidR="009643B3" w:rsidRDefault="009643B3" w:rsidP="009643B3">
      <w:pPr>
        <w:ind w:left="360"/>
        <w:rPr>
          <w:b/>
          <w:bCs/>
          <w:lang w:val="en-US"/>
        </w:rPr>
      </w:pPr>
      <w:r>
        <w:rPr>
          <w:b/>
          <w:bCs/>
          <w:lang w:val="en-US"/>
        </w:rPr>
        <w:t xml:space="preserve">Explanation: </w:t>
      </w:r>
    </w:p>
    <w:p w14:paraId="29F9D4E2" w14:textId="77777777" w:rsidR="009643B3" w:rsidRPr="002D064F" w:rsidRDefault="009643B3" w:rsidP="009643B3">
      <w:pPr>
        <w:ind w:left="360"/>
        <w:rPr>
          <w:lang w:val="en-US"/>
        </w:rPr>
      </w:pPr>
      <w:r w:rsidRPr="002D064F">
        <w:rPr>
          <w:lang w:val="en-US"/>
        </w:rPr>
        <w:t>This is the method for sharing Terraform configurations that fulfills the following criteria:</w:t>
      </w:r>
    </w:p>
    <w:p w14:paraId="70689E31" w14:textId="77777777" w:rsidR="009643B3" w:rsidRPr="00224DB8" w:rsidRDefault="009643B3" w:rsidP="0032415B">
      <w:pPr>
        <w:pStyle w:val="ListParagraph"/>
        <w:numPr>
          <w:ilvl w:val="0"/>
          <w:numId w:val="159"/>
        </w:numPr>
        <w:rPr>
          <w:lang w:val="en-US"/>
        </w:rPr>
      </w:pPr>
      <w:r w:rsidRPr="00224DB8">
        <w:rPr>
          <w:lang w:val="en-US"/>
        </w:rPr>
        <w:t>Keeps the configurations confidential within your organization</w:t>
      </w:r>
    </w:p>
    <w:p w14:paraId="7889B190" w14:textId="77777777" w:rsidR="009643B3" w:rsidRPr="00224DB8" w:rsidRDefault="009643B3" w:rsidP="0032415B">
      <w:pPr>
        <w:pStyle w:val="ListParagraph"/>
        <w:numPr>
          <w:ilvl w:val="0"/>
          <w:numId w:val="159"/>
        </w:numPr>
        <w:rPr>
          <w:lang w:val="en-US"/>
        </w:rPr>
      </w:pPr>
      <w:r w:rsidRPr="00224DB8">
        <w:rPr>
          <w:lang w:val="en-US"/>
        </w:rPr>
        <w:t>Supports Terraform’s semantic version constraints</w:t>
      </w:r>
    </w:p>
    <w:p w14:paraId="556DD394" w14:textId="77777777" w:rsidR="009643B3" w:rsidRPr="00224DB8" w:rsidRDefault="009643B3" w:rsidP="0032415B">
      <w:pPr>
        <w:pStyle w:val="ListParagraph"/>
        <w:numPr>
          <w:ilvl w:val="0"/>
          <w:numId w:val="159"/>
        </w:numPr>
        <w:rPr>
          <w:lang w:val="en-US"/>
        </w:rPr>
      </w:pPr>
      <w:r w:rsidRPr="00224DB8">
        <w:rPr>
          <w:lang w:val="en-US"/>
        </w:rPr>
        <w:t>Provides a browsable directory</w:t>
      </w:r>
    </w:p>
    <w:p w14:paraId="715AAEC0" w14:textId="23FE235D" w:rsidR="009643B3" w:rsidRPr="00B445C5" w:rsidRDefault="009643B3" w:rsidP="009643B3">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27C7E" w:rsidRPr="004A52C9">
        <w:rPr>
          <w:lang w:val="en-GB"/>
        </w:rPr>
        <w:t>EXAMHEIST-1</w:t>
      </w:r>
      <w:r w:rsidR="00D27C7E">
        <w:rPr>
          <w:lang w:val="en-GB"/>
        </w:rPr>
        <w:t>79</w:t>
      </w:r>
    </w:p>
    <w:p w14:paraId="3EEF01B9" w14:textId="77777777" w:rsidR="009643B3" w:rsidRDefault="009643B3" w:rsidP="009643B3">
      <w:pPr>
        <w:pStyle w:val="Question"/>
        <w:rPr>
          <w:shd w:val="clear" w:color="auto" w:fill="FFFFFF"/>
        </w:rPr>
      </w:pPr>
      <w:r>
        <w:rPr>
          <w:shd w:val="clear" w:color="auto" w:fill="FFFFFF"/>
        </w:rPr>
        <w:t>Question.</w:t>
      </w:r>
    </w:p>
    <w:p w14:paraId="7221E75A" w14:textId="77777777" w:rsidR="009643B3" w:rsidRPr="008D5E94" w:rsidRDefault="009643B3" w:rsidP="009643B3">
      <w:pPr>
        <w:rPr>
          <w:shd w:val="clear" w:color="auto" w:fill="FFFFFF"/>
          <w:lang w:val="en-GB"/>
        </w:rPr>
      </w:pPr>
      <w:r w:rsidRPr="008D5E94">
        <w:rPr>
          <w:shd w:val="clear" w:color="auto" w:fill="FFFFFF"/>
          <w:lang w:val="en-GB"/>
        </w:rPr>
        <w:t xml:space="preserve">Which of the following </w:t>
      </w:r>
      <w:r w:rsidRPr="008D5E94">
        <w:rPr>
          <w:b/>
          <w:bCs/>
          <w:u w:val="single"/>
          <w:shd w:val="clear" w:color="auto" w:fill="FFFFFF"/>
          <w:lang w:val="en-GB"/>
        </w:rPr>
        <w:t xml:space="preserve">is not </w:t>
      </w:r>
      <w:r w:rsidRPr="008D5E94">
        <w:rPr>
          <w:shd w:val="clear" w:color="auto" w:fill="FFFFFF"/>
          <w:lang w:val="en-GB"/>
        </w:rPr>
        <w:t>a way to trigger terraform destroy?</w:t>
      </w:r>
    </w:p>
    <w:p w14:paraId="19B55D09" w14:textId="77777777" w:rsidR="009643B3" w:rsidRPr="008D5E94" w:rsidRDefault="009643B3" w:rsidP="0032415B">
      <w:pPr>
        <w:pStyle w:val="ListParagraph"/>
        <w:numPr>
          <w:ilvl w:val="0"/>
          <w:numId w:val="160"/>
        </w:numPr>
        <w:rPr>
          <w:shd w:val="clear" w:color="auto" w:fill="FFFFFF"/>
          <w:lang w:val="en-GB"/>
        </w:rPr>
      </w:pPr>
      <w:r w:rsidRPr="008D5E94">
        <w:rPr>
          <w:shd w:val="clear" w:color="auto" w:fill="FFFFFF"/>
          <w:lang w:val="en-GB"/>
        </w:rPr>
        <w:t xml:space="preserve">Passing </w:t>
      </w:r>
      <w:r w:rsidRPr="00AE1E88">
        <w:rPr>
          <w:b/>
          <w:bCs/>
          <w:i/>
          <w:iCs/>
          <w:shd w:val="clear" w:color="auto" w:fill="FFFFFF"/>
          <w:lang w:val="en-GB"/>
        </w:rPr>
        <w:t>--destroy</w:t>
      </w:r>
      <w:r w:rsidRPr="008D5E94">
        <w:rPr>
          <w:i/>
          <w:iCs/>
          <w:shd w:val="clear" w:color="auto" w:fill="FFFFFF"/>
          <w:lang w:val="en-GB"/>
        </w:rPr>
        <w:t xml:space="preserve"> </w:t>
      </w:r>
      <w:r w:rsidRPr="008D5E94">
        <w:rPr>
          <w:shd w:val="clear" w:color="auto" w:fill="FFFFFF"/>
          <w:lang w:val="en-GB"/>
        </w:rPr>
        <w:t>at the end of a plan request.</w:t>
      </w:r>
    </w:p>
    <w:p w14:paraId="5DBEE721" w14:textId="77777777" w:rsidR="009643B3" w:rsidRPr="008D5E94" w:rsidRDefault="009643B3" w:rsidP="0032415B">
      <w:pPr>
        <w:pStyle w:val="ListParagraph"/>
        <w:numPr>
          <w:ilvl w:val="0"/>
          <w:numId w:val="160"/>
        </w:numPr>
        <w:rPr>
          <w:shd w:val="clear" w:color="auto" w:fill="FFFFFF"/>
          <w:lang w:val="en-GB"/>
        </w:rPr>
      </w:pPr>
      <w:r w:rsidRPr="008D5E94">
        <w:rPr>
          <w:shd w:val="clear" w:color="auto" w:fill="FFFFFF"/>
          <w:lang w:val="en-GB"/>
        </w:rPr>
        <w:t xml:space="preserve">Running </w:t>
      </w:r>
      <w:r w:rsidRPr="00AE1E88">
        <w:rPr>
          <w:b/>
          <w:bCs/>
          <w:i/>
          <w:iCs/>
          <w:shd w:val="clear" w:color="auto" w:fill="FFFFFF"/>
          <w:lang w:val="en-GB"/>
        </w:rPr>
        <w:t>terraform destroy</w:t>
      </w:r>
      <w:r w:rsidRPr="008D5E94">
        <w:rPr>
          <w:shd w:val="clear" w:color="auto" w:fill="FFFFFF"/>
          <w:lang w:val="en-GB"/>
        </w:rPr>
        <w:t xml:space="preserve"> from the correct directory and then typing </w:t>
      </w:r>
      <w:r w:rsidRPr="00AE1E88">
        <w:rPr>
          <w:b/>
          <w:bCs/>
          <w:shd w:val="clear" w:color="auto" w:fill="FFFFFF"/>
          <w:lang w:val="en-GB"/>
        </w:rPr>
        <w:t>yes</w:t>
      </w:r>
      <w:r w:rsidRPr="008D5E94">
        <w:rPr>
          <w:shd w:val="clear" w:color="auto" w:fill="FFFFFF"/>
          <w:lang w:val="en-GB"/>
        </w:rPr>
        <w:t xml:space="preserve"> when prompted in the CLI.</w:t>
      </w:r>
    </w:p>
    <w:p w14:paraId="7FB5B40D" w14:textId="77777777" w:rsidR="009643B3" w:rsidRPr="008D5E94" w:rsidRDefault="009643B3" w:rsidP="0032415B">
      <w:pPr>
        <w:pStyle w:val="ListParagraph"/>
        <w:numPr>
          <w:ilvl w:val="0"/>
          <w:numId w:val="160"/>
        </w:numPr>
        <w:rPr>
          <w:shd w:val="clear" w:color="auto" w:fill="FFFFFF"/>
          <w:lang w:val="en-GB"/>
        </w:rPr>
      </w:pPr>
      <w:r w:rsidRPr="008D5E94">
        <w:rPr>
          <w:shd w:val="clear" w:color="auto" w:fill="FFFFFF"/>
          <w:lang w:val="en-GB"/>
        </w:rPr>
        <w:t xml:space="preserve">Using the destroy command with </w:t>
      </w:r>
      <w:r w:rsidRPr="00AE1E88">
        <w:rPr>
          <w:b/>
          <w:bCs/>
          <w:i/>
          <w:iCs/>
          <w:shd w:val="clear" w:color="auto" w:fill="FFFFFF"/>
          <w:lang w:val="en-GB"/>
        </w:rPr>
        <w:t>auto-approve</w:t>
      </w:r>
      <w:r w:rsidRPr="008D5E94">
        <w:rPr>
          <w:shd w:val="clear" w:color="auto" w:fill="FFFFFF"/>
          <w:lang w:val="en-GB"/>
        </w:rPr>
        <w:t>.</w:t>
      </w:r>
    </w:p>
    <w:p w14:paraId="78C95978" w14:textId="77777777" w:rsidR="009643B3" w:rsidRPr="00472B0A" w:rsidRDefault="009643B3" w:rsidP="00472B0A">
      <w:pPr>
        <w:pStyle w:val="Heading2"/>
        <w:ind w:left="0"/>
        <w:rPr>
          <w:rStyle w:val="Heading2Char"/>
          <w:lang w:val="en-US"/>
        </w:rPr>
      </w:pPr>
      <w:r>
        <w:rPr>
          <w:rStyle w:val="Heading2Char"/>
          <w:lang w:val="en-US"/>
        </w:rPr>
        <w:t>Answer</w:t>
      </w:r>
    </w:p>
    <w:p w14:paraId="5F7A4F72" w14:textId="77777777" w:rsidR="009643B3" w:rsidRDefault="009643B3" w:rsidP="009643B3">
      <w:pPr>
        <w:ind w:left="360"/>
        <w:rPr>
          <w:b/>
          <w:bCs/>
          <w:lang w:val="en-US"/>
        </w:rPr>
      </w:pPr>
      <w:r w:rsidRPr="00357222">
        <w:rPr>
          <w:b/>
          <w:bCs/>
          <w:lang w:val="en-US"/>
        </w:rPr>
        <w:t>Correct Answer:</w:t>
      </w:r>
      <w:r>
        <w:rPr>
          <w:b/>
          <w:bCs/>
          <w:lang w:val="en-US"/>
        </w:rPr>
        <w:t xml:space="preserve">  A</w:t>
      </w:r>
    </w:p>
    <w:p w14:paraId="7246B62E" w14:textId="77777777" w:rsidR="009643B3" w:rsidRPr="00192E72" w:rsidRDefault="009643B3" w:rsidP="009643B3">
      <w:pPr>
        <w:ind w:left="360"/>
        <w:rPr>
          <w:lang w:val="en-US"/>
        </w:rPr>
      </w:pPr>
      <w:r>
        <w:rPr>
          <w:b/>
          <w:bCs/>
          <w:lang w:val="en-US"/>
        </w:rPr>
        <w:t xml:space="preserve">Explanation: </w:t>
      </w:r>
    </w:p>
    <w:p w14:paraId="1DC806E3" w14:textId="345116E9" w:rsidR="009643B3" w:rsidRPr="00B5795E" w:rsidRDefault="009643B3" w:rsidP="009643B3">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4A52C9" w:rsidRPr="004A52C9">
        <w:rPr>
          <w:lang w:val="en-GB"/>
        </w:rPr>
        <w:t>EXAMHEIST-18</w:t>
      </w:r>
      <w:r w:rsidR="004A52C9">
        <w:rPr>
          <w:lang w:val="en-GB"/>
        </w:rPr>
        <w:t>0</w:t>
      </w:r>
    </w:p>
    <w:p w14:paraId="1DBCF5D4" w14:textId="77777777" w:rsidR="009643B3" w:rsidRDefault="009643B3" w:rsidP="009643B3">
      <w:pPr>
        <w:pStyle w:val="Question"/>
        <w:rPr>
          <w:shd w:val="clear" w:color="auto" w:fill="FFFFFF"/>
        </w:rPr>
      </w:pPr>
      <w:r>
        <w:rPr>
          <w:shd w:val="clear" w:color="auto" w:fill="FFFFFF"/>
        </w:rPr>
        <w:t>Question.</w:t>
      </w:r>
    </w:p>
    <w:p w14:paraId="752F84CD" w14:textId="77777777" w:rsidR="009643B3" w:rsidRPr="00E93FC5" w:rsidRDefault="009643B3" w:rsidP="009643B3">
      <w:pPr>
        <w:rPr>
          <w:shd w:val="clear" w:color="auto" w:fill="FFFFFF"/>
          <w:lang w:val="en-GB"/>
        </w:rPr>
      </w:pPr>
      <w:r w:rsidRPr="00E93FC5">
        <w:rPr>
          <w:shd w:val="clear" w:color="auto" w:fill="FFFFFF"/>
          <w:lang w:val="en-GB"/>
        </w:rPr>
        <w:t>What Terraform command always causes a state file to be updated with changes that might have been made outside of Terraform?</w:t>
      </w:r>
    </w:p>
    <w:p w14:paraId="3B06B4EB" w14:textId="77777777" w:rsidR="009643B3" w:rsidRPr="00DC7E1A" w:rsidRDefault="009643B3" w:rsidP="0032415B">
      <w:pPr>
        <w:pStyle w:val="ListParagraph"/>
        <w:numPr>
          <w:ilvl w:val="0"/>
          <w:numId w:val="156"/>
        </w:numPr>
        <w:rPr>
          <w:shd w:val="clear" w:color="auto" w:fill="FFFFFF"/>
          <w:lang w:val="en-GB"/>
        </w:rPr>
      </w:pPr>
      <w:r w:rsidRPr="00DC7E1A">
        <w:rPr>
          <w:shd w:val="clear" w:color="auto" w:fill="FFFFFF"/>
          <w:lang w:val="en-GB"/>
        </w:rPr>
        <w:t>terraform apply =lock=false</w:t>
      </w:r>
    </w:p>
    <w:p w14:paraId="0B576C5F" w14:textId="77777777" w:rsidR="009643B3" w:rsidRPr="00DC7E1A" w:rsidRDefault="009643B3" w:rsidP="0032415B">
      <w:pPr>
        <w:pStyle w:val="ListParagraph"/>
        <w:numPr>
          <w:ilvl w:val="0"/>
          <w:numId w:val="156"/>
        </w:numPr>
        <w:rPr>
          <w:shd w:val="clear" w:color="auto" w:fill="FFFFFF"/>
          <w:lang w:val="en-GB"/>
        </w:rPr>
      </w:pPr>
      <w:r w:rsidRPr="00DC7E1A">
        <w:rPr>
          <w:shd w:val="clear" w:color="auto" w:fill="FFFFFF"/>
          <w:lang w:val="en-GB"/>
        </w:rPr>
        <w:t>terraform plan -target=state</w:t>
      </w:r>
    </w:p>
    <w:p w14:paraId="33E5398D" w14:textId="77777777" w:rsidR="009643B3" w:rsidRPr="00DC7E1A" w:rsidRDefault="009643B3" w:rsidP="0032415B">
      <w:pPr>
        <w:pStyle w:val="ListParagraph"/>
        <w:numPr>
          <w:ilvl w:val="0"/>
          <w:numId w:val="156"/>
        </w:numPr>
        <w:rPr>
          <w:shd w:val="clear" w:color="auto" w:fill="FFFFFF"/>
          <w:lang w:val="en-GB"/>
        </w:rPr>
      </w:pPr>
      <w:r w:rsidRPr="00DC7E1A">
        <w:rPr>
          <w:shd w:val="clear" w:color="auto" w:fill="FFFFFF"/>
          <w:lang w:val="en-GB"/>
        </w:rPr>
        <w:t>terraform plan -refresh-only</w:t>
      </w:r>
    </w:p>
    <w:p w14:paraId="7BDDA32C" w14:textId="77777777" w:rsidR="009643B3" w:rsidRPr="00DC7E1A" w:rsidRDefault="009643B3" w:rsidP="0032415B">
      <w:pPr>
        <w:pStyle w:val="ListParagraph"/>
        <w:numPr>
          <w:ilvl w:val="0"/>
          <w:numId w:val="156"/>
        </w:numPr>
        <w:rPr>
          <w:shd w:val="clear" w:color="auto" w:fill="FFFFFF"/>
          <w:lang w:val="en-US"/>
        </w:rPr>
      </w:pPr>
      <w:r w:rsidRPr="00DC7E1A">
        <w:rPr>
          <w:shd w:val="clear" w:color="auto" w:fill="FFFFFF"/>
          <w:lang w:val="en-GB"/>
        </w:rPr>
        <w:t>terraform show -json</w:t>
      </w:r>
    </w:p>
    <w:p w14:paraId="00C9BDBC" w14:textId="77777777" w:rsidR="009643B3" w:rsidRPr="00025A26" w:rsidRDefault="009643B3" w:rsidP="00025A26">
      <w:pPr>
        <w:pStyle w:val="Heading2"/>
        <w:ind w:left="0"/>
        <w:rPr>
          <w:rStyle w:val="Heading2Char"/>
          <w:lang w:val="en-US"/>
        </w:rPr>
      </w:pPr>
      <w:r>
        <w:rPr>
          <w:rStyle w:val="Heading2Char"/>
          <w:lang w:val="en-US"/>
        </w:rPr>
        <w:t>Answer</w:t>
      </w:r>
    </w:p>
    <w:p w14:paraId="56807464" w14:textId="77777777" w:rsidR="009643B3" w:rsidRDefault="009643B3" w:rsidP="009643B3">
      <w:pPr>
        <w:ind w:left="360"/>
        <w:rPr>
          <w:b/>
          <w:bCs/>
          <w:lang w:val="en-US"/>
        </w:rPr>
      </w:pPr>
      <w:r w:rsidRPr="00357222">
        <w:rPr>
          <w:b/>
          <w:bCs/>
          <w:lang w:val="en-US"/>
        </w:rPr>
        <w:t>Correct Answer:</w:t>
      </w:r>
      <w:r>
        <w:rPr>
          <w:b/>
          <w:bCs/>
          <w:lang w:val="en-US"/>
        </w:rPr>
        <w:t xml:space="preserve">  C</w:t>
      </w:r>
    </w:p>
    <w:p w14:paraId="18FE08C8" w14:textId="77777777" w:rsidR="009643B3" w:rsidRDefault="009643B3" w:rsidP="009643B3">
      <w:pPr>
        <w:ind w:left="360"/>
        <w:rPr>
          <w:b/>
          <w:bCs/>
          <w:lang w:val="en-US"/>
        </w:rPr>
      </w:pPr>
      <w:r>
        <w:rPr>
          <w:b/>
          <w:bCs/>
          <w:lang w:val="en-US"/>
        </w:rPr>
        <w:t xml:space="preserve">Explanation: </w:t>
      </w:r>
    </w:p>
    <w:p w14:paraId="64A3A789" w14:textId="77777777" w:rsidR="009643B3" w:rsidRPr="00C233FD" w:rsidRDefault="009643B3" w:rsidP="009643B3">
      <w:pPr>
        <w:ind w:left="360"/>
        <w:rPr>
          <w:lang w:val="en-GB"/>
        </w:rPr>
      </w:pPr>
      <w:r w:rsidRPr="00C233FD">
        <w:rPr>
          <w:lang w:val="en-GB"/>
        </w:rPr>
        <w:lastRenderedPageBreak/>
        <w:t>terraform plan -refresh-only (or equivalently terraform apply -refresh-only) tells Terraform to refresh the state file by reconciling it with the actual infrastructure, without proposing or applying any changes.</w:t>
      </w:r>
    </w:p>
    <w:p w14:paraId="755F2C86" w14:textId="77777777" w:rsidR="009643B3" w:rsidRPr="00C233FD" w:rsidRDefault="009643B3" w:rsidP="009643B3">
      <w:pPr>
        <w:ind w:left="360"/>
        <w:rPr>
          <w:lang w:val="en-GB"/>
        </w:rPr>
      </w:pPr>
      <w:r w:rsidRPr="00C233FD">
        <w:rPr>
          <w:lang w:val="en-GB"/>
        </w:rPr>
        <w:t>This command always updates the state file with any changes that might have been made outside of Terraform (manual edits, console changes, etc.).</w:t>
      </w:r>
    </w:p>
    <w:p w14:paraId="5F3C1740" w14:textId="6181DFC0" w:rsidR="009643B3" w:rsidRPr="00FB5752" w:rsidRDefault="009643B3" w:rsidP="009643B3">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4A52C9" w:rsidRPr="004A52C9">
        <w:rPr>
          <w:lang w:val="en-GB"/>
        </w:rPr>
        <w:t>EXAMHEIST-18</w:t>
      </w:r>
      <w:r w:rsidR="004A52C9">
        <w:rPr>
          <w:lang w:val="en-GB"/>
        </w:rPr>
        <w:t>1</w:t>
      </w:r>
    </w:p>
    <w:p w14:paraId="1F54D4C8" w14:textId="77777777" w:rsidR="009643B3" w:rsidRDefault="009643B3" w:rsidP="009643B3">
      <w:pPr>
        <w:pStyle w:val="Question"/>
        <w:rPr>
          <w:shd w:val="clear" w:color="auto" w:fill="FFFFFF"/>
        </w:rPr>
      </w:pPr>
      <w:r>
        <w:rPr>
          <w:shd w:val="clear" w:color="auto" w:fill="FFFFFF"/>
        </w:rPr>
        <w:t>Question.</w:t>
      </w:r>
    </w:p>
    <w:p w14:paraId="1473D107" w14:textId="77777777" w:rsidR="009643B3" w:rsidRDefault="009643B3" w:rsidP="009643B3">
      <w:pPr>
        <w:rPr>
          <w:shd w:val="clear" w:color="auto" w:fill="FFFFFF"/>
          <w:lang w:val="en-GB"/>
        </w:rPr>
      </w:pPr>
      <w:r w:rsidRPr="00454335">
        <w:rPr>
          <w:shd w:val="clear" w:color="auto" w:fill="FFFFFF"/>
          <w:lang w:val="en-GB"/>
        </w:rPr>
        <w:t>A developer on your team is going to t</w:t>
      </w:r>
      <w:r>
        <w:rPr>
          <w:shd w:val="clear" w:color="auto" w:fill="FFFFFF"/>
          <w:lang w:val="en-GB"/>
        </w:rPr>
        <w:t>ear</w:t>
      </w:r>
      <w:r w:rsidRPr="00454335">
        <w:rPr>
          <w:shd w:val="clear" w:color="auto" w:fill="FFFFFF"/>
          <w:lang w:val="en-GB"/>
        </w:rPr>
        <w:t xml:space="preserve"> down an existing deployment managed by Terraform and deploy a new one. However, there is a server resource named </w:t>
      </w:r>
      <w:r w:rsidRPr="0045329A">
        <w:rPr>
          <w:b/>
          <w:bCs/>
          <w:shd w:val="clear" w:color="auto" w:fill="FFFFFF"/>
          <w:lang w:val="en-GB"/>
        </w:rPr>
        <w:t>aws_instance.ubuntu[1]</w:t>
      </w:r>
      <w:r w:rsidRPr="00454335">
        <w:rPr>
          <w:shd w:val="clear" w:color="auto" w:fill="FFFFFF"/>
          <w:lang w:val="en-GB"/>
        </w:rPr>
        <w:t xml:space="preserve"> they would like to keep. What command should they use to tell Terraform to stop managing that specific resource?</w:t>
      </w:r>
    </w:p>
    <w:p w14:paraId="3A26C140" w14:textId="77777777" w:rsidR="009643B3" w:rsidRPr="0045329A" w:rsidRDefault="009643B3" w:rsidP="0032415B">
      <w:pPr>
        <w:pStyle w:val="ListParagraph"/>
        <w:numPr>
          <w:ilvl w:val="0"/>
          <w:numId w:val="157"/>
        </w:numPr>
        <w:rPr>
          <w:shd w:val="clear" w:color="auto" w:fill="FFFFFF"/>
          <w:lang w:val="en-GB"/>
        </w:rPr>
      </w:pPr>
      <w:r w:rsidRPr="0045329A">
        <w:rPr>
          <w:shd w:val="clear" w:color="auto" w:fill="FFFFFF"/>
          <w:lang w:val="en-GB"/>
        </w:rPr>
        <w:t>terraform plan rm aws_instance.ubuntu[1]</w:t>
      </w:r>
    </w:p>
    <w:p w14:paraId="7BD08791" w14:textId="77777777" w:rsidR="009643B3" w:rsidRPr="0045329A" w:rsidRDefault="009643B3" w:rsidP="0032415B">
      <w:pPr>
        <w:pStyle w:val="ListParagraph"/>
        <w:numPr>
          <w:ilvl w:val="0"/>
          <w:numId w:val="157"/>
        </w:numPr>
        <w:rPr>
          <w:shd w:val="clear" w:color="auto" w:fill="FFFFFF"/>
          <w:lang w:val="en-GB"/>
        </w:rPr>
      </w:pPr>
      <w:r w:rsidRPr="0045329A">
        <w:rPr>
          <w:shd w:val="clear" w:color="auto" w:fill="FFFFFF"/>
          <w:lang w:val="en-GB"/>
        </w:rPr>
        <w:t>terraform state rm aws_instance.ubuntu[1]</w:t>
      </w:r>
    </w:p>
    <w:p w14:paraId="09EDC548" w14:textId="77777777" w:rsidR="009643B3" w:rsidRPr="0045329A" w:rsidRDefault="009643B3" w:rsidP="0032415B">
      <w:pPr>
        <w:pStyle w:val="ListParagraph"/>
        <w:numPr>
          <w:ilvl w:val="0"/>
          <w:numId w:val="157"/>
        </w:numPr>
        <w:rPr>
          <w:shd w:val="clear" w:color="auto" w:fill="FFFFFF"/>
          <w:lang w:val="en-GB"/>
        </w:rPr>
      </w:pPr>
      <w:r w:rsidRPr="0045329A">
        <w:rPr>
          <w:shd w:val="clear" w:color="auto" w:fill="FFFFFF"/>
          <w:lang w:val="en-GB"/>
        </w:rPr>
        <w:t>terraform apply rm aws_instance.ubuntu[1]</w:t>
      </w:r>
    </w:p>
    <w:p w14:paraId="01B61B86" w14:textId="77777777" w:rsidR="009643B3" w:rsidRPr="0045329A" w:rsidRDefault="009643B3" w:rsidP="0032415B">
      <w:pPr>
        <w:pStyle w:val="ListParagraph"/>
        <w:numPr>
          <w:ilvl w:val="0"/>
          <w:numId w:val="157"/>
        </w:numPr>
        <w:rPr>
          <w:shd w:val="clear" w:color="auto" w:fill="FFFFFF"/>
          <w:lang w:val="en-GB"/>
        </w:rPr>
      </w:pPr>
      <w:r w:rsidRPr="0045329A">
        <w:rPr>
          <w:shd w:val="clear" w:color="auto" w:fill="FFFFFF"/>
          <w:lang w:val="en-GB"/>
        </w:rPr>
        <w:t>terraform destroy rm aws_instance.ubuntu[1]</w:t>
      </w:r>
    </w:p>
    <w:p w14:paraId="424A9848" w14:textId="77777777" w:rsidR="009643B3" w:rsidRPr="005009D6" w:rsidRDefault="009643B3" w:rsidP="005009D6">
      <w:pPr>
        <w:pStyle w:val="Heading2"/>
        <w:ind w:left="0"/>
        <w:rPr>
          <w:rStyle w:val="Heading2Char"/>
          <w:lang w:val="en-US"/>
        </w:rPr>
      </w:pPr>
      <w:r>
        <w:rPr>
          <w:rStyle w:val="Heading2Char"/>
          <w:lang w:val="en-US"/>
        </w:rPr>
        <w:t>Answer</w:t>
      </w:r>
    </w:p>
    <w:p w14:paraId="42C0C944" w14:textId="77777777" w:rsidR="009643B3" w:rsidRDefault="009643B3" w:rsidP="009643B3">
      <w:pPr>
        <w:ind w:left="360"/>
        <w:rPr>
          <w:b/>
          <w:bCs/>
          <w:lang w:val="en-US"/>
        </w:rPr>
      </w:pPr>
      <w:r w:rsidRPr="00357222">
        <w:rPr>
          <w:b/>
          <w:bCs/>
          <w:lang w:val="en-US"/>
        </w:rPr>
        <w:t>Correct Answer:</w:t>
      </w:r>
      <w:r>
        <w:rPr>
          <w:b/>
          <w:bCs/>
          <w:lang w:val="en-US"/>
        </w:rPr>
        <w:t xml:space="preserve">  B</w:t>
      </w:r>
    </w:p>
    <w:p w14:paraId="78F60EA4" w14:textId="77777777" w:rsidR="009643B3" w:rsidRDefault="009643B3" w:rsidP="009643B3">
      <w:pPr>
        <w:ind w:left="360"/>
        <w:rPr>
          <w:b/>
          <w:bCs/>
          <w:lang w:val="en-US"/>
        </w:rPr>
      </w:pPr>
      <w:r>
        <w:rPr>
          <w:b/>
          <w:bCs/>
          <w:lang w:val="en-US"/>
        </w:rPr>
        <w:t xml:space="preserve">Explanation: </w:t>
      </w:r>
    </w:p>
    <w:p w14:paraId="129C9AB9" w14:textId="77777777" w:rsidR="009643B3" w:rsidRDefault="009643B3" w:rsidP="009643B3">
      <w:pPr>
        <w:ind w:left="360"/>
        <w:rPr>
          <w:lang w:val="en-US"/>
        </w:rPr>
      </w:pPr>
      <w:r w:rsidRPr="00E6750B">
        <w:rPr>
          <w:lang w:val="en-US"/>
        </w:rPr>
        <w:t>To tell Terraform to stop managing a specific resource without destroying it, you can use the terraform state rm command. This command will remove the resource from the Terraform state, which means that Terraform will no longer track or update the corresponding remote object. However, the object will still exist in the remote system, and you can later use terraform import to start managing it again in a different configuration or workspace. The syntax for this command is terraform state rm, where rm stands for remove, followed by the identifier of the resource instance to remove. For example:</w:t>
      </w:r>
    </w:p>
    <w:p w14:paraId="1CE8697A" w14:textId="77777777" w:rsidR="009643B3" w:rsidRPr="00192E72" w:rsidRDefault="009643B3" w:rsidP="009643B3">
      <w:pPr>
        <w:ind w:left="360"/>
        <w:rPr>
          <w:lang w:val="en-US"/>
        </w:rPr>
      </w:pPr>
      <w:r w:rsidRPr="00E6750B">
        <w:rPr>
          <w:b/>
          <w:bCs/>
          <w:i/>
          <w:iCs/>
          <w:lang w:val="en-US"/>
        </w:rPr>
        <w:t>terraform state rm aws_instance.ubuntu[1]</w:t>
      </w:r>
      <w:r w:rsidRPr="00E6750B">
        <w:rPr>
          <w:lang w:val="en-US"/>
        </w:rPr>
        <w:t xml:space="preserve"> will remove the second instance of aws_instance.ubuntu named ubuntu from the state.</w:t>
      </w:r>
    </w:p>
    <w:p w14:paraId="1B231EA0" w14:textId="3B7E7056" w:rsidR="009643B3" w:rsidRPr="007A34DC" w:rsidRDefault="009643B3" w:rsidP="009643B3">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4A52C9" w:rsidRPr="004A52C9">
        <w:rPr>
          <w:lang w:val="en-GB"/>
        </w:rPr>
        <w:t>EXAMHEIST-182</w:t>
      </w:r>
      <w:r>
        <w:rPr>
          <w:lang w:val="en-GB"/>
        </w:rPr>
        <w:t xml:space="preserve"> </w:t>
      </w:r>
    </w:p>
    <w:p w14:paraId="74E9BDD6" w14:textId="77777777" w:rsidR="00C1165B" w:rsidRDefault="00C1165B" w:rsidP="00C1165B">
      <w:pPr>
        <w:pStyle w:val="Question"/>
        <w:rPr>
          <w:shd w:val="clear" w:color="auto" w:fill="FFFFFF"/>
        </w:rPr>
      </w:pPr>
      <w:r>
        <w:rPr>
          <w:shd w:val="clear" w:color="auto" w:fill="FFFFFF"/>
        </w:rPr>
        <w:t>Question.</w:t>
      </w:r>
    </w:p>
    <w:p w14:paraId="4624B45A" w14:textId="77777777" w:rsidR="00C1165B" w:rsidRPr="00C85006" w:rsidRDefault="00C1165B" w:rsidP="00C1165B">
      <w:pPr>
        <w:rPr>
          <w:shd w:val="clear" w:color="auto" w:fill="FFFFFF"/>
          <w:lang w:val="en-US"/>
        </w:rPr>
      </w:pPr>
      <w:r w:rsidRPr="00C85006">
        <w:rPr>
          <w:shd w:val="clear" w:color="auto" w:fill="FFFFFF"/>
          <w:lang w:val="en-US"/>
        </w:rPr>
        <w:t>You are writing Terraform configuration that calls a child module. This child module declares an output value.</w:t>
      </w:r>
    </w:p>
    <w:p w14:paraId="0927B30C" w14:textId="77777777" w:rsidR="00C1165B" w:rsidRPr="00605EFF" w:rsidRDefault="00C1165B" w:rsidP="00C1165B">
      <w:pPr>
        <w:rPr>
          <w:b/>
          <w:bCs/>
          <w:shd w:val="clear" w:color="auto" w:fill="FFFFFF"/>
          <w:lang w:val="en-US"/>
        </w:rPr>
      </w:pPr>
      <w:r w:rsidRPr="00605EFF">
        <w:rPr>
          <w:b/>
          <w:bCs/>
          <w:shd w:val="clear" w:color="auto" w:fill="FFFFFF"/>
          <w:lang w:val="en-US"/>
        </w:rPr>
        <w:t>How can you ensure that Terraform will print out this value when you run Terraform CLI commands such as terraform apply?</w:t>
      </w:r>
    </w:p>
    <w:p w14:paraId="530C7860" w14:textId="77777777" w:rsidR="00C1165B" w:rsidRPr="00C85006" w:rsidRDefault="00C1165B" w:rsidP="0032415B">
      <w:pPr>
        <w:pStyle w:val="ListParagraph"/>
        <w:numPr>
          <w:ilvl w:val="0"/>
          <w:numId w:val="162"/>
        </w:numPr>
        <w:rPr>
          <w:shd w:val="clear" w:color="auto" w:fill="FFFFFF"/>
          <w:lang w:val="en-US"/>
        </w:rPr>
      </w:pPr>
      <w:r w:rsidRPr="00C85006">
        <w:rPr>
          <w:shd w:val="clear" w:color="auto" w:fill="FFFFFF"/>
          <w:lang w:val="en-US"/>
        </w:rPr>
        <w:lastRenderedPageBreak/>
        <w:t>Nothing. Terraform will automatically print out all output values from child modules.</w:t>
      </w:r>
    </w:p>
    <w:p w14:paraId="2072CA60" w14:textId="77777777" w:rsidR="00C1165B" w:rsidRPr="00C85006" w:rsidRDefault="00C1165B" w:rsidP="0032415B">
      <w:pPr>
        <w:pStyle w:val="ListParagraph"/>
        <w:numPr>
          <w:ilvl w:val="0"/>
          <w:numId w:val="162"/>
        </w:numPr>
        <w:rPr>
          <w:shd w:val="clear" w:color="auto" w:fill="FFFFFF"/>
          <w:lang w:val="en-US"/>
        </w:rPr>
      </w:pPr>
      <w:r w:rsidRPr="00C85006">
        <w:rPr>
          <w:shd w:val="clear" w:color="auto" w:fill="FFFFFF"/>
          <w:lang w:val="en-US"/>
        </w:rPr>
        <w:t>Nothing. Terraform cannot use output values from child modules.</w:t>
      </w:r>
    </w:p>
    <w:p w14:paraId="6ECA93FF" w14:textId="77777777" w:rsidR="00C1165B" w:rsidRPr="00C85006" w:rsidRDefault="00C1165B" w:rsidP="0032415B">
      <w:pPr>
        <w:pStyle w:val="ListParagraph"/>
        <w:numPr>
          <w:ilvl w:val="0"/>
          <w:numId w:val="162"/>
        </w:numPr>
        <w:rPr>
          <w:shd w:val="clear" w:color="auto" w:fill="FFFFFF"/>
          <w:lang w:val="en-US"/>
        </w:rPr>
      </w:pPr>
      <w:r w:rsidRPr="00C85006">
        <w:rPr>
          <w:shd w:val="clear" w:color="auto" w:fill="FFFFFF"/>
          <w:lang w:val="en-US"/>
        </w:rPr>
        <w:t>Declare a new output in your root configuration that references the module’s output.</w:t>
      </w:r>
    </w:p>
    <w:p w14:paraId="6C9C96A5" w14:textId="77777777" w:rsidR="00C1165B" w:rsidRPr="00C85006" w:rsidRDefault="00C1165B" w:rsidP="0032415B">
      <w:pPr>
        <w:pStyle w:val="ListParagraph"/>
        <w:numPr>
          <w:ilvl w:val="0"/>
          <w:numId w:val="162"/>
        </w:numPr>
        <w:rPr>
          <w:shd w:val="clear" w:color="auto" w:fill="FFFFFF"/>
          <w:lang w:val="en-US"/>
        </w:rPr>
      </w:pPr>
      <w:r w:rsidRPr="00C85006">
        <w:rPr>
          <w:shd w:val="clear" w:color="auto" w:fill="FFFFFF"/>
          <w:lang w:val="en-US"/>
        </w:rPr>
        <w:t>None of the above.</w:t>
      </w:r>
    </w:p>
    <w:p w14:paraId="4E4C1F44" w14:textId="77777777" w:rsidR="00C1165B" w:rsidRPr="005009D6" w:rsidRDefault="00C1165B" w:rsidP="005009D6">
      <w:pPr>
        <w:pStyle w:val="Heading2"/>
        <w:ind w:left="0"/>
        <w:rPr>
          <w:rStyle w:val="Heading2Char"/>
          <w:lang w:val="en-US"/>
        </w:rPr>
      </w:pPr>
      <w:r>
        <w:rPr>
          <w:rStyle w:val="Heading2Char"/>
          <w:lang w:val="en-US"/>
        </w:rPr>
        <w:t>Answer</w:t>
      </w:r>
    </w:p>
    <w:p w14:paraId="59586020" w14:textId="77777777" w:rsidR="00C1165B" w:rsidRDefault="00C1165B" w:rsidP="00C1165B">
      <w:pPr>
        <w:ind w:left="360"/>
        <w:rPr>
          <w:b/>
          <w:bCs/>
          <w:lang w:val="en-US"/>
        </w:rPr>
      </w:pPr>
      <w:r w:rsidRPr="00357222">
        <w:rPr>
          <w:b/>
          <w:bCs/>
          <w:lang w:val="en-US"/>
        </w:rPr>
        <w:t>Correct Answer:</w:t>
      </w:r>
      <w:r>
        <w:rPr>
          <w:b/>
          <w:bCs/>
          <w:lang w:val="en-US"/>
        </w:rPr>
        <w:t xml:space="preserve">  C</w:t>
      </w:r>
    </w:p>
    <w:p w14:paraId="2E6C7F19" w14:textId="77777777" w:rsidR="00C1165B" w:rsidRDefault="00C1165B" w:rsidP="00C1165B">
      <w:pPr>
        <w:ind w:left="360"/>
        <w:rPr>
          <w:b/>
          <w:bCs/>
          <w:lang w:val="en-US"/>
        </w:rPr>
      </w:pPr>
      <w:r>
        <w:rPr>
          <w:b/>
          <w:bCs/>
          <w:lang w:val="en-US"/>
        </w:rPr>
        <w:t xml:space="preserve">Explanation: </w:t>
      </w:r>
    </w:p>
    <w:p w14:paraId="1354A2E6" w14:textId="77777777" w:rsidR="00C1165B" w:rsidRPr="00CF3D18" w:rsidRDefault="00C1165B" w:rsidP="00C1165B">
      <w:pPr>
        <w:ind w:left="360"/>
        <w:rPr>
          <w:lang w:val="en-GB"/>
        </w:rPr>
      </w:pPr>
      <w:r w:rsidRPr="00CF3D18">
        <w:rPr>
          <w:lang w:val="en-GB"/>
        </w:rPr>
        <w:t xml:space="preserve">Terraform </w:t>
      </w:r>
      <w:r w:rsidRPr="00CF3D18">
        <w:rPr>
          <w:b/>
          <w:bCs/>
          <w:lang w:val="en-GB"/>
        </w:rPr>
        <w:t>does not automatically print child module outputs</w:t>
      </w:r>
      <w:r w:rsidRPr="00CF3D18">
        <w:rPr>
          <w:lang w:val="en-GB"/>
        </w:rPr>
        <w:t>.</w:t>
      </w:r>
    </w:p>
    <w:p w14:paraId="30FA099A" w14:textId="34D0A4F4" w:rsidR="00C1165B" w:rsidRPr="002A6A20" w:rsidRDefault="00C1165B" w:rsidP="00C1165B">
      <w:pPr>
        <w:ind w:left="360"/>
        <w:rPr>
          <w:lang w:val="en-GB"/>
        </w:rPr>
      </w:pPr>
      <w:r>
        <w:rPr>
          <w:b/>
          <w:bCs/>
          <w:lang w:val="en-US"/>
        </w:rPr>
        <w:t>Discussion:</w:t>
      </w:r>
      <w:r w:rsidRPr="00B95341">
        <w:rPr>
          <w:rFonts w:ascii="Roboto Condensed" w:hAnsi="Roboto Condensed"/>
          <w:color w:val="505050"/>
          <w:shd w:val="clear" w:color="auto" w:fill="F8F9FA"/>
          <w:lang w:val="en-US"/>
        </w:rPr>
        <w:t xml:space="preserve"> </w:t>
      </w:r>
      <w:r w:rsidR="004F496B" w:rsidRPr="004A52C9">
        <w:rPr>
          <w:lang w:val="en-GB"/>
        </w:rPr>
        <w:t>EXAMHEIST-18</w:t>
      </w:r>
      <w:r w:rsidR="004F496B">
        <w:rPr>
          <w:lang w:val="en-GB"/>
        </w:rPr>
        <w:t>4</w:t>
      </w:r>
    </w:p>
    <w:p w14:paraId="034F2DB1" w14:textId="77777777" w:rsidR="00C1165B" w:rsidRDefault="00C1165B" w:rsidP="00C1165B">
      <w:pPr>
        <w:pStyle w:val="Question"/>
        <w:rPr>
          <w:shd w:val="clear" w:color="auto" w:fill="FFFFFF"/>
        </w:rPr>
      </w:pPr>
      <w:r>
        <w:rPr>
          <w:shd w:val="clear" w:color="auto" w:fill="FFFFFF"/>
        </w:rPr>
        <w:t>Question.</w:t>
      </w:r>
    </w:p>
    <w:p w14:paraId="0F98A37D" w14:textId="77777777" w:rsidR="00C1165B" w:rsidRPr="00173EF2" w:rsidRDefault="00C1165B" w:rsidP="00C1165B">
      <w:pPr>
        <w:rPr>
          <w:shd w:val="clear" w:color="auto" w:fill="FFFFFF"/>
          <w:lang w:val="en-GB"/>
        </w:rPr>
      </w:pPr>
      <w:r w:rsidRPr="00173EF2">
        <w:rPr>
          <w:shd w:val="clear" w:color="auto" w:fill="FFFFFF"/>
          <w:lang w:val="en-GB"/>
        </w:rPr>
        <w:t xml:space="preserve">You have provisioned some virtual machines (VMs) on Google Cloud Platform (GCP) using the </w:t>
      </w:r>
      <w:r w:rsidRPr="00DA5D73">
        <w:rPr>
          <w:b/>
          <w:bCs/>
          <w:shd w:val="clear" w:color="auto" w:fill="FFFFFF"/>
          <w:lang w:val="en-GB"/>
        </w:rPr>
        <w:t>gcloud command line tool</w:t>
      </w:r>
      <w:r w:rsidRPr="00173EF2">
        <w:rPr>
          <w:shd w:val="clear" w:color="auto" w:fill="FFFFFF"/>
          <w:lang w:val="en-GB"/>
        </w:rPr>
        <w:t>. However, you are standardizing with Terraform and want to manage these VMs using Terraform instead.</w:t>
      </w:r>
    </w:p>
    <w:p w14:paraId="6DC4B120" w14:textId="77777777" w:rsidR="00C1165B" w:rsidRPr="00173EF2" w:rsidRDefault="00C1165B" w:rsidP="00C1165B">
      <w:pPr>
        <w:rPr>
          <w:shd w:val="clear" w:color="auto" w:fill="FFFFFF"/>
          <w:lang w:val="en-GB"/>
        </w:rPr>
      </w:pPr>
      <w:r w:rsidRPr="00173EF2">
        <w:rPr>
          <w:shd w:val="clear" w:color="auto" w:fill="FFFFFF"/>
          <w:lang w:val="en-GB"/>
        </w:rPr>
        <w:t xml:space="preserve">What are the two things you must do to achieve this? </w:t>
      </w:r>
      <w:r w:rsidRPr="00173EF2">
        <w:rPr>
          <w:b/>
          <w:bCs/>
          <w:shd w:val="clear" w:color="auto" w:fill="FFFFFF"/>
          <w:lang w:val="en-GB"/>
        </w:rPr>
        <w:t>(Choose two)</w:t>
      </w:r>
    </w:p>
    <w:p w14:paraId="2DCC0ABE" w14:textId="77777777" w:rsidR="00C1165B" w:rsidRPr="00173EF2" w:rsidRDefault="00C1165B" w:rsidP="0032415B">
      <w:pPr>
        <w:pStyle w:val="ListParagraph"/>
        <w:numPr>
          <w:ilvl w:val="0"/>
          <w:numId w:val="163"/>
        </w:numPr>
        <w:rPr>
          <w:shd w:val="clear" w:color="auto" w:fill="FFFFFF"/>
          <w:lang w:val="en-GB"/>
        </w:rPr>
      </w:pPr>
      <w:r w:rsidRPr="00173EF2">
        <w:rPr>
          <w:shd w:val="clear" w:color="auto" w:fill="FFFFFF"/>
          <w:lang w:val="en-GB"/>
        </w:rPr>
        <w:t>Provision new VMs using Terraform with the same VM names.</w:t>
      </w:r>
    </w:p>
    <w:p w14:paraId="07C4E714" w14:textId="77777777" w:rsidR="00C1165B" w:rsidRPr="00173EF2" w:rsidRDefault="00C1165B" w:rsidP="0032415B">
      <w:pPr>
        <w:pStyle w:val="ListParagraph"/>
        <w:numPr>
          <w:ilvl w:val="0"/>
          <w:numId w:val="163"/>
        </w:numPr>
        <w:rPr>
          <w:shd w:val="clear" w:color="auto" w:fill="FFFFFF"/>
          <w:lang w:val="en-GB"/>
        </w:rPr>
      </w:pPr>
      <w:r w:rsidRPr="00173EF2">
        <w:rPr>
          <w:shd w:val="clear" w:color="auto" w:fill="FFFFFF"/>
          <w:lang w:val="en-GB"/>
        </w:rPr>
        <w:t>Use the terraform import command for the existing VMs.</w:t>
      </w:r>
    </w:p>
    <w:p w14:paraId="27E1ABC1" w14:textId="77777777" w:rsidR="00C1165B" w:rsidRPr="00173EF2" w:rsidRDefault="00C1165B" w:rsidP="0032415B">
      <w:pPr>
        <w:pStyle w:val="ListParagraph"/>
        <w:numPr>
          <w:ilvl w:val="0"/>
          <w:numId w:val="163"/>
        </w:numPr>
        <w:rPr>
          <w:shd w:val="clear" w:color="auto" w:fill="FFFFFF"/>
          <w:lang w:val="en-GB"/>
        </w:rPr>
      </w:pPr>
      <w:r w:rsidRPr="00173EF2">
        <w:rPr>
          <w:shd w:val="clear" w:color="auto" w:fill="FFFFFF"/>
          <w:lang w:val="en-GB"/>
        </w:rPr>
        <w:t>Write Terraform configuration for the existing VMs.</w:t>
      </w:r>
    </w:p>
    <w:p w14:paraId="1786DB84" w14:textId="77777777" w:rsidR="00C1165B" w:rsidRPr="00173EF2" w:rsidRDefault="00C1165B" w:rsidP="0032415B">
      <w:pPr>
        <w:pStyle w:val="ListParagraph"/>
        <w:numPr>
          <w:ilvl w:val="0"/>
          <w:numId w:val="163"/>
        </w:numPr>
        <w:rPr>
          <w:shd w:val="clear" w:color="auto" w:fill="FFFFFF"/>
          <w:lang w:val="en-GB"/>
        </w:rPr>
      </w:pPr>
      <w:r w:rsidRPr="00173EF2">
        <w:rPr>
          <w:shd w:val="clear" w:color="auto" w:fill="FFFFFF"/>
          <w:lang w:val="en-GB"/>
        </w:rPr>
        <w:t>Run the terraform import-gcp command.</w:t>
      </w:r>
    </w:p>
    <w:p w14:paraId="2BA0069C" w14:textId="77777777" w:rsidR="00C1165B" w:rsidRPr="001B0156" w:rsidRDefault="00C1165B" w:rsidP="001B0156">
      <w:pPr>
        <w:pStyle w:val="Heading2"/>
        <w:ind w:left="0"/>
        <w:rPr>
          <w:rStyle w:val="Heading2Char"/>
          <w:lang w:val="en-US"/>
        </w:rPr>
      </w:pPr>
      <w:r>
        <w:rPr>
          <w:rStyle w:val="Heading2Char"/>
          <w:lang w:val="en-US"/>
        </w:rPr>
        <w:t>Answer</w:t>
      </w:r>
    </w:p>
    <w:p w14:paraId="352A563B" w14:textId="77777777" w:rsidR="00C1165B" w:rsidRDefault="00C1165B" w:rsidP="00C1165B">
      <w:pPr>
        <w:ind w:left="360"/>
        <w:rPr>
          <w:b/>
          <w:bCs/>
          <w:lang w:val="en-US"/>
        </w:rPr>
      </w:pPr>
      <w:r w:rsidRPr="00357222">
        <w:rPr>
          <w:b/>
          <w:bCs/>
          <w:lang w:val="en-US"/>
        </w:rPr>
        <w:t>Correct Answer:</w:t>
      </w:r>
      <w:r>
        <w:rPr>
          <w:b/>
          <w:bCs/>
          <w:lang w:val="en-US"/>
        </w:rPr>
        <w:t xml:space="preserve">  B,C</w:t>
      </w:r>
    </w:p>
    <w:p w14:paraId="343ADAD1" w14:textId="77777777" w:rsidR="00C1165B" w:rsidRDefault="00C1165B" w:rsidP="00C1165B">
      <w:pPr>
        <w:ind w:left="360"/>
        <w:rPr>
          <w:b/>
          <w:bCs/>
          <w:lang w:val="en-US"/>
        </w:rPr>
      </w:pPr>
      <w:r>
        <w:rPr>
          <w:b/>
          <w:bCs/>
          <w:lang w:val="en-US"/>
        </w:rPr>
        <w:t xml:space="preserve">Explanation: </w:t>
      </w:r>
    </w:p>
    <w:p w14:paraId="50E96568" w14:textId="77777777" w:rsidR="00C1165B" w:rsidRPr="000E6D51" w:rsidRDefault="00C1165B" w:rsidP="0032415B">
      <w:pPr>
        <w:pStyle w:val="ListParagraph"/>
        <w:numPr>
          <w:ilvl w:val="0"/>
          <w:numId w:val="164"/>
        </w:numPr>
        <w:rPr>
          <w:lang w:val="en-US"/>
        </w:rPr>
      </w:pPr>
      <w:r w:rsidRPr="000E6D51">
        <w:rPr>
          <w:lang w:val="en-US"/>
        </w:rPr>
        <w:t>Write Terraform configuration that describes each existing VM you want to manage (resource type, name, required arguments). This configuration must exist in your root module before importing.</w:t>
      </w:r>
    </w:p>
    <w:p w14:paraId="24E42CB0" w14:textId="77777777" w:rsidR="00C1165B" w:rsidRPr="000E6D51" w:rsidRDefault="00C1165B" w:rsidP="0032415B">
      <w:pPr>
        <w:pStyle w:val="ListParagraph"/>
        <w:numPr>
          <w:ilvl w:val="0"/>
          <w:numId w:val="164"/>
        </w:numPr>
        <w:rPr>
          <w:lang w:val="en-US"/>
        </w:rPr>
      </w:pPr>
      <w:r w:rsidRPr="000E6D51">
        <w:rPr>
          <w:lang w:val="en-US"/>
        </w:rPr>
        <w:t>Run terraform import for each existing VM to map the real resource into the Terraform state under the resource address you declared in the config.</w:t>
      </w:r>
    </w:p>
    <w:p w14:paraId="6093109C" w14:textId="4D444C1F" w:rsidR="00C1165B" w:rsidRDefault="00C1165B" w:rsidP="00C1165B">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4F496B" w:rsidRPr="004A52C9">
        <w:rPr>
          <w:lang w:val="en-GB"/>
        </w:rPr>
        <w:t>EXAMHEIST-18</w:t>
      </w:r>
      <w:r w:rsidR="004F496B">
        <w:rPr>
          <w:lang w:val="en-GB"/>
        </w:rPr>
        <w:t>5</w:t>
      </w:r>
    </w:p>
    <w:p w14:paraId="4D4EFF76" w14:textId="77777777" w:rsidR="008A48F2" w:rsidRDefault="008A48F2" w:rsidP="008A48F2">
      <w:pPr>
        <w:pStyle w:val="Question"/>
        <w:rPr>
          <w:shd w:val="clear" w:color="auto" w:fill="FFFFFF"/>
        </w:rPr>
      </w:pPr>
      <w:r>
        <w:rPr>
          <w:shd w:val="clear" w:color="auto" w:fill="FFFFFF"/>
        </w:rPr>
        <w:t>Question.</w:t>
      </w:r>
    </w:p>
    <w:p w14:paraId="6AAB23C3" w14:textId="77777777" w:rsidR="008A48F2" w:rsidRPr="002065B6" w:rsidRDefault="008A48F2" w:rsidP="008A48F2">
      <w:pPr>
        <w:rPr>
          <w:shd w:val="clear" w:color="auto" w:fill="FFFFFF"/>
          <w:lang w:val="en-US"/>
        </w:rPr>
      </w:pPr>
      <w:r w:rsidRPr="002065B6">
        <w:rPr>
          <w:shd w:val="clear" w:color="auto" w:fill="FFFFFF"/>
          <w:lang w:val="en-US"/>
        </w:rPr>
        <w:t>Where does the Terraform local backend store its state?</w:t>
      </w:r>
    </w:p>
    <w:p w14:paraId="4287DE22" w14:textId="77777777" w:rsidR="008A48F2" w:rsidRPr="003F2685" w:rsidRDefault="008A48F2" w:rsidP="0032415B">
      <w:pPr>
        <w:pStyle w:val="ListParagraph"/>
        <w:numPr>
          <w:ilvl w:val="0"/>
          <w:numId w:val="169"/>
        </w:numPr>
        <w:rPr>
          <w:shd w:val="clear" w:color="auto" w:fill="FFFFFF"/>
          <w:lang w:val="en-US"/>
        </w:rPr>
      </w:pPr>
      <w:r w:rsidRPr="003F2685">
        <w:rPr>
          <w:shd w:val="clear" w:color="auto" w:fill="FFFFFF"/>
          <w:lang w:val="en-US"/>
        </w:rPr>
        <w:t xml:space="preserve">In the </w:t>
      </w:r>
      <w:r w:rsidRPr="00CA29C9">
        <w:rPr>
          <w:b/>
          <w:bCs/>
          <w:shd w:val="clear" w:color="auto" w:fill="FFFFFF"/>
          <w:lang w:val="en-US"/>
        </w:rPr>
        <w:t>.terraform</w:t>
      </w:r>
      <w:r>
        <w:rPr>
          <w:shd w:val="clear" w:color="auto" w:fill="FFFFFF"/>
          <w:lang w:val="en-US"/>
        </w:rPr>
        <w:t xml:space="preserve"> directory</w:t>
      </w:r>
    </w:p>
    <w:p w14:paraId="7161A693" w14:textId="77777777" w:rsidR="008A48F2" w:rsidRPr="00AF5217" w:rsidRDefault="008A48F2" w:rsidP="0032415B">
      <w:pPr>
        <w:pStyle w:val="ListParagraph"/>
        <w:numPr>
          <w:ilvl w:val="0"/>
          <w:numId w:val="169"/>
        </w:numPr>
        <w:rPr>
          <w:shd w:val="clear" w:color="auto" w:fill="FFFFFF"/>
          <w:lang w:val="en-US"/>
        </w:rPr>
      </w:pPr>
      <w:r w:rsidRPr="00AF5217">
        <w:rPr>
          <w:shd w:val="clear" w:color="auto" w:fill="FFFFFF"/>
          <w:lang w:val="en-GB"/>
        </w:rPr>
        <w:t xml:space="preserve">In the </w:t>
      </w:r>
      <w:r w:rsidRPr="00CA29C9">
        <w:rPr>
          <w:b/>
          <w:bCs/>
          <w:shd w:val="clear" w:color="auto" w:fill="FFFFFF"/>
          <w:lang w:val="en-GB"/>
        </w:rPr>
        <w:t>.terraform.lock.hcl</w:t>
      </w:r>
      <w:r w:rsidRPr="00AF5217">
        <w:rPr>
          <w:shd w:val="clear" w:color="auto" w:fill="FFFFFF"/>
          <w:lang w:val="en-GB"/>
        </w:rPr>
        <w:t xml:space="preserve"> file</w:t>
      </w:r>
    </w:p>
    <w:p w14:paraId="4A4048A4" w14:textId="77777777" w:rsidR="008A48F2" w:rsidRPr="003F2685" w:rsidRDefault="008A48F2" w:rsidP="0032415B">
      <w:pPr>
        <w:pStyle w:val="ListParagraph"/>
        <w:numPr>
          <w:ilvl w:val="0"/>
          <w:numId w:val="169"/>
        </w:numPr>
        <w:rPr>
          <w:shd w:val="clear" w:color="auto" w:fill="FFFFFF"/>
          <w:lang w:val="en-US"/>
        </w:rPr>
      </w:pPr>
      <w:r w:rsidRPr="003F2685">
        <w:rPr>
          <w:shd w:val="clear" w:color="auto" w:fill="FFFFFF"/>
          <w:lang w:val="en-US"/>
        </w:rPr>
        <w:t xml:space="preserve">In the </w:t>
      </w:r>
      <w:r w:rsidRPr="00CA29C9">
        <w:rPr>
          <w:b/>
          <w:bCs/>
          <w:shd w:val="clear" w:color="auto" w:fill="FFFFFF"/>
          <w:lang w:val="en-US"/>
        </w:rPr>
        <w:t>terraform.tfstate</w:t>
      </w:r>
      <w:r w:rsidRPr="003F2685">
        <w:rPr>
          <w:shd w:val="clear" w:color="auto" w:fill="FFFFFF"/>
          <w:lang w:val="en-US"/>
        </w:rPr>
        <w:t xml:space="preserve"> file</w:t>
      </w:r>
    </w:p>
    <w:p w14:paraId="1F2FA382" w14:textId="77777777" w:rsidR="008A48F2" w:rsidRPr="003F2685" w:rsidRDefault="008A48F2" w:rsidP="0032415B">
      <w:pPr>
        <w:pStyle w:val="ListParagraph"/>
        <w:numPr>
          <w:ilvl w:val="0"/>
          <w:numId w:val="169"/>
        </w:numPr>
        <w:rPr>
          <w:shd w:val="clear" w:color="auto" w:fill="FFFFFF"/>
          <w:lang w:val="en-US"/>
        </w:rPr>
      </w:pPr>
      <w:r w:rsidRPr="003F2685">
        <w:rPr>
          <w:shd w:val="clear" w:color="auto" w:fill="FFFFFF"/>
          <w:lang w:val="en-US"/>
        </w:rPr>
        <w:lastRenderedPageBreak/>
        <w:t xml:space="preserve">In the </w:t>
      </w:r>
      <w:r w:rsidRPr="00CA29C9">
        <w:rPr>
          <w:b/>
          <w:bCs/>
          <w:shd w:val="clear" w:color="auto" w:fill="FFFFFF"/>
          <w:lang w:val="en-US"/>
        </w:rPr>
        <w:t>terraform.tfstate</w:t>
      </w:r>
      <w:r w:rsidRPr="003F2685">
        <w:rPr>
          <w:shd w:val="clear" w:color="auto" w:fill="FFFFFF"/>
          <w:lang w:val="en-US"/>
        </w:rPr>
        <w:t xml:space="preserve"> </w:t>
      </w:r>
      <w:r>
        <w:rPr>
          <w:shd w:val="clear" w:color="auto" w:fill="FFFFFF"/>
          <w:lang w:val="en-US"/>
        </w:rPr>
        <w:t>directory</w:t>
      </w:r>
    </w:p>
    <w:p w14:paraId="01A0633C" w14:textId="77777777" w:rsidR="008A48F2" w:rsidRPr="00642A96" w:rsidRDefault="008A48F2" w:rsidP="00642A96">
      <w:pPr>
        <w:pStyle w:val="Heading2"/>
        <w:ind w:left="0"/>
        <w:rPr>
          <w:rStyle w:val="Heading2Char"/>
          <w:lang w:val="en-US"/>
        </w:rPr>
      </w:pPr>
      <w:r>
        <w:rPr>
          <w:rStyle w:val="Heading2Char"/>
          <w:lang w:val="en-US"/>
        </w:rPr>
        <w:t>Answer</w:t>
      </w:r>
    </w:p>
    <w:p w14:paraId="010BA056" w14:textId="77777777" w:rsidR="008A48F2" w:rsidRDefault="008A48F2" w:rsidP="008A48F2">
      <w:pPr>
        <w:ind w:left="360"/>
        <w:rPr>
          <w:b/>
          <w:bCs/>
          <w:lang w:val="en-US"/>
        </w:rPr>
      </w:pPr>
      <w:r w:rsidRPr="00357222">
        <w:rPr>
          <w:b/>
          <w:bCs/>
          <w:lang w:val="en-US"/>
        </w:rPr>
        <w:t>Correct Answer:</w:t>
      </w:r>
      <w:r>
        <w:rPr>
          <w:b/>
          <w:bCs/>
          <w:lang w:val="en-US"/>
        </w:rPr>
        <w:t xml:space="preserve">  C</w:t>
      </w:r>
    </w:p>
    <w:p w14:paraId="3612A4D0" w14:textId="77777777" w:rsidR="008A48F2" w:rsidRDefault="008A48F2" w:rsidP="008A48F2">
      <w:pPr>
        <w:ind w:left="360"/>
        <w:rPr>
          <w:b/>
          <w:bCs/>
          <w:lang w:val="en-US"/>
        </w:rPr>
      </w:pPr>
      <w:r>
        <w:rPr>
          <w:b/>
          <w:bCs/>
          <w:lang w:val="en-US"/>
        </w:rPr>
        <w:t xml:space="preserve">Explanation: </w:t>
      </w:r>
    </w:p>
    <w:p w14:paraId="04498CED" w14:textId="77777777" w:rsidR="008A48F2" w:rsidRPr="001F0544" w:rsidRDefault="008A48F2" w:rsidP="008A48F2">
      <w:pPr>
        <w:ind w:left="360"/>
        <w:rPr>
          <w:lang w:val="en-GB"/>
        </w:rPr>
      </w:pPr>
      <w:r w:rsidRPr="001F0544">
        <w:rPr>
          <w:lang w:val="en-GB"/>
        </w:rPr>
        <w:t>This is where the Terraform local backend stores its state, by default, unless you specify a different file name or location in your configuration. The local backend is the simplest backend type that stores the state file on your local disk.</w:t>
      </w:r>
    </w:p>
    <w:p w14:paraId="14B024A9" w14:textId="74BCCD0C" w:rsidR="008A48F2" w:rsidRPr="0098211C" w:rsidRDefault="008A48F2" w:rsidP="008A48F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4471A" w:rsidRPr="004A52C9">
        <w:rPr>
          <w:lang w:val="en-GB"/>
        </w:rPr>
        <w:t>EXAMHEIST-1</w:t>
      </w:r>
      <w:r w:rsidR="0074471A">
        <w:rPr>
          <w:lang w:val="en-GB"/>
        </w:rPr>
        <w:t>87</w:t>
      </w:r>
    </w:p>
    <w:p w14:paraId="447B2297" w14:textId="77777777" w:rsidR="008A48F2" w:rsidRDefault="008A48F2" w:rsidP="008A48F2">
      <w:pPr>
        <w:pStyle w:val="Question"/>
        <w:rPr>
          <w:shd w:val="clear" w:color="auto" w:fill="FFFFFF"/>
        </w:rPr>
      </w:pPr>
      <w:r>
        <w:rPr>
          <w:shd w:val="clear" w:color="auto" w:fill="FFFFFF"/>
        </w:rPr>
        <w:t>Question.</w:t>
      </w:r>
    </w:p>
    <w:p w14:paraId="42EAC15D" w14:textId="77777777" w:rsidR="008A48F2" w:rsidRPr="00C517E0" w:rsidRDefault="008A48F2" w:rsidP="008A48F2">
      <w:pPr>
        <w:rPr>
          <w:shd w:val="clear" w:color="auto" w:fill="FFFFFF"/>
          <w:lang w:val="en-GB"/>
        </w:rPr>
      </w:pPr>
      <w:r w:rsidRPr="00C517E0">
        <w:rPr>
          <w:shd w:val="clear" w:color="auto" w:fill="FFFFFF"/>
          <w:lang w:val="en-GB"/>
        </w:rPr>
        <w:t>A module block is shown in the Exhibit space of this page.</w:t>
      </w:r>
    </w:p>
    <w:tbl>
      <w:tblPr>
        <w:tblStyle w:val="TableGrid"/>
        <w:tblW w:w="0" w:type="auto"/>
        <w:tblLook w:val="04A0" w:firstRow="1" w:lastRow="0" w:firstColumn="1" w:lastColumn="0" w:noHBand="0" w:noVBand="1"/>
      </w:tblPr>
      <w:tblGrid>
        <w:gridCol w:w="3114"/>
      </w:tblGrid>
      <w:tr w:rsidR="00D54880" w14:paraId="311EA7FA" w14:textId="77777777" w:rsidTr="00D54880">
        <w:tc>
          <w:tcPr>
            <w:tcW w:w="3114" w:type="dxa"/>
          </w:tcPr>
          <w:p w14:paraId="39A4D064" w14:textId="77777777" w:rsidR="00D54880" w:rsidRPr="00D54880" w:rsidRDefault="00D54880" w:rsidP="00D54880">
            <w:pPr>
              <w:rPr>
                <w:b/>
                <w:bCs/>
                <w:sz w:val="18"/>
                <w:szCs w:val="18"/>
                <w:shd w:val="clear" w:color="auto" w:fill="FFFFFF"/>
                <w:lang w:val="en-GB"/>
              </w:rPr>
            </w:pPr>
            <w:r w:rsidRPr="00D54880">
              <w:rPr>
                <w:b/>
                <w:bCs/>
                <w:sz w:val="18"/>
                <w:szCs w:val="18"/>
                <w:shd w:val="clear" w:color="auto" w:fill="FFFFFF"/>
                <w:lang w:val="en-GB"/>
              </w:rPr>
              <w:t>module "consul" {</w:t>
            </w:r>
          </w:p>
          <w:p w14:paraId="02DB5503" w14:textId="675AEFFE" w:rsidR="00D54880" w:rsidRPr="00D54880" w:rsidRDefault="00D54880" w:rsidP="00D54880">
            <w:pPr>
              <w:rPr>
                <w:b/>
                <w:bCs/>
                <w:sz w:val="18"/>
                <w:szCs w:val="18"/>
                <w:shd w:val="clear" w:color="auto" w:fill="FFFFFF"/>
                <w:lang w:val="en-GB"/>
              </w:rPr>
            </w:pPr>
            <w:r w:rsidRPr="00D54880">
              <w:rPr>
                <w:b/>
                <w:bCs/>
                <w:sz w:val="18"/>
                <w:szCs w:val="18"/>
                <w:shd w:val="clear" w:color="auto" w:fill="FFFFFF"/>
                <w:lang w:val="en-GB"/>
              </w:rPr>
              <w:t xml:space="preserve">  </w:t>
            </w:r>
            <w:r w:rsidR="00B55347">
              <w:rPr>
                <w:b/>
                <w:bCs/>
                <w:sz w:val="18"/>
                <w:szCs w:val="18"/>
                <w:shd w:val="clear" w:color="auto" w:fill="FFFFFF"/>
                <w:lang w:val="en-GB"/>
              </w:rPr>
              <w:t xml:space="preserve">  </w:t>
            </w:r>
            <w:r w:rsidRPr="00D54880">
              <w:rPr>
                <w:b/>
                <w:bCs/>
                <w:sz w:val="18"/>
                <w:szCs w:val="18"/>
                <w:shd w:val="clear" w:color="auto" w:fill="FFFFFF"/>
                <w:lang w:val="en-GB"/>
              </w:rPr>
              <w:t>source = "hashicorp/consul/aws"</w:t>
            </w:r>
          </w:p>
          <w:p w14:paraId="554AC970" w14:textId="5AFDB267" w:rsidR="00D54880" w:rsidRDefault="00D54880" w:rsidP="008A48F2">
            <w:pPr>
              <w:rPr>
                <w:shd w:val="clear" w:color="auto" w:fill="FFFFFF"/>
                <w:lang w:val="en-GB"/>
              </w:rPr>
            </w:pPr>
            <w:r w:rsidRPr="00D54880">
              <w:rPr>
                <w:b/>
                <w:bCs/>
                <w:sz w:val="18"/>
                <w:szCs w:val="18"/>
                <w:shd w:val="clear" w:color="auto" w:fill="FFFFFF"/>
                <w:lang w:val="en-GB"/>
              </w:rPr>
              <w:t>}</w:t>
            </w:r>
          </w:p>
        </w:tc>
      </w:tr>
    </w:tbl>
    <w:p w14:paraId="38B20AE1" w14:textId="77777777" w:rsidR="00D54880" w:rsidRPr="00C517E0" w:rsidRDefault="00D54880" w:rsidP="008A48F2">
      <w:pPr>
        <w:rPr>
          <w:shd w:val="clear" w:color="auto" w:fill="FFFFFF"/>
          <w:lang w:val="en-GB"/>
        </w:rPr>
      </w:pPr>
    </w:p>
    <w:p w14:paraId="47143ED7" w14:textId="77777777" w:rsidR="008A48F2" w:rsidRPr="00C517E0" w:rsidRDefault="008A48F2" w:rsidP="008A48F2">
      <w:pPr>
        <w:rPr>
          <w:shd w:val="clear" w:color="auto" w:fill="FFFFFF"/>
          <w:lang w:val="en-GB"/>
        </w:rPr>
      </w:pPr>
      <w:r w:rsidRPr="00C517E0">
        <w:rPr>
          <w:shd w:val="clear" w:color="auto" w:fill="FFFFFF"/>
          <w:lang w:val="en-GB"/>
        </w:rPr>
        <w:t>When you use a module block to reference a module from the Terraform Registry such as the one in the example, how do you specify version 1.0.0 of the module?</w:t>
      </w:r>
    </w:p>
    <w:p w14:paraId="6EBB9EC3" w14:textId="77777777" w:rsidR="008A48F2" w:rsidRPr="00C517E0" w:rsidRDefault="008A48F2" w:rsidP="0032415B">
      <w:pPr>
        <w:pStyle w:val="ListParagraph"/>
        <w:numPr>
          <w:ilvl w:val="0"/>
          <w:numId w:val="174"/>
        </w:numPr>
        <w:rPr>
          <w:shd w:val="clear" w:color="auto" w:fill="FFFFFF"/>
          <w:lang w:val="en-GB"/>
        </w:rPr>
      </w:pPr>
      <w:r w:rsidRPr="00C517E0">
        <w:rPr>
          <w:shd w:val="clear" w:color="auto" w:fill="FFFFFF"/>
          <w:lang w:val="en-GB"/>
        </w:rPr>
        <w:t>You cannot. Modules stored on the public Terraform Registry do not support versioning.</w:t>
      </w:r>
    </w:p>
    <w:p w14:paraId="2EC684D2" w14:textId="77777777" w:rsidR="008A48F2" w:rsidRPr="00C517E0" w:rsidRDefault="008A48F2" w:rsidP="0032415B">
      <w:pPr>
        <w:pStyle w:val="ListParagraph"/>
        <w:numPr>
          <w:ilvl w:val="0"/>
          <w:numId w:val="174"/>
        </w:numPr>
        <w:rPr>
          <w:shd w:val="clear" w:color="auto" w:fill="FFFFFF"/>
          <w:lang w:val="en-GB"/>
        </w:rPr>
      </w:pPr>
      <w:r w:rsidRPr="00C517E0">
        <w:rPr>
          <w:shd w:val="clear" w:color="auto" w:fill="FFFFFF"/>
          <w:lang w:val="en-GB"/>
        </w:rPr>
        <w:t xml:space="preserve">Append </w:t>
      </w:r>
      <w:r w:rsidRPr="00642A96">
        <w:rPr>
          <w:b/>
          <w:bCs/>
          <w:shd w:val="clear" w:color="auto" w:fill="FFFFFF"/>
          <w:lang w:val="en-GB"/>
        </w:rPr>
        <w:t>?ref=v1.0.0</w:t>
      </w:r>
      <w:r w:rsidRPr="00C517E0">
        <w:rPr>
          <w:shd w:val="clear" w:color="auto" w:fill="FFFFFF"/>
          <w:lang w:val="en-GB"/>
        </w:rPr>
        <w:t xml:space="preserve"> argument to the source path.</w:t>
      </w:r>
    </w:p>
    <w:p w14:paraId="10E22803" w14:textId="77777777" w:rsidR="008A48F2" w:rsidRPr="00C517E0" w:rsidRDefault="008A48F2" w:rsidP="0032415B">
      <w:pPr>
        <w:pStyle w:val="ListParagraph"/>
        <w:numPr>
          <w:ilvl w:val="0"/>
          <w:numId w:val="174"/>
        </w:numPr>
        <w:rPr>
          <w:shd w:val="clear" w:color="auto" w:fill="FFFFFF"/>
          <w:lang w:val="en-GB"/>
        </w:rPr>
      </w:pPr>
      <w:r w:rsidRPr="00C517E0">
        <w:rPr>
          <w:shd w:val="clear" w:color="auto" w:fill="FFFFFF"/>
          <w:lang w:val="en-GB"/>
        </w:rPr>
        <w:t xml:space="preserve">Add a </w:t>
      </w:r>
      <w:r w:rsidRPr="0060679F">
        <w:rPr>
          <w:b/>
          <w:bCs/>
          <w:shd w:val="clear" w:color="auto" w:fill="FFFFFF"/>
          <w:lang w:val="en-GB"/>
        </w:rPr>
        <w:t>version = "1.0.0"</w:t>
      </w:r>
      <w:r w:rsidRPr="00C517E0">
        <w:rPr>
          <w:shd w:val="clear" w:color="auto" w:fill="FFFFFF"/>
          <w:lang w:val="en-GB"/>
        </w:rPr>
        <w:t xml:space="preserve"> attribute to the module block.</w:t>
      </w:r>
    </w:p>
    <w:p w14:paraId="4F25A5A6" w14:textId="77777777" w:rsidR="008A48F2" w:rsidRPr="00C517E0" w:rsidRDefault="008A48F2" w:rsidP="0032415B">
      <w:pPr>
        <w:pStyle w:val="ListParagraph"/>
        <w:numPr>
          <w:ilvl w:val="0"/>
          <w:numId w:val="174"/>
        </w:numPr>
        <w:rPr>
          <w:shd w:val="clear" w:color="auto" w:fill="FFFFFF"/>
          <w:lang w:val="en-US"/>
        </w:rPr>
      </w:pPr>
      <w:r w:rsidRPr="00C517E0">
        <w:rPr>
          <w:shd w:val="clear" w:color="auto" w:fill="FFFFFF"/>
          <w:lang w:val="en-GB"/>
        </w:rPr>
        <w:t>Nothing. Modules stored on the public Terraform module Registry always default to version 1.0.0.</w:t>
      </w:r>
    </w:p>
    <w:p w14:paraId="7250B1BC" w14:textId="77777777" w:rsidR="008A48F2" w:rsidRPr="00642A96" w:rsidRDefault="008A48F2" w:rsidP="00642A96">
      <w:pPr>
        <w:pStyle w:val="Heading2"/>
        <w:ind w:left="0"/>
        <w:rPr>
          <w:rStyle w:val="Heading2Char"/>
          <w:lang w:val="en-US"/>
        </w:rPr>
      </w:pPr>
      <w:r>
        <w:rPr>
          <w:rStyle w:val="Heading2Char"/>
          <w:lang w:val="en-US"/>
        </w:rPr>
        <w:t>Answer</w:t>
      </w:r>
    </w:p>
    <w:p w14:paraId="1CBF70BC" w14:textId="77777777" w:rsidR="008A48F2" w:rsidRDefault="008A48F2" w:rsidP="008A48F2">
      <w:pPr>
        <w:ind w:left="360"/>
        <w:rPr>
          <w:b/>
          <w:bCs/>
          <w:lang w:val="en-US"/>
        </w:rPr>
      </w:pPr>
      <w:r w:rsidRPr="00357222">
        <w:rPr>
          <w:b/>
          <w:bCs/>
          <w:lang w:val="en-US"/>
        </w:rPr>
        <w:t>Correct Answer:</w:t>
      </w:r>
      <w:r>
        <w:rPr>
          <w:b/>
          <w:bCs/>
          <w:lang w:val="en-US"/>
        </w:rPr>
        <w:t xml:space="preserve">  C</w:t>
      </w:r>
    </w:p>
    <w:p w14:paraId="7754A473" w14:textId="77777777" w:rsidR="008A48F2" w:rsidRDefault="008A48F2" w:rsidP="008A48F2">
      <w:pPr>
        <w:ind w:left="360"/>
        <w:rPr>
          <w:b/>
          <w:bCs/>
          <w:lang w:val="en-US"/>
        </w:rPr>
      </w:pPr>
      <w:r>
        <w:rPr>
          <w:b/>
          <w:bCs/>
          <w:lang w:val="en-US"/>
        </w:rPr>
        <w:t xml:space="preserve">Explanation: </w:t>
      </w:r>
    </w:p>
    <w:p w14:paraId="0535CCE9" w14:textId="77777777" w:rsidR="008A48F2" w:rsidRDefault="008A48F2" w:rsidP="008A48F2">
      <w:pPr>
        <w:ind w:left="360"/>
        <w:rPr>
          <w:lang w:val="en-GB"/>
        </w:rPr>
      </w:pPr>
      <w:r w:rsidRPr="00F94D18">
        <w:rPr>
          <w:lang w:val="en-GB"/>
        </w:rPr>
        <w:t xml:space="preserve">Modules published in the Terraform Registry </w:t>
      </w:r>
      <w:r w:rsidRPr="00F94D18">
        <w:rPr>
          <w:b/>
          <w:bCs/>
          <w:lang w:val="en-GB"/>
        </w:rPr>
        <w:t>do support versioning</w:t>
      </w:r>
      <w:r w:rsidRPr="00F94D18">
        <w:rPr>
          <w:lang w:val="en-GB"/>
        </w:rPr>
        <w:t xml:space="preserve"> and Terraform lets you pin a specific version directly in the module block.</w:t>
      </w:r>
    </w:p>
    <w:tbl>
      <w:tblPr>
        <w:tblStyle w:val="TableGrid"/>
        <w:tblW w:w="0" w:type="auto"/>
        <w:tblInd w:w="360" w:type="dxa"/>
        <w:tblLook w:val="04A0" w:firstRow="1" w:lastRow="0" w:firstColumn="1" w:lastColumn="0" w:noHBand="0" w:noVBand="1"/>
      </w:tblPr>
      <w:tblGrid>
        <w:gridCol w:w="3463"/>
      </w:tblGrid>
      <w:tr w:rsidR="004C5DDF" w14:paraId="4288CAD0" w14:textId="77777777" w:rsidTr="004C5DDF">
        <w:tc>
          <w:tcPr>
            <w:tcW w:w="3463" w:type="dxa"/>
          </w:tcPr>
          <w:p w14:paraId="1643CFD5" w14:textId="4595869D" w:rsidR="004C5DDF" w:rsidRPr="004C5DDF" w:rsidRDefault="004C5DDF" w:rsidP="008A48F2">
            <w:pPr>
              <w:rPr>
                <w:b/>
                <w:bCs/>
                <w:lang w:val="en-GB"/>
              </w:rPr>
            </w:pPr>
            <w:r w:rsidRPr="004C5DDF">
              <w:rPr>
                <w:b/>
                <w:bCs/>
                <w:lang w:val="en-GB"/>
              </w:rPr>
              <w:t>Example:</w:t>
            </w:r>
          </w:p>
        </w:tc>
      </w:tr>
      <w:tr w:rsidR="004C5DDF" w14:paraId="71BA1F19" w14:textId="77777777" w:rsidTr="004C5DDF">
        <w:tc>
          <w:tcPr>
            <w:tcW w:w="3463" w:type="dxa"/>
          </w:tcPr>
          <w:p w14:paraId="3E64C937" w14:textId="77777777" w:rsidR="004C5DDF" w:rsidRPr="004C5DDF" w:rsidRDefault="004C5DDF" w:rsidP="004C5DDF">
            <w:pPr>
              <w:rPr>
                <w:b/>
                <w:bCs/>
                <w:sz w:val="20"/>
                <w:szCs w:val="20"/>
                <w:lang w:val="en-GB"/>
              </w:rPr>
            </w:pPr>
            <w:r w:rsidRPr="004C5DDF">
              <w:rPr>
                <w:b/>
                <w:bCs/>
                <w:sz w:val="20"/>
                <w:szCs w:val="20"/>
                <w:lang w:val="en-GB"/>
              </w:rPr>
              <w:t>module "example" {</w:t>
            </w:r>
          </w:p>
          <w:p w14:paraId="3B8812EE" w14:textId="77777777" w:rsidR="004C5DDF" w:rsidRPr="004C5DDF" w:rsidRDefault="004C5DDF" w:rsidP="004C5DDF">
            <w:pPr>
              <w:rPr>
                <w:b/>
                <w:bCs/>
                <w:sz w:val="20"/>
                <w:szCs w:val="20"/>
                <w:lang w:val="en-GB"/>
              </w:rPr>
            </w:pPr>
            <w:r w:rsidRPr="004C5DDF">
              <w:rPr>
                <w:b/>
                <w:bCs/>
                <w:sz w:val="20"/>
                <w:szCs w:val="20"/>
                <w:lang w:val="en-GB"/>
              </w:rPr>
              <w:t xml:space="preserve">  source  = "hashicorp/consul/aws"</w:t>
            </w:r>
          </w:p>
          <w:p w14:paraId="6E4B0708" w14:textId="77777777" w:rsidR="004C5DDF" w:rsidRPr="004C5DDF" w:rsidRDefault="004C5DDF" w:rsidP="004C5DDF">
            <w:pPr>
              <w:rPr>
                <w:b/>
                <w:bCs/>
                <w:sz w:val="20"/>
                <w:szCs w:val="20"/>
                <w:lang w:val="en-GB"/>
              </w:rPr>
            </w:pPr>
            <w:r w:rsidRPr="004C5DDF">
              <w:rPr>
                <w:b/>
                <w:bCs/>
                <w:sz w:val="20"/>
                <w:szCs w:val="20"/>
                <w:lang w:val="en-GB"/>
              </w:rPr>
              <w:t xml:space="preserve">  version = "1.0.0"</w:t>
            </w:r>
          </w:p>
          <w:p w14:paraId="14D95C64" w14:textId="4F599E30" w:rsidR="004C5DDF" w:rsidRDefault="004C5DDF" w:rsidP="004C5DDF">
            <w:pPr>
              <w:rPr>
                <w:lang w:val="en-GB"/>
              </w:rPr>
            </w:pPr>
            <w:r w:rsidRPr="004C5DDF">
              <w:rPr>
                <w:b/>
                <w:bCs/>
                <w:sz w:val="20"/>
                <w:szCs w:val="20"/>
                <w:lang w:val="en-GB"/>
              </w:rPr>
              <w:t>}</w:t>
            </w:r>
          </w:p>
        </w:tc>
      </w:tr>
    </w:tbl>
    <w:p w14:paraId="5B741106" w14:textId="77777777" w:rsidR="00156D6D" w:rsidRDefault="00156D6D" w:rsidP="008A48F2">
      <w:pPr>
        <w:ind w:left="360"/>
        <w:rPr>
          <w:lang w:val="en-GB"/>
        </w:rPr>
      </w:pPr>
    </w:p>
    <w:p w14:paraId="7C02C74E" w14:textId="77777777" w:rsidR="008A48F2" w:rsidRPr="00203DA5" w:rsidRDefault="008A48F2" w:rsidP="0032415B">
      <w:pPr>
        <w:numPr>
          <w:ilvl w:val="0"/>
          <w:numId w:val="175"/>
        </w:numPr>
        <w:rPr>
          <w:b/>
          <w:bCs/>
          <w:lang w:val="en-GB"/>
        </w:rPr>
      </w:pPr>
      <w:r w:rsidRPr="00203DA5">
        <w:rPr>
          <w:b/>
          <w:bCs/>
          <w:lang w:val="en-GB"/>
        </w:rPr>
        <w:t>Why the other options don’t work</w:t>
      </w:r>
    </w:p>
    <w:p w14:paraId="11A4F22D" w14:textId="77777777" w:rsidR="008A48F2" w:rsidRPr="00203DA5" w:rsidRDefault="008A48F2" w:rsidP="0032415B">
      <w:pPr>
        <w:numPr>
          <w:ilvl w:val="1"/>
          <w:numId w:val="175"/>
        </w:numPr>
        <w:rPr>
          <w:lang w:val="en-GB"/>
        </w:rPr>
      </w:pPr>
      <w:r w:rsidRPr="00203DA5">
        <w:rPr>
          <w:b/>
          <w:bCs/>
          <w:lang w:val="en-GB"/>
        </w:rPr>
        <w:t>A</w:t>
      </w:r>
      <w:r w:rsidRPr="00203DA5">
        <w:rPr>
          <w:lang w:val="en-GB"/>
        </w:rPr>
        <w:t xml:space="preserve"> — Incorrect. Registry modules absolutely support versioning.</w:t>
      </w:r>
    </w:p>
    <w:p w14:paraId="7FEB5F1E" w14:textId="77777777" w:rsidR="008A48F2" w:rsidRPr="00203DA5" w:rsidRDefault="008A48F2" w:rsidP="0032415B">
      <w:pPr>
        <w:numPr>
          <w:ilvl w:val="1"/>
          <w:numId w:val="175"/>
        </w:numPr>
        <w:rPr>
          <w:lang w:val="en-GB"/>
        </w:rPr>
      </w:pPr>
      <w:r w:rsidRPr="00203DA5">
        <w:rPr>
          <w:b/>
          <w:bCs/>
          <w:lang w:val="en-GB"/>
        </w:rPr>
        <w:lastRenderedPageBreak/>
        <w:t>B</w:t>
      </w:r>
      <w:r w:rsidRPr="00203DA5">
        <w:rPr>
          <w:lang w:val="en-GB"/>
        </w:rPr>
        <w:t xml:space="preserve"> — Incorrect. </w:t>
      </w:r>
      <w:r w:rsidRPr="00203DA5">
        <w:rPr>
          <w:b/>
          <w:bCs/>
          <w:i/>
          <w:iCs/>
          <w:lang w:val="en-GB"/>
        </w:rPr>
        <w:t>?ref=</w:t>
      </w:r>
      <w:r w:rsidRPr="00203DA5">
        <w:rPr>
          <w:lang w:val="en-GB"/>
        </w:rPr>
        <w:t xml:space="preserve"> is used for Git sources, not Registry modules.</w:t>
      </w:r>
    </w:p>
    <w:p w14:paraId="03ACF9A3" w14:textId="77777777" w:rsidR="008A48F2" w:rsidRPr="00203DA5" w:rsidRDefault="008A48F2" w:rsidP="0032415B">
      <w:pPr>
        <w:numPr>
          <w:ilvl w:val="1"/>
          <w:numId w:val="175"/>
        </w:numPr>
        <w:rPr>
          <w:lang w:val="en-GB"/>
        </w:rPr>
      </w:pPr>
      <w:r w:rsidRPr="00203DA5">
        <w:rPr>
          <w:b/>
          <w:bCs/>
          <w:lang w:val="en-GB"/>
        </w:rPr>
        <w:t>D</w:t>
      </w:r>
      <w:r w:rsidRPr="00203DA5">
        <w:rPr>
          <w:lang w:val="en-GB"/>
        </w:rPr>
        <w:t xml:space="preserve"> — Incorrect. Registry modules do </w:t>
      </w:r>
      <w:r w:rsidRPr="00203DA5">
        <w:rPr>
          <w:b/>
          <w:bCs/>
          <w:lang w:val="en-GB"/>
        </w:rPr>
        <w:t>not</w:t>
      </w:r>
      <w:r w:rsidRPr="00203DA5">
        <w:rPr>
          <w:lang w:val="en-GB"/>
        </w:rPr>
        <w:t xml:space="preserve"> default to version 1.0.0; they default to the latest version unless specified.</w:t>
      </w:r>
    </w:p>
    <w:p w14:paraId="1DF19FE2" w14:textId="2903E2C6" w:rsidR="008A48F2" w:rsidRPr="00F654C2" w:rsidRDefault="008A48F2" w:rsidP="008A48F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4471A" w:rsidRPr="004A52C9">
        <w:rPr>
          <w:lang w:val="en-GB"/>
        </w:rPr>
        <w:t>EXAMHEIST-1</w:t>
      </w:r>
      <w:r w:rsidR="0074471A">
        <w:rPr>
          <w:lang w:val="en-GB"/>
        </w:rPr>
        <w:t>88</w:t>
      </w:r>
    </w:p>
    <w:p w14:paraId="598F6762" w14:textId="77777777" w:rsidR="008A48F2" w:rsidRDefault="008A48F2" w:rsidP="008A48F2">
      <w:pPr>
        <w:pStyle w:val="Question"/>
        <w:rPr>
          <w:shd w:val="clear" w:color="auto" w:fill="FFFFFF"/>
        </w:rPr>
      </w:pPr>
      <w:r>
        <w:rPr>
          <w:shd w:val="clear" w:color="auto" w:fill="FFFFFF"/>
        </w:rPr>
        <w:t>Question.</w:t>
      </w:r>
    </w:p>
    <w:p w14:paraId="6D7E02F9" w14:textId="77777777" w:rsidR="008A48F2" w:rsidRPr="00925F64" w:rsidRDefault="008A48F2" w:rsidP="008A48F2">
      <w:pPr>
        <w:rPr>
          <w:shd w:val="clear" w:color="auto" w:fill="FFFFFF"/>
          <w:lang w:val="en-US"/>
        </w:rPr>
      </w:pPr>
      <w:r w:rsidRPr="00925F64">
        <w:rPr>
          <w:shd w:val="clear" w:color="auto" w:fill="FFFFFF"/>
          <w:lang w:val="en-US"/>
        </w:rPr>
        <w:t>You cannot install third-party plugins using terraform init.</w:t>
      </w:r>
    </w:p>
    <w:p w14:paraId="16450BA3" w14:textId="77777777" w:rsidR="008A48F2" w:rsidRPr="00925F64" w:rsidRDefault="008A48F2" w:rsidP="0032415B">
      <w:pPr>
        <w:pStyle w:val="ListParagraph"/>
        <w:numPr>
          <w:ilvl w:val="0"/>
          <w:numId w:val="170"/>
        </w:numPr>
        <w:rPr>
          <w:shd w:val="clear" w:color="auto" w:fill="FFFFFF"/>
          <w:lang w:val="en-US"/>
        </w:rPr>
      </w:pPr>
      <w:r w:rsidRPr="00925F64">
        <w:rPr>
          <w:shd w:val="clear" w:color="auto" w:fill="FFFFFF"/>
          <w:lang w:val="en-US"/>
        </w:rPr>
        <w:t>True</w:t>
      </w:r>
    </w:p>
    <w:p w14:paraId="71DC2562" w14:textId="77777777" w:rsidR="008A48F2" w:rsidRPr="00925F64" w:rsidRDefault="008A48F2" w:rsidP="0032415B">
      <w:pPr>
        <w:pStyle w:val="ListParagraph"/>
        <w:numPr>
          <w:ilvl w:val="0"/>
          <w:numId w:val="170"/>
        </w:numPr>
        <w:rPr>
          <w:shd w:val="clear" w:color="auto" w:fill="FFFFFF"/>
          <w:lang w:val="en-US"/>
        </w:rPr>
      </w:pPr>
      <w:r w:rsidRPr="00925F64">
        <w:rPr>
          <w:shd w:val="clear" w:color="auto" w:fill="FFFFFF"/>
          <w:lang w:val="en-US"/>
        </w:rPr>
        <w:t>False</w:t>
      </w:r>
    </w:p>
    <w:p w14:paraId="25931125" w14:textId="77777777" w:rsidR="008A48F2" w:rsidRPr="0051072D" w:rsidRDefault="008A48F2" w:rsidP="0051072D">
      <w:pPr>
        <w:pStyle w:val="Heading2"/>
        <w:ind w:left="0"/>
        <w:rPr>
          <w:rStyle w:val="Heading2Char"/>
          <w:lang w:val="en-US"/>
        </w:rPr>
      </w:pPr>
      <w:r>
        <w:rPr>
          <w:rStyle w:val="Heading2Char"/>
          <w:lang w:val="en-US"/>
        </w:rPr>
        <w:t>Answer</w:t>
      </w:r>
    </w:p>
    <w:p w14:paraId="16058BB1" w14:textId="77777777" w:rsidR="008A48F2" w:rsidRDefault="008A48F2" w:rsidP="008A48F2">
      <w:pPr>
        <w:ind w:left="360"/>
        <w:rPr>
          <w:b/>
          <w:bCs/>
          <w:lang w:val="en-US"/>
        </w:rPr>
      </w:pPr>
      <w:r w:rsidRPr="00357222">
        <w:rPr>
          <w:b/>
          <w:bCs/>
          <w:lang w:val="en-US"/>
        </w:rPr>
        <w:t>Correct Answer:</w:t>
      </w:r>
      <w:r>
        <w:rPr>
          <w:b/>
          <w:bCs/>
          <w:lang w:val="en-US"/>
        </w:rPr>
        <w:t xml:space="preserve">  B</w:t>
      </w:r>
    </w:p>
    <w:p w14:paraId="6DCCB135" w14:textId="77777777" w:rsidR="008A48F2" w:rsidRDefault="008A48F2" w:rsidP="008A48F2">
      <w:pPr>
        <w:ind w:left="360"/>
        <w:rPr>
          <w:b/>
          <w:bCs/>
          <w:lang w:val="en-US"/>
        </w:rPr>
      </w:pPr>
      <w:r>
        <w:rPr>
          <w:b/>
          <w:bCs/>
          <w:lang w:val="en-US"/>
        </w:rPr>
        <w:t xml:space="preserve">Explanation: </w:t>
      </w:r>
    </w:p>
    <w:p w14:paraId="60B72906" w14:textId="77777777" w:rsidR="008A48F2" w:rsidRPr="00B01CFA" w:rsidRDefault="008A48F2" w:rsidP="008A48F2">
      <w:pPr>
        <w:ind w:left="360"/>
        <w:rPr>
          <w:lang w:val="en-GB"/>
        </w:rPr>
      </w:pPr>
      <w:r w:rsidRPr="00B01CFA">
        <w:rPr>
          <w:lang w:val="en-GB"/>
        </w:rPr>
        <w:t>You can install third-party plugins using terraform init, if you specify the plugin directory in your configuration or as a command-line argument. You can also use the terraform providers mirror command to create a local mirror of providers from any source.</w:t>
      </w:r>
    </w:p>
    <w:p w14:paraId="6DADC53C" w14:textId="2B636929" w:rsidR="008A48F2" w:rsidRPr="001568D9" w:rsidRDefault="008A48F2" w:rsidP="008A48F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4471A" w:rsidRPr="004A52C9">
        <w:rPr>
          <w:lang w:val="en-GB"/>
        </w:rPr>
        <w:t>EXAMHEIST-1</w:t>
      </w:r>
      <w:r w:rsidR="0074471A">
        <w:rPr>
          <w:lang w:val="en-GB"/>
        </w:rPr>
        <w:t>89</w:t>
      </w:r>
    </w:p>
    <w:p w14:paraId="3E748AE1" w14:textId="7B19164E" w:rsidR="008A48F2" w:rsidRDefault="008A48F2" w:rsidP="008A48F2">
      <w:pPr>
        <w:pStyle w:val="Question"/>
        <w:rPr>
          <w:shd w:val="clear" w:color="auto" w:fill="FFFFFF"/>
        </w:rPr>
      </w:pPr>
      <w:r>
        <w:rPr>
          <w:shd w:val="clear" w:color="auto" w:fill="FFFFFF"/>
        </w:rPr>
        <w:t xml:space="preserve">Question. </w:t>
      </w:r>
    </w:p>
    <w:p w14:paraId="1800ABCA" w14:textId="77777777" w:rsidR="008A48F2" w:rsidRPr="00C33725" w:rsidRDefault="008A48F2" w:rsidP="008A48F2">
      <w:pPr>
        <w:rPr>
          <w:shd w:val="clear" w:color="auto" w:fill="FFFFFF"/>
          <w:lang w:val="en-GB"/>
        </w:rPr>
      </w:pPr>
      <w:r>
        <w:rPr>
          <w:shd w:val="clear" w:color="auto" w:fill="FFFFFF"/>
          <w:lang w:val="en-US"/>
        </w:rPr>
        <w:t>You</w:t>
      </w:r>
      <w:r w:rsidRPr="00C33725">
        <w:rPr>
          <w:shd w:val="clear" w:color="auto" w:fill="FFFFFF"/>
          <w:lang w:val="en-GB"/>
        </w:rPr>
        <w:t xml:space="preserve">’re writing a Terraform configuration that needs to read input from a local file called </w:t>
      </w:r>
      <w:r w:rsidRPr="004E6EB6">
        <w:rPr>
          <w:b/>
          <w:bCs/>
          <w:shd w:val="clear" w:color="auto" w:fill="FFFFFF"/>
          <w:lang w:val="en-GB"/>
        </w:rPr>
        <w:t>id_rsa.pub</w:t>
      </w:r>
      <w:r w:rsidRPr="00C33725">
        <w:rPr>
          <w:shd w:val="clear" w:color="auto" w:fill="FFFFFF"/>
          <w:lang w:val="en-GB"/>
        </w:rPr>
        <w:t>.</w:t>
      </w:r>
      <w:r w:rsidRPr="00C33725">
        <w:rPr>
          <w:shd w:val="clear" w:color="auto" w:fill="FFFFFF"/>
          <w:lang w:val="en-GB"/>
        </w:rPr>
        <w:br/>
        <w:t>Which built-in Terraform function can you use to import the file’s contents as a string?</w:t>
      </w:r>
    </w:p>
    <w:p w14:paraId="6CCB13E3" w14:textId="77777777" w:rsidR="008A48F2" w:rsidRPr="00C33725" w:rsidRDefault="008A48F2" w:rsidP="0032415B">
      <w:pPr>
        <w:pStyle w:val="ListParagraph"/>
        <w:numPr>
          <w:ilvl w:val="0"/>
          <w:numId w:val="165"/>
        </w:numPr>
        <w:rPr>
          <w:shd w:val="clear" w:color="auto" w:fill="FFFFFF"/>
          <w:lang w:val="en-GB"/>
        </w:rPr>
      </w:pPr>
      <w:r w:rsidRPr="00C33725">
        <w:rPr>
          <w:shd w:val="clear" w:color="auto" w:fill="FFFFFF"/>
          <w:lang w:val="en-GB"/>
        </w:rPr>
        <w:t>file("id_rsa.pub")</w:t>
      </w:r>
    </w:p>
    <w:p w14:paraId="45C6CB73" w14:textId="77777777" w:rsidR="008A48F2" w:rsidRPr="00C33725" w:rsidRDefault="008A48F2" w:rsidP="0032415B">
      <w:pPr>
        <w:pStyle w:val="ListParagraph"/>
        <w:numPr>
          <w:ilvl w:val="0"/>
          <w:numId w:val="165"/>
        </w:numPr>
        <w:rPr>
          <w:shd w:val="clear" w:color="auto" w:fill="FFFFFF"/>
          <w:lang w:val="en-GB"/>
        </w:rPr>
      </w:pPr>
      <w:r w:rsidRPr="00C33725">
        <w:rPr>
          <w:shd w:val="clear" w:color="auto" w:fill="FFFFFF"/>
          <w:lang w:val="en-GB"/>
        </w:rPr>
        <w:t>templatefile("id_rsa.pub")</w:t>
      </w:r>
    </w:p>
    <w:p w14:paraId="7677C87A" w14:textId="77777777" w:rsidR="008A48F2" w:rsidRPr="00C33725" w:rsidRDefault="008A48F2" w:rsidP="0032415B">
      <w:pPr>
        <w:pStyle w:val="ListParagraph"/>
        <w:numPr>
          <w:ilvl w:val="0"/>
          <w:numId w:val="165"/>
        </w:numPr>
        <w:rPr>
          <w:shd w:val="clear" w:color="auto" w:fill="FFFFFF"/>
          <w:lang w:val="en-GB"/>
        </w:rPr>
      </w:pPr>
      <w:r w:rsidRPr="00C33725">
        <w:rPr>
          <w:shd w:val="clear" w:color="auto" w:fill="FFFFFF"/>
          <w:lang w:val="en-GB"/>
        </w:rPr>
        <w:t>fileset("id_rsa.pub")</w:t>
      </w:r>
    </w:p>
    <w:p w14:paraId="6C52D805" w14:textId="77777777" w:rsidR="008A48F2" w:rsidRPr="00C33725" w:rsidRDefault="008A48F2" w:rsidP="0032415B">
      <w:pPr>
        <w:pStyle w:val="ListParagraph"/>
        <w:numPr>
          <w:ilvl w:val="0"/>
          <w:numId w:val="165"/>
        </w:numPr>
        <w:rPr>
          <w:shd w:val="clear" w:color="auto" w:fill="FFFFFF"/>
          <w:lang w:val="en-GB"/>
        </w:rPr>
      </w:pPr>
      <w:r w:rsidRPr="00C33725">
        <w:rPr>
          <w:shd w:val="clear" w:color="auto" w:fill="FFFFFF"/>
          <w:lang w:val="en-GB"/>
        </w:rPr>
        <w:t>filebase64("id_rsa.pub")</w:t>
      </w:r>
    </w:p>
    <w:p w14:paraId="413620A4" w14:textId="77777777" w:rsidR="008A48F2" w:rsidRPr="00D22618" w:rsidRDefault="008A48F2" w:rsidP="00D22618">
      <w:pPr>
        <w:pStyle w:val="Heading2"/>
        <w:ind w:left="0"/>
        <w:rPr>
          <w:rStyle w:val="Heading2Char"/>
          <w:lang w:val="en-US"/>
        </w:rPr>
      </w:pPr>
      <w:r>
        <w:rPr>
          <w:rStyle w:val="Heading2Char"/>
          <w:lang w:val="en-US"/>
        </w:rPr>
        <w:t>Answer</w:t>
      </w:r>
    </w:p>
    <w:p w14:paraId="548F11E9" w14:textId="77777777" w:rsidR="008A48F2" w:rsidRDefault="008A48F2" w:rsidP="008A48F2">
      <w:pPr>
        <w:ind w:left="360"/>
        <w:rPr>
          <w:b/>
          <w:bCs/>
          <w:lang w:val="en-US"/>
        </w:rPr>
      </w:pPr>
      <w:r w:rsidRPr="00357222">
        <w:rPr>
          <w:b/>
          <w:bCs/>
          <w:lang w:val="en-US"/>
        </w:rPr>
        <w:t>Correct Answer:</w:t>
      </w:r>
      <w:r>
        <w:rPr>
          <w:b/>
          <w:bCs/>
          <w:lang w:val="en-US"/>
        </w:rPr>
        <w:t xml:space="preserve">  A</w:t>
      </w:r>
    </w:p>
    <w:p w14:paraId="0FAF0BC9" w14:textId="77777777" w:rsidR="008A48F2" w:rsidRDefault="008A48F2" w:rsidP="008A48F2">
      <w:pPr>
        <w:ind w:left="360"/>
        <w:rPr>
          <w:b/>
          <w:bCs/>
          <w:lang w:val="en-US"/>
        </w:rPr>
      </w:pPr>
      <w:r>
        <w:rPr>
          <w:b/>
          <w:bCs/>
          <w:lang w:val="en-US"/>
        </w:rPr>
        <w:t xml:space="preserve">Explanation: </w:t>
      </w:r>
    </w:p>
    <w:p w14:paraId="4963E653" w14:textId="77777777" w:rsidR="008A48F2" w:rsidRPr="00071622" w:rsidRDefault="008A48F2" w:rsidP="0032415B">
      <w:pPr>
        <w:pStyle w:val="ListParagraph"/>
        <w:numPr>
          <w:ilvl w:val="0"/>
          <w:numId w:val="166"/>
        </w:numPr>
        <w:rPr>
          <w:lang w:val="en-GB"/>
        </w:rPr>
      </w:pPr>
      <w:r w:rsidRPr="00071622">
        <w:rPr>
          <w:b/>
          <w:bCs/>
          <w:lang w:val="en-GB"/>
        </w:rPr>
        <w:t>file():</w:t>
      </w:r>
      <w:r w:rsidRPr="00071622">
        <w:rPr>
          <w:lang w:val="en-GB"/>
        </w:rPr>
        <w:t xml:space="preserve"> Reads the contents of a local file and returns it as a string. Perfect for importing the contents of id_rsa.pub (your public SSH key).</w:t>
      </w:r>
    </w:p>
    <w:p w14:paraId="1887E2DC" w14:textId="77777777" w:rsidR="008A48F2" w:rsidRPr="00071622" w:rsidRDefault="008A48F2" w:rsidP="0032415B">
      <w:pPr>
        <w:pStyle w:val="ListParagraph"/>
        <w:numPr>
          <w:ilvl w:val="0"/>
          <w:numId w:val="166"/>
        </w:numPr>
        <w:rPr>
          <w:lang w:val="en-GB"/>
        </w:rPr>
      </w:pPr>
      <w:r w:rsidRPr="00071622">
        <w:rPr>
          <w:b/>
          <w:bCs/>
          <w:lang w:val="en-GB"/>
        </w:rPr>
        <w:t>templatefile():</w:t>
      </w:r>
      <w:r w:rsidRPr="00071622">
        <w:rPr>
          <w:lang w:val="en-GB"/>
        </w:rPr>
        <w:t xml:space="preserve"> Used to render a template file with variables, not for simply reading raw contents.</w:t>
      </w:r>
    </w:p>
    <w:p w14:paraId="3016CA32" w14:textId="77777777" w:rsidR="008A48F2" w:rsidRPr="00071622" w:rsidRDefault="008A48F2" w:rsidP="0032415B">
      <w:pPr>
        <w:pStyle w:val="ListParagraph"/>
        <w:numPr>
          <w:ilvl w:val="0"/>
          <w:numId w:val="166"/>
        </w:numPr>
        <w:rPr>
          <w:lang w:val="en-GB"/>
        </w:rPr>
      </w:pPr>
      <w:r w:rsidRPr="00071622">
        <w:rPr>
          <w:b/>
          <w:bCs/>
          <w:lang w:val="en-GB"/>
        </w:rPr>
        <w:t>fileset():</w:t>
      </w:r>
      <w:r w:rsidRPr="00071622">
        <w:rPr>
          <w:lang w:val="en-GB"/>
        </w:rPr>
        <w:t xml:space="preserve"> Returns a list of file names that match a pattern in a given directory, not file contents.</w:t>
      </w:r>
    </w:p>
    <w:p w14:paraId="7557A372" w14:textId="77777777" w:rsidR="008A48F2" w:rsidRPr="00071622" w:rsidRDefault="008A48F2" w:rsidP="0032415B">
      <w:pPr>
        <w:pStyle w:val="ListParagraph"/>
        <w:numPr>
          <w:ilvl w:val="0"/>
          <w:numId w:val="166"/>
        </w:numPr>
        <w:rPr>
          <w:lang w:val="en-GB"/>
        </w:rPr>
      </w:pPr>
      <w:r w:rsidRPr="00071622">
        <w:rPr>
          <w:b/>
          <w:bCs/>
          <w:lang w:val="en-GB"/>
        </w:rPr>
        <w:lastRenderedPageBreak/>
        <w:t>filebase64():</w:t>
      </w:r>
      <w:r w:rsidRPr="00071622">
        <w:rPr>
          <w:lang w:val="en-GB"/>
        </w:rPr>
        <w:t xml:space="preserve"> Reads a file and returns its contents as a Base64-encoded string, which is useful for binary files but not needed for plain text like a public key.</w:t>
      </w:r>
    </w:p>
    <w:p w14:paraId="3E2650F6" w14:textId="7D7D23DD" w:rsidR="008A48F2" w:rsidRPr="00FB5752" w:rsidRDefault="008A48F2" w:rsidP="008A48F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4471A" w:rsidRPr="004A52C9">
        <w:rPr>
          <w:lang w:val="en-GB"/>
        </w:rPr>
        <w:t>EXAMHEIST-1</w:t>
      </w:r>
      <w:r w:rsidR="0074471A">
        <w:rPr>
          <w:lang w:val="en-GB"/>
        </w:rPr>
        <w:t>90</w:t>
      </w:r>
    </w:p>
    <w:p w14:paraId="5EFCD3A5" w14:textId="77777777" w:rsidR="008A48F2" w:rsidRDefault="008A48F2" w:rsidP="008A48F2">
      <w:pPr>
        <w:pStyle w:val="Question"/>
        <w:rPr>
          <w:shd w:val="clear" w:color="auto" w:fill="FFFFFF"/>
        </w:rPr>
      </w:pPr>
      <w:r>
        <w:rPr>
          <w:shd w:val="clear" w:color="auto" w:fill="FFFFFF"/>
        </w:rPr>
        <w:t>Question.</w:t>
      </w:r>
    </w:p>
    <w:p w14:paraId="24503876" w14:textId="77777777" w:rsidR="008A48F2" w:rsidRPr="001E34C0" w:rsidRDefault="008A48F2" w:rsidP="008A48F2">
      <w:pPr>
        <w:rPr>
          <w:shd w:val="clear" w:color="auto" w:fill="FFFFFF"/>
          <w:lang w:val="en-GB"/>
        </w:rPr>
      </w:pPr>
      <w:r w:rsidRPr="001E34C0">
        <w:rPr>
          <w:shd w:val="clear" w:color="auto" w:fill="FFFFFF"/>
          <w:lang w:val="en-GB"/>
        </w:rPr>
        <w:t>When you initialize Terraform, where does it cache modules from the public Terraform Registry?</w:t>
      </w:r>
    </w:p>
    <w:p w14:paraId="3492C057" w14:textId="77777777" w:rsidR="008A48F2" w:rsidRPr="001E34C0" w:rsidRDefault="008A48F2" w:rsidP="0032415B">
      <w:pPr>
        <w:pStyle w:val="ListParagraph"/>
        <w:numPr>
          <w:ilvl w:val="0"/>
          <w:numId w:val="171"/>
        </w:numPr>
        <w:rPr>
          <w:shd w:val="clear" w:color="auto" w:fill="FFFFFF"/>
          <w:lang w:val="en-GB"/>
        </w:rPr>
      </w:pPr>
      <w:r w:rsidRPr="001E34C0">
        <w:rPr>
          <w:shd w:val="clear" w:color="auto" w:fill="FFFFFF"/>
          <w:lang w:val="en-GB"/>
        </w:rPr>
        <w:t>They are not cached.</w:t>
      </w:r>
    </w:p>
    <w:p w14:paraId="7CE9894B" w14:textId="77777777" w:rsidR="008A48F2" w:rsidRPr="001E34C0" w:rsidRDefault="008A48F2" w:rsidP="0032415B">
      <w:pPr>
        <w:pStyle w:val="ListParagraph"/>
        <w:numPr>
          <w:ilvl w:val="0"/>
          <w:numId w:val="171"/>
        </w:numPr>
        <w:rPr>
          <w:shd w:val="clear" w:color="auto" w:fill="FFFFFF"/>
          <w:lang w:val="en-GB"/>
        </w:rPr>
      </w:pPr>
      <w:r w:rsidRPr="001E34C0">
        <w:rPr>
          <w:shd w:val="clear" w:color="auto" w:fill="FFFFFF"/>
          <w:lang w:val="en-GB"/>
        </w:rPr>
        <w:t xml:space="preserve">In the </w:t>
      </w:r>
      <w:r w:rsidRPr="005D77DC">
        <w:rPr>
          <w:b/>
          <w:bCs/>
          <w:shd w:val="clear" w:color="auto" w:fill="FFFFFF"/>
          <w:lang w:val="en-GB"/>
        </w:rPr>
        <w:t>/tmp</w:t>
      </w:r>
      <w:r w:rsidRPr="001E34C0">
        <w:rPr>
          <w:shd w:val="clear" w:color="auto" w:fill="FFFFFF"/>
          <w:lang w:val="en-GB"/>
        </w:rPr>
        <w:t xml:space="preserve"> directory.</w:t>
      </w:r>
    </w:p>
    <w:p w14:paraId="2644EB39" w14:textId="77777777" w:rsidR="008A48F2" w:rsidRPr="001E34C0" w:rsidRDefault="008A48F2" w:rsidP="0032415B">
      <w:pPr>
        <w:pStyle w:val="ListParagraph"/>
        <w:numPr>
          <w:ilvl w:val="0"/>
          <w:numId w:val="171"/>
        </w:numPr>
        <w:rPr>
          <w:shd w:val="clear" w:color="auto" w:fill="FFFFFF"/>
          <w:lang w:val="en-GB"/>
        </w:rPr>
      </w:pPr>
      <w:r w:rsidRPr="001E34C0">
        <w:rPr>
          <w:shd w:val="clear" w:color="auto" w:fill="FFFFFF"/>
          <w:lang w:val="en-GB"/>
        </w:rPr>
        <w:t xml:space="preserve">In the </w:t>
      </w:r>
      <w:r w:rsidRPr="005D77DC">
        <w:rPr>
          <w:b/>
          <w:bCs/>
          <w:shd w:val="clear" w:color="auto" w:fill="FFFFFF"/>
          <w:lang w:val="en-GB"/>
        </w:rPr>
        <w:t>.terraform</w:t>
      </w:r>
      <w:r w:rsidRPr="001E34C0">
        <w:rPr>
          <w:shd w:val="clear" w:color="auto" w:fill="FFFFFF"/>
          <w:lang w:val="en-GB"/>
        </w:rPr>
        <w:t xml:space="preserve"> sub-directory.</w:t>
      </w:r>
    </w:p>
    <w:p w14:paraId="3D00AF9E" w14:textId="77777777" w:rsidR="008A48F2" w:rsidRPr="001E34C0" w:rsidRDefault="008A48F2" w:rsidP="0032415B">
      <w:pPr>
        <w:pStyle w:val="ListParagraph"/>
        <w:numPr>
          <w:ilvl w:val="0"/>
          <w:numId w:val="171"/>
        </w:numPr>
        <w:rPr>
          <w:shd w:val="clear" w:color="auto" w:fill="FFFFFF"/>
          <w:lang w:val="en-GB"/>
        </w:rPr>
      </w:pPr>
      <w:r w:rsidRPr="001E34C0">
        <w:rPr>
          <w:shd w:val="clear" w:color="auto" w:fill="FFFFFF"/>
          <w:lang w:val="en-GB"/>
        </w:rPr>
        <w:t>In memory</w:t>
      </w:r>
      <w:r w:rsidRPr="001E34C0">
        <w:rPr>
          <w:shd w:val="clear" w:color="auto" w:fill="FFFFFF"/>
          <w:lang w:val="en-US"/>
        </w:rPr>
        <w:t>.</w:t>
      </w:r>
    </w:p>
    <w:p w14:paraId="5E5E05EE" w14:textId="77777777" w:rsidR="008A48F2" w:rsidRPr="00A3516C" w:rsidRDefault="008A48F2" w:rsidP="00A3516C">
      <w:pPr>
        <w:pStyle w:val="Heading2"/>
        <w:ind w:left="0"/>
        <w:rPr>
          <w:rStyle w:val="Heading2Char"/>
          <w:lang w:val="en-US"/>
        </w:rPr>
      </w:pPr>
      <w:r>
        <w:rPr>
          <w:rStyle w:val="Heading2Char"/>
          <w:lang w:val="en-US"/>
        </w:rPr>
        <w:t>Answer</w:t>
      </w:r>
    </w:p>
    <w:p w14:paraId="58166AE1" w14:textId="77777777" w:rsidR="008A48F2" w:rsidRDefault="008A48F2" w:rsidP="008A48F2">
      <w:pPr>
        <w:ind w:left="360"/>
        <w:rPr>
          <w:b/>
          <w:bCs/>
          <w:lang w:val="en-US"/>
        </w:rPr>
      </w:pPr>
      <w:r w:rsidRPr="00357222">
        <w:rPr>
          <w:b/>
          <w:bCs/>
          <w:lang w:val="en-US"/>
        </w:rPr>
        <w:t>Correct Answer:</w:t>
      </w:r>
      <w:r>
        <w:rPr>
          <w:b/>
          <w:bCs/>
          <w:lang w:val="en-US"/>
        </w:rPr>
        <w:t xml:space="preserve">  C</w:t>
      </w:r>
    </w:p>
    <w:p w14:paraId="6F0F1765" w14:textId="77777777" w:rsidR="008A48F2" w:rsidRPr="00192E72" w:rsidRDefault="008A48F2" w:rsidP="008A48F2">
      <w:pPr>
        <w:ind w:left="360"/>
        <w:rPr>
          <w:lang w:val="en-US"/>
        </w:rPr>
      </w:pPr>
      <w:r>
        <w:rPr>
          <w:b/>
          <w:bCs/>
          <w:lang w:val="en-US"/>
        </w:rPr>
        <w:t xml:space="preserve">Explanation: </w:t>
      </w:r>
    </w:p>
    <w:p w14:paraId="31017FD8" w14:textId="58E2CBBE" w:rsidR="008A48F2" w:rsidRPr="00496C44" w:rsidRDefault="008A48F2" w:rsidP="008A48F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4471A" w:rsidRPr="004A52C9">
        <w:rPr>
          <w:lang w:val="en-GB"/>
        </w:rPr>
        <w:t>EXAMHEIST-1</w:t>
      </w:r>
      <w:r w:rsidR="0074471A">
        <w:rPr>
          <w:lang w:val="en-GB"/>
        </w:rPr>
        <w:t>91</w:t>
      </w:r>
    </w:p>
    <w:p w14:paraId="21924894" w14:textId="77777777" w:rsidR="008A48F2" w:rsidRDefault="008A48F2" w:rsidP="008A48F2">
      <w:pPr>
        <w:pStyle w:val="Question"/>
        <w:rPr>
          <w:shd w:val="clear" w:color="auto" w:fill="FFFFFF"/>
        </w:rPr>
      </w:pPr>
      <w:r>
        <w:rPr>
          <w:shd w:val="clear" w:color="auto" w:fill="FFFFFF"/>
        </w:rPr>
        <w:t xml:space="preserve">Question. </w:t>
      </w:r>
    </w:p>
    <w:p w14:paraId="03F717B5" w14:textId="77777777" w:rsidR="008A48F2" w:rsidRPr="00FD6FE3" w:rsidRDefault="008A48F2" w:rsidP="008A48F2">
      <w:pPr>
        <w:rPr>
          <w:shd w:val="clear" w:color="auto" w:fill="FFFFFF"/>
          <w:lang w:val="en-US"/>
        </w:rPr>
      </w:pPr>
      <w:r w:rsidRPr="00FD6FE3">
        <w:rPr>
          <w:shd w:val="clear" w:color="auto" w:fill="FFFFFF"/>
          <w:lang w:val="en-US"/>
        </w:rPr>
        <w:t>Which Terraform collection type should you use to store key/value pairs?</w:t>
      </w:r>
    </w:p>
    <w:p w14:paraId="3955283C" w14:textId="77777777" w:rsidR="008A48F2" w:rsidRPr="00FD6FE3" w:rsidRDefault="008A48F2" w:rsidP="0032415B">
      <w:pPr>
        <w:pStyle w:val="ListParagraph"/>
        <w:numPr>
          <w:ilvl w:val="0"/>
          <w:numId w:val="167"/>
        </w:numPr>
        <w:rPr>
          <w:shd w:val="clear" w:color="auto" w:fill="FFFFFF"/>
          <w:lang w:val="en-US"/>
        </w:rPr>
      </w:pPr>
      <w:r w:rsidRPr="00FD6FE3">
        <w:rPr>
          <w:shd w:val="clear" w:color="auto" w:fill="FFFFFF"/>
          <w:lang w:val="en-US"/>
        </w:rPr>
        <w:t>map</w:t>
      </w:r>
    </w:p>
    <w:p w14:paraId="12F56974" w14:textId="77777777" w:rsidR="008A48F2" w:rsidRPr="00FD6FE3" w:rsidRDefault="008A48F2" w:rsidP="0032415B">
      <w:pPr>
        <w:pStyle w:val="ListParagraph"/>
        <w:numPr>
          <w:ilvl w:val="0"/>
          <w:numId w:val="167"/>
        </w:numPr>
        <w:rPr>
          <w:shd w:val="clear" w:color="auto" w:fill="FFFFFF"/>
          <w:lang w:val="en-US"/>
        </w:rPr>
      </w:pPr>
      <w:r w:rsidRPr="00FD6FE3">
        <w:rPr>
          <w:shd w:val="clear" w:color="auto" w:fill="FFFFFF"/>
          <w:lang w:val="en-US"/>
        </w:rPr>
        <w:t>tuple</w:t>
      </w:r>
    </w:p>
    <w:p w14:paraId="6BDB50F1" w14:textId="77777777" w:rsidR="008A48F2" w:rsidRPr="00FD6FE3" w:rsidRDefault="008A48F2" w:rsidP="0032415B">
      <w:pPr>
        <w:pStyle w:val="ListParagraph"/>
        <w:numPr>
          <w:ilvl w:val="0"/>
          <w:numId w:val="167"/>
        </w:numPr>
        <w:rPr>
          <w:shd w:val="clear" w:color="auto" w:fill="FFFFFF"/>
          <w:lang w:val="en-US"/>
        </w:rPr>
      </w:pPr>
      <w:r w:rsidRPr="00FD6FE3">
        <w:rPr>
          <w:shd w:val="clear" w:color="auto" w:fill="FFFFFF"/>
          <w:lang w:val="en-US"/>
        </w:rPr>
        <w:t>list</w:t>
      </w:r>
    </w:p>
    <w:p w14:paraId="57BD2A88" w14:textId="77777777" w:rsidR="008A48F2" w:rsidRPr="00FD6FE3" w:rsidRDefault="008A48F2" w:rsidP="0032415B">
      <w:pPr>
        <w:pStyle w:val="ListParagraph"/>
        <w:numPr>
          <w:ilvl w:val="0"/>
          <w:numId w:val="167"/>
        </w:numPr>
        <w:rPr>
          <w:shd w:val="clear" w:color="auto" w:fill="FFFFFF"/>
          <w:lang w:val="en-US"/>
        </w:rPr>
      </w:pPr>
      <w:r w:rsidRPr="00FD6FE3">
        <w:rPr>
          <w:shd w:val="clear" w:color="auto" w:fill="FFFFFF"/>
          <w:lang w:val="en-US"/>
        </w:rPr>
        <w:t>set</w:t>
      </w:r>
    </w:p>
    <w:p w14:paraId="0F157C59" w14:textId="77777777" w:rsidR="008A48F2" w:rsidRPr="00A3516C" w:rsidRDefault="008A48F2" w:rsidP="00A3516C">
      <w:pPr>
        <w:pStyle w:val="Heading2"/>
        <w:ind w:left="0"/>
        <w:rPr>
          <w:rStyle w:val="Heading2Char"/>
          <w:lang w:val="en-US"/>
        </w:rPr>
      </w:pPr>
      <w:r>
        <w:rPr>
          <w:rStyle w:val="Heading2Char"/>
          <w:lang w:val="en-US"/>
        </w:rPr>
        <w:t>Answer</w:t>
      </w:r>
    </w:p>
    <w:p w14:paraId="46502D1C" w14:textId="77777777" w:rsidR="008A48F2" w:rsidRDefault="008A48F2" w:rsidP="008A48F2">
      <w:pPr>
        <w:ind w:left="360"/>
        <w:rPr>
          <w:b/>
          <w:bCs/>
          <w:lang w:val="en-US"/>
        </w:rPr>
      </w:pPr>
      <w:r w:rsidRPr="00357222">
        <w:rPr>
          <w:b/>
          <w:bCs/>
          <w:lang w:val="en-US"/>
        </w:rPr>
        <w:t>Correct Answer:</w:t>
      </w:r>
      <w:r>
        <w:rPr>
          <w:b/>
          <w:bCs/>
          <w:lang w:val="en-US"/>
        </w:rPr>
        <w:t xml:space="preserve"> A</w:t>
      </w:r>
    </w:p>
    <w:p w14:paraId="0CDF6FA7" w14:textId="77777777" w:rsidR="008A48F2" w:rsidRDefault="008A48F2" w:rsidP="008A48F2">
      <w:pPr>
        <w:ind w:left="360"/>
        <w:rPr>
          <w:b/>
          <w:bCs/>
          <w:lang w:val="en-US"/>
        </w:rPr>
      </w:pPr>
      <w:r>
        <w:rPr>
          <w:b/>
          <w:bCs/>
          <w:lang w:val="en-US"/>
        </w:rPr>
        <w:t xml:space="preserve">Explanation: </w:t>
      </w:r>
    </w:p>
    <w:p w14:paraId="72CB2365" w14:textId="77777777" w:rsidR="008A48F2" w:rsidRPr="00FA6FEB" w:rsidRDefault="008A48F2" w:rsidP="0032415B">
      <w:pPr>
        <w:pStyle w:val="ListParagraph"/>
        <w:numPr>
          <w:ilvl w:val="0"/>
          <w:numId w:val="168"/>
        </w:numPr>
        <w:rPr>
          <w:lang w:val="en-US"/>
        </w:rPr>
      </w:pPr>
      <w:r w:rsidRPr="00FA6FEB">
        <w:rPr>
          <w:b/>
          <w:bCs/>
          <w:lang w:val="en-US"/>
        </w:rPr>
        <w:t>map:</w:t>
      </w:r>
      <w:r w:rsidRPr="00FA6FEB">
        <w:rPr>
          <w:lang w:val="en-US"/>
        </w:rPr>
        <w:t xml:space="preserve"> A collection of key/value pairs. Keys are strings, and values can be any type. Perfect when you need to associate values with specific identifiers.</w:t>
      </w:r>
    </w:p>
    <w:p w14:paraId="7619CFB3" w14:textId="77777777" w:rsidR="008A48F2" w:rsidRPr="00FA6FEB" w:rsidRDefault="008A48F2" w:rsidP="0032415B">
      <w:pPr>
        <w:pStyle w:val="ListParagraph"/>
        <w:numPr>
          <w:ilvl w:val="0"/>
          <w:numId w:val="168"/>
        </w:numPr>
        <w:rPr>
          <w:lang w:val="en-US"/>
        </w:rPr>
      </w:pPr>
      <w:r w:rsidRPr="00FA6FEB">
        <w:rPr>
          <w:b/>
          <w:bCs/>
          <w:lang w:val="en-US"/>
        </w:rPr>
        <w:t>tuple:</w:t>
      </w:r>
      <w:r w:rsidRPr="00FA6FEB">
        <w:rPr>
          <w:lang w:val="en-US"/>
        </w:rPr>
        <w:t xml:space="preserve"> An ordered sequence of elements of potentially different types, accessed by index.</w:t>
      </w:r>
    </w:p>
    <w:p w14:paraId="57420987" w14:textId="77777777" w:rsidR="008A48F2" w:rsidRPr="00FA6FEB" w:rsidRDefault="008A48F2" w:rsidP="0032415B">
      <w:pPr>
        <w:pStyle w:val="ListParagraph"/>
        <w:numPr>
          <w:ilvl w:val="0"/>
          <w:numId w:val="168"/>
        </w:numPr>
        <w:rPr>
          <w:lang w:val="en-US"/>
        </w:rPr>
      </w:pPr>
      <w:r w:rsidRPr="00FA6FEB">
        <w:rPr>
          <w:b/>
          <w:bCs/>
          <w:lang w:val="en-US"/>
        </w:rPr>
        <w:t>list:</w:t>
      </w:r>
      <w:r w:rsidRPr="00FA6FEB">
        <w:rPr>
          <w:lang w:val="en-US"/>
        </w:rPr>
        <w:t xml:space="preserve"> An ordered sequence of elements of the same type, accessed by index.</w:t>
      </w:r>
    </w:p>
    <w:p w14:paraId="1B74517E" w14:textId="77777777" w:rsidR="008A48F2" w:rsidRPr="00FA6FEB" w:rsidRDefault="008A48F2" w:rsidP="0032415B">
      <w:pPr>
        <w:pStyle w:val="ListParagraph"/>
        <w:numPr>
          <w:ilvl w:val="0"/>
          <w:numId w:val="168"/>
        </w:numPr>
        <w:rPr>
          <w:lang w:val="en-US"/>
        </w:rPr>
      </w:pPr>
      <w:r w:rsidRPr="00FA6FEB">
        <w:rPr>
          <w:b/>
          <w:bCs/>
          <w:lang w:val="en-US"/>
        </w:rPr>
        <w:t>set:</w:t>
      </w:r>
      <w:r w:rsidRPr="00FA6FEB">
        <w:rPr>
          <w:lang w:val="en-US"/>
        </w:rPr>
        <w:t xml:space="preserve"> An unordered collection of unique elements of the same type, without duplicates.</w:t>
      </w:r>
    </w:p>
    <w:p w14:paraId="58671342" w14:textId="772C4410" w:rsidR="008A48F2" w:rsidRDefault="008A48F2" w:rsidP="008A48F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4471A" w:rsidRPr="004A52C9">
        <w:rPr>
          <w:lang w:val="en-GB"/>
        </w:rPr>
        <w:t>EXAMHEIST-1</w:t>
      </w:r>
      <w:r w:rsidR="0074471A">
        <w:rPr>
          <w:lang w:val="en-GB"/>
        </w:rPr>
        <w:t>92</w:t>
      </w:r>
    </w:p>
    <w:p w14:paraId="055AA592" w14:textId="77777777" w:rsidR="008A48F2" w:rsidRDefault="008A48F2" w:rsidP="008A48F2">
      <w:pPr>
        <w:pStyle w:val="Question"/>
        <w:rPr>
          <w:shd w:val="clear" w:color="auto" w:fill="FFFFFF"/>
        </w:rPr>
      </w:pPr>
      <w:r>
        <w:rPr>
          <w:shd w:val="clear" w:color="auto" w:fill="FFFFFF"/>
        </w:rPr>
        <w:lastRenderedPageBreak/>
        <w:t>Question.</w:t>
      </w:r>
    </w:p>
    <w:p w14:paraId="018E764F" w14:textId="77777777" w:rsidR="008A48F2" w:rsidRPr="00BC5689" w:rsidRDefault="008A48F2" w:rsidP="008A48F2">
      <w:pPr>
        <w:rPr>
          <w:shd w:val="clear" w:color="auto" w:fill="FFFFFF"/>
          <w:lang w:val="en-GB"/>
        </w:rPr>
      </w:pPr>
      <w:r w:rsidRPr="00BC5689">
        <w:rPr>
          <w:shd w:val="clear" w:color="auto" w:fill="FFFFFF"/>
          <w:lang w:val="en-GB"/>
        </w:rPr>
        <w:t>A Terraform backend determines how Terraform loads state and stores updates when you execute which command?</w:t>
      </w:r>
    </w:p>
    <w:p w14:paraId="515D64E1" w14:textId="77777777" w:rsidR="008A48F2" w:rsidRPr="00BC5689" w:rsidRDefault="008A48F2" w:rsidP="0032415B">
      <w:pPr>
        <w:pStyle w:val="ListParagraph"/>
        <w:numPr>
          <w:ilvl w:val="0"/>
          <w:numId w:val="172"/>
        </w:numPr>
        <w:rPr>
          <w:shd w:val="clear" w:color="auto" w:fill="FFFFFF"/>
          <w:lang w:val="en-GB"/>
        </w:rPr>
      </w:pPr>
      <w:r w:rsidRPr="00BC5689">
        <w:rPr>
          <w:shd w:val="clear" w:color="auto" w:fill="FFFFFF"/>
          <w:lang w:val="en-GB"/>
        </w:rPr>
        <w:t>apply</w:t>
      </w:r>
    </w:p>
    <w:p w14:paraId="06F3DDB7" w14:textId="77777777" w:rsidR="008A48F2" w:rsidRPr="00BC5689" w:rsidRDefault="008A48F2" w:rsidP="0032415B">
      <w:pPr>
        <w:pStyle w:val="ListParagraph"/>
        <w:numPr>
          <w:ilvl w:val="0"/>
          <w:numId w:val="172"/>
        </w:numPr>
        <w:rPr>
          <w:shd w:val="clear" w:color="auto" w:fill="FFFFFF"/>
          <w:lang w:val="en-GB"/>
        </w:rPr>
      </w:pPr>
      <w:r w:rsidRPr="00BC5689">
        <w:rPr>
          <w:shd w:val="clear" w:color="auto" w:fill="FFFFFF"/>
          <w:lang w:val="en-GB"/>
        </w:rPr>
        <w:t>destroy</w:t>
      </w:r>
    </w:p>
    <w:p w14:paraId="548D697B" w14:textId="77777777" w:rsidR="008A48F2" w:rsidRPr="00BC5689" w:rsidRDefault="008A48F2" w:rsidP="0032415B">
      <w:pPr>
        <w:pStyle w:val="ListParagraph"/>
        <w:numPr>
          <w:ilvl w:val="0"/>
          <w:numId w:val="172"/>
        </w:numPr>
        <w:rPr>
          <w:shd w:val="clear" w:color="auto" w:fill="FFFFFF"/>
          <w:lang w:val="en-GB"/>
        </w:rPr>
      </w:pPr>
      <w:r w:rsidRPr="00BC5689">
        <w:rPr>
          <w:shd w:val="clear" w:color="auto" w:fill="FFFFFF"/>
          <w:lang w:val="en-GB"/>
        </w:rPr>
        <w:t>Both of these are correct.</w:t>
      </w:r>
    </w:p>
    <w:p w14:paraId="50146FC5" w14:textId="77777777" w:rsidR="008A48F2" w:rsidRPr="00BC5689" w:rsidRDefault="008A48F2" w:rsidP="0032415B">
      <w:pPr>
        <w:pStyle w:val="ListParagraph"/>
        <w:numPr>
          <w:ilvl w:val="0"/>
          <w:numId w:val="172"/>
        </w:numPr>
        <w:rPr>
          <w:shd w:val="clear" w:color="auto" w:fill="FFFFFF"/>
          <w:lang w:val="en-GB"/>
        </w:rPr>
      </w:pPr>
      <w:r w:rsidRPr="00BC5689">
        <w:rPr>
          <w:shd w:val="clear" w:color="auto" w:fill="FFFFFF"/>
          <w:lang w:val="en-GB"/>
        </w:rPr>
        <w:t>Neither of these are correct.</w:t>
      </w:r>
    </w:p>
    <w:p w14:paraId="3B10BB79" w14:textId="77777777" w:rsidR="008A48F2" w:rsidRPr="00A3516C" w:rsidRDefault="008A48F2" w:rsidP="00A3516C">
      <w:pPr>
        <w:pStyle w:val="Heading2"/>
        <w:ind w:left="0"/>
        <w:rPr>
          <w:rStyle w:val="Heading2Char"/>
          <w:lang w:val="en-US"/>
        </w:rPr>
      </w:pPr>
      <w:r>
        <w:rPr>
          <w:rStyle w:val="Heading2Char"/>
          <w:lang w:val="en-US"/>
        </w:rPr>
        <w:t>Answer</w:t>
      </w:r>
    </w:p>
    <w:p w14:paraId="0BF4E1CF" w14:textId="77777777" w:rsidR="008A48F2" w:rsidRDefault="008A48F2" w:rsidP="008A48F2">
      <w:pPr>
        <w:ind w:left="360"/>
        <w:rPr>
          <w:b/>
          <w:bCs/>
          <w:lang w:val="en-US"/>
        </w:rPr>
      </w:pPr>
      <w:r w:rsidRPr="00357222">
        <w:rPr>
          <w:b/>
          <w:bCs/>
          <w:lang w:val="en-US"/>
        </w:rPr>
        <w:t>Correct Answer:</w:t>
      </w:r>
      <w:r>
        <w:rPr>
          <w:b/>
          <w:bCs/>
          <w:lang w:val="en-US"/>
        </w:rPr>
        <w:t xml:space="preserve">  C</w:t>
      </w:r>
    </w:p>
    <w:p w14:paraId="4C87754D" w14:textId="77777777" w:rsidR="008A48F2" w:rsidRDefault="008A48F2" w:rsidP="008A48F2">
      <w:pPr>
        <w:ind w:left="360"/>
        <w:rPr>
          <w:b/>
          <w:bCs/>
          <w:lang w:val="en-US"/>
        </w:rPr>
      </w:pPr>
      <w:r>
        <w:rPr>
          <w:b/>
          <w:bCs/>
          <w:lang w:val="en-US"/>
        </w:rPr>
        <w:t xml:space="preserve">Explanation: </w:t>
      </w:r>
    </w:p>
    <w:p w14:paraId="03ABE02C" w14:textId="77777777" w:rsidR="008A48F2" w:rsidRPr="00713692" w:rsidRDefault="008A48F2" w:rsidP="008A48F2">
      <w:pPr>
        <w:ind w:left="360"/>
        <w:rPr>
          <w:lang w:val="en-GB"/>
        </w:rPr>
      </w:pPr>
      <w:r w:rsidRPr="00713692">
        <w:rPr>
          <w:lang w:val="en-GB"/>
        </w:rPr>
        <w:t xml:space="preserve">A </w:t>
      </w:r>
      <w:r w:rsidRPr="00713692">
        <w:rPr>
          <w:b/>
          <w:bCs/>
          <w:lang w:val="en-GB"/>
        </w:rPr>
        <w:t>Terraform backend</w:t>
      </w:r>
      <w:r w:rsidRPr="00713692">
        <w:rPr>
          <w:lang w:val="en-GB"/>
        </w:rPr>
        <w:t xml:space="preserve"> determines </w:t>
      </w:r>
      <w:r w:rsidRPr="00713692">
        <w:rPr>
          <w:b/>
          <w:bCs/>
          <w:lang w:val="en-GB"/>
        </w:rPr>
        <w:t>how and where state is stored and loaded</w:t>
      </w:r>
      <w:r w:rsidRPr="00713692">
        <w:rPr>
          <w:lang w:val="en-GB"/>
        </w:rPr>
        <w:t xml:space="preserve">. This matters whenever Terraform needs to </w:t>
      </w:r>
      <w:r w:rsidRPr="00713692">
        <w:rPr>
          <w:b/>
          <w:bCs/>
          <w:lang w:val="en-GB"/>
        </w:rPr>
        <w:t>read or write state</w:t>
      </w:r>
      <w:r w:rsidRPr="00713692">
        <w:rPr>
          <w:lang w:val="en-GB"/>
        </w:rPr>
        <w:t>, which happens during:</w:t>
      </w:r>
    </w:p>
    <w:p w14:paraId="73C39940" w14:textId="77777777" w:rsidR="008A48F2" w:rsidRPr="00713692" w:rsidRDefault="008A48F2" w:rsidP="0032415B">
      <w:pPr>
        <w:pStyle w:val="ListParagraph"/>
        <w:numPr>
          <w:ilvl w:val="0"/>
          <w:numId w:val="173"/>
        </w:numPr>
        <w:rPr>
          <w:lang w:val="en-GB"/>
        </w:rPr>
      </w:pPr>
      <w:r w:rsidRPr="00713692">
        <w:rPr>
          <w:b/>
          <w:bCs/>
          <w:lang w:val="en-GB"/>
        </w:rPr>
        <w:t>terraform apply</w:t>
      </w:r>
      <w:r w:rsidRPr="00713692">
        <w:rPr>
          <w:lang w:val="en-GB"/>
        </w:rPr>
        <w:t xml:space="preserve"> → Reads the current state to plan changes and then updates the state after applying.</w:t>
      </w:r>
    </w:p>
    <w:p w14:paraId="31DB1EF7" w14:textId="77777777" w:rsidR="008A48F2" w:rsidRPr="00713692" w:rsidRDefault="008A48F2" w:rsidP="0032415B">
      <w:pPr>
        <w:pStyle w:val="ListParagraph"/>
        <w:numPr>
          <w:ilvl w:val="0"/>
          <w:numId w:val="173"/>
        </w:numPr>
        <w:rPr>
          <w:lang w:val="en-GB"/>
        </w:rPr>
      </w:pPr>
      <w:r w:rsidRPr="00713692">
        <w:rPr>
          <w:b/>
          <w:bCs/>
          <w:lang w:val="en-GB"/>
        </w:rPr>
        <w:t>terraform destroy</w:t>
      </w:r>
      <w:r w:rsidRPr="00713692">
        <w:rPr>
          <w:lang w:val="en-GB"/>
        </w:rPr>
        <w:t xml:space="preserve"> → Reads the state to know what resources exist and updates it after destroying them.</w:t>
      </w:r>
    </w:p>
    <w:p w14:paraId="3E3FC72B" w14:textId="77777777" w:rsidR="008A48F2" w:rsidRPr="00713692" w:rsidRDefault="008A48F2" w:rsidP="008A48F2">
      <w:pPr>
        <w:ind w:left="360"/>
        <w:rPr>
          <w:lang w:val="en-GB"/>
        </w:rPr>
      </w:pPr>
      <w:r w:rsidRPr="00713692">
        <w:rPr>
          <w:lang w:val="en-GB"/>
        </w:rPr>
        <w:t>So, both commands interact with the backend to load and update state.</w:t>
      </w:r>
    </w:p>
    <w:p w14:paraId="3B0516F8" w14:textId="070C382C" w:rsidR="008A48F2" w:rsidRPr="003B31F1" w:rsidRDefault="008A48F2" w:rsidP="00C1165B">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4471A" w:rsidRPr="004A52C9">
        <w:rPr>
          <w:lang w:val="en-GB"/>
        </w:rPr>
        <w:t>EXAMHEIST-1</w:t>
      </w:r>
      <w:r w:rsidR="0074471A">
        <w:rPr>
          <w:lang w:val="en-GB"/>
        </w:rPr>
        <w:t>93</w:t>
      </w:r>
    </w:p>
    <w:p w14:paraId="76FF2C2A" w14:textId="77777777" w:rsidR="00E26BD8" w:rsidRDefault="00E26BD8" w:rsidP="00E26BD8">
      <w:pPr>
        <w:pStyle w:val="Question"/>
        <w:rPr>
          <w:shd w:val="clear" w:color="auto" w:fill="FFFFFF"/>
        </w:rPr>
      </w:pPr>
      <w:r>
        <w:rPr>
          <w:shd w:val="clear" w:color="auto" w:fill="FFFFFF"/>
        </w:rPr>
        <w:t>Question.</w:t>
      </w:r>
    </w:p>
    <w:p w14:paraId="364E3DB8" w14:textId="77777777" w:rsidR="00E26BD8" w:rsidRPr="00E86068" w:rsidRDefault="00E26BD8" w:rsidP="00E26BD8">
      <w:pPr>
        <w:rPr>
          <w:shd w:val="clear" w:color="auto" w:fill="FFFFFF"/>
          <w:lang w:val="en-US"/>
        </w:rPr>
      </w:pPr>
      <w:r w:rsidRPr="00E86068">
        <w:rPr>
          <w:shd w:val="clear" w:color="auto" w:fill="FFFFFF"/>
          <w:lang w:val="en-US"/>
        </w:rPr>
        <w:t>Which of these is true about Terraform’s plugin-based architecture?</w:t>
      </w:r>
    </w:p>
    <w:p w14:paraId="72A29C6C" w14:textId="77777777" w:rsidR="00E26BD8" w:rsidRPr="00D4405B" w:rsidRDefault="00E26BD8" w:rsidP="0032415B">
      <w:pPr>
        <w:pStyle w:val="ListParagraph"/>
        <w:numPr>
          <w:ilvl w:val="0"/>
          <w:numId w:val="176"/>
        </w:numPr>
        <w:rPr>
          <w:shd w:val="clear" w:color="auto" w:fill="FFFFFF"/>
          <w:lang w:val="en-US"/>
        </w:rPr>
      </w:pPr>
      <w:r w:rsidRPr="00D4405B">
        <w:rPr>
          <w:shd w:val="clear" w:color="auto" w:fill="FFFFFF"/>
          <w:lang w:val="en-US"/>
        </w:rPr>
        <w:t>You can create a provider for your API if none exists.</w:t>
      </w:r>
    </w:p>
    <w:p w14:paraId="6357E09B" w14:textId="77777777" w:rsidR="00E26BD8" w:rsidRPr="00D4405B" w:rsidRDefault="00E26BD8" w:rsidP="0032415B">
      <w:pPr>
        <w:pStyle w:val="ListParagraph"/>
        <w:numPr>
          <w:ilvl w:val="0"/>
          <w:numId w:val="176"/>
        </w:numPr>
        <w:rPr>
          <w:shd w:val="clear" w:color="auto" w:fill="FFFFFF"/>
          <w:lang w:val="en-US"/>
        </w:rPr>
      </w:pPr>
      <w:r w:rsidRPr="00D4405B">
        <w:rPr>
          <w:shd w:val="clear" w:color="auto" w:fill="FFFFFF"/>
          <w:lang w:val="en-US"/>
        </w:rPr>
        <w:t>Terraform can only source providers from the internet.</w:t>
      </w:r>
    </w:p>
    <w:p w14:paraId="3D508070" w14:textId="77777777" w:rsidR="00E26BD8" w:rsidRPr="00D4405B" w:rsidRDefault="00E26BD8" w:rsidP="0032415B">
      <w:pPr>
        <w:pStyle w:val="ListParagraph"/>
        <w:numPr>
          <w:ilvl w:val="0"/>
          <w:numId w:val="176"/>
        </w:numPr>
        <w:rPr>
          <w:shd w:val="clear" w:color="auto" w:fill="FFFFFF"/>
          <w:lang w:val="en-US"/>
        </w:rPr>
      </w:pPr>
      <w:r w:rsidRPr="00D4405B">
        <w:rPr>
          <w:shd w:val="clear" w:color="auto" w:fill="FFFFFF"/>
          <w:lang w:val="en-US"/>
        </w:rPr>
        <w:t>All providers are part of the Terraform core binary.</w:t>
      </w:r>
    </w:p>
    <w:p w14:paraId="545C1244" w14:textId="77777777" w:rsidR="00E26BD8" w:rsidRPr="00D4405B" w:rsidRDefault="00E26BD8" w:rsidP="0032415B">
      <w:pPr>
        <w:pStyle w:val="ListParagraph"/>
        <w:numPr>
          <w:ilvl w:val="0"/>
          <w:numId w:val="176"/>
        </w:numPr>
        <w:rPr>
          <w:shd w:val="clear" w:color="auto" w:fill="FFFFFF"/>
          <w:lang w:val="en-US"/>
        </w:rPr>
      </w:pPr>
      <w:r w:rsidRPr="00D4405B">
        <w:rPr>
          <w:shd w:val="clear" w:color="auto" w:fill="FFFFFF"/>
          <w:lang w:val="en-US"/>
        </w:rPr>
        <w:t>Every provider in a configuration has its own state file for its resources..</w:t>
      </w:r>
    </w:p>
    <w:p w14:paraId="6B35A2C7" w14:textId="77777777" w:rsidR="00E26BD8" w:rsidRPr="00145C45" w:rsidRDefault="00E26BD8" w:rsidP="00145C45">
      <w:pPr>
        <w:pStyle w:val="Heading2"/>
        <w:ind w:left="0"/>
        <w:rPr>
          <w:rStyle w:val="Heading2Char"/>
          <w:lang w:val="en-US"/>
        </w:rPr>
      </w:pPr>
      <w:r>
        <w:rPr>
          <w:rStyle w:val="Heading2Char"/>
          <w:lang w:val="en-US"/>
        </w:rPr>
        <w:t>Answer</w:t>
      </w:r>
    </w:p>
    <w:p w14:paraId="03B2919A" w14:textId="77777777" w:rsidR="00E26BD8" w:rsidRDefault="00E26BD8" w:rsidP="00E26BD8">
      <w:pPr>
        <w:ind w:left="360"/>
        <w:rPr>
          <w:b/>
          <w:bCs/>
          <w:lang w:val="en-US"/>
        </w:rPr>
      </w:pPr>
      <w:r w:rsidRPr="00357222">
        <w:rPr>
          <w:b/>
          <w:bCs/>
          <w:lang w:val="en-US"/>
        </w:rPr>
        <w:t>Correct Answer:</w:t>
      </w:r>
      <w:r>
        <w:rPr>
          <w:b/>
          <w:bCs/>
          <w:lang w:val="en-US"/>
        </w:rPr>
        <w:t xml:space="preserve">  A</w:t>
      </w:r>
    </w:p>
    <w:p w14:paraId="7488643C" w14:textId="77777777" w:rsidR="00E26BD8" w:rsidRDefault="00E26BD8" w:rsidP="00E26BD8">
      <w:pPr>
        <w:ind w:left="360"/>
        <w:rPr>
          <w:b/>
          <w:bCs/>
          <w:lang w:val="en-US"/>
        </w:rPr>
      </w:pPr>
      <w:r>
        <w:rPr>
          <w:b/>
          <w:bCs/>
          <w:lang w:val="en-US"/>
        </w:rPr>
        <w:t xml:space="preserve">Explanation: </w:t>
      </w:r>
    </w:p>
    <w:p w14:paraId="2F7A40D8" w14:textId="77777777" w:rsidR="00E26BD8" w:rsidRPr="00192E72" w:rsidRDefault="00E26BD8" w:rsidP="00E26BD8">
      <w:pPr>
        <w:ind w:left="360"/>
        <w:rPr>
          <w:lang w:val="en-US"/>
        </w:rPr>
      </w:pPr>
      <w:r w:rsidRPr="00181673">
        <w:rPr>
          <w:lang w:val="en-US"/>
        </w:rPr>
        <w:t>This is a core benefit of Terraform's plugin-based architecture. Terraform providers are essentially plugins that extend Terraform's capabilities to interact with various APIs (cloud providers, SaaS services, custom internal systems). If a provider doesn't exist for a specific API you need to manage, you can absolutely write your own custom provider using Go. This is a powerful extensibility feature.</w:t>
      </w:r>
    </w:p>
    <w:p w14:paraId="00165971" w14:textId="6EB27635" w:rsidR="00E26BD8" w:rsidRPr="000960EC" w:rsidRDefault="00E26BD8" w:rsidP="00E26BD8">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010A5" w:rsidRPr="004A52C9">
        <w:rPr>
          <w:lang w:val="en-GB"/>
        </w:rPr>
        <w:t>EXAMHEIST-1</w:t>
      </w:r>
      <w:r w:rsidR="007010A5">
        <w:rPr>
          <w:lang w:val="en-GB"/>
        </w:rPr>
        <w:t>95</w:t>
      </w:r>
    </w:p>
    <w:p w14:paraId="7471F5A7" w14:textId="77777777" w:rsidR="00E26BD8" w:rsidRDefault="00E26BD8" w:rsidP="00E26BD8">
      <w:pPr>
        <w:pStyle w:val="Question"/>
        <w:rPr>
          <w:shd w:val="clear" w:color="auto" w:fill="FFFFFF"/>
        </w:rPr>
      </w:pPr>
      <w:r>
        <w:rPr>
          <w:shd w:val="clear" w:color="auto" w:fill="FFFFFF"/>
        </w:rPr>
        <w:lastRenderedPageBreak/>
        <w:t>Question.</w:t>
      </w:r>
    </w:p>
    <w:p w14:paraId="52E9EAF3" w14:textId="77777777" w:rsidR="00E26BD8" w:rsidRDefault="00E26BD8" w:rsidP="00E26BD8">
      <w:pPr>
        <w:rPr>
          <w:shd w:val="clear" w:color="auto" w:fill="FFFFFF"/>
          <w:lang w:val="en-US"/>
        </w:rPr>
      </w:pPr>
      <w:r w:rsidRPr="00E27168">
        <w:rPr>
          <w:shd w:val="clear" w:color="auto" w:fill="FFFFFF"/>
          <w:lang w:val="en-US"/>
        </w:rPr>
        <w:t xml:space="preserve">You are using a networking module in your Terraform configuration with the name </w:t>
      </w:r>
      <w:r w:rsidRPr="002E5E37">
        <w:rPr>
          <w:b/>
          <w:bCs/>
          <w:shd w:val="clear" w:color="auto" w:fill="FFFFFF"/>
          <w:lang w:val="en-US"/>
        </w:rPr>
        <w:t>`my_network`.</w:t>
      </w:r>
      <w:r w:rsidRPr="00E27168">
        <w:rPr>
          <w:shd w:val="clear" w:color="auto" w:fill="FFFFFF"/>
          <w:lang w:val="en-US"/>
        </w:rPr>
        <w:t xml:space="preserve"> In your main configuration, you are trying to access the </w:t>
      </w:r>
      <w:r w:rsidRPr="002E5E37">
        <w:rPr>
          <w:b/>
          <w:bCs/>
          <w:shd w:val="clear" w:color="auto" w:fill="FFFFFF"/>
          <w:lang w:val="en-US"/>
        </w:rPr>
        <w:t>`vnet_id`</w:t>
      </w:r>
      <w:r w:rsidRPr="00E27168">
        <w:rPr>
          <w:shd w:val="clear" w:color="auto" w:fill="FFFFFF"/>
          <w:lang w:val="en-US"/>
        </w:rPr>
        <w:t xml:space="preserve"> attribute from this module with the following code: </w:t>
      </w:r>
    </w:p>
    <w:p w14:paraId="72E74750" w14:textId="77777777" w:rsidR="00E26BD8" w:rsidRDefault="00E26BD8" w:rsidP="00E26BD8">
      <w:pPr>
        <w:rPr>
          <w:shd w:val="clear" w:color="auto" w:fill="FFFFFF"/>
          <w:lang w:val="en-US"/>
        </w:rPr>
      </w:pPr>
      <w:r w:rsidRPr="00E27168">
        <w:rPr>
          <w:noProof/>
          <w:shd w:val="clear" w:color="auto" w:fill="FFFFFF"/>
          <w:lang w:val="en-US"/>
        </w:rPr>
        <mc:AlternateContent>
          <mc:Choice Requires="wps">
            <w:drawing>
              <wp:anchor distT="45720" distB="45720" distL="114300" distR="114300" simplePos="0" relativeHeight="251658240" behindDoc="0" locked="0" layoutInCell="1" allowOverlap="1" wp14:anchorId="0FD6ADFB" wp14:editId="73D56911">
                <wp:simplePos x="0" y="0"/>
                <wp:positionH relativeFrom="column">
                  <wp:posOffset>5715</wp:posOffset>
                </wp:positionH>
                <wp:positionV relativeFrom="paragraph">
                  <wp:posOffset>5080</wp:posOffset>
                </wp:positionV>
                <wp:extent cx="2428240" cy="1228725"/>
                <wp:effectExtent l="0" t="0" r="10160" b="28575"/>
                <wp:wrapSquare wrapText="bothSides"/>
                <wp:docPr id="356559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1228725"/>
                        </a:xfrm>
                        <a:prstGeom prst="rect">
                          <a:avLst/>
                        </a:prstGeom>
                        <a:solidFill>
                          <a:srgbClr val="FFFFFF"/>
                        </a:solidFill>
                        <a:ln w="9525">
                          <a:solidFill>
                            <a:srgbClr val="000000"/>
                          </a:solidFill>
                          <a:miter lim="800000"/>
                          <a:headEnd/>
                          <a:tailEnd/>
                        </a:ln>
                      </wps:spPr>
                      <wps:txbx>
                        <w:txbxContent>
                          <w:p w14:paraId="3A2470F5" w14:textId="77777777" w:rsidR="00E26BD8" w:rsidRPr="00AA5144" w:rsidRDefault="00E26BD8" w:rsidP="00AA5144">
                            <w:pPr>
                              <w:spacing w:after="0" w:line="240" w:lineRule="auto"/>
                              <w:rPr>
                                <w:b/>
                                <w:bCs/>
                                <w:sz w:val="18"/>
                                <w:szCs w:val="18"/>
                                <w:shd w:val="clear" w:color="auto" w:fill="FFFFFF"/>
                                <w:lang w:val="en-GB"/>
                              </w:rPr>
                            </w:pPr>
                            <w:r w:rsidRPr="00AA5144">
                              <w:rPr>
                                <w:b/>
                                <w:bCs/>
                                <w:sz w:val="18"/>
                                <w:szCs w:val="18"/>
                                <w:shd w:val="clear" w:color="auto" w:fill="FFFFFF"/>
                                <w:lang w:val="en-GB"/>
                              </w:rPr>
                              <w:t>resource "aws_instance" "example" {</w:t>
                            </w:r>
                          </w:p>
                          <w:p w14:paraId="230E3FDF" w14:textId="26B5C163" w:rsidR="00E26BD8" w:rsidRPr="00AA5144" w:rsidRDefault="00532792" w:rsidP="00AA5144">
                            <w:pPr>
                              <w:spacing w:after="0" w:line="240" w:lineRule="auto"/>
                              <w:rPr>
                                <w:b/>
                                <w:bCs/>
                                <w:sz w:val="18"/>
                                <w:szCs w:val="18"/>
                                <w:shd w:val="clear" w:color="auto" w:fill="FFFFFF"/>
                                <w:lang w:val="en-GB"/>
                              </w:rPr>
                            </w:pPr>
                            <w:r>
                              <w:rPr>
                                <w:b/>
                                <w:bCs/>
                                <w:sz w:val="18"/>
                                <w:szCs w:val="18"/>
                                <w:shd w:val="clear" w:color="auto" w:fill="FFFFFF"/>
                                <w:lang w:val="en-GB"/>
                              </w:rPr>
                              <w:t xml:space="preserve">  </w:t>
                            </w:r>
                            <w:r w:rsidR="00B55347">
                              <w:rPr>
                                <w:b/>
                                <w:bCs/>
                                <w:sz w:val="18"/>
                                <w:szCs w:val="18"/>
                                <w:shd w:val="clear" w:color="auto" w:fill="FFFFFF"/>
                                <w:lang w:val="en-GB"/>
                              </w:rPr>
                              <w:t xml:space="preserve"> </w:t>
                            </w:r>
                            <w:r w:rsidR="00E26BD8" w:rsidRPr="00AA5144">
                              <w:rPr>
                                <w:b/>
                                <w:bCs/>
                                <w:sz w:val="18"/>
                                <w:szCs w:val="18"/>
                                <w:shd w:val="clear" w:color="auto" w:fill="FFFFFF"/>
                                <w:lang w:val="en-GB"/>
                              </w:rPr>
                              <w:t xml:space="preserve">ami = "ami-0c55b2a94c9b82a81" </w:t>
                            </w:r>
                          </w:p>
                          <w:p w14:paraId="74B511D2" w14:textId="25C8ABD6" w:rsidR="00E26BD8" w:rsidRPr="00AA5144" w:rsidRDefault="00532792" w:rsidP="00AA5144">
                            <w:pPr>
                              <w:spacing w:after="0" w:line="240" w:lineRule="auto"/>
                              <w:rPr>
                                <w:b/>
                                <w:bCs/>
                                <w:sz w:val="18"/>
                                <w:szCs w:val="18"/>
                                <w:shd w:val="clear" w:color="auto" w:fill="FFFFFF"/>
                                <w:lang w:val="en-GB"/>
                              </w:rPr>
                            </w:pPr>
                            <w:r>
                              <w:rPr>
                                <w:b/>
                                <w:bCs/>
                                <w:sz w:val="18"/>
                                <w:szCs w:val="18"/>
                                <w:shd w:val="clear" w:color="auto" w:fill="FFFFFF"/>
                                <w:lang w:val="en-GB"/>
                              </w:rPr>
                              <w:t xml:space="preserve"> </w:t>
                            </w:r>
                            <w:r w:rsidR="00B55347">
                              <w:rPr>
                                <w:b/>
                                <w:bCs/>
                                <w:sz w:val="18"/>
                                <w:szCs w:val="18"/>
                                <w:shd w:val="clear" w:color="auto" w:fill="FFFFFF"/>
                                <w:lang w:val="en-GB"/>
                              </w:rPr>
                              <w:t xml:space="preserve"> </w:t>
                            </w:r>
                            <w:r>
                              <w:rPr>
                                <w:b/>
                                <w:bCs/>
                                <w:sz w:val="18"/>
                                <w:szCs w:val="18"/>
                                <w:shd w:val="clear" w:color="auto" w:fill="FFFFFF"/>
                                <w:lang w:val="en-GB"/>
                              </w:rPr>
                              <w:t xml:space="preserve"> </w:t>
                            </w:r>
                            <w:r w:rsidR="00E26BD8" w:rsidRPr="00AA5144">
                              <w:rPr>
                                <w:b/>
                                <w:bCs/>
                                <w:sz w:val="18"/>
                                <w:szCs w:val="18"/>
                                <w:shd w:val="clear" w:color="auto" w:fill="FFFFFF"/>
                                <w:lang w:val="en-GB"/>
                              </w:rPr>
                              <w:t xml:space="preserve">instance_type = "t2.micro" </w:t>
                            </w:r>
                          </w:p>
                          <w:p w14:paraId="61798DE3" w14:textId="1E75056A" w:rsidR="00E26BD8" w:rsidRPr="00AA5144" w:rsidRDefault="00532792" w:rsidP="00AA5144">
                            <w:pPr>
                              <w:spacing w:after="0" w:line="240" w:lineRule="auto"/>
                              <w:rPr>
                                <w:b/>
                                <w:bCs/>
                                <w:sz w:val="18"/>
                                <w:szCs w:val="18"/>
                                <w:shd w:val="clear" w:color="auto" w:fill="FFFFFF"/>
                                <w:lang w:val="en-GB"/>
                              </w:rPr>
                            </w:pPr>
                            <w:r>
                              <w:rPr>
                                <w:b/>
                                <w:bCs/>
                                <w:sz w:val="18"/>
                                <w:szCs w:val="18"/>
                                <w:shd w:val="clear" w:color="auto" w:fill="FFFFFF"/>
                                <w:lang w:val="en-GB"/>
                              </w:rPr>
                              <w:t xml:space="preserve">  </w:t>
                            </w:r>
                            <w:r w:rsidR="00B55347">
                              <w:rPr>
                                <w:b/>
                                <w:bCs/>
                                <w:sz w:val="18"/>
                                <w:szCs w:val="18"/>
                                <w:shd w:val="clear" w:color="auto" w:fill="FFFFFF"/>
                                <w:lang w:val="en-GB"/>
                              </w:rPr>
                              <w:t xml:space="preserve"> </w:t>
                            </w:r>
                            <w:r w:rsidR="00E26BD8" w:rsidRPr="00AA5144">
                              <w:rPr>
                                <w:b/>
                                <w:bCs/>
                                <w:sz w:val="18"/>
                                <w:szCs w:val="18"/>
                                <w:shd w:val="clear" w:color="auto" w:fill="FFFFFF"/>
                                <w:lang w:val="en-GB"/>
                              </w:rPr>
                              <w:t xml:space="preserve">subnet_id =module.my_network.vnet_id </w:t>
                            </w:r>
                          </w:p>
                          <w:p w14:paraId="0F452D30" w14:textId="77777777" w:rsidR="00E26BD8" w:rsidRPr="00AA5144" w:rsidRDefault="00E26BD8" w:rsidP="00AA5144">
                            <w:pPr>
                              <w:spacing w:after="0" w:line="240" w:lineRule="auto"/>
                              <w:rPr>
                                <w:b/>
                                <w:bCs/>
                                <w:sz w:val="18"/>
                                <w:szCs w:val="18"/>
                                <w:shd w:val="clear" w:color="auto" w:fill="FFFFFF"/>
                                <w:lang w:val="en-GB"/>
                              </w:rPr>
                            </w:pPr>
                            <w:r w:rsidRPr="00AA5144">
                              <w:rPr>
                                <w:b/>
                                <w:bCs/>
                                <w:sz w:val="18"/>
                                <w:szCs w:val="18"/>
                                <w:shd w:val="clear" w:color="auto" w:fill="FFFFFF"/>
                                <w:lang w:val="en-GB"/>
                              </w:rPr>
                              <w:t>}</w:t>
                            </w:r>
                          </w:p>
                          <w:p w14:paraId="6BE3373E" w14:textId="77777777" w:rsidR="00E26BD8" w:rsidRPr="00AA5144" w:rsidRDefault="00E26BD8" w:rsidP="00AA5144">
                            <w:pPr>
                              <w:spacing w:after="0" w:line="240" w:lineRule="auto"/>
                              <w:rPr>
                                <w:b/>
                                <w:bCs/>
                                <w:sz w:val="18"/>
                                <w:szCs w:val="18"/>
                                <w:shd w:val="clear" w:color="auto" w:fill="FFFFFF"/>
                                <w:lang w:val="en-GB"/>
                              </w:rPr>
                            </w:pPr>
                            <w:r w:rsidRPr="00AA5144">
                              <w:rPr>
                                <w:b/>
                                <w:bCs/>
                                <w:sz w:val="18"/>
                                <w:szCs w:val="18"/>
                                <w:shd w:val="clear" w:color="auto" w:fill="FFFFFF"/>
                                <w:lang w:val="en-GB"/>
                              </w:rPr>
                              <w:t>output: "net_id" {</w:t>
                            </w:r>
                          </w:p>
                          <w:p w14:paraId="06CB3732" w14:textId="0A5D70BA" w:rsidR="00E26BD8" w:rsidRPr="00AA5144" w:rsidRDefault="00532792" w:rsidP="00AA5144">
                            <w:pPr>
                              <w:spacing w:after="0" w:line="240" w:lineRule="auto"/>
                              <w:rPr>
                                <w:b/>
                                <w:bCs/>
                                <w:sz w:val="18"/>
                                <w:szCs w:val="18"/>
                                <w:shd w:val="clear" w:color="auto" w:fill="FFFFFF"/>
                                <w:lang w:val="en-GB"/>
                              </w:rPr>
                            </w:pPr>
                            <w:r>
                              <w:rPr>
                                <w:b/>
                                <w:bCs/>
                                <w:sz w:val="18"/>
                                <w:szCs w:val="18"/>
                                <w:shd w:val="clear" w:color="auto" w:fill="FFFFFF"/>
                                <w:lang w:val="en-GB"/>
                              </w:rPr>
                              <w:t xml:space="preserve">  </w:t>
                            </w:r>
                            <w:r w:rsidR="00B55347">
                              <w:rPr>
                                <w:b/>
                                <w:bCs/>
                                <w:sz w:val="18"/>
                                <w:szCs w:val="18"/>
                                <w:shd w:val="clear" w:color="auto" w:fill="FFFFFF"/>
                                <w:lang w:val="en-GB"/>
                              </w:rPr>
                              <w:t xml:space="preserve"> </w:t>
                            </w:r>
                            <w:r w:rsidR="00E26BD8" w:rsidRPr="00AA5144">
                              <w:rPr>
                                <w:b/>
                                <w:bCs/>
                                <w:sz w:val="18"/>
                                <w:szCs w:val="18"/>
                                <w:shd w:val="clear" w:color="auto" w:fill="FFFFFF"/>
                                <w:lang w:val="en-GB"/>
                              </w:rPr>
                              <w:t>value = module.my_network. vnet_id</w:t>
                            </w:r>
                          </w:p>
                          <w:p w14:paraId="3D111B68" w14:textId="77777777" w:rsidR="00E26BD8" w:rsidRPr="00AA5144" w:rsidRDefault="00E26BD8" w:rsidP="00AA5144">
                            <w:pPr>
                              <w:spacing w:after="0" w:line="240" w:lineRule="auto"/>
                              <w:rPr>
                                <w:b/>
                                <w:bCs/>
                                <w:sz w:val="18"/>
                                <w:szCs w:val="18"/>
                                <w:shd w:val="clear" w:color="auto" w:fill="FFFFFF"/>
                                <w:lang w:val="en-GB"/>
                              </w:rPr>
                            </w:pPr>
                            <w:r w:rsidRPr="00AA5144">
                              <w:rPr>
                                <w:b/>
                                <w:bCs/>
                                <w:sz w:val="18"/>
                                <w:szCs w:val="18"/>
                                <w:shd w:val="clear" w:color="auto" w:fill="FFFFFF"/>
                                <w:lang w:val="en-GB"/>
                              </w:rPr>
                              <w:t>}</w:t>
                            </w:r>
                          </w:p>
                          <w:p w14:paraId="54553EFE" w14:textId="57D14D4D" w:rsidR="00E26BD8" w:rsidRPr="00991B43" w:rsidRDefault="00E26BD8" w:rsidP="00E26BD8">
                            <w:pPr>
                              <w:rPr>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D6ADFB" id="_x0000_t202" coordsize="21600,21600" o:spt="202" path="m,l,21600r21600,l21600,xe">
                <v:stroke joinstyle="miter"/>
                <v:path gradientshapeok="t" o:connecttype="rect"/>
              </v:shapetype>
              <v:shape id="Text Box 2" o:spid="_x0000_s1026" type="#_x0000_t202" style="position:absolute;margin-left:.45pt;margin-top:.4pt;width:191.2pt;height:96.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">
                <v:textbox>
                  <w:txbxContent>
                    <w:p w14:paraId="3A2470F5" w14:textId="77777777" w:rsidR="00E26BD8" w:rsidRPr="00AA5144" w:rsidRDefault="00E26BD8" w:rsidP="00AA5144">
                      <w:pPr>
                        <w:spacing w:after="0" w:line="240" w:lineRule="auto"/>
                        <w:rPr>
                          <w:b/>
                          <w:bCs/>
                          <w:sz w:val="18"/>
                          <w:szCs w:val="18"/>
                          <w:shd w:val="clear" w:color="auto" w:fill="FFFFFF"/>
                          <w:lang w:val="en-GB"/>
                        </w:rPr>
                      </w:pPr>
                      <w:r w:rsidRPr="00AA5144">
                        <w:rPr>
                          <w:b/>
                          <w:bCs/>
                          <w:sz w:val="18"/>
                          <w:szCs w:val="18"/>
                          <w:shd w:val="clear" w:color="auto" w:fill="FFFFFF"/>
                          <w:lang w:val="en-GB"/>
                        </w:rPr>
                        <w:t>resource "aws_instance" "example" {</w:t>
                      </w:r>
                    </w:p>
                    <w:p w14:paraId="230E3FDF" w14:textId="26B5C163" w:rsidR="00E26BD8" w:rsidRPr="00AA5144" w:rsidRDefault="00532792" w:rsidP="00AA5144">
                      <w:pPr>
                        <w:spacing w:after="0" w:line="240" w:lineRule="auto"/>
                        <w:rPr>
                          <w:b/>
                          <w:bCs/>
                          <w:sz w:val="18"/>
                          <w:szCs w:val="18"/>
                          <w:shd w:val="clear" w:color="auto" w:fill="FFFFFF"/>
                          <w:lang w:val="en-GB"/>
                        </w:rPr>
                      </w:pPr>
                      <w:r>
                        <w:rPr>
                          <w:b/>
                          <w:bCs/>
                          <w:sz w:val="18"/>
                          <w:szCs w:val="18"/>
                          <w:shd w:val="clear" w:color="auto" w:fill="FFFFFF"/>
                          <w:lang w:val="en-GB"/>
                        </w:rPr>
                        <w:t xml:space="preserve">  </w:t>
                      </w:r>
                      <w:r w:rsidR="00B55347">
                        <w:rPr>
                          <w:b/>
                          <w:bCs/>
                          <w:sz w:val="18"/>
                          <w:szCs w:val="18"/>
                          <w:shd w:val="clear" w:color="auto" w:fill="FFFFFF"/>
                          <w:lang w:val="en-GB"/>
                        </w:rPr>
                        <w:t xml:space="preserve"> </w:t>
                      </w:r>
                      <w:r w:rsidR="00E26BD8" w:rsidRPr="00AA5144">
                        <w:rPr>
                          <w:b/>
                          <w:bCs/>
                          <w:sz w:val="18"/>
                          <w:szCs w:val="18"/>
                          <w:shd w:val="clear" w:color="auto" w:fill="FFFFFF"/>
                          <w:lang w:val="en-GB"/>
                        </w:rPr>
                        <w:t xml:space="preserve">ami = "ami-0c55b2a94c9b82a81" </w:t>
                      </w:r>
                    </w:p>
                    <w:p w14:paraId="74B511D2" w14:textId="25C8ABD6" w:rsidR="00E26BD8" w:rsidRPr="00AA5144" w:rsidRDefault="00532792" w:rsidP="00AA5144">
                      <w:pPr>
                        <w:spacing w:after="0" w:line="240" w:lineRule="auto"/>
                        <w:rPr>
                          <w:b/>
                          <w:bCs/>
                          <w:sz w:val="18"/>
                          <w:szCs w:val="18"/>
                          <w:shd w:val="clear" w:color="auto" w:fill="FFFFFF"/>
                          <w:lang w:val="en-GB"/>
                        </w:rPr>
                      </w:pPr>
                      <w:r>
                        <w:rPr>
                          <w:b/>
                          <w:bCs/>
                          <w:sz w:val="18"/>
                          <w:szCs w:val="18"/>
                          <w:shd w:val="clear" w:color="auto" w:fill="FFFFFF"/>
                          <w:lang w:val="en-GB"/>
                        </w:rPr>
                        <w:t xml:space="preserve"> </w:t>
                      </w:r>
                      <w:r w:rsidR="00B55347">
                        <w:rPr>
                          <w:b/>
                          <w:bCs/>
                          <w:sz w:val="18"/>
                          <w:szCs w:val="18"/>
                          <w:shd w:val="clear" w:color="auto" w:fill="FFFFFF"/>
                          <w:lang w:val="en-GB"/>
                        </w:rPr>
                        <w:t xml:space="preserve"> </w:t>
                      </w:r>
                      <w:r>
                        <w:rPr>
                          <w:b/>
                          <w:bCs/>
                          <w:sz w:val="18"/>
                          <w:szCs w:val="18"/>
                          <w:shd w:val="clear" w:color="auto" w:fill="FFFFFF"/>
                          <w:lang w:val="en-GB"/>
                        </w:rPr>
                        <w:t xml:space="preserve"> </w:t>
                      </w:r>
                      <w:r w:rsidR="00E26BD8" w:rsidRPr="00AA5144">
                        <w:rPr>
                          <w:b/>
                          <w:bCs/>
                          <w:sz w:val="18"/>
                          <w:szCs w:val="18"/>
                          <w:shd w:val="clear" w:color="auto" w:fill="FFFFFF"/>
                          <w:lang w:val="en-GB"/>
                        </w:rPr>
                        <w:t xml:space="preserve">instance_type = "t2.micro" </w:t>
                      </w:r>
                    </w:p>
                    <w:p w14:paraId="61798DE3" w14:textId="1E75056A" w:rsidR="00E26BD8" w:rsidRPr="00AA5144" w:rsidRDefault="00532792" w:rsidP="00AA5144">
                      <w:pPr>
                        <w:spacing w:after="0" w:line="240" w:lineRule="auto"/>
                        <w:rPr>
                          <w:b/>
                          <w:bCs/>
                          <w:sz w:val="18"/>
                          <w:szCs w:val="18"/>
                          <w:shd w:val="clear" w:color="auto" w:fill="FFFFFF"/>
                          <w:lang w:val="en-GB"/>
                        </w:rPr>
                      </w:pPr>
                      <w:r>
                        <w:rPr>
                          <w:b/>
                          <w:bCs/>
                          <w:sz w:val="18"/>
                          <w:szCs w:val="18"/>
                          <w:shd w:val="clear" w:color="auto" w:fill="FFFFFF"/>
                          <w:lang w:val="en-GB"/>
                        </w:rPr>
                        <w:t xml:space="preserve">  </w:t>
                      </w:r>
                      <w:r w:rsidR="00B55347">
                        <w:rPr>
                          <w:b/>
                          <w:bCs/>
                          <w:sz w:val="18"/>
                          <w:szCs w:val="18"/>
                          <w:shd w:val="clear" w:color="auto" w:fill="FFFFFF"/>
                          <w:lang w:val="en-GB"/>
                        </w:rPr>
                        <w:t xml:space="preserve"> </w:t>
                      </w:r>
                      <w:r w:rsidR="00E26BD8" w:rsidRPr="00AA5144">
                        <w:rPr>
                          <w:b/>
                          <w:bCs/>
                          <w:sz w:val="18"/>
                          <w:szCs w:val="18"/>
                          <w:shd w:val="clear" w:color="auto" w:fill="FFFFFF"/>
                          <w:lang w:val="en-GB"/>
                        </w:rPr>
                        <w:t xml:space="preserve">subnet_id =module.my_network.vnet_id </w:t>
                      </w:r>
                    </w:p>
                    <w:p w14:paraId="0F452D30" w14:textId="77777777" w:rsidR="00E26BD8" w:rsidRPr="00AA5144" w:rsidRDefault="00E26BD8" w:rsidP="00AA5144">
                      <w:pPr>
                        <w:spacing w:after="0" w:line="240" w:lineRule="auto"/>
                        <w:rPr>
                          <w:b/>
                          <w:bCs/>
                          <w:sz w:val="18"/>
                          <w:szCs w:val="18"/>
                          <w:shd w:val="clear" w:color="auto" w:fill="FFFFFF"/>
                          <w:lang w:val="en-GB"/>
                        </w:rPr>
                      </w:pPr>
                      <w:r w:rsidRPr="00AA5144">
                        <w:rPr>
                          <w:b/>
                          <w:bCs/>
                          <w:sz w:val="18"/>
                          <w:szCs w:val="18"/>
                          <w:shd w:val="clear" w:color="auto" w:fill="FFFFFF"/>
                          <w:lang w:val="en-GB"/>
                        </w:rPr>
                        <w:t>}</w:t>
                      </w:r>
                    </w:p>
                    <w:p w14:paraId="6BE3373E" w14:textId="77777777" w:rsidR="00E26BD8" w:rsidRPr="00AA5144" w:rsidRDefault="00E26BD8" w:rsidP="00AA5144">
                      <w:pPr>
                        <w:spacing w:after="0" w:line="240" w:lineRule="auto"/>
                        <w:rPr>
                          <w:b/>
                          <w:bCs/>
                          <w:sz w:val="18"/>
                          <w:szCs w:val="18"/>
                          <w:shd w:val="clear" w:color="auto" w:fill="FFFFFF"/>
                          <w:lang w:val="en-GB"/>
                        </w:rPr>
                      </w:pPr>
                      <w:r w:rsidRPr="00AA5144">
                        <w:rPr>
                          <w:b/>
                          <w:bCs/>
                          <w:sz w:val="18"/>
                          <w:szCs w:val="18"/>
                          <w:shd w:val="clear" w:color="auto" w:fill="FFFFFF"/>
                          <w:lang w:val="en-GB"/>
                        </w:rPr>
                        <w:t>output: "net_id" {</w:t>
                      </w:r>
                    </w:p>
                    <w:p w14:paraId="06CB3732" w14:textId="0A5D70BA" w:rsidR="00E26BD8" w:rsidRPr="00AA5144" w:rsidRDefault="00532792" w:rsidP="00AA5144">
                      <w:pPr>
                        <w:spacing w:after="0" w:line="240" w:lineRule="auto"/>
                        <w:rPr>
                          <w:b/>
                          <w:bCs/>
                          <w:sz w:val="18"/>
                          <w:szCs w:val="18"/>
                          <w:shd w:val="clear" w:color="auto" w:fill="FFFFFF"/>
                          <w:lang w:val="en-GB"/>
                        </w:rPr>
                      </w:pPr>
                      <w:r>
                        <w:rPr>
                          <w:b/>
                          <w:bCs/>
                          <w:sz w:val="18"/>
                          <w:szCs w:val="18"/>
                          <w:shd w:val="clear" w:color="auto" w:fill="FFFFFF"/>
                          <w:lang w:val="en-GB"/>
                        </w:rPr>
                        <w:t xml:space="preserve">  </w:t>
                      </w:r>
                      <w:r w:rsidR="00B55347">
                        <w:rPr>
                          <w:b/>
                          <w:bCs/>
                          <w:sz w:val="18"/>
                          <w:szCs w:val="18"/>
                          <w:shd w:val="clear" w:color="auto" w:fill="FFFFFF"/>
                          <w:lang w:val="en-GB"/>
                        </w:rPr>
                        <w:t xml:space="preserve"> </w:t>
                      </w:r>
                      <w:r w:rsidR="00E26BD8" w:rsidRPr="00AA5144">
                        <w:rPr>
                          <w:b/>
                          <w:bCs/>
                          <w:sz w:val="18"/>
                          <w:szCs w:val="18"/>
                          <w:shd w:val="clear" w:color="auto" w:fill="FFFFFF"/>
                          <w:lang w:val="en-GB"/>
                        </w:rPr>
                        <w:t>value = module.my_network. vnet_id</w:t>
                      </w:r>
                    </w:p>
                    <w:p w14:paraId="3D111B68" w14:textId="77777777" w:rsidR="00E26BD8" w:rsidRPr="00AA5144" w:rsidRDefault="00E26BD8" w:rsidP="00AA5144">
                      <w:pPr>
                        <w:spacing w:after="0" w:line="240" w:lineRule="auto"/>
                        <w:rPr>
                          <w:b/>
                          <w:bCs/>
                          <w:sz w:val="18"/>
                          <w:szCs w:val="18"/>
                          <w:shd w:val="clear" w:color="auto" w:fill="FFFFFF"/>
                          <w:lang w:val="en-GB"/>
                        </w:rPr>
                      </w:pPr>
                      <w:r w:rsidRPr="00AA5144">
                        <w:rPr>
                          <w:b/>
                          <w:bCs/>
                          <w:sz w:val="18"/>
                          <w:szCs w:val="18"/>
                          <w:shd w:val="clear" w:color="auto" w:fill="FFFFFF"/>
                          <w:lang w:val="en-GB"/>
                        </w:rPr>
                        <w:t>}</w:t>
                      </w:r>
                    </w:p>
                    <w:p w14:paraId="54553EFE" w14:textId="57D14D4D" w:rsidR="00E26BD8" w:rsidRPr="00991B43" w:rsidRDefault="00E26BD8" w:rsidP="00E26BD8">
                      <w:pPr>
                        <w:rPr>
                          <w:sz w:val="16"/>
                          <w:szCs w:val="16"/>
                          <w:lang w:val="en-GB"/>
                        </w:rPr>
                      </w:pPr>
                    </w:p>
                  </w:txbxContent>
                </v:textbox>
                <w10:wrap type="square"/>
              </v:shape>
            </w:pict>
          </mc:Fallback>
        </mc:AlternateContent>
      </w:r>
    </w:p>
    <w:p w14:paraId="2DA7BC81" w14:textId="77777777" w:rsidR="00E26BD8" w:rsidRDefault="00E26BD8" w:rsidP="00E26BD8">
      <w:pPr>
        <w:rPr>
          <w:shd w:val="clear" w:color="auto" w:fill="FFFFFF"/>
          <w:lang w:val="en-US"/>
        </w:rPr>
      </w:pPr>
    </w:p>
    <w:p w14:paraId="16F75ED5" w14:textId="77777777" w:rsidR="00E26BD8" w:rsidRDefault="00E26BD8" w:rsidP="00E26BD8">
      <w:pPr>
        <w:rPr>
          <w:shd w:val="clear" w:color="auto" w:fill="FFFFFF"/>
          <w:lang w:val="en-US"/>
        </w:rPr>
      </w:pPr>
    </w:p>
    <w:p w14:paraId="2AFDCD2C" w14:textId="77777777" w:rsidR="00E26BD8" w:rsidRDefault="00E26BD8" w:rsidP="00E26BD8">
      <w:pPr>
        <w:rPr>
          <w:shd w:val="clear" w:color="auto" w:fill="FFFFFF"/>
          <w:lang w:val="en-US"/>
        </w:rPr>
      </w:pPr>
    </w:p>
    <w:p w14:paraId="65B4E8E0" w14:textId="77777777" w:rsidR="00E26BD8" w:rsidRDefault="00E26BD8" w:rsidP="00E26BD8">
      <w:pPr>
        <w:rPr>
          <w:shd w:val="clear" w:color="auto" w:fill="FFFFFF"/>
          <w:lang w:val="en-US"/>
        </w:rPr>
      </w:pPr>
    </w:p>
    <w:p w14:paraId="530D0A5D" w14:textId="77777777" w:rsidR="00E26BD8" w:rsidRPr="00E27168" w:rsidRDefault="00E26BD8" w:rsidP="00E26BD8">
      <w:pPr>
        <w:rPr>
          <w:shd w:val="clear" w:color="auto" w:fill="FFFFFF"/>
          <w:lang w:val="en-US"/>
        </w:rPr>
      </w:pPr>
      <w:r w:rsidRPr="00E27168">
        <w:rPr>
          <w:shd w:val="clear" w:color="auto" w:fill="FFFFFF"/>
          <w:lang w:val="en-US"/>
        </w:rPr>
        <w:t xml:space="preserve">When you run </w:t>
      </w:r>
      <w:r w:rsidRPr="002E5E37">
        <w:rPr>
          <w:b/>
          <w:bCs/>
          <w:i/>
          <w:iCs/>
          <w:shd w:val="clear" w:color="auto" w:fill="FFFFFF"/>
          <w:lang w:val="en-US"/>
        </w:rPr>
        <w:t>`terraform validate</w:t>
      </w:r>
      <w:r w:rsidRPr="00E27168">
        <w:rPr>
          <w:shd w:val="clear" w:color="auto" w:fill="FFFFFF"/>
          <w:lang w:val="en-US"/>
        </w:rPr>
        <w:t>`, you encounter the following error:</w:t>
      </w:r>
    </w:p>
    <w:tbl>
      <w:tblPr>
        <w:tblStyle w:val="TableGrid"/>
        <w:tblW w:w="0" w:type="auto"/>
        <w:tblLook w:val="04A0" w:firstRow="1" w:lastRow="0" w:firstColumn="1" w:lastColumn="0" w:noHBand="0" w:noVBand="1"/>
      </w:tblPr>
      <w:tblGrid>
        <w:gridCol w:w="7083"/>
      </w:tblGrid>
      <w:tr w:rsidR="00CB1C28" w:rsidRPr="00794968" w14:paraId="000B2BD6" w14:textId="77777777" w:rsidTr="00391B35">
        <w:trPr>
          <w:trHeight w:val="528"/>
        </w:trPr>
        <w:tc>
          <w:tcPr>
            <w:tcW w:w="7083" w:type="dxa"/>
          </w:tcPr>
          <w:p w14:paraId="0A5A45F7" w14:textId="5F616E48" w:rsidR="00CB1C28" w:rsidRPr="00CB1C28" w:rsidRDefault="00CB1C28" w:rsidP="00CB1C28">
            <w:pPr>
              <w:rPr>
                <w:b/>
                <w:bCs/>
                <w:sz w:val="18"/>
                <w:szCs w:val="18"/>
                <w:shd w:val="clear" w:color="auto" w:fill="FFFFFF"/>
                <w:lang w:val="en-GB"/>
              </w:rPr>
            </w:pPr>
            <w:r w:rsidRPr="00CB1C28">
              <w:rPr>
                <w:b/>
                <w:bCs/>
                <w:sz w:val="18"/>
                <w:szCs w:val="18"/>
                <w:shd w:val="clear" w:color="auto" w:fill="FFFFFF"/>
                <w:lang w:val="en-GB"/>
              </w:rPr>
              <w:t>Error: Reference to undeclared output value</w:t>
            </w:r>
            <w:r>
              <w:rPr>
                <w:b/>
                <w:bCs/>
                <w:sz w:val="18"/>
                <w:szCs w:val="18"/>
                <w:shd w:val="clear" w:color="auto" w:fill="FFFFFF"/>
                <w:lang w:val="en-GB"/>
              </w:rPr>
              <w:t xml:space="preserve">  </w:t>
            </w:r>
            <w:r w:rsidRPr="00CB1C28">
              <w:rPr>
                <w:b/>
                <w:bCs/>
                <w:sz w:val="18"/>
                <w:szCs w:val="18"/>
                <w:shd w:val="clear" w:color="auto" w:fill="FFFFFF"/>
                <w:lang w:val="en-GB"/>
              </w:rPr>
              <w:t>on main.tf line 12, in output "net_id":</w:t>
            </w:r>
          </w:p>
          <w:p w14:paraId="443AC8E1" w14:textId="77777777" w:rsidR="00CB1C28" w:rsidRPr="00CB1C28" w:rsidRDefault="00CB1C28" w:rsidP="00CB1C28">
            <w:pPr>
              <w:rPr>
                <w:b/>
                <w:bCs/>
                <w:sz w:val="18"/>
                <w:szCs w:val="18"/>
                <w:shd w:val="clear" w:color="auto" w:fill="FFFFFF"/>
                <w:lang w:val="en-GB"/>
              </w:rPr>
            </w:pPr>
            <w:r w:rsidRPr="00CB1C28">
              <w:rPr>
                <w:b/>
                <w:bCs/>
                <w:sz w:val="18"/>
                <w:szCs w:val="18"/>
                <w:shd w:val="clear" w:color="auto" w:fill="FFFFFF"/>
                <w:lang w:val="en-GB"/>
              </w:rPr>
              <w:t>12:     value = module.my_network.vnet_id</w:t>
            </w:r>
          </w:p>
          <w:p w14:paraId="7433BDF4" w14:textId="77777777" w:rsidR="00CB1C28" w:rsidRPr="00CB1C28" w:rsidRDefault="00CB1C28" w:rsidP="00E26BD8">
            <w:pPr>
              <w:rPr>
                <w:shd w:val="clear" w:color="auto" w:fill="FFFFFF"/>
                <w:lang w:val="en-GB"/>
              </w:rPr>
            </w:pPr>
          </w:p>
        </w:tc>
      </w:tr>
    </w:tbl>
    <w:p w14:paraId="795ED2D3" w14:textId="77777777" w:rsidR="00CB1C28" w:rsidRDefault="00CB1C28" w:rsidP="00E26BD8">
      <w:pPr>
        <w:rPr>
          <w:shd w:val="clear" w:color="auto" w:fill="FFFFFF"/>
          <w:lang w:val="en-US"/>
        </w:rPr>
      </w:pPr>
    </w:p>
    <w:p w14:paraId="3CCCE2D6" w14:textId="77777777" w:rsidR="00E26BD8" w:rsidRPr="00492052" w:rsidRDefault="00E26BD8" w:rsidP="00E26BD8">
      <w:pPr>
        <w:rPr>
          <w:b/>
          <w:bCs/>
          <w:shd w:val="clear" w:color="auto" w:fill="FFFFFF"/>
          <w:lang w:val="en-US"/>
        </w:rPr>
      </w:pPr>
      <w:r w:rsidRPr="00492052">
        <w:rPr>
          <w:b/>
          <w:bCs/>
          <w:shd w:val="clear" w:color="auto" w:fill="FFFFFF"/>
          <w:lang w:val="en-US"/>
        </w:rPr>
        <w:t>What must you do to successfully retrieve the `vnet_id` value from your networking module?</w:t>
      </w:r>
    </w:p>
    <w:p w14:paraId="1B26FDB7" w14:textId="77777777" w:rsidR="00E26BD8" w:rsidRPr="00D77258" w:rsidRDefault="00E26BD8" w:rsidP="0032415B">
      <w:pPr>
        <w:pStyle w:val="ListParagraph"/>
        <w:numPr>
          <w:ilvl w:val="0"/>
          <w:numId w:val="177"/>
        </w:numPr>
        <w:rPr>
          <w:shd w:val="clear" w:color="auto" w:fill="FFFFFF"/>
          <w:lang w:val="en-US"/>
        </w:rPr>
      </w:pPr>
      <w:r w:rsidRPr="00D77258">
        <w:rPr>
          <w:shd w:val="clear" w:color="auto" w:fill="FFFFFF"/>
          <w:lang w:val="en-US"/>
        </w:rPr>
        <w:t>Define the attribute `</w:t>
      </w:r>
      <w:r w:rsidRPr="00391B35">
        <w:rPr>
          <w:b/>
          <w:bCs/>
          <w:shd w:val="clear" w:color="auto" w:fill="FFFFFF"/>
          <w:lang w:val="en-US"/>
        </w:rPr>
        <w:t>vnet_id</w:t>
      </w:r>
      <w:r w:rsidRPr="00D77258">
        <w:rPr>
          <w:shd w:val="clear" w:color="auto" w:fill="FFFFFF"/>
          <w:lang w:val="en-US"/>
        </w:rPr>
        <w:t>` as a variable in the networking module.</w:t>
      </w:r>
    </w:p>
    <w:p w14:paraId="41E02461" w14:textId="77777777" w:rsidR="00E26BD8" w:rsidRPr="00D77258" w:rsidRDefault="00E26BD8" w:rsidP="0032415B">
      <w:pPr>
        <w:pStyle w:val="ListParagraph"/>
        <w:numPr>
          <w:ilvl w:val="0"/>
          <w:numId w:val="177"/>
        </w:numPr>
        <w:rPr>
          <w:shd w:val="clear" w:color="auto" w:fill="FFFFFF"/>
          <w:lang w:val="en-US"/>
        </w:rPr>
      </w:pPr>
      <w:r w:rsidRPr="00D77258">
        <w:rPr>
          <w:shd w:val="clear" w:color="auto" w:fill="FFFFFF"/>
          <w:lang w:val="en-US"/>
        </w:rPr>
        <w:t xml:space="preserve">Change the referenced value to </w:t>
      </w:r>
      <w:r w:rsidRPr="00391B35">
        <w:rPr>
          <w:b/>
          <w:bCs/>
          <w:shd w:val="clear" w:color="auto" w:fill="FFFFFF"/>
          <w:lang w:val="en-US"/>
        </w:rPr>
        <w:t>`module.my_network.outputs.vnet_id`</w:t>
      </w:r>
    </w:p>
    <w:p w14:paraId="4EE08158" w14:textId="77777777" w:rsidR="00E26BD8" w:rsidRPr="00D77258" w:rsidRDefault="00E26BD8" w:rsidP="0032415B">
      <w:pPr>
        <w:pStyle w:val="ListParagraph"/>
        <w:numPr>
          <w:ilvl w:val="0"/>
          <w:numId w:val="177"/>
        </w:numPr>
        <w:rPr>
          <w:shd w:val="clear" w:color="auto" w:fill="FFFFFF"/>
          <w:lang w:val="en-US"/>
        </w:rPr>
      </w:pPr>
      <w:r w:rsidRPr="00D77258">
        <w:rPr>
          <w:shd w:val="clear" w:color="auto" w:fill="FFFFFF"/>
          <w:lang w:val="en-US"/>
        </w:rPr>
        <w:t xml:space="preserve">Define the attribute </w:t>
      </w:r>
      <w:r w:rsidRPr="00391B35">
        <w:rPr>
          <w:b/>
          <w:bCs/>
          <w:shd w:val="clear" w:color="auto" w:fill="FFFFFF"/>
          <w:lang w:val="en-US"/>
        </w:rPr>
        <w:t>`vnet_id`</w:t>
      </w:r>
      <w:r w:rsidRPr="00D77258">
        <w:rPr>
          <w:shd w:val="clear" w:color="auto" w:fill="FFFFFF"/>
          <w:lang w:val="en-US"/>
        </w:rPr>
        <w:t xml:space="preserve"> as an output in the networking module.</w:t>
      </w:r>
    </w:p>
    <w:p w14:paraId="15CEDA39" w14:textId="77777777" w:rsidR="00E26BD8" w:rsidRPr="00D77258" w:rsidRDefault="00E26BD8" w:rsidP="0032415B">
      <w:pPr>
        <w:pStyle w:val="ListParagraph"/>
        <w:numPr>
          <w:ilvl w:val="0"/>
          <w:numId w:val="177"/>
        </w:numPr>
        <w:rPr>
          <w:shd w:val="clear" w:color="auto" w:fill="FFFFFF"/>
          <w:lang w:val="en-US"/>
        </w:rPr>
      </w:pPr>
      <w:r w:rsidRPr="00D77258">
        <w:rPr>
          <w:shd w:val="clear" w:color="auto" w:fill="FFFFFF"/>
          <w:lang w:val="en-US"/>
        </w:rPr>
        <w:t xml:space="preserve">Change the referenced value to </w:t>
      </w:r>
      <w:r w:rsidRPr="00391B35">
        <w:rPr>
          <w:b/>
          <w:bCs/>
          <w:shd w:val="clear" w:color="auto" w:fill="FFFFFF"/>
          <w:lang w:val="en-US"/>
        </w:rPr>
        <w:t>`my_network.outputs.vnet_id`</w:t>
      </w:r>
    </w:p>
    <w:p w14:paraId="3B967A99" w14:textId="77777777" w:rsidR="00E26BD8" w:rsidRPr="009A381A" w:rsidRDefault="00E26BD8" w:rsidP="00145C45">
      <w:pPr>
        <w:pStyle w:val="Heading2"/>
        <w:ind w:left="0"/>
        <w:rPr>
          <w:lang w:val="en-US"/>
        </w:rPr>
      </w:pPr>
      <w:r>
        <w:rPr>
          <w:rStyle w:val="Heading2Char"/>
          <w:lang w:val="en-US"/>
        </w:rPr>
        <w:t>Answer</w:t>
      </w:r>
    </w:p>
    <w:p w14:paraId="16EA1AC6" w14:textId="77777777" w:rsidR="00E26BD8" w:rsidRDefault="00E26BD8" w:rsidP="00E26BD8">
      <w:pPr>
        <w:ind w:left="360"/>
        <w:rPr>
          <w:b/>
          <w:bCs/>
          <w:lang w:val="en-US"/>
        </w:rPr>
      </w:pPr>
      <w:r w:rsidRPr="00357222">
        <w:rPr>
          <w:b/>
          <w:bCs/>
          <w:lang w:val="en-US"/>
        </w:rPr>
        <w:t>Correct Answer:</w:t>
      </w:r>
      <w:r>
        <w:rPr>
          <w:b/>
          <w:bCs/>
          <w:lang w:val="en-US"/>
        </w:rPr>
        <w:t xml:space="preserve">  C</w:t>
      </w:r>
    </w:p>
    <w:p w14:paraId="2E11D394" w14:textId="77777777" w:rsidR="00E26BD8" w:rsidRDefault="00E26BD8" w:rsidP="00E26BD8">
      <w:pPr>
        <w:ind w:left="360"/>
        <w:rPr>
          <w:b/>
          <w:bCs/>
          <w:lang w:val="en-US"/>
        </w:rPr>
      </w:pPr>
      <w:r>
        <w:rPr>
          <w:b/>
          <w:bCs/>
          <w:lang w:val="en-US"/>
        </w:rPr>
        <w:t xml:space="preserve">Explanation: </w:t>
      </w:r>
    </w:p>
    <w:p w14:paraId="7CEEB0B3" w14:textId="77777777" w:rsidR="00E26BD8" w:rsidRPr="00E86793" w:rsidRDefault="00E26BD8" w:rsidP="00E26BD8">
      <w:pPr>
        <w:ind w:left="360"/>
        <w:rPr>
          <w:lang w:val="en-GB"/>
        </w:rPr>
      </w:pPr>
      <w:r w:rsidRPr="00E86793">
        <w:rPr>
          <w:lang w:val="en-GB"/>
        </w:rPr>
        <w:t>To correctly access the `vnet_id` from the networking module, you need to define `vnet_id` as an output within the networking module's configuration. This makes the value available for use in other parts of your Terraform code, using the syntax `module.my_network.vnet_id`.</w:t>
      </w:r>
    </w:p>
    <w:p w14:paraId="6BFDBE5B" w14:textId="1907A2E4" w:rsidR="00E26BD8" w:rsidRPr="003C0F06" w:rsidRDefault="00E26BD8" w:rsidP="00E26BD8">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010A5" w:rsidRPr="004A52C9">
        <w:rPr>
          <w:lang w:val="en-GB"/>
        </w:rPr>
        <w:t>EXAMHEIST-1</w:t>
      </w:r>
      <w:r w:rsidR="007010A5">
        <w:rPr>
          <w:lang w:val="en-GB"/>
        </w:rPr>
        <w:t>96</w:t>
      </w:r>
    </w:p>
    <w:p w14:paraId="007CA8AA" w14:textId="77777777" w:rsidR="00E26BD8" w:rsidRDefault="00E26BD8" w:rsidP="00E26BD8">
      <w:pPr>
        <w:pStyle w:val="Question"/>
        <w:rPr>
          <w:shd w:val="clear" w:color="auto" w:fill="FFFFFF"/>
        </w:rPr>
      </w:pPr>
      <w:r>
        <w:rPr>
          <w:shd w:val="clear" w:color="auto" w:fill="FFFFFF"/>
        </w:rPr>
        <w:t>Question.</w:t>
      </w:r>
    </w:p>
    <w:p w14:paraId="495F421F" w14:textId="77777777" w:rsidR="00E26BD8" w:rsidRPr="00FC1168" w:rsidRDefault="00E26BD8" w:rsidP="00E26BD8">
      <w:pPr>
        <w:rPr>
          <w:shd w:val="clear" w:color="auto" w:fill="FFFFFF"/>
          <w:lang w:val="en-GB"/>
        </w:rPr>
      </w:pPr>
      <w:r w:rsidRPr="00FC1168">
        <w:rPr>
          <w:shd w:val="clear" w:color="auto" w:fill="FFFFFF"/>
          <w:lang w:val="en-GB"/>
        </w:rPr>
        <w:t>Where in your Terraform configuration do you specify a state backend?</w:t>
      </w:r>
    </w:p>
    <w:p w14:paraId="66787A39" w14:textId="77777777" w:rsidR="00E26BD8" w:rsidRPr="00FC1168" w:rsidRDefault="00E26BD8" w:rsidP="0032415B">
      <w:pPr>
        <w:pStyle w:val="ListParagraph"/>
        <w:numPr>
          <w:ilvl w:val="0"/>
          <w:numId w:val="178"/>
        </w:numPr>
        <w:rPr>
          <w:shd w:val="clear" w:color="auto" w:fill="FFFFFF"/>
          <w:lang w:val="en-GB"/>
        </w:rPr>
      </w:pPr>
      <w:r w:rsidRPr="00FC1168">
        <w:rPr>
          <w:shd w:val="clear" w:color="auto" w:fill="FFFFFF"/>
          <w:lang w:val="en-GB"/>
        </w:rPr>
        <w:t>The data source block</w:t>
      </w:r>
    </w:p>
    <w:p w14:paraId="36F5D5A4" w14:textId="77777777" w:rsidR="00E26BD8" w:rsidRPr="00FC1168" w:rsidRDefault="00E26BD8" w:rsidP="0032415B">
      <w:pPr>
        <w:pStyle w:val="ListParagraph"/>
        <w:numPr>
          <w:ilvl w:val="0"/>
          <w:numId w:val="178"/>
        </w:numPr>
        <w:rPr>
          <w:shd w:val="clear" w:color="auto" w:fill="FFFFFF"/>
          <w:lang w:val="en-GB"/>
        </w:rPr>
      </w:pPr>
      <w:r w:rsidRPr="00FC1168">
        <w:rPr>
          <w:shd w:val="clear" w:color="auto" w:fill="FFFFFF"/>
          <w:lang w:val="en-GB"/>
        </w:rPr>
        <w:t>The terraform block</w:t>
      </w:r>
    </w:p>
    <w:p w14:paraId="1011D4DD" w14:textId="77777777" w:rsidR="00E26BD8" w:rsidRPr="00FC1168" w:rsidRDefault="00E26BD8" w:rsidP="0032415B">
      <w:pPr>
        <w:pStyle w:val="ListParagraph"/>
        <w:numPr>
          <w:ilvl w:val="0"/>
          <w:numId w:val="178"/>
        </w:numPr>
        <w:rPr>
          <w:shd w:val="clear" w:color="auto" w:fill="FFFFFF"/>
          <w:lang w:val="en-GB"/>
        </w:rPr>
      </w:pPr>
      <w:r w:rsidRPr="00FC1168">
        <w:rPr>
          <w:shd w:val="clear" w:color="auto" w:fill="FFFFFF"/>
          <w:lang w:val="en-GB"/>
        </w:rPr>
        <w:t>The provider block</w:t>
      </w:r>
    </w:p>
    <w:p w14:paraId="171FE56C" w14:textId="77777777" w:rsidR="00E26BD8" w:rsidRPr="00FC1168" w:rsidRDefault="00E26BD8" w:rsidP="0032415B">
      <w:pPr>
        <w:pStyle w:val="ListParagraph"/>
        <w:numPr>
          <w:ilvl w:val="0"/>
          <w:numId w:val="178"/>
        </w:numPr>
        <w:rPr>
          <w:shd w:val="clear" w:color="auto" w:fill="FFFFFF"/>
          <w:lang w:val="en-US"/>
        </w:rPr>
      </w:pPr>
      <w:r w:rsidRPr="00FC1168">
        <w:rPr>
          <w:shd w:val="clear" w:color="auto" w:fill="FFFFFF"/>
          <w:lang w:val="en-GB"/>
        </w:rPr>
        <w:t>The resource block</w:t>
      </w:r>
    </w:p>
    <w:p w14:paraId="3DB1307C" w14:textId="77777777" w:rsidR="00E26BD8" w:rsidRPr="00145C45" w:rsidRDefault="00E26BD8" w:rsidP="00145C45">
      <w:pPr>
        <w:pStyle w:val="Heading2"/>
        <w:ind w:left="0"/>
        <w:rPr>
          <w:rStyle w:val="Heading2Char"/>
          <w:lang w:val="en-US"/>
        </w:rPr>
      </w:pPr>
      <w:r>
        <w:rPr>
          <w:rStyle w:val="Heading2Char"/>
          <w:lang w:val="en-US"/>
        </w:rPr>
        <w:lastRenderedPageBreak/>
        <w:t>Answer</w:t>
      </w:r>
    </w:p>
    <w:p w14:paraId="519DCD21" w14:textId="77777777" w:rsidR="00E26BD8" w:rsidRDefault="00E26BD8" w:rsidP="00E26BD8">
      <w:pPr>
        <w:ind w:left="360"/>
        <w:rPr>
          <w:b/>
          <w:bCs/>
          <w:lang w:val="en-US"/>
        </w:rPr>
      </w:pPr>
      <w:r w:rsidRPr="00357222">
        <w:rPr>
          <w:b/>
          <w:bCs/>
          <w:lang w:val="en-US"/>
        </w:rPr>
        <w:t>Correct Answer:</w:t>
      </w:r>
      <w:r>
        <w:rPr>
          <w:b/>
          <w:bCs/>
          <w:lang w:val="en-US"/>
        </w:rPr>
        <w:t xml:space="preserve">  B</w:t>
      </w:r>
    </w:p>
    <w:p w14:paraId="2DD33ACA" w14:textId="77777777" w:rsidR="00E26BD8" w:rsidRPr="00192E72" w:rsidRDefault="00E26BD8" w:rsidP="00E26BD8">
      <w:pPr>
        <w:ind w:left="360"/>
        <w:rPr>
          <w:lang w:val="en-US"/>
        </w:rPr>
      </w:pPr>
      <w:r>
        <w:rPr>
          <w:b/>
          <w:bCs/>
          <w:lang w:val="en-US"/>
        </w:rPr>
        <w:t xml:space="preserve">Explanation: </w:t>
      </w:r>
    </w:p>
    <w:p w14:paraId="1B831C05" w14:textId="6DFF1214" w:rsidR="00E26BD8" w:rsidRDefault="00E26BD8" w:rsidP="00E26BD8">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010A5" w:rsidRPr="004A52C9">
        <w:rPr>
          <w:lang w:val="en-GB"/>
        </w:rPr>
        <w:t>EXAMHEIST-1</w:t>
      </w:r>
      <w:r w:rsidR="007010A5">
        <w:rPr>
          <w:lang w:val="en-GB"/>
        </w:rPr>
        <w:t>97</w:t>
      </w:r>
    </w:p>
    <w:p w14:paraId="19833037" w14:textId="77777777" w:rsidR="00224855" w:rsidRDefault="00224855" w:rsidP="00224855">
      <w:pPr>
        <w:pStyle w:val="Question"/>
        <w:rPr>
          <w:shd w:val="clear" w:color="auto" w:fill="FFFFFF"/>
        </w:rPr>
      </w:pPr>
      <w:r>
        <w:rPr>
          <w:shd w:val="clear" w:color="auto" w:fill="FFFFFF"/>
        </w:rPr>
        <w:t>Question.</w:t>
      </w:r>
    </w:p>
    <w:p w14:paraId="58DD76BC" w14:textId="77777777" w:rsidR="00224855" w:rsidRPr="00CF1B41" w:rsidRDefault="00224855" w:rsidP="00224855">
      <w:pPr>
        <w:rPr>
          <w:shd w:val="clear" w:color="auto" w:fill="FFFFFF"/>
          <w:lang w:val="en-GB"/>
        </w:rPr>
      </w:pPr>
      <w:r w:rsidRPr="00CF1B41">
        <w:rPr>
          <w:shd w:val="clear" w:color="auto" w:fill="FFFFFF"/>
          <w:lang w:val="en-GB"/>
        </w:rPr>
        <w:t>Multiple team members are collabo</w:t>
      </w:r>
      <w:r>
        <w:rPr>
          <w:shd w:val="clear" w:color="auto" w:fill="FFFFFF"/>
          <w:lang w:val="en-GB"/>
        </w:rPr>
        <w:t>ra</w:t>
      </w:r>
      <w:r w:rsidRPr="00CF1B41">
        <w:rPr>
          <w:shd w:val="clear" w:color="auto" w:fill="FFFFFF"/>
          <w:lang w:val="en-GB"/>
        </w:rPr>
        <w:t>ting on infrastructure using Terraform and want to format their Terraform code following standard Terraform style convention.</w:t>
      </w:r>
    </w:p>
    <w:p w14:paraId="4320F273" w14:textId="77777777" w:rsidR="00224855" w:rsidRPr="00CF1B41" w:rsidRDefault="00224855" w:rsidP="00224855">
      <w:pPr>
        <w:rPr>
          <w:shd w:val="clear" w:color="auto" w:fill="FFFFFF"/>
          <w:lang w:val="en-GB"/>
        </w:rPr>
      </w:pPr>
      <w:r w:rsidRPr="00CF1B41">
        <w:rPr>
          <w:shd w:val="clear" w:color="auto" w:fill="FFFFFF"/>
          <w:lang w:val="en-GB"/>
        </w:rPr>
        <w:t>How should they ensure the code satisfies conventions?</w:t>
      </w:r>
    </w:p>
    <w:p w14:paraId="6201EBAF" w14:textId="77777777" w:rsidR="00224855" w:rsidRPr="00CF1B41" w:rsidRDefault="00224855" w:rsidP="0032415B">
      <w:pPr>
        <w:pStyle w:val="ListParagraph"/>
        <w:numPr>
          <w:ilvl w:val="0"/>
          <w:numId w:val="179"/>
        </w:numPr>
        <w:rPr>
          <w:shd w:val="clear" w:color="auto" w:fill="FFFFFF"/>
          <w:lang w:val="en-GB"/>
        </w:rPr>
      </w:pPr>
      <w:r w:rsidRPr="00CF1B41">
        <w:rPr>
          <w:shd w:val="clear" w:color="auto" w:fill="FFFFFF"/>
          <w:lang w:val="en-GB"/>
        </w:rPr>
        <w:t xml:space="preserve">Use </w:t>
      </w:r>
      <w:r w:rsidRPr="0012460E">
        <w:rPr>
          <w:b/>
          <w:bCs/>
          <w:i/>
          <w:iCs/>
          <w:shd w:val="clear" w:color="auto" w:fill="FFFFFF"/>
          <w:lang w:val="en-GB"/>
        </w:rPr>
        <w:t>terraform fmt</w:t>
      </w:r>
      <w:r w:rsidRPr="00CF1B41">
        <w:rPr>
          <w:shd w:val="clear" w:color="auto" w:fill="FFFFFF"/>
          <w:lang w:val="en-GB"/>
        </w:rPr>
        <w:t>.</w:t>
      </w:r>
    </w:p>
    <w:p w14:paraId="7EBB8478" w14:textId="77777777" w:rsidR="00224855" w:rsidRPr="00CF1B41" w:rsidRDefault="00224855" w:rsidP="0032415B">
      <w:pPr>
        <w:pStyle w:val="ListParagraph"/>
        <w:numPr>
          <w:ilvl w:val="0"/>
          <w:numId w:val="179"/>
        </w:numPr>
        <w:rPr>
          <w:shd w:val="clear" w:color="auto" w:fill="FFFFFF"/>
          <w:lang w:val="en-GB"/>
        </w:rPr>
      </w:pPr>
      <w:r w:rsidRPr="00CF1B41">
        <w:rPr>
          <w:shd w:val="clear" w:color="auto" w:fill="FFFFFF"/>
          <w:lang w:val="en-GB"/>
        </w:rPr>
        <w:t xml:space="preserve">Terraform automatically formats configuration on </w:t>
      </w:r>
      <w:r w:rsidRPr="006D23BB">
        <w:rPr>
          <w:b/>
          <w:bCs/>
          <w:i/>
          <w:iCs/>
          <w:shd w:val="clear" w:color="auto" w:fill="FFFFFF"/>
          <w:lang w:val="en-GB"/>
        </w:rPr>
        <w:t>terraform apply</w:t>
      </w:r>
      <w:r w:rsidRPr="00CF1B41">
        <w:rPr>
          <w:shd w:val="clear" w:color="auto" w:fill="FFFFFF"/>
          <w:lang w:val="en-GB"/>
        </w:rPr>
        <w:t>.</w:t>
      </w:r>
    </w:p>
    <w:p w14:paraId="7AD5DF02" w14:textId="77777777" w:rsidR="00224855" w:rsidRPr="00CF1B41" w:rsidRDefault="00224855" w:rsidP="0032415B">
      <w:pPr>
        <w:pStyle w:val="ListParagraph"/>
        <w:numPr>
          <w:ilvl w:val="0"/>
          <w:numId w:val="179"/>
        </w:numPr>
        <w:rPr>
          <w:shd w:val="clear" w:color="auto" w:fill="FFFFFF"/>
          <w:lang w:val="en-GB"/>
        </w:rPr>
      </w:pPr>
      <w:r w:rsidRPr="00CF1B41">
        <w:rPr>
          <w:shd w:val="clear" w:color="auto" w:fill="FFFFFF"/>
          <w:lang w:val="en-GB"/>
        </w:rPr>
        <w:t xml:space="preserve">Run </w:t>
      </w:r>
      <w:r w:rsidRPr="006D23BB">
        <w:rPr>
          <w:b/>
          <w:bCs/>
          <w:i/>
          <w:iCs/>
          <w:shd w:val="clear" w:color="auto" w:fill="FFFFFF"/>
          <w:lang w:val="en-GB"/>
        </w:rPr>
        <w:t>terraform validate</w:t>
      </w:r>
      <w:r w:rsidRPr="00CF1B41">
        <w:rPr>
          <w:shd w:val="clear" w:color="auto" w:fill="FFFFFF"/>
          <w:lang w:val="en-GB"/>
        </w:rPr>
        <w:t xml:space="preserve"> prior to executing </w:t>
      </w:r>
      <w:r w:rsidRPr="006D23BB">
        <w:rPr>
          <w:b/>
          <w:bCs/>
          <w:i/>
          <w:iCs/>
          <w:shd w:val="clear" w:color="auto" w:fill="FFFFFF"/>
          <w:lang w:val="en-GB"/>
        </w:rPr>
        <w:t>terraform plan</w:t>
      </w:r>
      <w:r w:rsidRPr="00CF1B41">
        <w:rPr>
          <w:shd w:val="clear" w:color="auto" w:fill="FFFFFF"/>
          <w:lang w:val="en-GB"/>
        </w:rPr>
        <w:t xml:space="preserve"> or </w:t>
      </w:r>
      <w:r w:rsidRPr="006D23BB">
        <w:rPr>
          <w:b/>
          <w:bCs/>
          <w:i/>
          <w:iCs/>
          <w:shd w:val="clear" w:color="auto" w:fill="FFFFFF"/>
          <w:lang w:val="en-GB"/>
        </w:rPr>
        <w:t>terraform apply</w:t>
      </w:r>
      <w:r w:rsidRPr="00CF1B41">
        <w:rPr>
          <w:shd w:val="clear" w:color="auto" w:fill="FFFFFF"/>
          <w:lang w:val="en-GB"/>
        </w:rPr>
        <w:t>.</w:t>
      </w:r>
    </w:p>
    <w:p w14:paraId="79D953D2" w14:textId="77777777" w:rsidR="00224855" w:rsidRPr="00CF1B41" w:rsidRDefault="00224855" w:rsidP="0032415B">
      <w:pPr>
        <w:pStyle w:val="ListParagraph"/>
        <w:numPr>
          <w:ilvl w:val="0"/>
          <w:numId w:val="179"/>
        </w:numPr>
        <w:rPr>
          <w:shd w:val="clear" w:color="auto" w:fill="FFFFFF"/>
          <w:lang w:val="en-US"/>
        </w:rPr>
      </w:pPr>
      <w:r w:rsidRPr="00CF1B41">
        <w:rPr>
          <w:shd w:val="clear" w:color="auto" w:fill="FFFFFF"/>
          <w:lang w:val="en-GB"/>
        </w:rPr>
        <w:t>Replace all tabs with spaces</w:t>
      </w:r>
      <w:r w:rsidRPr="00CF1B41">
        <w:rPr>
          <w:shd w:val="clear" w:color="auto" w:fill="FFFFFF"/>
          <w:lang w:val="en-US"/>
        </w:rPr>
        <w:t>.</w:t>
      </w:r>
    </w:p>
    <w:p w14:paraId="2171A87C" w14:textId="77777777" w:rsidR="00224855" w:rsidRPr="00AF286E" w:rsidRDefault="00224855" w:rsidP="00AF286E">
      <w:pPr>
        <w:pStyle w:val="Heading2"/>
        <w:ind w:left="0"/>
        <w:rPr>
          <w:rStyle w:val="Heading2Char"/>
          <w:lang w:val="en-US"/>
        </w:rPr>
      </w:pPr>
      <w:r>
        <w:rPr>
          <w:rStyle w:val="Heading2Char"/>
          <w:lang w:val="en-US"/>
        </w:rPr>
        <w:t>Answer</w:t>
      </w:r>
    </w:p>
    <w:p w14:paraId="20596701" w14:textId="77777777" w:rsidR="00224855" w:rsidRDefault="00224855" w:rsidP="00224855">
      <w:pPr>
        <w:ind w:left="360"/>
        <w:rPr>
          <w:b/>
          <w:bCs/>
          <w:lang w:val="en-US"/>
        </w:rPr>
      </w:pPr>
      <w:r w:rsidRPr="00357222">
        <w:rPr>
          <w:b/>
          <w:bCs/>
          <w:lang w:val="en-US"/>
        </w:rPr>
        <w:t>Correct Answer:</w:t>
      </w:r>
      <w:r>
        <w:rPr>
          <w:b/>
          <w:bCs/>
          <w:lang w:val="en-US"/>
        </w:rPr>
        <w:t xml:space="preserve">  A</w:t>
      </w:r>
    </w:p>
    <w:p w14:paraId="20D14F8E" w14:textId="77777777" w:rsidR="00224855" w:rsidRPr="00192E72" w:rsidRDefault="00224855" w:rsidP="00224855">
      <w:pPr>
        <w:ind w:left="360"/>
        <w:rPr>
          <w:lang w:val="en-US"/>
        </w:rPr>
      </w:pPr>
      <w:r>
        <w:rPr>
          <w:b/>
          <w:bCs/>
          <w:lang w:val="en-US"/>
        </w:rPr>
        <w:t xml:space="preserve">Explanation: </w:t>
      </w:r>
    </w:p>
    <w:p w14:paraId="18E5CB49" w14:textId="3E86F7A5" w:rsidR="00224855" w:rsidRPr="000B6061" w:rsidRDefault="00224855" w:rsidP="00224855">
      <w:pPr>
        <w:rPr>
          <w:lang w:val="en-GB"/>
        </w:rPr>
      </w:pPr>
      <w:r>
        <w:rPr>
          <w:b/>
          <w:bCs/>
          <w:lang w:val="en-US"/>
        </w:rPr>
        <w:t>Discussion:</w:t>
      </w:r>
      <w:r w:rsidR="00491CDC">
        <w:rPr>
          <w:b/>
          <w:bCs/>
          <w:lang w:val="en-US"/>
        </w:rPr>
        <w:t xml:space="preserve"> </w:t>
      </w:r>
      <w:r w:rsidR="00491CDC" w:rsidRPr="00491CDC">
        <w:rPr>
          <w:lang w:val="en-US"/>
        </w:rPr>
        <w:t>EXAMHEIST-200</w:t>
      </w:r>
    </w:p>
    <w:p w14:paraId="0B986C88" w14:textId="77777777" w:rsidR="003668C8" w:rsidRDefault="003668C8" w:rsidP="003668C8">
      <w:pPr>
        <w:pStyle w:val="Question"/>
        <w:rPr>
          <w:shd w:val="clear" w:color="auto" w:fill="FFFFFF"/>
        </w:rPr>
      </w:pPr>
      <w:r>
        <w:rPr>
          <w:shd w:val="clear" w:color="auto" w:fill="FFFFFF"/>
        </w:rPr>
        <w:t>Question.</w:t>
      </w:r>
    </w:p>
    <w:p w14:paraId="718856E0" w14:textId="77777777" w:rsidR="003668C8" w:rsidRPr="00943E2E" w:rsidRDefault="003668C8" w:rsidP="003668C8">
      <w:pPr>
        <w:rPr>
          <w:shd w:val="clear" w:color="auto" w:fill="FFFFFF"/>
          <w:lang w:val="en-GB"/>
        </w:rPr>
      </w:pPr>
      <w:r w:rsidRPr="00943E2E">
        <w:rPr>
          <w:shd w:val="clear" w:color="auto" w:fill="FFFFFF"/>
          <w:lang w:val="en-GB"/>
        </w:rPr>
        <w:t xml:space="preserve">You decide to move a Terraform state file to Amazon S3 from another location. You write the code shown in the Exhibit space into a file called </w:t>
      </w:r>
      <w:r w:rsidRPr="00384DE8">
        <w:rPr>
          <w:b/>
          <w:bCs/>
          <w:shd w:val="clear" w:color="auto" w:fill="FFFFFF"/>
          <w:lang w:val="en-GB"/>
        </w:rPr>
        <w:t>backend.tf</w:t>
      </w:r>
      <w:r w:rsidRPr="00943E2E">
        <w:rPr>
          <w:shd w:val="clear" w:color="auto" w:fill="FFFFFF"/>
          <w:lang w:val="en-GB"/>
        </w:rPr>
        <w:t>.</w:t>
      </w:r>
    </w:p>
    <w:tbl>
      <w:tblPr>
        <w:tblStyle w:val="TableGrid"/>
        <w:tblW w:w="0" w:type="auto"/>
        <w:tblLook w:val="04A0" w:firstRow="1" w:lastRow="0" w:firstColumn="1" w:lastColumn="0" w:noHBand="0" w:noVBand="1"/>
      </w:tblPr>
      <w:tblGrid>
        <w:gridCol w:w="2405"/>
      </w:tblGrid>
      <w:tr w:rsidR="000A516E" w14:paraId="0E1D38C1" w14:textId="77777777" w:rsidTr="0017362D">
        <w:tc>
          <w:tcPr>
            <w:tcW w:w="2405" w:type="dxa"/>
          </w:tcPr>
          <w:p w14:paraId="6B3F31ED" w14:textId="77777777" w:rsidR="0017362D" w:rsidRPr="0017362D" w:rsidRDefault="0017362D" w:rsidP="0017362D">
            <w:pPr>
              <w:rPr>
                <w:b/>
                <w:bCs/>
                <w:sz w:val="18"/>
                <w:szCs w:val="18"/>
                <w:shd w:val="clear" w:color="auto" w:fill="FFFFFF"/>
                <w:lang w:val="en-GB"/>
              </w:rPr>
            </w:pPr>
            <w:r w:rsidRPr="0017362D">
              <w:rPr>
                <w:b/>
                <w:bCs/>
                <w:sz w:val="18"/>
                <w:szCs w:val="18"/>
                <w:shd w:val="clear" w:color="auto" w:fill="FFFFFF"/>
                <w:lang w:val="en-GB"/>
              </w:rPr>
              <w:t>terraform {</w:t>
            </w:r>
          </w:p>
          <w:p w14:paraId="726B4F33" w14:textId="20DD88FD" w:rsidR="0017362D" w:rsidRPr="0017362D" w:rsidRDefault="0017362D" w:rsidP="0017362D">
            <w:pPr>
              <w:rPr>
                <w:b/>
                <w:bCs/>
                <w:sz w:val="18"/>
                <w:szCs w:val="18"/>
                <w:shd w:val="clear" w:color="auto" w:fill="FFFFFF"/>
                <w:lang w:val="en-GB"/>
              </w:rPr>
            </w:pPr>
            <w:r w:rsidRPr="0017362D">
              <w:rPr>
                <w:b/>
                <w:bCs/>
                <w:sz w:val="18"/>
                <w:szCs w:val="18"/>
                <w:shd w:val="clear" w:color="auto" w:fill="FFFFFF"/>
                <w:lang w:val="en-GB"/>
              </w:rPr>
              <w:t> </w:t>
            </w:r>
            <w:r w:rsidR="005C32FF">
              <w:rPr>
                <w:b/>
                <w:bCs/>
                <w:sz w:val="18"/>
                <w:szCs w:val="18"/>
                <w:shd w:val="clear" w:color="auto" w:fill="FFFFFF"/>
                <w:lang w:val="en-GB"/>
              </w:rPr>
              <w:t xml:space="preserve">  </w:t>
            </w:r>
            <w:r w:rsidRPr="0017362D">
              <w:rPr>
                <w:b/>
                <w:bCs/>
                <w:sz w:val="18"/>
                <w:szCs w:val="18"/>
                <w:shd w:val="clear" w:color="auto" w:fill="FFFFFF"/>
                <w:lang w:val="en-GB"/>
              </w:rPr>
              <w:t xml:space="preserve"> backend "s3" {</w:t>
            </w:r>
          </w:p>
          <w:p w14:paraId="19CA4C58" w14:textId="5488E899" w:rsidR="0017362D" w:rsidRPr="0017362D" w:rsidRDefault="0017362D" w:rsidP="0017362D">
            <w:pPr>
              <w:rPr>
                <w:b/>
                <w:bCs/>
                <w:sz w:val="18"/>
                <w:szCs w:val="18"/>
                <w:shd w:val="clear" w:color="auto" w:fill="FFFFFF"/>
                <w:lang w:val="en-GB"/>
              </w:rPr>
            </w:pPr>
            <w:r w:rsidRPr="0017362D">
              <w:rPr>
                <w:b/>
                <w:bCs/>
                <w:sz w:val="18"/>
                <w:szCs w:val="18"/>
                <w:shd w:val="clear" w:color="auto" w:fill="FFFFFF"/>
                <w:lang w:val="en-GB"/>
              </w:rPr>
              <w:t>   </w:t>
            </w:r>
            <w:r w:rsidR="005C32FF">
              <w:rPr>
                <w:b/>
                <w:bCs/>
                <w:sz w:val="18"/>
                <w:szCs w:val="18"/>
                <w:shd w:val="clear" w:color="auto" w:fill="FFFFFF"/>
                <w:lang w:val="en-GB"/>
              </w:rPr>
              <w:t xml:space="preserve">  </w:t>
            </w:r>
            <w:r w:rsidRPr="0017362D">
              <w:rPr>
                <w:b/>
                <w:bCs/>
                <w:sz w:val="18"/>
                <w:szCs w:val="18"/>
                <w:shd w:val="clear" w:color="auto" w:fill="FFFFFF"/>
                <w:lang w:val="en-GB"/>
              </w:rPr>
              <w:t xml:space="preserve"> bucket = "my-tf-bucket"</w:t>
            </w:r>
          </w:p>
          <w:p w14:paraId="00DF8658" w14:textId="5549476B" w:rsidR="0017362D" w:rsidRPr="0017362D" w:rsidRDefault="0017362D" w:rsidP="0017362D">
            <w:pPr>
              <w:rPr>
                <w:b/>
                <w:bCs/>
                <w:sz w:val="18"/>
                <w:szCs w:val="18"/>
                <w:shd w:val="clear" w:color="auto" w:fill="FFFFFF"/>
                <w:lang w:val="en-GB"/>
              </w:rPr>
            </w:pPr>
            <w:r w:rsidRPr="0017362D">
              <w:rPr>
                <w:b/>
                <w:bCs/>
                <w:sz w:val="18"/>
                <w:szCs w:val="18"/>
                <w:shd w:val="clear" w:color="auto" w:fill="FFFFFF"/>
                <w:lang w:val="en-GB"/>
              </w:rPr>
              <w:t xml:space="preserve">    </w:t>
            </w:r>
            <w:r w:rsidR="005C32FF">
              <w:rPr>
                <w:b/>
                <w:bCs/>
                <w:sz w:val="18"/>
                <w:szCs w:val="18"/>
                <w:shd w:val="clear" w:color="auto" w:fill="FFFFFF"/>
                <w:lang w:val="en-GB"/>
              </w:rPr>
              <w:t xml:space="preserve">  </w:t>
            </w:r>
            <w:r w:rsidRPr="0017362D">
              <w:rPr>
                <w:b/>
                <w:bCs/>
                <w:sz w:val="18"/>
                <w:szCs w:val="18"/>
                <w:shd w:val="clear" w:color="auto" w:fill="FFFFFF"/>
                <w:lang w:val="en-GB"/>
              </w:rPr>
              <w:t>region = "us-east-1"</w:t>
            </w:r>
          </w:p>
          <w:p w14:paraId="1A317E31" w14:textId="77777777" w:rsidR="0017362D" w:rsidRPr="0017362D" w:rsidRDefault="0017362D" w:rsidP="0017362D">
            <w:pPr>
              <w:rPr>
                <w:b/>
                <w:bCs/>
                <w:sz w:val="18"/>
                <w:szCs w:val="18"/>
                <w:shd w:val="clear" w:color="auto" w:fill="FFFFFF"/>
                <w:lang w:val="en-GB"/>
              </w:rPr>
            </w:pPr>
            <w:r w:rsidRPr="0017362D">
              <w:rPr>
                <w:b/>
                <w:bCs/>
                <w:sz w:val="18"/>
                <w:szCs w:val="18"/>
                <w:shd w:val="clear" w:color="auto" w:fill="FFFFFF"/>
                <w:lang w:val="en-GB"/>
              </w:rPr>
              <w:t>  }</w:t>
            </w:r>
          </w:p>
          <w:p w14:paraId="4B72CC87" w14:textId="2049E7A7" w:rsidR="000A516E" w:rsidRDefault="0017362D" w:rsidP="003668C8">
            <w:pPr>
              <w:rPr>
                <w:shd w:val="clear" w:color="auto" w:fill="FFFFFF"/>
                <w:lang w:val="en-GB"/>
              </w:rPr>
            </w:pPr>
            <w:r w:rsidRPr="0017362D">
              <w:rPr>
                <w:b/>
                <w:bCs/>
                <w:sz w:val="18"/>
                <w:szCs w:val="18"/>
                <w:shd w:val="clear" w:color="auto" w:fill="FFFFFF"/>
                <w:lang w:val="en-GB"/>
              </w:rPr>
              <w:t>}</w:t>
            </w:r>
          </w:p>
        </w:tc>
      </w:tr>
    </w:tbl>
    <w:p w14:paraId="2B652DFE" w14:textId="77777777" w:rsidR="000A516E" w:rsidRPr="00943E2E" w:rsidRDefault="000A516E" w:rsidP="003668C8">
      <w:pPr>
        <w:rPr>
          <w:shd w:val="clear" w:color="auto" w:fill="FFFFFF"/>
          <w:lang w:val="en-GB"/>
        </w:rPr>
      </w:pPr>
    </w:p>
    <w:p w14:paraId="5631FFB9" w14:textId="77777777" w:rsidR="003668C8" w:rsidRPr="00943E2E" w:rsidRDefault="003668C8" w:rsidP="003668C8">
      <w:pPr>
        <w:rPr>
          <w:shd w:val="clear" w:color="auto" w:fill="FFFFFF"/>
          <w:lang w:val="en-GB"/>
        </w:rPr>
      </w:pPr>
      <w:r w:rsidRPr="00943E2E">
        <w:rPr>
          <w:shd w:val="clear" w:color="auto" w:fill="FFFFFF"/>
          <w:lang w:val="en-GB"/>
        </w:rPr>
        <w:t>Which command will migrate your current state file to the new S3 backend?</w:t>
      </w:r>
    </w:p>
    <w:p w14:paraId="572C2FFA" w14:textId="77777777" w:rsidR="003668C8" w:rsidRPr="00943E2E" w:rsidRDefault="003668C8" w:rsidP="0032415B">
      <w:pPr>
        <w:pStyle w:val="ListParagraph"/>
        <w:numPr>
          <w:ilvl w:val="0"/>
          <w:numId w:val="180"/>
        </w:numPr>
        <w:rPr>
          <w:shd w:val="clear" w:color="auto" w:fill="FFFFFF"/>
          <w:lang w:val="en-GB"/>
        </w:rPr>
      </w:pPr>
      <w:r w:rsidRPr="00943E2E">
        <w:rPr>
          <w:shd w:val="clear" w:color="auto" w:fill="FFFFFF"/>
          <w:lang w:val="en-GB"/>
        </w:rPr>
        <w:t>terraform refresh</w:t>
      </w:r>
    </w:p>
    <w:p w14:paraId="55396681" w14:textId="77777777" w:rsidR="003668C8" w:rsidRPr="00943E2E" w:rsidRDefault="003668C8" w:rsidP="0032415B">
      <w:pPr>
        <w:pStyle w:val="ListParagraph"/>
        <w:numPr>
          <w:ilvl w:val="0"/>
          <w:numId w:val="180"/>
        </w:numPr>
        <w:rPr>
          <w:shd w:val="clear" w:color="auto" w:fill="FFFFFF"/>
          <w:lang w:val="en-GB"/>
        </w:rPr>
      </w:pPr>
      <w:r w:rsidRPr="00943E2E">
        <w:rPr>
          <w:shd w:val="clear" w:color="auto" w:fill="FFFFFF"/>
          <w:lang w:val="en-GB"/>
        </w:rPr>
        <w:t>terraform init</w:t>
      </w:r>
    </w:p>
    <w:p w14:paraId="161E5728" w14:textId="77777777" w:rsidR="003668C8" w:rsidRPr="00943E2E" w:rsidRDefault="003668C8" w:rsidP="0032415B">
      <w:pPr>
        <w:pStyle w:val="ListParagraph"/>
        <w:numPr>
          <w:ilvl w:val="0"/>
          <w:numId w:val="180"/>
        </w:numPr>
        <w:rPr>
          <w:shd w:val="clear" w:color="auto" w:fill="FFFFFF"/>
          <w:lang w:val="en-GB"/>
        </w:rPr>
      </w:pPr>
      <w:r w:rsidRPr="00943E2E">
        <w:rPr>
          <w:shd w:val="clear" w:color="auto" w:fill="FFFFFF"/>
          <w:lang w:val="en-GB"/>
        </w:rPr>
        <w:t>terraform push</w:t>
      </w:r>
    </w:p>
    <w:p w14:paraId="2502496A" w14:textId="77777777" w:rsidR="003668C8" w:rsidRPr="00943E2E" w:rsidRDefault="003668C8" w:rsidP="0032415B">
      <w:pPr>
        <w:pStyle w:val="ListParagraph"/>
        <w:numPr>
          <w:ilvl w:val="0"/>
          <w:numId w:val="180"/>
        </w:numPr>
        <w:rPr>
          <w:shd w:val="clear" w:color="auto" w:fill="FFFFFF"/>
          <w:lang w:val="en-GB"/>
        </w:rPr>
      </w:pPr>
      <w:r w:rsidRPr="00943E2E">
        <w:rPr>
          <w:shd w:val="clear" w:color="auto" w:fill="FFFFFF"/>
          <w:lang w:val="en-GB"/>
        </w:rPr>
        <w:t>terraform state</w:t>
      </w:r>
    </w:p>
    <w:p w14:paraId="63C71D9B" w14:textId="77777777" w:rsidR="003668C8" w:rsidRPr="0012460E" w:rsidRDefault="003668C8" w:rsidP="0012460E">
      <w:pPr>
        <w:pStyle w:val="Heading2"/>
        <w:ind w:left="0"/>
        <w:rPr>
          <w:rStyle w:val="Heading2Char"/>
          <w:lang w:val="en-US"/>
        </w:rPr>
      </w:pPr>
      <w:r>
        <w:rPr>
          <w:rStyle w:val="Heading2Char"/>
          <w:lang w:val="en-US"/>
        </w:rPr>
        <w:t>Answer</w:t>
      </w:r>
    </w:p>
    <w:p w14:paraId="68C7A2B1" w14:textId="77777777" w:rsidR="003668C8" w:rsidRDefault="003668C8" w:rsidP="003668C8">
      <w:pPr>
        <w:ind w:left="360"/>
        <w:rPr>
          <w:b/>
          <w:bCs/>
          <w:lang w:val="en-US"/>
        </w:rPr>
      </w:pPr>
      <w:r w:rsidRPr="00357222">
        <w:rPr>
          <w:b/>
          <w:bCs/>
          <w:lang w:val="en-US"/>
        </w:rPr>
        <w:t>Correct Answer:</w:t>
      </w:r>
      <w:r>
        <w:rPr>
          <w:b/>
          <w:bCs/>
          <w:lang w:val="en-US"/>
        </w:rPr>
        <w:t xml:space="preserve">  B</w:t>
      </w:r>
    </w:p>
    <w:p w14:paraId="4DB942E8" w14:textId="77777777" w:rsidR="003668C8" w:rsidRDefault="003668C8" w:rsidP="003668C8">
      <w:pPr>
        <w:ind w:left="360"/>
        <w:rPr>
          <w:b/>
          <w:bCs/>
          <w:lang w:val="en-US"/>
        </w:rPr>
      </w:pPr>
      <w:r>
        <w:rPr>
          <w:b/>
          <w:bCs/>
          <w:lang w:val="en-US"/>
        </w:rPr>
        <w:lastRenderedPageBreak/>
        <w:t xml:space="preserve">Explanation: </w:t>
      </w:r>
    </w:p>
    <w:p w14:paraId="5748999E" w14:textId="77777777" w:rsidR="003668C8" w:rsidRPr="00894A26" w:rsidRDefault="003668C8" w:rsidP="003668C8">
      <w:pPr>
        <w:ind w:left="360"/>
        <w:rPr>
          <w:lang w:val="en-GB"/>
        </w:rPr>
      </w:pPr>
      <w:r w:rsidRPr="00894A26">
        <w:rPr>
          <w:lang w:val="en-GB"/>
        </w:rPr>
        <w:t xml:space="preserve">When you add or change a backend (e.g., moving state to Amazon S3 via backend.tf), </w:t>
      </w:r>
      <w:r w:rsidRPr="00894A26">
        <w:rPr>
          <w:b/>
          <w:bCs/>
          <w:lang w:val="en-GB"/>
        </w:rPr>
        <w:t>terraform init</w:t>
      </w:r>
      <w:r w:rsidRPr="00894A26">
        <w:rPr>
          <w:lang w:val="en-GB"/>
        </w:rPr>
        <w:t xml:space="preserve"> initializes the working directory and the backend. If an existing local state file is present, terraform init will </w:t>
      </w:r>
      <w:r w:rsidRPr="00894A26">
        <w:rPr>
          <w:b/>
          <w:bCs/>
          <w:lang w:val="en-GB"/>
        </w:rPr>
        <w:t>detect the change</w:t>
      </w:r>
      <w:r w:rsidRPr="00894A26">
        <w:rPr>
          <w:lang w:val="en-GB"/>
        </w:rPr>
        <w:t xml:space="preserve"> and </w:t>
      </w:r>
      <w:r w:rsidRPr="00894A26">
        <w:rPr>
          <w:b/>
          <w:bCs/>
          <w:lang w:val="en-GB"/>
        </w:rPr>
        <w:t>prompt to migrate</w:t>
      </w:r>
      <w:r w:rsidRPr="00894A26">
        <w:rPr>
          <w:lang w:val="en-GB"/>
        </w:rPr>
        <w:t xml:space="preserve"> the current state to the new S3 backend. You can also run it non-interactively with:</w:t>
      </w:r>
    </w:p>
    <w:p w14:paraId="173A2C5A" w14:textId="77777777" w:rsidR="003668C8" w:rsidRPr="00E12147" w:rsidRDefault="003668C8" w:rsidP="003668C8">
      <w:pPr>
        <w:ind w:left="360"/>
        <w:rPr>
          <w:b/>
          <w:bCs/>
          <w:i/>
          <w:iCs/>
          <w:lang w:val="en-US"/>
        </w:rPr>
      </w:pPr>
      <w:r w:rsidRPr="00E12147">
        <w:rPr>
          <w:b/>
          <w:bCs/>
          <w:i/>
          <w:iCs/>
          <w:lang w:val="en-US"/>
        </w:rPr>
        <w:t>terraform init -migrate-state</w:t>
      </w:r>
    </w:p>
    <w:p w14:paraId="2DC42607" w14:textId="33BE31A6" w:rsidR="003668C8" w:rsidRPr="008D02D8" w:rsidRDefault="003668C8" w:rsidP="003668C8">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1772A" w:rsidRPr="00491CDC">
        <w:rPr>
          <w:lang w:val="en-US"/>
        </w:rPr>
        <w:t>EXAMHEIST-20</w:t>
      </w:r>
      <w:r w:rsidR="00D1772A">
        <w:rPr>
          <w:lang w:val="en-US"/>
        </w:rPr>
        <w:t>2</w:t>
      </w:r>
    </w:p>
    <w:p w14:paraId="5FB4B9B1" w14:textId="77777777" w:rsidR="00F16A68" w:rsidRDefault="00F16A68" w:rsidP="00F16A68">
      <w:pPr>
        <w:pStyle w:val="Question"/>
        <w:rPr>
          <w:shd w:val="clear" w:color="auto" w:fill="FFFFFF"/>
        </w:rPr>
      </w:pPr>
      <w:r>
        <w:rPr>
          <w:shd w:val="clear" w:color="auto" w:fill="FFFFFF"/>
        </w:rPr>
        <w:t>Question.</w:t>
      </w:r>
    </w:p>
    <w:p w14:paraId="3344B463" w14:textId="77777777" w:rsidR="00F16A68" w:rsidRDefault="00F16A68" w:rsidP="00F16A68">
      <w:pPr>
        <w:rPr>
          <w:shd w:val="clear" w:color="auto" w:fill="FFFFFF"/>
          <w:lang w:val="en-US"/>
        </w:rPr>
      </w:pPr>
      <w:r w:rsidRPr="009361FC">
        <w:rPr>
          <w:shd w:val="clear" w:color="auto" w:fill="FFFFFF"/>
          <w:lang w:val="en-GB"/>
        </w:rPr>
        <w:t>You are a member of an operations team that uses infrastructure as code (IaC) practices with HCP Terraform/Terraform Cloud. You are tasked with making a change to an infrastructure stack running in a public cloud</w:t>
      </w:r>
      <w:r w:rsidRPr="00DE5CAE">
        <w:rPr>
          <w:shd w:val="clear" w:color="auto" w:fill="FFFFFF"/>
          <w:lang w:val="en-US"/>
        </w:rPr>
        <w:t xml:space="preserve">. </w:t>
      </w:r>
    </w:p>
    <w:p w14:paraId="6DC901D2" w14:textId="77777777" w:rsidR="00F16A68" w:rsidRPr="002C7268" w:rsidRDefault="00F16A68" w:rsidP="00F16A68">
      <w:pPr>
        <w:rPr>
          <w:b/>
          <w:bCs/>
          <w:shd w:val="clear" w:color="auto" w:fill="FFFFFF"/>
          <w:lang w:val="en-US"/>
        </w:rPr>
      </w:pPr>
      <w:r w:rsidRPr="002C7268">
        <w:rPr>
          <w:b/>
          <w:bCs/>
          <w:shd w:val="clear" w:color="auto" w:fill="FFFFFF"/>
          <w:lang w:val="en-US"/>
        </w:rPr>
        <w:t>Which pattern would follow IaC best practices for making a change?</w:t>
      </w:r>
    </w:p>
    <w:p w14:paraId="5357B68C" w14:textId="77777777" w:rsidR="00F16A68" w:rsidRPr="00542A3B" w:rsidRDefault="00F16A68" w:rsidP="0032415B">
      <w:pPr>
        <w:pStyle w:val="ListParagraph"/>
        <w:numPr>
          <w:ilvl w:val="0"/>
          <w:numId w:val="181"/>
        </w:numPr>
        <w:rPr>
          <w:shd w:val="clear" w:color="auto" w:fill="FFFFFF"/>
          <w:lang w:val="en-US"/>
        </w:rPr>
      </w:pPr>
      <w:r w:rsidRPr="00542A3B">
        <w:rPr>
          <w:shd w:val="clear" w:color="auto" w:fill="FFFFFF"/>
          <w:lang w:val="en-US"/>
        </w:rPr>
        <w:t>Make the change via the public cloud API endpoint</w:t>
      </w:r>
    </w:p>
    <w:p w14:paraId="6702EA01" w14:textId="77777777" w:rsidR="00F16A68" w:rsidRPr="00542A3B" w:rsidRDefault="00F16A68" w:rsidP="0032415B">
      <w:pPr>
        <w:pStyle w:val="ListParagraph"/>
        <w:numPr>
          <w:ilvl w:val="0"/>
          <w:numId w:val="181"/>
        </w:numPr>
        <w:rPr>
          <w:shd w:val="clear" w:color="auto" w:fill="FFFFFF"/>
          <w:lang w:val="en-US"/>
        </w:rPr>
      </w:pPr>
      <w:r w:rsidRPr="00542A3B">
        <w:rPr>
          <w:shd w:val="clear" w:color="auto" w:fill="FFFFFF"/>
          <w:lang w:val="en-US"/>
        </w:rPr>
        <w:t>Clone the repository containing your infrastructure code and then run the code</w:t>
      </w:r>
    </w:p>
    <w:p w14:paraId="75D81DB3" w14:textId="77777777" w:rsidR="00F16A68" w:rsidRPr="00542A3B" w:rsidRDefault="00F16A68" w:rsidP="0032415B">
      <w:pPr>
        <w:pStyle w:val="ListParagraph"/>
        <w:numPr>
          <w:ilvl w:val="0"/>
          <w:numId w:val="181"/>
        </w:numPr>
        <w:rPr>
          <w:shd w:val="clear" w:color="auto" w:fill="FFFFFF"/>
          <w:lang w:val="en-US"/>
        </w:rPr>
      </w:pPr>
      <w:r w:rsidRPr="00542A3B">
        <w:rPr>
          <w:shd w:val="clear" w:color="auto" w:fill="FFFFFF"/>
          <w:lang w:val="en-US"/>
        </w:rPr>
        <w:t>Use the public cloud console to make the change after a database record has been approved</w:t>
      </w:r>
    </w:p>
    <w:p w14:paraId="7EF84719" w14:textId="77777777" w:rsidR="00F16A68" w:rsidRPr="00542A3B" w:rsidRDefault="00F16A68" w:rsidP="0032415B">
      <w:pPr>
        <w:pStyle w:val="ListParagraph"/>
        <w:numPr>
          <w:ilvl w:val="0"/>
          <w:numId w:val="181"/>
        </w:numPr>
        <w:rPr>
          <w:shd w:val="clear" w:color="auto" w:fill="FFFFFF"/>
          <w:lang w:val="en-US"/>
        </w:rPr>
      </w:pPr>
      <w:r w:rsidRPr="00542A3B">
        <w:rPr>
          <w:shd w:val="clear" w:color="auto" w:fill="FFFFFF"/>
          <w:lang w:val="en-US"/>
        </w:rPr>
        <w:t>Make the change programmatically via the public cloud CLI</w:t>
      </w:r>
    </w:p>
    <w:p w14:paraId="15CC79A7" w14:textId="77777777" w:rsidR="00F16A68" w:rsidRPr="00542A3B" w:rsidRDefault="00F16A68" w:rsidP="0032415B">
      <w:pPr>
        <w:pStyle w:val="ListParagraph"/>
        <w:numPr>
          <w:ilvl w:val="0"/>
          <w:numId w:val="181"/>
        </w:numPr>
        <w:rPr>
          <w:shd w:val="clear" w:color="auto" w:fill="FFFFFF"/>
          <w:lang w:val="en-US"/>
        </w:rPr>
      </w:pPr>
      <w:r w:rsidRPr="00542A3B">
        <w:rPr>
          <w:shd w:val="clear" w:color="auto" w:fill="FFFFFF"/>
          <w:lang w:val="en-US"/>
        </w:rPr>
        <w:t>Submit a pull request and wait for an approved merge of the proposed changes.</w:t>
      </w:r>
    </w:p>
    <w:p w14:paraId="6063C0FA" w14:textId="77777777" w:rsidR="00F16A68" w:rsidRPr="006735FB" w:rsidRDefault="00F16A68" w:rsidP="006735FB">
      <w:pPr>
        <w:pStyle w:val="Heading2"/>
        <w:ind w:left="0"/>
        <w:rPr>
          <w:rStyle w:val="Heading2Char"/>
          <w:lang w:val="en-US"/>
        </w:rPr>
      </w:pPr>
      <w:r>
        <w:rPr>
          <w:rStyle w:val="Heading2Char"/>
          <w:lang w:val="en-US"/>
        </w:rPr>
        <w:t>Answer</w:t>
      </w:r>
    </w:p>
    <w:p w14:paraId="6DEF1155" w14:textId="77777777" w:rsidR="00F16A68" w:rsidRDefault="00F16A68" w:rsidP="00F16A68">
      <w:pPr>
        <w:ind w:left="360"/>
        <w:rPr>
          <w:b/>
          <w:bCs/>
          <w:lang w:val="en-US"/>
        </w:rPr>
      </w:pPr>
      <w:r w:rsidRPr="00357222">
        <w:rPr>
          <w:b/>
          <w:bCs/>
          <w:lang w:val="en-US"/>
        </w:rPr>
        <w:t>Correct Answer:</w:t>
      </w:r>
      <w:r>
        <w:rPr>
          <w:b/>
          <w:bCs/>
          <w:lang w:val="en-US"/>
        </w:rPr>
        <w:t xml:space="preserve">  E</w:t>
      </w:r>
    </w:p>
    <w:p w14:paraId="0778D3E8" w14:textId="77777777" w:rsidR="00F16A68" w:rsidRDefault="00F16A68" w:rsidP="00F16A68">
      <w:pPr>
        <w:ind w:left="360"/>
        <w:rPr>
          <w:b/>
          <w:bCs/>
          <w:lang w:val="en-US"/>
        </w:rPr>
      </w:pPr>
      <w:r>
        <w:rPr>
          <w:b/>
          <w:bCs/>
          <w:lang w:val="en-US"/>
        </w:rPr>
        <w:t xml:space="preserve">Explanation: </w:t>
      </w:r>
    </w:p>
    <w:p w14:paraId="41661FA8" w14:textId="77777777" w:rsidR="00F16A68" w:rsidRPr="00192E72" w:rsidRDefault="00F16A68" w:rsidP="00F16A68">
      <w:pPr>
        <w:ind w:left="360"/>
        <w:rPr>
          <w:lang w:val="en-US"/>
        </w:rPr>
      </w:pPr>
      <w:r w:rsidRPr="005A76DF">
        <w:rPr>
          <w:lang w:val="en-GB"/>
        </w:rPr>
        <w:t xml:space="preserve">Changes are proposed in code, reviewed by peers, merged into the main branch, and then applied via CI/CD pipelines. </w:t>
      </w:r>
      <w:r w:rsidRPr="002C7268">
        <w:rPr>
          <w:lang w:val="en-GB"/>
        </w:rPr>
        <w:t>This ensures traceability, auditability, and consistency.</w:t>
      </w:r>
    </w:p>
    <w:p w14:paraId="05D9489A" w14:textId="041A1E24" w:rsidR="00F16A68" w:rsidRPr="002C7268" w:rsidRDefault="00F16A68" w:rsidP="00F16A68">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8F69AF" w:rsidRPr="00491CDC">
        <w:rPr>
          <w:lang w:val="en-US"/>
        </w:rPr>
        <w:t>EXAMHEIST-20</w:t>
      </w:r>
      <w:r w:rsidR="006D3503">
        <w:rPr>
          <w:lang w:val="en-US"/>
        </w:rPr>
        <w:t>7</w:t>
      </w:r>
    </w:p>
    <w:p w14:paraId="7BC2E3E1" w14:textId="77777777" w:rsidR="00F16A68" w:rsidRDefault="00F16A68" w:rsidP="00F16A68">
      <w:pPr>
        <w:pStyle w:val="Question"/>
        <w:rPr>
          <w:shd w:val="clear" w:color="auto" w:fill="FFFFFF"/>
        </w:rPr>
      </w:pPr>
      <w:r>
        <w:rPr>
          <w:shd w:val="clear" w:color="auto" w:fill="FFFFFF"/>
        </w:rPr>
        <w:t>Question.</w:t>
      </w:r>
    </w:p>
    <w:p w14:paraId="7EAD27D2" w14:textId="77777777" w:rsidR="00F16A68" w:rsidRPr="00B26397" w:rsidRDefault="00F16A68" w:rsidP="00F16A68">
      <w:pPr>
        <w:rPr>
          <w:shd w:val="clear" w:color="auto" w:fill="FFFFFF"/>
          <w:lang w:val="en-GB"/>
        </w:rPr>
      </w:pPr>
      <w:r w:rsidRPr="00B26397">
        <w:rPr>
          <w:b/>
          <w:bCs/>
          <w:i/>
          <w:iCs/>
          <w:shd w:val="clear" w:color="auto" w:fill="FFFFFF"/>
          <w:lang w:val="en-GB"/>
        </w:rPr>
        <w:t>terraform validate</w:t>
      </w:r>
      <w:r w:rsidRPr="00B26397">
        <w:rPr>
          <w:shd w:val="clear" w:color="auto" w:fill="FFFFFF"/>
          <w:lang w:val="en-GB"/>
        </w:rPr>
        <w:t xml:space="preserve"> uses provider APIs to verify your infrastructure settings.</w:t>
      </w:r>
    </w:p>
    <w:p w14:paraId="53DD9182" w14:textId="77777777" w:rsidR="00F16A68" w:rsidRPr="00B26397" w:rsidRDefault="00F16A68" w:rsidP="0032415B">
      <w:pPr>
        <w:pStyle w:val="ListParagraph"/>
        <w:numPr>
          <w:ilvl w:val="0"/>
          <w:numId w:val="182"/>
        </w:numPr>
        <w:rPr>
          <w:shd w:val="clear" w:color="auto" w:fill="FFFFFF"/>
          <w:lang w:val="en-GB"/>
        </w:rPr>
      </w:pPr>
      <w:r w:rsidRPr="00B26397">
        <w:rPr>
          <w:shd w:val="clear" w:color="auto" w:fill="FFFFFF"/>
          <w:lang w:val="en-GB"/>
        </w:rPr>
        <w:t>True</w:t>
      </w:r>
    </w:p>
    <w:p w14:paraId="7624098E" w14:textId="77777777" w:rsidR="00F16A68" w:rsidRPr="00B26397" w:rsidRDefault="00F16A68" w:rsidP="0032415B">
      <w:pPr>
        <w:pStyle w:val="ListParagraph"/>
        <w:numPr>
          <w:ilvl w:val="0"/>
          <w:numId w:val="182"/>
        </w:numPr>
        <w:rPr>
          <w:shd w:val="clear" w:color="auto" w:fill="FFFFFF"/>
          <w:lang w:val="en-GB"/>
        </w:rPr>
      </w:pPr>
      <w:r w:rsidRPr="00B26397">
        <w:rPr>
          <w:shd w:val="clear" w:color="auto" w:fill="FFFFFF"/>
          <w:lang w:val="en-GB"/>
        </w:rPr>
        <w:t>False</w:t>
      </w:r>
    </w:p>
    <w:p w14:paraId="5F8F8AEA" w14:textId="77777777" w:rsidR="00F16A68" w:rsidRPr="004057A5" w:rsidRDefault="00F16A68" w:rsidP="004057A5">
      <w:pPr>
        <w:pStyle w:val="Heading2"/>
        <w:ind w:left="0"/>
        <w:rPr>
          <w:rStyle w:val="Heading2Char"/>
          <w:lang w:val="en-US"/>
        </w:rPr>
      </w:pPr>
      <w:r>
        <w:rPr>
          <w:rStyle w:val="Heading2Char"/>
          <w:lang w:val="en-US"/>
        </w:rPr>
        <w:t>Answer</w:t>
      </w:r>
    </w:p>
    <w:p w14:paraId="20D11671" w14:textId="77777777" w:rsidR="00F16A68" w:rsidRDefault="00F16A68" w:rsidP="00F16A68">
      <w:pPr>
        <w:ind w:left="360"/>
        <w:rPr>
          <w:b/>
          <w:bCs/>
          <w:lang w:val="en-US"/>
        </w:rPr>
      </w:pPr>
      <w:r w:rsidRPr="00357222">
        <w:rPr>
          <w:b/>
          <w:bCs/>
          <w:lang w:val="en-US"/>
        </w:rPr>
        <w:t>Correct Answer:</w:t>
      </w:r>
      <w:r>
        <w:rPr>
          <w:b/>
          <w:bCs/>
          <w:lang w:val="en-US"/>
        </w:rPr>
        <w:t xml:space="preserve">  B</w:t>
      </w:r>
    </w:p>
    <w:p w14:paraId="1056A1F4" w14:textId="77777777" w:rsidR="00F16A68" w:rsidRPr="00192E72" w:rsidRDefault="00F16A68" w:rsidP="00F16A68">
      <w:pPr>
        <w:ind w:left="360"/>
        <w:rPr>
          <w:lang w:val="en-US"/>
        </w:rPr>
      </w:pPr>
      <w:r>
        <w:rPr>
          <w:b/>
          <w:bCs/>
          <w:lang w:val="en-US"/>
        </w:rPr>
        <w:t xml:space="preserve">Explanation: </w:t>
      </w:r>
    </w:p>
    <w:p w14:paraId="668FCA41" w14:textId="7E825635" w:rsidR="00F16A68" w:rsidRPr="00B328D8" w:rsidRDefault="00F16A68" w:rsidP="00F16A68">
      <w:pPr>
        <w:rPr>
          <w:lang w:val="en-GB"/>
        </w:rPr>
      </w:pPr>
      <w:r>
        <w:rPr>
          <w:b/>
          <w:bCs/>
          <w:lang w:val="en-US"/>
        </w:rPr>
        <w:lastRenderedPageBreak/>
        <w:t>Discussion:</w:t>
      </w:r>
      <w:r w:rsidRPr="00B95341">
        <w:rPr>
          <w:rFonts w:ascii="Roboto Condensed" w:hAnsi="Roboto Condensed"/>
          <w:color w:val="505050"/>
          <w:shd w:val="clear" w:color="auto" w:fill="F8F9FA"/>
          <w:lang w:val="en-US"/>
        </w:rPr>
        <w:t xml:space="preserve"> </w:t>
      </w:r>
      <w:r w:rsidR="008F69AF" w:rsidRPr="00491CDC">
        <w:rPr>
          <w:lang w:val="en-US"/>
        </w:rPr>
        <w:t>EXAMHEIST-20</w:t>
      </w:r>
      <w:r w:rsidR="008F69AF">
        <w:rPr>
          <w:lang w:val="en-US"/>
        </w:rPr>
        <w:t>8</w:t>
      </w:r>
    </w:p>
    <w:p w14:paraId="3C558995" w14:textId="77777777" w:rsidR="004C552C" w:rsidRDefault="004C552C" w:rsidP="004C552C">
      <w:pPr>
        <w:pStyle w:val="Question"/>
        <w:rPr>
          <w:shd w:val="clear" w:color="auto" w:fill="FFFFFF"/>
        </w:rPr>
      </w:pPr>
      <w:r>
        <w:rPr>
          <w:shd w:val="clear" w:color="auto" w:fill="FFFFFF"/>
        </w:rPr>
        <w:t>Question.</w:t>
      </w:r>
    </w:p>
    <w:p w14:paraId="388BF0A5" w14:textId="77777777" w:rsidR="004C552C" w:rsidRPr="00634FC2" w:rsidRDefault="004C552C" w:rsidP="004C552C">
      <w:pPr>
        <w:rPr>
          <w:shd w:val="clear" w:color="auto" w:fill="FFFFFF"/>
          <w:lang w:val="en-GB"/>
        </w:rPr>
      </w:pPr>
      <w:r w:rsidRPr="00634FC2">
        <w:rPr>
          <w:shd w:val="clear" w:color="auto" w:fill="FFFFFF"/>
          <w:lang w:val="en-GB"/>
        </w:rPr>
        <w:t>Terraform installs its providers during which phase?</w:t>
      </w:r>
    </w:p>
    <w:p w14:paraId="6B9BC9C6" w14:textId="77777777" w:rsidR="004C552C" w:rsidRPr="00634FC2" w:rsidRDefault="004C552C" w:rsidP="0032415B">
      <w:pPr>
        <w:pStyle w:val="ListParagraph"/>
        <w:numPr>
          <w:ilvl w:val="0"/>
          <w:numId w:val="187"/>
        </w:numPr>
        <w:rPr>
          <w:shd w:val="clear" w:color="auto" w:fill="FFFFFF"/>
          <w:lang w:val="en-GB"/>
        </w:rPr>
      </w:pPr>
      <w:r w:rsidRPr="00634FC2">
        <w:rPr>
          <w:shd w:val="clear" w:color="auto" w:fill="FFFFFF"/>
          <w:lang w:val="en-GB"/>
        </w:rPr>
        <w:t>plan</w:t>
      </w:r>
    </w:p>
    <w:p w14:paraId="529896FB" w14:textId="77777777" w:rsidR="004C552C" w:rsidRPr="00634FC2" w:rsidRDefault="004C552C" w:rsidP="0032415B">
      <w:pPr>
        <w:pStyle w:val="ListParagraph"/>
        <w:numPr>
          <w:ilvl w:val="0"/>
          <w:numId w:val="187"/>
        </w:numPr>
        <w:rPr>
          <w:shd w:val="clear" w:color="auto" w:fill="FFFFFF"/>
          <w:lang w:val="en-GB"/>
        </w:rPr>
      </w:pPr>
      <w:r w:rsidRPr="00634FC2">
        <w:rPr>
          <w:shd w:val="clear" w:color="auto" w:fill="FFFFFF"/>
          <w:lang w:val="en-GB"/>
        </w:rPr>
        <w:t>init</w:t>
      </w:r>
    </w:p>
    <w:p w14:paraId="42E5044F" w14:textId="77777777" w:rsidR="004C552C" w:rsidRPr="00634FC2" w:rsidRDefault="004C552C" w:rsidP="0032415B">
      <w:pPr>
        <w:pStyle w:val="ListParagraph"/>
        <w:numPr>
          <w:ilvl w:val="0"/>
          <w:numId w:val="187"/>
        </w:numPr>
        <w:rPr>
          <w:shd w:val="clear" w:color="auto" w:fill="FFFFFF"/>
          <w:lang w:val="en-GB"/>
        </w:rPr>
      </w:pPr>
      <w:r w:rsidRPr="00634FC2">
        <w:rPr>
          <w:shd w:val="clear" w:color="auto" w:fill="FFFFFF"/>
          <w:lang w:val="en-GB"/>
        </w:rPr>
        <w:t>refresh</w:t>
      </w:r>
    </w:p>
    <w:p w14:paraId="66E31E78" w14:textId="77777777" w:rsidR="004C552C" w:rsidRPr="00634FC2" w:rsidRDefault="004C552C" w:rsidP="0032415B">
      <w:pPr>
        <w:pStyle w:val="ListParagraph"/>
        <w:numPr>
          <w:ilvl w:val="0"/>
          <w:numId w:val="187"/>
        </w:numPr>
        <w:rPr>
          <w:shd w:val="clear" w:color="auto" w:fill="FFFFFF"/>
          <w:lang w:val="en-US"/>
        </w:rPr>
      </w:pPr>
      <w:r w:rsidRPr="00634FC2">
        <w:rPr>
          <w:shd w:val="clear" w:color="auto" w:fill="FFFFFF"/>
          <w:lang w:val="en-GB"/>
        </w:rPr>
        <w:t>All of the above</w:t>
      </w:r>
    </w:p>
    <w:p w14:paraId="3214BE48" w14:textId="77777777" w:rsidR="004C552C" w:rsidRPr="004057A5" w:rsidRDefault="004C552C" w:rsidP="004057A5">
      <w:pPr>
        <w:pStyle w:val="Heading2"/>
        <w:ind w:left="0"/>
        <w:rPr>
          <w:rStyle w:val="Heading2Char"/>
          <w:lang w:val="en-US"/>
        </w:rPr>
      </w:pPr>
      <w:r>
        <w:rPr>
          <w:rStyle w:val="Heading2Char"/>
          <w:lang w:val="en-US"/>
        </w:rPr>
        <w:t>Answer</w:t>
      </w:r>
    </w:p>
    <w:p w14:paraId="60D49E14" w14:textId="77777777" w:rsidR="004C552C" w:rsidRDefault="004C552C" w:rsidP="004C552C">
      <w:pPr>
        <w:ind w:left="360"/>
        <w:rPr>
          <w:b/>
          <w:bCs/>
          <w:lang w:val="en-US"/>
        </w:rPr>
      </w:pPr>
      <w:r w:rsidRPr="00357222">
        <w:rPr>
          <w:b/>
          <w:bCs/>
          <w:lang w:val="en-US"/>
        </w:rPr>
        <w:t>Correct Answer:</w:t>
      </w:r>
      <w:r>
        <w:rPr>
          <w:b/>
          <w:bCs/>
          <w:lang w:val="en-US"/>
        </w:rPr>
        <w:t xml:space="preserve">  B</w:t>
      </w:r>
    </w:p>
    <w:p w14:paraId="57C161DF" w14:textId="77777777" w:rsidR="004C552C" w:rsidRPr="00192E72" w:rsidRDefault="004C552C" w:rsidP="004C552C">
      <w:pPr>
        <w:ind w:left="360"/>
        <w:rPr>
          <w:lang w:val="en-US"/>
        </w:rPr>
      </w:pPr>
      <w:r>
        <w:rPr>
          <w:b/>
          <w:bCs/>
          <w:lang w:val="en-US"/>
        </w:rPr>
        <w:t xml:space="preserve">Explanation: </w:t>
      </w:r>
    </w:p>
    <w:p w14:paraId="30D48479" w14:textId="4CAD16E5" w:rsidR="004C552C" w:rsidRPr="008D02D8" w:rsidRDefault="004C552C" w:rsidP="004C552C">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23529D" w:rsidRPr="00491CDC">
        <w:rPr>
          <w:lang w:val="en-US"/>
        </w:rPr>
        <w:t>EXAMHEIST-2</w:t>
      </w:r>
      <w:r w:rsidR="0023529D">
        <w:rPr>
          <w:lang w:val="en-US"/>
        </w:rPr>
        <w:t>10</w:t>
      </w:r>
    </w:p>
    <w:p w14:paraId="63EAF557" w14:textId="77777777" w:rsidR="004C552C" w:rsidRDefault="004C552C" w:rsidP="004C552C">
      <w:pPr>
        <w:pStyle w:val="Question"/>
        <w:rPr>
          <w:shd w:val="clear" w:color="auto" w:fill="FFFFFF"/>
        </w:rPr>
      </w:pPr>
      <w:r>
        <w:rPr>
          <w:shd w:val="clear" w:color="auto" w:fill="FFFFFF"/>
        </w:rPr>
        <w:t>Question.</w:t>
      </w:r>
    </w:p>
    <w:p w14:paraId="47D2ED36" w14:textId="77777777" w:rsidR="004C552C" w:rsidRPr="002D4C7F" w:rsidRDefault="004C552C" w:rsidP="004C552C">
      <w:pPr>
        <w:rPr>
          <w:shd w:val="clear" w:color="auto" w:fill="FFFFFF"/>
          <w:lang w:val="en-US"/>
        </w:rPr>
      </w:pPr>
      <w:r w:rsidRPr="002D4C7F">
        <w:rPr>
          <w:shd w:val="clear" w:color="auto" w:fill="FFFFFF"/>
          <w:lang w:val="en-US"/>
        </w:rPr>
        <w:t xml:space="preserve">Which of the following is </w:t>
      </w:r>
      <w:r w:rsidRPr="00153856">
        <w:rPr>
          <w:b/>
          <w:bCs/>
          <w:u w:val="single"/>
          <w:shd w:val="clear" w:color="auto" w:fill="FFFFFF"/>
          <w:lang w:val="en-US"/>
        </w:rPr>
        <w:t>not true</w:t>
      </w:r>
      <w:r w:rsidRPr="002D4C7F">
        <w:rPr>
          <w:shd w:val="clear" w:color="auto" w:fill="FFFFFF"/>
          <w:lang w:val="en-US"/>
        </w:rPr>
        <w:t xml:space="preserve"> of Terraform providers?</w:t>
      </w:r>
    </w:p>
    <w:p w14:paraId="01E30BF5" w14:textId="77777777" w:rsidR="004C552C" w:rsidRPr="002D4C7F" w:rsidRDefault="004C552C" w:rsidP="0032415B">
      <w:pPr>
        <w:pStyle w:val="ListParagraph"/>
        <w:numPr>
          <w:ilvl w:val="0"/>
          <w:numId w:val="184"/>
        </w:numPr>
        <w:rPr>
          <w:shd w:val="clear" w:color="auto" w:fill="FFFFFF"/>
          <w:lang w:val="en-US"/>
        </w:rPr>
      </w:pPr>
      <w:r w:rsidRPr="002D4C7F">
        <w:rPr>
          <w:shd w:val="clear" w:color="auto" w:fill="FFFFFF"/>
          <w:lang w:val="en-US"/>
        </w:rPr>
        <w:t>An individual person can write a Terraform Provider</w:t>
      </w:r>
    </w:p>
    <w:p w14:paraId="7E4E7996" w14:textId="77777777" w:rsidR="004C552C" w:rsidRPr="002D4C7F" w:rsidRDefault="004C552C" w:rsidP="0032415B">
      <w:pPr>
        <w:pStyle w:val="ListParagraph"/>
        <w:numPr>
          <w:ilvl w:val="0"/>
          <w:numId w:val="184"/>
        </w:numPr>
        <w:rPr>
          <w:shd w:val="clear" w:color="auto" w:fill="FFFFFF"/>
          <w:lang w:val="en-US"/>
        </w:rPr>
      </w:pPr>
      <w:r w:rsidRPr="002D4C7F">
        <w:rPr>
          <w:shd w:val="clear" w:color="auto" w:fill="FFFFFF"/>
          <w:lang w:val="en-US"/>
        </w:rPr>
        <w:t>A community of users can maintain a provider</w:t>
      </w:r>
    </w:p>
    <w:p w14:paraId="239B698E" w14:textId="77777777" w:rsidR="004C552C" w:rsidRPr="002D4C7F" w:rsidRDefault="004C552C" w:rsidP="0032415B">
      <w:pPr>
        <w:pStyle w:val="ListParagraph"/>
        <w:numPr>
          <w:ilvl w:val="0"/>
          <w:numId w:val="184"/>
        </w:numPr>
        <w:rPr>
          <w:shd w:val="clear" w:color="auto" w:fill="FFFFFF"/>
          <w:lang w:val="en-US"/>
        </w:rPr>
      </w:pPr>
      <w:r w:rsidRPr="002D4C7F">
        <w:rPr>
          <w:shd w:val="clear" w:color="auto" w:fill="FFFFFF"/>
          <w:lang w:val="en-US"/>
        </w:rPr>
        <w:t>HashiCorp maintains some providers</w:t>
      </w:r>
    </w:p>
    <w:p w14:paraId="1C2D32F2" w14:textId="77777777" w:rsidR="004C552C" w:rsidRPr="00B50B9A" w:rsidRDefault="004C552C" w:rsidP="0032415B">
      <w:pPr>
        <w:pStyle w:val="ListParagraph"/>
        <w:numPr>
          <w:ilvl w:val="0"/>
          <w:numId w:val="184"/>
        </w:numPr>
        <w:rPr>
          <w:shd w:val="clear" w:color="auto" w:fill="FFFFFF"/>
          <w:lang w:val="en-US"/>
        </w:rPr>
      </w:pPr>
      <w:r w:rsidRPr="00B50B9A">
        <w:rPr>
          <w:shd w:val="clear" w:color="auto" w:fill="FFFFFF"/>
          <w:lang w:val="en-US"/>
        </w:rPr>
        <w:t>Cloud providers and infrastructure vendors can write, maintain, or collaborate on Terraform</w:t>
      </w:r>
      <w:r>
        <w:rPr>
          <w:shd w:val="clear" w:color="auto" w:fill="FFFFFF"/>
          <w:lang w:val="en-US"/>
        </w:rPr>
        <w:t xml:space="preserve"> </w:t>
      </w:r>
      <w:r w:rsidRPr="00B50B9A">
        <w:rPr>
          <w:shd w:val="clear" w:color="auto" w:fill="FFFFFF"/>
          <w:lang w:val="en-US"/>
        </w:rPr>
        <w:t>providers</w:t>
      </w:r>
    </w:p>
    <w:p w14:paraId="0D0836E6" w14:textId="77777777" w:rsidR="004C552C" w:rsidRPr="002D4C7F" w:rsidRDefault="004C552C" w:rsidP="0032415B">
      <w:pPr>
        <w:pStyle w:val="ListParagraph"/>
        <w:numPr>
          <w:ilvl w:val="0"/>
          <w:numId w:val="184"/>
        </w:numPr>
        <w:rPr>
          <w:shd w:val="clear" w:color="auto" w:fill="FFFFFF"/>
          <w:lang w:val="en-US"/>
        </w:rPr>
      </w:pPr>
      <w:r w:rsidRPr="002D4C7F">
        <w:rPr>
          <w:shd w:val="clear" w:color="auto" w:fill="FFFFFF"/>
          <w:lang w:val="en-US"/>
        </w:rPr>
        <w:t>None of the above</w:t>
      </w:r>
    </w:p>
    <w:p w14:paraId="0F2EC5E3" w14:textId="77777777" w:rsidR="004C552C" w:rsidRPr="00630102" w:rsidRDefault="004C552C" w:rsidP="00630102">
      <w:pPr>
        <w:pStyle w:val="Heading2"/>
        <w:ind w:left="0"/>
        <w:rPr>
          <w:rStyle w:val="Heading2Char"/>
          <w:lang w:val="en-US"/>
        </w:rPr>
      </w:pPr>
      <w:r>
        <w:rPr>
          <w:rStyle w:val="Heading2Char"/>
          <w:lang w:val="en-US"/>
        </w:rPr>
        <w:t>Answer</w:t>
      </w:r>
    </w:p>
    <w:p w14:paraId="106A4F03" w14:textId="77777777" w:rsidR="004C552C" w:rsidRDefault="004C552C" w:rsidP="004C552C">
      <w:pPr>
        <w:ind w:left="360"/>
        <w:rPr>
          <w:b/>
          <w:bCs/>
          <w:lang w:val="en-US"/>
        </w:rPr>
      </w:pPr>
      <w:r w:rsidRPr="00357222">
        <w:rPr>
          <w:b/>
          <w:bCs/>
          <w:lang w:val="en-US"/>
        </w:rPr>
        <w:t>Correct Answer:</w:t>
      </w:r>
      <w:r>
        <w:rPr>
          <w:b/>
          <w:bCs/>
          <w:lang w:val="en-US"/>
        </w:rPr>
        <w:t xml:space="preserve">  E</w:t>
      </w:r>
    </w:p>
    <w:p w14:paraId="5965ECBF" w14:textId="77777777" w:rsidR="004C552C" w:rsidRDefault="004C552C" w:rsidP="004C552C">
      <w:pPr>
        <w:ind w:left="360"/>
        <w:rPr>
          <w:b/>
          <w:bCs/>
          <w:lang w:val="en-US"/>
        </w:rPr>
      </w:pPr>
      <w:r>
        <w:rPr>
          <w:b/>
          <w:bCs/>
          <w:lang w:val="en-US"/>
        </w:rPr>
        <w:t xml:space="preserve">Explanation: </w:t>
      </w:r>
    </w:p>
    <w:p w14:paraId="3638403E" w14:textId="77777777" w:rsidR="004C552C" w:rsidRPr="00D37207" w:rsidRDefault="004C552C" w:rsidP="004C552C">
      <w:pPr>
        <w:ind w:left="360"/>
        <w:rPr>
          <w:lang w:val="en-GB"/>
        </w:rPr>
      </w:pPr>
      <w:r w:rsidRPr="00D37207">
        <w:rPr>
          <w:b/>
          <w:bCs/>
          <w:lang w:val="en-GB"/>
        </w:rPr>
        <w:t>All of the statements are true</w:t>
      </w:r>
      <w:r w:rsidRPr="00D37207">
        <w:rPr>
          <w:lang w:val="en-GB"/>
        </w:rPr>
        <w:t xml:space="preserve"> of Terraform providers. Terraform providers are plugins that enable Terraform to interact with various APIs and services. Anyone can write a Terraform provider, either as an individual or as part of a community. HashiCorp maintains some providers, such as the AWS, Azure, and Google Cloud providers. Cloud providers and infrastructure vendors can also write, maintain, or collaborate on Terraform providers, such as VMware, Oracle, and Alibaba Cloud providers</w:t>
      </w:r>
      <w:r>
        <w:rPr>
          <w:lang w:val="en-GB"/>
        </w:rPr>
        <w:t>.</w:t>
      </w:r>
    </w:p>
    <w:p w14:paraId="11F6F758" w14:textId="4DF61FFB" w:rsidR="004C552C" w:rsidRPr="00634FC2" w:rsidRDefault="004C552C" w:rsidP="004C552C">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23529D" w:rsidRPr="00491CDC">
        <w:rPr>
          <w:lang w:val="en-US"/>
        </w:rPr>
        <w:t>EXAMHEIST-2</w:t>
      </w:r>
      <w:r w:rsidR="0023529D">
        <w:rPr>
          <w:lang w:val="en-US"/>
        </w:rPr>
        <w:t>11</w:t>
      </w:r>
    </w:p>
    <w:p w14:paraId="4A7BA38A" w14:textId="77777777" w:rsidR="004C552C" w:rsidRDefault="004C552C" w:rsidP="004C552C">
      <w:pPr>
        <w:pStyle w:val="Question"/>
        <w:rPr>
          <w:shd w:val="clear" w:color="auto" w:fill="FFFFFF"/>
        </w:rPr>
      </w:pPr>
      <w:r>
        <w:rPr>
          <w:shd w:val="clear" w:color="auto" w:fill="FFFFFF"/>
        </w:rPr>
        <w:t>Question.</w:t>
      </w:r>
    </w:p>
    <w:p w14:paraId="043DC44C" w14:textId="77777777" w:rsidR="004C552C" w:rsidRDefault="004C552C" w:rsidP="004C552C">
      <w:pPr>
        <w:rPr>
          <w:shd w:val="clear" w:color="auto" w:fill="FFFFFF"/>
          <w:lang w:val="en-GB"/>
        </w:rPr>
      </w:pPr>
      <w:r w:rsidRPr="0015210F">
        <w:rPr>
          <w:shd w:val="clear" w:color="auto" w:fill="FFFFFF"/>
          <w:lang w:val="en-GB"/>
        </w:rPr>
        <w:t>HashiCorp Configuration Language (HCL) supports user-defined functions.</w:t>
      </w:r>
    </w:p>
    <w:p w14:paraId="50A03EF2" w14:textId="77777777" w:rsidR="004C552C" w:rsidRPr="0094137B" w:rsidRDefault="004C552C" w:rsidP="0032415B">
      <w:pPr>
        <w:pStyle w:val="ListParagraph"/>
        <w:numPr>
          <w:ilvl w:val="0"/>
          <w:numId w:val="183"/>
        </w:numPr>
        <w:rPr>
          <w:shd w:val="clear" w:color="auto" w:fill="FFFFFF"/>
          <w:lang w:val="en-GB"/>
        </w:rPr>
      </w:pPr>
      <w:r w:rsidRPr="0094137B">
        <w:rPr>
          <w:shd w:val="clear" w:color="auto" w:fill="FFFFFF"/>
          <w:lang w:val="en-GB"/>
        </w:rPr>
        <w:lastRenderedPageBreak/>
        <w:t>True</w:t>
      </w:r>
    </w:p>
    <w:p w14:paraId="2E9BB19E" w14:textId="77777777" w:rsidR="004C552C" w:rsidRPr="0094137B" w:rsidRDefault="004C552C" w:rsidP="0032415B">
      <w:pPr>
        <w:pStyle w:val="ListParagraph"/>
        <w:numPr>
          <w:ilvl w:val="0"/>
          <w:numId w:val="183"/>
        </w:numPr>
        <w:rPr>
          <w:shd w:val="clear" w:color="auto" w:fill="FFFFFF"/>
          <w:lang w:val="en-GB"/>
        </w:rPr>
      </w:pPr>
      <w:r w:rsidRPr="0094137B">
        <w:rPr>
          <w:shd w:val="clear" w:color="auto" w:fill="FFFFFF"/>
          <w:lang w:val="en-GB"/>
        </w:rPr>
        <w:t>False</w:t>
      </w:r>
    </w:p>
    <w:p w14:paraId="25F9BCDD" w14:textId="77777777" w:rsidR="004C552C" w:rsidRPr="00B31D19" w:rsidRDefault="004C552C" w:rsidP="00B31D19">
      <w:pPr>
        <w:pStyle w:val="Heading2"/>
        <w:ind w:left="0"/>
        <w:rPr>
          <w:rStyle w:val="Heading2Char"/>
          <w:lang w:val="en-US"/>
        </w:rPr>
      </w:pPr>
      <w:r>
        <w:rPr>
          <w:rStyle w:val="Heading2Char"/>
          <w:lang w:val="en-US"/>
        </w:rPr>
        <w:t>Answer</w:t>
      </w:r>
    </w:p>
    <w:p w14:paraId="78CF222E" w14:textId="77777777" w:rsidR="004C552C" w:rsidRDefault="004C552C" w:rsidP="004C552C">
      <w:pPr>
        <w:ind w:left="360"/>
        <w:rPr>
          <w:b/>
          <w:bCs/>
          <w:lang w:val="en-US"/>
        </w:rPr>
      </w:pPr>
      <w:r w:rsidRPr="00357222">
        <w:rPr>
          <w:b/>
          <w:bCs/>
          <w:lang w:val="en-US"/>
        </w:rPr>
        <w:t>Correct Answer:</w:t>
      </w:r>
      <w:r>
        <w:rPr>
          <w:b/>
          <w:bCs/>
          <w:lang w:val="en-US"/>
        </w:rPr>
        <w:t xml:space="preserve">  B</w:t>
      </w:r>
    </w:p>
    <w:p w14:paraId="3D5F2BE2" w14:textId="77777777" w:rsidR="004C552C" w:rsidRDefault="004C552C" w:rsidP="004C552C">
      <w:pPr>
        <w:ind w:left="360"/>
        <w:rPr>
          <w:b/>
          <w:bCs/>
          <w:lang w:val="en-US"/>
        </w:rPr>
      </w:pPr>
      <w:r>
        <w:rPr>
          <w:b/>
          <w:bCs/>
          <w:lang w:val="en-US"/>
        </w:rPr>
        <w:t>Explanation:</w:t>
      </w:r>
    </w:p>
    <w:p w14:paraId="0723499B" w14:textId="77777777" w:rsidR="004C552C" w:rsidRPr="00F443A1" w:rsidRDefault="004C552C" w:rsidP="004C552C">
      <w:pPr>
        <w:ind w:left="360"/>
        <w:rPr>
          <w:lang w:val="en-US"/>
        </w:rPr>
      </w:pPr>
      <w:r>
        <w:rPr>
          <w:b/>
          <w:bCs/>
          <w:lang w:val="en-US"/>
        </w:rPr>
        <w:t xml:space="preserve"> </w:t>
      </w:r>
      <w:r w:rsidRPr="00F443A1">
        <w:rPr>
          <w:lang w:val="en-US"/>
        </w:rPr>
        <w:t>HashiCorp Configuration Language (HCL) does not support user-defined functions. You can only use the built-in functions that are provided by the language. The built-in functions allow you to perform various operations and transformations on values within expressions. The general syntax for function calls is a function name followed by comma-separated arguments in parentheses, such as sum(1, 2, 3). You can find the documentation for all of the available built-in functions in the Terraform Registry under the Packer Documentation, depending on which tool you are using.</w:t>
      </w:r>
    </w:p>
    <w:p w14:paraId="6FCB843D" w14:textId="70B7FE9E" w:rsidR="004C552C" w:rsidRPr="003B31F1" w:rsidRDefault="004C552C" w:rsidP="004C552C">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23529D" w:rsidRPr="00491CDC">
        <w:rPr>
          <w:lang w:val="en-US"/>
        </w:rPr>
        <w:t>EXAMHEIST-2</w:t>
      </w:r>
      <w:r w:rsidR="0023529D">
        <w:rPr>
          <w:lang w:val="en-US"/>
        </w:rPr>
        <w:t>12</w:t>
      </w:r>
    </w:p>
    <w:p w14:paraId="3F5D724A" w14:textId="77777777" w:rsidR="004C552C" w:rsidRPr="0011787D" w:rsidRDefault="004C552C" w:rsidP="004C552C">
      <w:pPr>
        <w:rPr>
          <w:shd w:val="clear" w:color="auto" w:fill="FFFFFF"/>
          <w:lang w:val="en-GB"/>
        </w:rPr>
      </w:pPr>
      <w:r w:rsidRPr="0011787D">
        <w:rPr>
          <w:shd w:val="clear" w:color="auto" w:fill="FFFFFF"/>
          <w:lang w:val="en-GB"/>
        </w:rPr>
        <w:t xml:space="preserve">Which of these statements about </w:t>
      </w:r>
      <w:r w:rsidRPr="006E73CB">
        <w:rPr>
          <w:shd w:val="clear" w:color="auto" w:fill="FFFFFF"/>
          <w:lang w:val="en-GB"/>
        </w:rPr>
        <w:t>HCP Terraform/</w:t>
      </w:r>
      <w:r w:rsidRPr="0011787D">
        <w:rPr>
          <w:shd w:val="clear" w:color="auto" w:fill="FFFFFF"/>
          <w:lang w:val="en-GB"/>
        </w:rPr>
        <w:t xml:space="preserve">Terraform Cloud workspaces is </w:t>
      </w:r>
      <w:r w:rsidRPr="0011787D">
        <w:rPr>
          <w:b/>
          <w:bCs/>
          <w:u w:val="single"/>
          <w:shd w:val="clear" w:color="auto" w:fill="FFFFFF"/>
          <w:lang w:val="en-GB"/>
        </w:rPr>
        <w:t>false</w:t>
      </w:r>
      <w:r w:rsidRPr="0011787D">
        <w:rPr>
          <w:shd w:val="clear" w:color="auto" w:fill="FFFFFF"/>
          <w:lang w:val="en-GB"/>
        </w:rPr>
        <w:t>?</w:t>
      </w:r>
    </w:p>
    <w:p w14:paraId="7EF660B6" w14:textId="77777777" w:rsidR="004C552C" w:rsidRPr="0011787D" w:rsidRDefault="004C552C" w:rsidP="0032415B">
      <w:pPr>
        <w:pStyle w:val="ListParagraph"/>
        <w:numPr>
          <w:ilvl w:val="0"/>
          <w:numId w:val="185"/>
        </w:numPr>
        <w:rPr>
          <w:shd w:val="clear" w:color="auto" w:fill="FFFFFF"/>
          <w:lang w:val="en-GB"/>
        </w:rPr>
      </w:pPr>
      <w:r w:rsidRPr="0011787D">
        <w:rPr>
          <w:shd w:val="clear" w:color="auto" w:fill="FFFFFF"/>
          <w:lang w:val="en-GB"/>
        </w:rPr>
        <w:t>They have role-based access controls</w:t>
      </w:r>
    </w:p>
    <w:p w14:paraId="4CE93288" w14:textId="77777777" w:rsidR="004C552C" w:rsidRPr="0011787D" w:rsidRDefault="004C552C" w:rsidP="0032415B">
      <w:pPr>
        <w:pStyle w:val="ListParagraph"/>
        <w:numPr>
          <w:ilvl w:val="0"/>
          <w:numId w:val="185"/>
        </w:numPr>
        <w:rPr>
          <w:shd w:val="clear" w:color="auto" w:fill="FFFFFF"/>
          <w:lang w:val="en-GB"/>
        </w:rPr>
      </w:pPr>
      <w:r w:rsidRPr="0011787D">
        <w:rPr>
          <w:shd w:val="clear" w:color="auto" w:fill="FFFFFF"/>
          <w:lang w:val="en-GB"/>
        </w:rPr>
        <w:t>You must use the CLI to switch between workspaces</w:t>
      </w:r>
    </w:p>
    <w:p w14:paraId="29447488" w14:textId="77777777" w:rsidR="004C552C" w:rsidRPr="0011787D" w:rsidRDefault="004C552C" w:rsidP="0032415B">
      <w:pPr>
        <w:pStyle w:val="ListParagraph"/>
        <w:numPr>
          <w:ilvl w:val="0"/>
          <w:numId w:val="185"/>
        </w:numPr>
        <w:rPr>
          <w:shd w:val="clear" w:color="auto" w:fill="FFFFFF"/>
          <w:lang w:val="en-GB"/>
        </w:rPr>
      </w:pPr>
      <w:r w:rsidRPr="0011787D">
        <w:rPr>
          <w:shd w:val="clear" w:color="auto" w:fill="FFFFFF"/>
          <w:lang w:val="en-GB"/>
        </w:rPr>
        <w:t>Plans and applies can be triggered via version control system integrations</w:t>
      </w:r>
    </w:p>
    <w:p w14:paraId="4237592D" w14:textId="77777777" w:rsidR="004C552C" w:rsidRPr="0011787D" w:rsidRDefault="004C552C" w:rsidP="0032415B">
      <w:pPr>
        <w:pStyle w:val="ListParagraph"/>
        <w:numPr>
          <w:ilvl w:val="0"/>
          <w:numId w:val="185"/>
        </w:numPr>
        <w:rPr>
          <w:shd w:val="clear" w:color="auto" w:fill="FFFFFF"/>
          <w:lang w:val="en-GB"/>
        </w:rPr>
      </w:pPr>
      <w:r w:rsidRPr="0011787D">
        <w:rPr>
          <w:shd w:val="clear" w:color="auto" w:fill="FFFFFF"/>
          <w:lang w:val="en-GB"/>
        </w:rPr>
        <w:t>They can securely store cloud credentials</w:t>
      </w:r>
    </w:p>
    <w:p w14:paraId="1B595733" w14:textId="77777777" w:rsidR="004C552C" w:rsidRDefault="004C552C" w:rsidP="004C552C">
      <w:pPr>
        <w:ind w:left="360"/>
        <w:rPr>
          <w:b/>
          <w:bCs/>
          <w:lang w:val="en-US"/>
        </w:rPr>
      </w:pPr>
      <w:r w:rsidRPr="00357222">
        <w:rPr>
          <w:b/>
          <w:bCs/>
          <w:lang w:val="en-US"/>
        </w:rPr>
        <w:t>Correct Answer:</w:t>
      </w:r>
      <w:r>
        <w:rPr>
          <w:b/>
          <w:bCs/>
          <w:lang w:val="en-US"/>
        </w:rPr>
        <w:t xml:space="preserve">  B</w:t>
      </w:r>
    </w:p>
    <w:p w14:paraId="4D72EF68" w14:textId="77777777" w:rsidR="004C552C" w:rsidRDefault="004C552C" w:rsidP="004C552C">
      <w:pPr>
        <w:ind w:left="360"/>
        <w:rPr>
          <w:b/>
          <w:bCs/>
          <w:lang w:val="en-US"/>
        </w:rPr>
      </w:pPr>
      <w:r>
        <w:rPr>
          <w:b/>
          <w:bCs/>
          <w:lang w:val="en-US"/>
        </w:rPr>
        <w:t xml:space="preserve">Explanation: </w:t>
      </w:r>
    </w:p>
    <w:p w14:paraId="4D57453E" w14:textId="77777777" w:rsidR="004C552C" w:rsidRPr="00F17A78" w:rsidRDefault="004C552C" w:rsidP="004C552C">
      <w:pPr>
        <w:ind w:left="360"/>
        <w:rPr>
          <w:lang w:val="en-GB"/>
        </w:rPr>
      </w:pPr>
      <w:r w:rsidRPr="00F17A78">
        <w:rPr>
          <w:lang w:val="en-GB"/>
        </w:rPr>
        <w:t xml:space="preserve">The statement that you must use the CLI to switch between workspaces is </w:t>
      </w:r>
      <w:r w:rsidRPr="00F17A78">
        <w:rPr>
          <w:b/>
          <w:bCs/>
          <w:lang w:val="en-GB"/>
        </w:rPr>
        <w:t>false</w:t>
      </w:r>
      <w:r w:rsidRPr="00F17A78">
        <w:rPr>
          <w:lang w:val="en-GB"/>
        </w:rPr>
        <w:t>. Terraform Cloud workspaces can be managed via the Terraform Cloud UI, the Workspaces API, or the Terraform Enterprise Providers. CLI switching is optional and not mandatory.</w:t>
      </w:r>
      <w:r w:rsidRPr="00F17A78">
        <w:rPr>
          <w:lang w:val="en-GB"/>
        </w:rPr>
        <w:br/>
        <w:t>Other statements are true:</w:t>
      </w:r>
    </w:p>
    <w:p w14:paraId="28083AE9" w14:textId="77777777" w:rsidR="004C552C" w:rsidRPr="00F17A78" w:rsidRDefault="004C552C" w:rsidP="0032415B">
      <w:pPr>
        <w:pStyle w:val="ListParagraph"/>
        <w:numPr>
          <w:ilvl w:val="0"/>
          <w:numId w:val="186"/>
        </w:numPr>
        <w:rPr>
          <w:lang w:val="en-GB"/>
        </w:rPr>
      </w:pPr>
      <w:r w:rsidRPr="00F17A78">
        <w:rPr>
          <w:lang w:val="en-GB"/>
        </w:rPr>
        <w:t xml:space="preserve">Terraform Cloud workspaces support </w:t>
      </w:r>
      <w:r w:rsidRPr="00F17A78">
        <w:rPr>
          <w:b/>
          <w:bCs/>
          <w:lang w:val="en-GB"/>
        </w:rPr>
        <w:t>role-based access controls</w:t>
      </w:r>
      <w:r w:rsidRPr="00F17A78">
        <w:rPr>
          <w:lang w:val="en-GB"/>
        </w:rPr>
        <w:t>.</w:t>
      </w:r>
    </w:p>
    <w:p w14:paraId="5EC8B8E3" w14:textId="77777777" w:rsidR="004C552C" w:rsidRPr="00F17A78" w:rsidRDefault="004C552C" w:rsidP="0032415B">
      <w:pPr>
        <w:pStyle w:val="ListParagraph"/>
        <w:numPr>
          <w:ilvl w:val="0"/>
          <w:numId w:val="186"/>
        </w:numPr>
        <w:rPr>
          <w:lang w:val="en-GB"/>
        </w:rPr>
      </w:pPr>
      <w:r w:rsidRPr="00F17A78">
        <w:rPr>
          <w:lang w:val="en-GB"/>
        </w:rPr>
        <w:t xml:space="preserve">They allow </w:t>
      </w:r>
      <w:r w:rsidRPr="00F17A78">
        <w:rPr>
          <w:b/>
          <w:bCs/>
          <w:lang w:val="en-GB"/>
        </w:rPr>
        <w:t>plans and applies triggered by VCS integrations</w:t>
      </w:r>
      <w:r w:rsidRPr="00F17A78">
        <w:rPr>
          <w:lang w:val="en-GB"/>
        </w:rPr>
        <w:t>.</w:t>
      </w:r>
    </w:p>
    <w:p w14:paraId="5569B7CD" w14:textId="77777777" w:rsidR="004C552C" w:rsidRPr="00F17A78" w:rsidRDefault="004C552C" w:rsidP="0032415B">
      <w:pPr>
        <w:pStyle w:val="ListParagraph"/>
        <w:numPr>
          <w:ilvl w:val="0"/>
          <w:numId w:val="186"/>
        </w:numPr>
        <w:rPr>
          <w:lang w:val="en-GB"/>
        </w:rPr>
      </w:pPr>
      <w:r w:rsidRPr="00F17A78">
        <w:rPr>
          <w:lang w:val="en-GB"/>
        </w:rPr>
        <w:t xml:space="preserve">They can </w:t>
      </w:r>
      <w:r w:rsidRPr="00F17A78">
        <w:rPr>
          <w:b/>
          <w:bCs/>
          <w:lang w:val="en-GB"/>
        </w:rPr>
        <w:t>securely store sensitive variables and credentials encrypted at rest</w:t>
      </w:r>
      <w:r w:rsidRPr="00F17A78">
        <w:rPr>
          <w:lang w:val="en-GB"/>
        </w:rPr>
        <w:t>.</w:t>
      </w:r>
    </w:p>
    <w:p w14:paraId="53BD1D6C" w14:textId="2D365941" w:rsidR="004C552C" w:rsidRPr="006E73CB" w:rsidRDefault="004C552C" w:rsidP="004C552C">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23529D" w:rsidRPr="00491CDC">
        <w:rPr>
          <w:lang w:val="en-US"/>
        </w:rPr>
        <w:t>EXAMHEIST-2</w:t>
      </w:r>
      <w:r w:rsidR="0023529D">
        <w:rPr>
          <w:lang w:val="en-US"/>
        </w:rPr>
        <w:t>13</w:t>
      </w:r>
    </w:p>
    <w:p w14:paraId="00F000B2" w14:textId="535F4B55" w:rsidR="00F34D2D" w:rsidRDefault="00F34D2D" w:rsidP="00F34D2D">
      <w:pPr>
        <w:pStyle w:val="Question"/>
        <w:rPr>
          <w:shd w:val="clear" w:color="auto" w:fill="FFFFFF"/>
        </w:rPr>
      </w:pPr>
      <w:r>
        <w:rPr>
          <w:shd w:val="clear" w:color="auto" w:fill="FFFFFF"/>
        </w:rPr>
        <w:t>Question.</w:t>
      </w:r>
    </w:p>
    <w:p w14:paraId="125768AF" w14:textId="77777777" w:rsidR="00F34D2D" w:rsidRPr="000B3939" w:rsidRDefault="00F34D2D" w:rsidP="00F34D2D">
      <w:pPr>
        <w:rPr>
          <w:shd w:val="clear" w:color="auto" w:fill="FFFFFF"/>
          <w:lang w:val="en-GB"/>
        </w:rPr>
      </w:pPr>
      <w:r w:rsidRPr="000863D6">
        <w:rPr>
          <w:shd w:val="clear" w:color="auto" w:fill="FFFFFF"/>
          <w:lang w:val="en-US"/>
        </w:rPr>
        <w:t>W</w:t>
      </w:r>
      <w:r w:rsidRPr="000B3939">
        <w:rPr>
          <w:shd w:val="clear" w:color="auto" w:fill="FFFFFF"/>
          <w:lang w:val="en-GB"/>
        </w:rPr>
        <w:t xml:space="preserve">hich of these are benefits of using Sentinel with HCP Terraform/Terraform Cloud? </w:t>
      </w:r>
      <w:r w:rsidRPr="000E3B35">
        <w:rPr>
          <w:b/>
          <w:bCs/>
          <w:shd w:val="clear" w:color="auto" w:fill="FFFFFF"/>
          <w:lang w:val="en-GB"/>
        </w:rPr>
        <w:t>(Choose three.)</w:t>
      </w:r>
    </w:p>
    <w:p w14:paraId="3E57C802" w14:textId="77777777" w:rsidR="00F34D2D" w:rsidRPr="000B3939" w:rsidRDefault="00F34D2D" w:rsidP="0032415B">
      <w:pPr>
        <w:pStyle w:val="ListParagraph"/>
        <w:numPr>
          <w:ilvl w:val="0"/>
          <w:numId w:val="196"/>
        </w:numPr>
        <w:rPr>
          <w:shd w:val="clear" w:color="auto" w:fill="FFFFFF"/>
          <w:lang w:val="en-GB"/>
        </w:rPr>
      </w:pPr>
      <w:r w:rsidRPr="000B3939">
        <w:rPr>
          <w:shd w:val="clear" w:color="auto" w:fill="FFFFFF"/>
          <w:lang w:val="en-GB"/>
        </w:rPr>
        <w:t>You can check out and check in cloud access keys.</w:t>
      </w:r>
    </w:p>
    <w:p w14:paraId="48A0D02D" w14:textId="77777777" w:rsidR="00F34D2D" w:rsidRPr="000B3939" w:rsidRDefault="00F34D2D" w:rsidP="0032415B">
      <w:pPr>
        <w:pStyle w:val="ListParagraph"/>
        <w:numPr>
          <w:ilvl w:val="0"/>
          <w:numId w:val="196"/>
        </w:numPr>
        <w:rPr>
          <w:shd w:val="clear" w:color="auto" w:fill="FFFFFF"/>
          <w:lang w:val="en-GB"/>
        </w:rPr>
      </w:pPr>
      <w:r w:rsidRPr="000B3939">
        <w:rPr>
          <w:shd w:val="clear" w:color="auto" w:fill="FFFFFF"/>
          <w:lang w:val="en-GB"/>
        </w:rPr>
        <w:t xml:space="preserve">You can restrict specific resource configurations, such as disallowing the use of </w:t>
      </w:r>
      <w:r w:rsidRPr="00D96998">
        <w:rPr>
          <w:b/>
          <w:bCs/>
          <w:i/>
          <w:iCs/>
          <w:shd w:val="clear" w:color="auto" w:fill="FFFFFF"/>
          <w:lang w:val="en-GB"/>
        </w:rPr>
        <w:t>CIDR=0.0.0.0/0</w:t>
      </w:r>
      <w:r w:rsidRPr="000B3939">
        <w:rPr>
          <w:shd w:val="clear" w:color="auto" w:fill="FFFFFF"/>
          <w:lang w:val="en-GB"/>
        </w:rPr>
        <w:t>.</w:t>
      </w:r>
    </w:p>
    <w:p w14:paraId="5C5F2F9A" w14:textId="77777777" w:rsidR="00F34D2D" w:rsidRPr="000B3939" w:rsidRDefault="00F34D2D" w:rsidP="0032415B">
      <w:pPr>
        <w:pStyle w:val="ListParagraph"/>
        <w:numPr>
          <w:ilvl w:val="0"/>
          <w:numId w:val="196"/>
        </w:numPr>
        <w:rPr>
          <w:shd w:val="clear" w:color="auto" w:fill="FFFFFF"/>
          <w:lang w:val="en-GB"/>
        </w:rPr>
      </w:pPr>
      <w:r w:rsidRPr="000B3939">
        <w:rPr>
          <w:shd w:val="clear" w:color="auto" w:fill="FFFFFF"/>
          <w:lang w:val="en-GB"/>
        </w:rPr>
        <w:lastRenderedPageBreak/>
        <w:t>Sentinel Policies can be written in HashiCorp Configuration Language (HCL).</w:t>
      </w:r>
    </w:p>
    <w:p w14:paraId="4AB21E4E" w14:textId="77777777" w:rsidR="00F34D2D" w:rsidRDefault="00F34D2D" w:rsidP="0032415B">
      <w:pPr>
        <w:pStyle w:val="ListParagraph"/>
        <w:numPr>
          <w:ilvl w:val="0"/>
          <w:numId w:val="196"/>
        </w:numPr>
        <w:rPr>
          <w:shd w:val="clear" w:color="auto" w:fill="FFFFFF"/>
          <w:lang w:val="en-GB"/>
        </w:rPr>
      </w:pPr>
      <w:r w:rsidRPr="000B3939">
        <w:rPr>
          <w:shd w:val="clear" w:color="auto" w:fill="FFFFFF"/>
          <w:lang w:val="en-GB"/>
        </w:rPr>
        <w:t>You can enforce a list of approved AWS AMIs.</w:t>
      </w:r>
    </w:p>
    <w:p w14:paraId="2E417DBD" w14:textId="77777777" w:rsidR="00F34D2D" w:rsidRPr="00D96998" w:rsidRDefault="00F34D2D" w:rsidP="0032415B">
      <w:pPr>
        <w:pStyle w:val="ListParagraph"/>
        <w:numPr>
          <w:ilvl w:val="0"/>
          <w:numId w:val="196"/>
        </w:numPr>
        <w:rPr>
          <w:shd w:val="clear" w:color="auto" w:fill="FFFFFF"/>
          <w:lang w:val="en-GB"/>
        </w:rPr>
      </w:pPr>
      <w:r w:rsidRPr="00D96998">
        <w:rPr>
          <w:shd w:val="clear" w:color="auto" w:fill="FFFFFF"/>
          <w:lang w:val="en-GB"/>
        </w:rPr>
        <w:t>Policy-as-code can enforce security best practices</w:t>
      </w:r>
      <w:r>
        <w:rPr>
          <w:shd w:val="clear" w:color="auto" w:fill="FFFFFF"/>
          <w:lang w:val="en-GB"/>
        </w:rPr>
        <w:t>.</w:t>
      </w:r>
    </w:p>
    <w:p w14:paraId="2181889D" w14:textId="77777777" w:rsidR="00F34D2D" w:rsidRPr="00031ED8" w:rsidRDefault="00F34D2D" w:rsidP="00031ED8">
      <w:pPr>
        <w:pStyle w:val="Heading2"/>
        <w:ind w:left="0"/>
        <w:rPr>
          <w:rStyle w:val="Heading2Char"/>
          <w:lang w:val="en-US"/>
        </w:rPr>
      </w:pPr>
      <w:r>
        <w:rPr>
          <w:rStyle w:val="Heading2Char"/>
          <w:lang w:val="en-US"/>
        </w:rPr>
        <w:t>Answer</w:t>
      </w:r>
    </w:p>
    <w:p w14:paraId="0162B76C" w14:textId="77777777" w:rsidR="00F34D2D" w:rsidRDefault="00F34D2D" w:rsidP="00F34D2D">
      <w:pPr>
        <w:ind w:left="360"/>
        <w:rPr>
          <w:b/>
          <w:bCs/>
          <w:lang w:val="en-US"/>
        </w:rPr>
      </w:pPr>
      <w:r w:rsidRPr="00357222">
        <w:rPr>
          <w:b/>
          <w:bCs/>
          <w:lang w:val="en-US"/>
        </w:rPr>
        <w:t>Correct Answer:</w:t>
      </w:r>
      <w:r>
        <w:rPr>
          <w:b/>
          <w:bCs/>
          <w:lang w:val="en-US"/>
        </w:rPr>
        <w:t xml:space="preserve">  B,D,E</w:t>
      </w:r>
    </w:p>
    <w:p w14:paraId="4323492E" w14:textId="77777777" w:rsidR="00F34D2D" w:rsidRDefault="00F34D2D" w:rsidP="00F34D2D">
      <w:pPr>
        <w:ind w:left="360"/>
        <w:rPr>
          <w:b/>
          <w:bCs/>
          <w:lang w:val="en-US"/>
        </w:rPr>
      </w:pPr>
      <w:r>
        <w:rPr>
          <w:b/>
          <w:bCs/>
          <w:lang w:val="en-US"/>
        </w:rPr>
        <w:t xml:space="preserve">Explanation: </w:t>
      </w:r>
    </w:p>
    <w:p w14:paraId="3BBB443A" w14:textId="77777777" w:rsidR="00F34D2D" w:rsidRPr="00577958" w:rsidRDefault="00F34D2D" w:rsidP="00F34D2D">
      <w:pPr>
        <w:ind w:left="360"/>
        <w:rPr>
          <w:lang w:val="en-GB"/>
        </w:rPr>
      </w:pPr>
      <w:r w:rsidRPr="00577958">
        <w:rPr>
          <w:lang w:val="en-GB"/>
        </w:rPr>
        <w:t>Sentinel is a policy-as-code framework that allows you to define and enforce rules on your Terraform configurations, states, and plans. Some benefits of using Sentinel with Terraform Cloud/Terraform Enterprise are:</w:t>
      </w:r>
    </w:p>
    <w:p w14:paraId="1A353432" w14:textId="77777777" w:rsidR="00F34D2D" w:rsidRPr="00577958" w:rsidRDefault="00F34D2D" w:rsidP="0032415B">
      <w:pPr>
        <w:pStyle w:val="ListParagraph"/>
        <w:numPr>
          <w:ilvl w:val="0"/>
          <w:numId w:val="193"/>
        </w:numPr>
        <w:rPr>
          <w:lang w:val="en-GB"/>
        </w:rPr>
      </w:pPr>
      <w:r w:rsidRPr="00577958">
        <w:rPr>
          <w:lang w:val="en-GB"/>
        </w:rPr>
        <w:t>You can restrict specific resource configurations, such as disallowing the use of CIDR 0.0.0.0/0, which would open your network to the entire internet.</w:t>
      </w:r>
    </w:p>
    <w:p w14:paraId="062034D0" w14:textId="77777777" w:rsidR="00F34D2D" w:rsidRPr="00577958" w:rsidRDefault="00F34D2D" w:rsidP="0032415B">
      <w:pPr>
        <w:pStyle w:val="ListParagraph"/>
        <w:numPr>
          <w:ilvl w:val="0"/>
          <w:numId w:val="193"/>
        </w:numPr>
        <w:rPr>
          <w:lang w:val="en-GB"/>
        </w:rPr>
      </w:pPr>
      <w:r w:rsidRPr="00577958">
        <w:rPr>
          <w:lang w:val="en-GB"/>
        </w:rPr>
        <w:t>Policies as code can enforce security best practices, such as requiring encryption, authentication, or compliance standards.</w:t>
      </w:r>
    </w:p>
    <w:p w14:paraId="1C96D074" w14:textId="77777777" w:rsidR="00F34D2D" w:rsidRPr="00577958" w:rsidRDefault="00F34D2D" w:rsidP="0032415B">
      <w:pPr>
        <w:pStyle w:val="ListParagraph"/>
        <w:numPr>
          <w:ilvl w:val="0"/>
          <w:numId w:val="193"/>
        </w:numPr>
        <w:rPr>
          <w:lang w:val="en-GB"/>
        </w:rPr>
      </w:pPr>
      <w:r w:rsidRPr="00577958">
        <w:rPr>
          <w:lang w:val="en-GB"/>
        </w:rPr>
        <w:t>You can enforce a list of approved AWS AMIs, which are pre-configured images that contain the operating system and software you need to run your applications.</w:t>
      </w:r>
    </w:p>
    <w:p w14:paraId="60C7B127" w14:textId="0AE1FE4C" w:rsidR="00F34D2D" w:rsidRPr="00B16536" w:rsidRDefault="00F34D2D" w:rsidP="00F34D2D">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15</w:t>
      </w:r>
    </w:p>
    <w:p w14:paraId="67E41C27" w14:textId="77777777" w:rsidR="00F34D2D" w:rsidRDefault="00F34D2D" w:rsidP="00F34D2D">
      <w:pPr>
        <w:pStyle w:val="Question"/>
        <w:rPr>
          <w:shd w:val="clear" w:color="auto" w:fill="FFFFFF"/>
        </w:rPr>
      </w:pPr>
      <w:r>
        <w:rPr>
          <w:shd w:val="clear" w:color="auto" w:fill="FFFFFF"/>
        </w:rPr>
        <w:t>Question.</w:t>
      </w:r>
    </w:p>
    <w:p w14:paraId="3518EF17" w14:textId="77777777" w:rsidR="00F34D2D" w:rsidRPr="00993FE3" w:rsidRDefault="00F34D2D" w:rsidP="00F34D2D">
      <w:pPr>
        <w:rPr>
          <w:shd w:val="clear" w:color="auto" w:fill="FFFFFF"/>
          <w:lang w:val="en-GB"/>
        </w:rPr>
      </w:pPr>
      <w:r w:rsidRPr="00993FE3">
        <w:rPr>
          <w:shd w:val="clear" w:color="auto" w:fill="FFFFFF"/>
          <w:lang w:val="en-GB"/>
        </w:rPr>
        <w:t xml:space="preserve">Which of the following is </w:t>
      </w:r>
      <w:r w:rsidRPr="00EB715C">
        <w:rPr>
          <w:b/>
          <w:bCs/>
          <w:shd w:val="clear" w:color="auto" w:fill="FFFFFF"/>
          <w:lang w:val="en-GB"/>
        </w:rPr>
        <w:t>available only</w:t>
      </w:r>
      <w:r w:rsidRPr="00993FE3">
        <w:rPr>
          <w:shd w:val="clear" w:color="auto" w:fill="FFFFFF"/>
          <w:lang w:val="en-GB"/>
        </w:rPr>
        <w:t xml:space="preserve"> in </w:t>
      </w:r>
      <w:r w:rsidRPr="00DC1D0E">
        <w:rPr>
          <w:b/>
          <w:bCs/>
          <w:shd w:val="clear" w:color="auto" w:fill="FFFFFF"/>
          <w:lang w:val="en-GB"/>
        </w:rPr>
        <w:t>HCP Terraform workspaces</w:t>
      </w:r>
      <w:r w:rsidRPr="00993FE3">
        <w:rPr>
          <w:shd w:val="clear" w:color="auto" w:fill="FFFFFF"/>
          <w:lang w:val="en-GB"/>
        </w:rPr>
        <w:t xml:space="preserve"> and </w:t>
      </w:r>
      <w:r w:rsidRPr="00EB715C">
        <w:rPr>
          <w:b/>
          <w:bCs/>
          <w:shd w:val="clear" w:color="auto" w:fill="FFFFFF"/>
          <w:lang w:val="en-GB"/>
        </w:rPr>
        <w:t>not in</w:t>
      </w:r>
      <w:r w:rsidRPr="00993FE3">
        <w:rPr>
          <w:shd w:val="clear" w:color="auto" w:fill="FFFFFF"/>
          <w:lang w:val="en-GB"/>
        </w:rPr>
        <w:t xml:space="preserve"> </w:t>
      </w:r>
      <w:r w:rsidRPr="00DC1D0E">
        <w:rPr>
          <w:b/>
          <w:bCs/>
          <w:shd w:val="clear" w:color="auto" w:fill="FFFFFF"/>
          <w:lang w:val="en-GB"/>
        </w:rPr>
        <w:t>Terraform CLI</w:t>
      </w:r>
      <w:r w:rsidRPr="00993FE3">
        <w:rPr>
          <w:shd w:val="clear" w:color="auto" w:fill="FFFFFF"/>
          <w:lang w:val="en-GB"/>
        </w:rPr>
        <w:t>?</w:t>
      </w:r>
    </w:p>
    <w:p w14:paraId="189926EA" w14:textId="77777777" w:rsidR="00F34D2D" w:rsidRPr="00993FE3" w:rsidRDefault="00F34D2D" w:rsidP="0032415B">
      <w:pPr>
        <w:pStyle w:val="ListParagraph"/>
        <w:numPr>
          <w:ilvl w:val="0"/>
          <w:numId w:val="188"/>
        </w:numPr>
        <w:rPr>
          <w:shd w:val="clear" w:color="auto" w:fill="FFFFFF"/>
          <w:lang w:val="en-GB"/>
        </w:rPr>
      </w:pPr>
      <w:r w:rsidRPr="00993FE3">
        <w:rPr>
          <w:shd w:val="clear" w:color="auto" w:fill="FFFFFF"/>
          <w:lang w:val="en-GB"/>
        </w:rPr>
        <w:t>Secure variable storage.</w:t>
      </w:r>
    </w:p>
    <w:p w14:paraId="4676A584" w14:textId="77777777" w:rsidR="00F34D2D" w:rsidRPr="00993FE3" w:rsidRDefault="00F34D2D" w:rsidP="0032415B">
      <w:pPr>
        <w:pStyle w:val="ListParagraph"/>
        <w:numPr>
          <w:ilvl w:val="0"/>
          <w:numId w:val="188"/>
        </w:numPr>
        <w:rPr>
          <w:shd w:val="clear" w:color="auto" w:fill="FFFFFF"/>
          <w:lang w:val="en-GB"/>
        </w:rPr>
      </w:pPr>
      <w:r w:rsidRPr="00993FE3">
        <w:rPr>
          <w:shd w:val="clear" w:color="auto" w:fill="FFFFFF"/>
          <w:lang w:val="en-GB"/>
        </w:rPr>
        <w:t>Support for multiple cloud providers.</w:t>
      </w:r>
    </w:p>
    <w:p w14:paraId="50B88FDF" w14:textId="77777777" w:rsidR="00F34D2D" w:rsidRPr="00993FE3" w:rsidRDefault="00F34D2D" w:rsidP="0032415B">
      <w:pPr>
        <w:pStyle w:val="ListParagraph"/>
        <w:numPr>
          <w:ilvl w:val="0"/>
          <w:numId w:val="188"/>
        </w:numPr>
        <w:rPr>
          <w:shd w:val="clear" w:color="auto" w:fill="FFFFFF"/>
          <w:lang w:val="en-GB"/>
        </w:rPr>
      </w:pPr>
      <w:r w:rsidRPr="00993FE3">
        <w:rPr>
          <w:shd w:val="clear" w:color="auto" w:fill="FFFFFF"/>
          <w:lang w:val="en-GB"/>
        </w:rPr>
        <w:t>Dry runs with terraform plan.</w:t>
      </w:r>
    </w:p>
    <w:p w14:paraId="53742C76" w14:textId="77777777" w:rsidR="00F34D2D" w:rsidRPr="00993FE3" w:rsidRDefault="00F34D2D" w:rsidP="0032415B">
      <w:pPr>
        <w:pStyle w:val="ListParagraph"/>
        <w:numPr>
          <w:ilvl w:val="0"/>
          <w:numId w:val="188"/>
        </w:numPr>
        <w:rPr>
          <w:shd w:val="clear" w:color="auto" w:fill="FFFFFF"/>
          <w:lang w:val="en-GB"/>
        </w:rPr>
      </w:pPr>
      <w:r w:rsidRPr="00993FE3">
        <w:rPr>
          <w:shd w:val="clear" w:color="auto" w:fill="FFFFFF"/>
          <w:lang w:val="en-GB"/>
        </w:rPr>
        <w:t>Using one workspace’s state as a data source for another.</w:t>
      </w:r>
    </w:p>
    <w:p w14:paraId="2ADA8B87" w14:textId="77777777" w:rsidR="00F34D2D" w:rsidRPr="009A26F8" w:rsidRDefault="00F34D2D" w:rsidP="009A26F8">
      <w:pPr>
        <w:pStyle w:val="Heading2"/>
        <w:ind w:left="0"/>
        <w:rPr>
          <w:rStyle w:val="Heading2Char"/>
          <w:lang w:val="en-US"/>
        </w:rPr>
      </w:pPr>
      <w:r>
        <w:rPr>
          <w:rStyle w:val="Heading2Char"/>
          <w:lang w:val="en-US"/>
        </w:rPr>
        <w:t>Answer</w:t>
      </w:r>
    </w:p>
    <w:p w14:paraId="1D2779A9" w14:textId="77777777" w:rsidR="00F34D2D" w:rsidRDefault="00F34D2D" w:rsidP="00F34D2D">
      <w:pPr>
        <w:ind w:left="360"/>
        <w:rPr>
          <w:b/>
          <w:bCs/>
          <w:lang w:val="en-US"/>
        </w:rPr>
      </w:pPr>
      <w:r w:rsidRPr="00357222">
        <w:rPr>
          <w:b/>
          <w:bCs/>
          <w:lang w:val="en-US"/>
        </w:rPr>
        <w:t>Correct Answer:</w:t>
      </w:r>
      <w:r>
        <w:rPr>
          <w:b/>
          <w:bCs/>
          <w:lang w:val="en-US"/>
        </w:rPr>
        <w:t xml:space="preserve">  D</w:t>
      </w:r>
    </w:p>
    <w:p w14:paraId="0E73040A" w14:textId="77777777" w:rsidR="00F34D2D" w:rsidRDefault="00F34D2D" w:rsidP="00F34D2D">
      <w:pPr>
        <w:ind w:left="360"/>
        <w:rPr>
          <w:b/>
          <w:bCs/>
          <w:lang w:val="en-US"/>
        </w:rPr>
      </w:pPr>
      <w:r>
        <w:rPr>
          <w:b/>
          <w:bCs/>
          <w:lang w:val="en-US"/>
        </w:rPr>
        <w:t xml:space="preserve">Explanation: </w:t>
      </w:r>
    </w:p>
    <w:p w14:paraId="6D6EBD96" w14:textId="77777777" w:rsidR="00F34D2D" w:rsidRPr="00326115" w:rsidRDefault="00F34D2D" w:rsidP="0032415B">
      <w:pPr>
        <w:pStyle w:val="ListParagraph"/>
        <w:numPr>
          <w:ilvl w:val="0"/>
          <w:numId w:val="189"/>
        </w:numPr>
        <w:rPr>
          <w:lang w:val="en-GB"/>
        </w:rPr>
      </w:pPr>
      <w:r w:rsidRPr="00326115">
        <w:rPr>
          <w:b/>
          <w:bCs/>
          <w:lang w:val="en-GB"/>
        </w:rPr>
        <w:t>Secure variable storage</w:t>
      </w:r>
      <w:r w:rsidRPr="00326115">
        <w:rPr>
          <w:lang w:val="en-GB"/>
        </w:rPr>
        <w:t xml:space="preserve"> → Not unique to HCP Terraform. You can store sensitive variables locally with CLI (though less secure), and HCP Terraform adds encryption and team access controls, but secure variable handling exists in both.</w:t>
      </w:r>
    </w:p>
    <w:p w14:paraId="4C6C080C" w14:textId="77777777" w:rsidR="00F34D2D" w:rsidRPr="00326115" w:rsidRDefault="00F34D2D" w:rsidP="0032415B">
      <w:pPr>
        <w:pStyle w:val="ListParagraph"/>
        <w:numPr>
          <w:ilvl w:val="0"/>
          <w:numId w:val="189"/>
        </w:numPr>
        <w:rPr>
          <w:lang w:val="en-GB"/>
        </w:rPr>
      </w:pPr>
      <w:r w:rsidRPr="00326115">
        <w:rPr>
          <w:b/>
          <w:bCs/>
          <w:lang w:val="en-GB"/>
        </w:rPr>
        <w:t>Support for multiple cloud providers</w:t>
      </w:r>
      <w:r w:rsidRPr="00326115">
        <w:rPr>
          <w:lang w:val="en-GB"/>
        </w:rPr>
        <w:t xml:space="preserve"> → Available in both CLI and HCP Terraform. Terraform is provider-agnostic.</w:t>
      </w:r>
    </w:p>
    <w:p w14:paraId="677D8534" w14:textId="77777777" w:rsidR="00F34D2D" w:rsidRPr="00326115" w:rsidRDefault="00F34D2D" w:rsidP="0032415B">
      <w:pPr>
        <w:pStyle w:val="ListParagraph"/>
        <w:numPr>
          <w:ilvl w:val="0"/>
          <w:numId w:val="189"/>
        </w:numPr>
        <w:rPr>
          <w:lang w:val="en-GB"/>
        </w:rPr>
      </w:pPr>
      <w:r w:rsidRPr="00326115">
        <w:rPr>
          <w:b/>
          <w:bCs/>
          <w:lang w:val="en-GB"/>
        </w:rPr>
        <w:t>Dry runs with terraform plan</w:t>
      </w:r>
      <w:r w:rsidRPr="00326115">
        <w:rPr>
          <w:lang w:val="en-GB"/>
        </w:rPr>
        <w:t xml:space="preserve"> → Available in both CLI and HCP Terraform. terraform plan is a core CLI feature.</w:t>
      </w:r>
    </w:p>
    <w:p w14:paraId="556C1BB8" w14:textId="77777777" w:rsidR="00F34D2D" w:rsidRPr="00326115" w:rsidRDefault="00F34D2D" w:rsidP="0032415B">
      <w:pPr>
        <w:pStyle w:val="ListParagraph"/>
        <w:numPr>
          <w:ilvl w:val="0"/>
          <w:numId w:val="189"/>
        </w:numPr>
        <w:rPr>
          <w:lang w:val="en-GB"/>
        </w:rPr>
      </w:pPr>
      <w:r w:rsidRPr="00326115">
        <w:rPr>
          <w:b/>
          <w:bCs/>
          <w:lang w:val="en-GB"/>
        </w:rPr>
        <w:t>Using one workspace’s state as a data source for another</w:t>
      </w:r>
      <w:r w:rsidRPr="00326115">
        <w:rPr>
          <w:lang w:val="en-GB"/>
        </w:rPr>
        <w:t xml:space="preserve"> → This is a remote state data source feature that is only available in HCP Terraform (and Terraform Cloud/Enterprise). It </w:t>
      </w:r>
      <w:r w:rsidRPr="00326115">
        <w:rPr>
          <w:lang w:val="en-GB"/>
        </w:rPr>
        <w:lastRenderedPageBreak/>
        <w:t>allows one workspace to directly consume outputs from another workspace’s state, enabling cross-workspace dependencies.</w:t>
      </w:r>
    </w:p>
    <w:p w14:paraId="2F70370A" w14:textId="5B894540" w:rsidR="00F34D2D" w:rsidRDefault="00F34D2D" w:rsidP="00F34D2D">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16</w:t>
      </w:r>
      <w:r>
        <w:rPr>
          <w:lang w:val="en-GB"/>
        </w:rPr>
        <w:t xml:space="preserve"> </w:t>
      </w:r>
    </w:p>
    <w:p w14:paraId="7EFC4243" w14:textId="77777777" w:rsidR="00F34D2D" w:rsidRDefault="00F34D2D" w:rsidP="00F34D2D">
      <w:pPr>
        <w:pStyle w:val="Question"/>
        <w:rPr>
          <w:shd w:val="clear" w:color="auto" w:fill="FFFFFF"/>
        </w:rPr>
      </w:pPr>
      <w:r>
        <w:rPr>
          <w:shd w:val="clear" w:color="auto" w:fill="FFFFFF"/>
        </w:rPr>
        <w:t xml:space="preserve">Question. </w:t>
      </w:r>
    </w:p>
    <w:p w14:paraId="2E86F70E" w14:textId="77777777" w:rsidR="00F34D2D" w:rsidRPr="00335D98" w:rsidRDefault="00F34D2D" w:rsidP="00F34D2D">
      <w:pPr>
        <w:rPr>
          <w:b/>
          <w:bCs/>
          <w:shd w:val="clear" w:color="auto" w:fill="FFFFFF"/>
          <w:lang w:val="en-GB"/>
        </w:rPr>
      </w:pPr>
      <w:r w:rsidRPr="00BC0227">
        <w:rPr>
          <w:shd w:val="clear" w:color="auto" w:fill="FFFFFF"/>
          <w:lang w:val="en-GB"/>
        </w:rPr>
        <w:t xml:space="preserve">Which two steps are required to provision new infrastructure in the Terraform workflow? </w:t>
      </w:r>
      <w:r w:rsidRPr="00335D98">
        <w:rPr>
          <w:b/>
          <w:bCs/>
          <w:shd w:val="clear" w:color="auto" w:fill="FFFFFF"/>
          <w:lang w:val="en-GB"/>
        </w:rPr>
        <w:t>(Choose two.)</w:t>
      </w:r>
    </w:p>
    <w:p w14:paraId="0AC0B186" w14:textId="77777777" w:rsidR="00F34D2D" w:rsidRPr="00BC0227" w:rsidRDefault="00F34D2D" w:rsidP="0032415B">
      <w:pPr>
        <w:pStyle w:val="ListParagraph"/>
        <w:numPr>
          <w:ilvl w:val="0"/>
          <w:numId w:val="190"/>
        </w:numPr>
        <w:rPr>
          <w:shd w:val="clear" w:color="auto" w:fill="FFFFFF"/>
          <w:lang w:val="en-GB"/>
        </w:rPr>
      </w:pPr>
      <w:r w:rsidRPr="00BC0227">
        <w:rPr>
          <w:shd w:val="clear" w:color="auto" w:fill="FFFFFF"/>
          <w:lang w:val="en-GB"/>
        </w:rPr>
        <w:t>import</w:t>
      </w:r>
    </w:p>
    <w:p w14:paraId="1D672890" w14:textId="77777777" w:rsidR="00F34D2D" w:rsidRPr="00BC0227" w:rsidRDefault="00F34D2D" w:rsidP="0032415B">
      <w:pPr>
        <w:pStyle w:val="ListParagraph"/>
        <w:numPr>
          <w:ilvl w:val="0"/>
          <w:numId w:val="190"/>
        </w:numPr>
        <w:rPr>
          <w:shd w:val="clear" w:color="auto" w:fill="FFFFFF"/>
          <w:lang w:val="en-GB"/>
        </w:rPr>
      </w:pPr>
      <w:r w:rsidRPr="00BC0227">
        <w:rPr>
          <w:shd w:val="clear" w:color="auto" w:fill="FFFFFF"/>
          <w:lang w:val="en-GB"/>
        </w:rPr>
        <w:t>init</w:t>
      </w:r>
    </w:p>
    <w:p w14:paraId="198BEFB6" w14:textId="77777777" w:rsidR="00F34D2D" w:rsidRPr="00BC0227" w:rsidRDefault="00F34D2D" w:rsidP="0032415B">
      <w:pPr>
        <w:pStyle w:val="ListParagraph"/>
        <w:numPr>
          <w:ilvl w:val="0"/>
          <w:numId w:val="190"/>
        </w:numPr>
        <w:rPr>
          <w:shd w:val="clear" w:color="auto" w:fill="FFFFFF"/>
          <w:lang w:val="en-GB"/>
        </w:rPr>
      </w:pPr>
      <w:r w:rsidRPr="00BC0227">
        <w:rPr>
          <w:shd w:val="clear" w:color="auto" w:fill="FFFFFF"/>
          <w:lang w:val="en-GB"/>
        </w:rPr>
        <w:t>apply</w:t>
      </w:r>
    </w:p>
    <w:p w14:paraId="2877D2F7" w14:textId="77777777" w:rsidR="00F34D2D" w:rsidRPr="00BC0227" w:rsidRDefault="00F34D2D" w:rsidP="0032415B">
      <w:pPr>
        <w:pStyle w:val="ListParagraph"/>
        <w:numPr>
          <w:ilvl w:val="0"/>
          <w:numId w:val="190"/>
        </w:numPr>
        <w:rPr>
          <w:shd w:val="clear" w:color="auto" w:fill="FFFFFF"/>
          <w:lang w:val="en-GB"/>
        </w:rPr>
      </w:pPr>
      <w:r w:rsidRPr="00BC0227">
        <w:rPr>
          <w:shd w:val="clear" w:color="auto" w:fill="FFFFFF"/>
          <w:lang w:val="en-GB"/>
        </w:rPr>
        <w:t>plan</w:t>
      </w:r>
    </w:p>
    <w:p w14:paraId="17E509E7" w14:textId="77777777" w:rsidR="00F34D2D" w:rsidRPr="00BC0227" w:rsidRDefault="00F34D2D" w:rsidP="0032415B">
      <w:pPr>
        <w:pStyle w:val="ListParagraph"/>
        <w:numPr>
          <w:ilvl w:val="0"/>
          <w:numId w:val="190"/>
        </w:numPr>
        <w:rPr>
          <w:shd w:val="clear" w:color="auto" w:fill="FFFFFF"/>
          <w:lang w:val="en-GB"/>
        </w:rPr>
      </w:pPr>
      <w:r w:rsidRPr="00BC0227">
        <w:rPr>
          <w:shd w:val="clear" w:color="auto" w:fill="FFFFFF"/>
          <w:lang w:val="en-GB"/>
        </w:rPr>
        <w:t>validate</w:t>
      </w:r>
    </w:p>
    <w:p w14:paraId="48B990EC" w14:textId="77777777" w:rsidR="00F34D2D" w:rsidRPr="005B641D" w:rsidRDefault="00F34D2D" w:rsidP="005B641D">
      <w:pPr>
        <w:pStyle w:val="Heading2"/>
        <w:ind w:left="0"/>
        <w:rPr>
          <w:rStyle w:val="Heading2Char"/>
          <w:lang w:val="en-US"/>
        </w:rPr>
      </w:pPr>
      <w:r>
        <w:rPr>
          <w:rStyle w:val="Heading2Char"/>
          <w:lang w:val="en-US"/>
        </w:rPr>
        <w:t>Answer</w:t>
      </w:r>
    </w:p>
    <w:p w14:paraId="11F99BCF" w14:textId="77777777" w:rsidR="00F34D2D" w:rsidRDefault="00F34D2D" w:rsidP="00F34D2D">
      <w:pPr>
        <w:ind w:left="360"/>
        <w:rPr>
          <w:b/>
          <w:bCs/>
          <w:lang w:val="en-US"/>
        </w:rPr>
      </w:pPr>
      <w:r w:rsidRPr="00357222">
        <w:rPr>
          <w:b/>
          <w:bCs/>
          <w:lang w:val="en-US"/>
        </w:rPr>
        <w:t>Correct Answer:</w:t>
      </w:r>
      <w:r>
        <w:rPr>
          <w:b/>
          <w:bCs/>
          <w:lang w:val="en-US"/>
        </w:rPr>
        <w:t xml:space="preserve">  B,C</w:t>
      </w:r>
    </w:p>
    <w:p w14:paraId="2FDB0128" w14:textId="77777777" w:rsidR="00F34D2D" w:rsidRDefault="00F34D2D" w:rsidP="00F34D2D">
      <w:pPr>
        <w:ind w:left="360"/>
        <w:rPr>
          <w:b/>
          <w:bCs/>
          <w:lang w:val="en-US"/>
        </w:rPr>
      </w:pPr>
      <w:r>
        <w:rPr>
          <w:b/>
          <w:bCs/>
          <w:lang w:val="en-US"/>
        </w:rPr>
        <w:t xml:space="preserve">Explanation: </w:t>
      </w:r>
    </w:p>
    <w:p w14:paraId="7FC834C4" w14:textId="77777777" w:rsidR="00F34D2D" w:rsidRPr="004B26B0" w:rsidRDefault="00F34D2D" w:rsidP="00F34D2D">
      <w:pPr>
        <w:ind w:left="360"/>
        <w:rPr>
          <w:lang w:val="en-US"/>
        </w:rPr>
      </w:pPr>
      <w:r w:rsidRPr="004B26B0">
        <w:rPr>
          <w:lang w:val="en-US"/>
        </w:rPr>
        <w:t>Provisioning new infrastructure with Terraform follows a workflow, but only certain steps are strictly required to create resources:</w:t>
      </w:r>
    </w:p>
    <w:p w14:paraId="3E9D5038" w14:textId="77777777" w:rsidR="00F34D2D" w:rsidRPr="004B26B0" w:rsidRDefault="00F34D2D" w:rsidP="00F34D2D">
      <w:pPr>
        <w:ind w:left="360"/>
        <w:rPr>
          <w:b/>
          <w:bCs/>
          <w:lang w:val="en-US"/>
        </w:rPr>
      </w:pPr>
      <w:r w:rsidRPr="004B26B0">
        <w:rPr>
          <w:b/>
          <w:bCs/>
          <w:lang w:val="en-US"/>
        </w:rPr>
        <w:t>B. terraform init</w:t>
      </w:r>
    </w:p>
    <w:p w14:paraId="341B487D" w14:textId="77777777" w:rsidR="00F34D2D" w:rsidRPr="004B26B0" w:rsidRDefault="00F34D2D" w:rsidP="0032415B">
      <w:pPr>
        <w:pStyle w:val="ListParagraph"/>
        <w:numPr>
          <w:ilvl w:val="0"/>
          <w:numId w:val="191"/>
        </w:numPr>
        <w:rPr>
          <w:lang w:val="en-US"/>
        </w:rPr>
      </w:pPr>
      <w:r w:rsidRPr="004B26B0">
        <w:rPr>
          <w:lang w:val="en-US"/>
        </w:rPr>
        <w:t>Initializes the working directory.</w:t>
      </w:r>
    </w:p>
    <w:p w14:paraId="15B8BC94" w14:textId="77777777" w:rsidR="00F34D2D" w:rsidRPr="004B26B0" w:rsidRDefault="00F34D2D" w:rsidP="0032415B">
      <w:pPr>
        <w:pStyle w:val="ListParagraph"/>
        <w:numPr>
          <w:ilvl w:val="0"/>
          <w:numId w:val="191"/>
        </w:numPr>
        <w:rPr>
          <w:lang w:val="en-US"/>
        </w:rPr>
      </w:pPr>
      <w:r w:rsidRPr="004B26B0">
        <w:rPr>
          <w:lang w:val="en-US"/>
        </w:rPr>
        <w:t>Downloads provider plugins and sets up the backend.</w:t>
      </w:r>
    </w:p>
    <w:p w14:paraId="6B273315" w14:textId="77777777" w:rsidR="00F34D2D" w:rsidRPr="004B26B0" w:rsidRDefault="00F34D2D" w:rsidP="0032415B">
      <w:pPr>
        <w:pStyle w:val="ListParagraph"/>
        <w:numPr>
          <w:ilvl w:val="0"/>
          <w:numId w:val="191"/>
        </w:numPr>
        <w:rPr>
          <w:lang w:val="en-US"/>
        </w:rPr>
      </w:pPr>
      <w:r w:rsidRPr="004B26B0">
        <w:rPr>
          <w:lang w:val="en-US"/>
        </w:rPr>
        <w:t>Must be run before any other commands in a new or changed configuration.</w:t>
      </w:r>
    </w:p>
    <w:p w14:paraId="59DFAB1B" w14:textId="77777777" w:rsidR="00F34D2D" w:rsidRPr="004B26B0" w:rsidRDefault="00F34D2D" w:rsidP="00F34D2D">
      <w:pPr>
        <w:ind w:left="360"/>
        <w:rPr>
          <w:b/>
          <w:bCs/>
          <w:lang w:val="en-US"/>
        </w:rPr>
      </w:pPr>
      <w:r w:rsidRPr="004B26B0">
        <w:rPr>
          <w:b/>
          <w:bCs/>
          <w:lang w:val="en-US"/>
        </w:rPr>
        <w:t>C. terraform apply</w:t>
      </w:r>
    </w:p>
    <w:p w14:paraId="74B41C06" w14:textId="77777777" w:rsidR="00F34D2D" w:rsidRPr="004B26B0" w:rsidRDefault="00F34D2D" w:rsidP="0032415B">
      <w:pPr>
        <w:pStyle w:val="ListParagraph"/>
        <w:numPr>
          <w:ilvl w:val="0"/>
          <w:numId w:val="192"/>
        </w:numPr>
        <w:rPr>
          <w:lang w:val="en-US"/>
        </w:rPr>
      </w:pPr>
      <w:r w:rsidRPr="004B26B0">
        <w:rPr>
          <w:lang w:val="en-US"/>
        </w:rPr>
        <w:t>Actually provisions (creates/updates/destroys) infrastructure based on your configuration and state.</w:t>
      </w:r>
    </w:p>
    <w:p w14:paraId="3CA3FDA1" w14:textId="77777777" w:rsidR="00F34D2D" w:rsidRPr="004B26B0" w:rsidRDefault="00F34D2D" w:rsidP="0032415B">
      <w:pPr>
        <w:pStyle w:val="ListParagraph"/>
        <w:numPr>
          <w:ilvl w:val="0"/>
          <w:numId w:val="192"/>
        </w:numPr>
        <w:rPr>
          <w:lang w:val="en-US"/>
        </w:rPr>
      </w:pPr>
      <w:r w:rsidRPr="004B26B0">
        <w:rPr>
          <w:lang w:val="en-US"/>
        </w:rPr>
        <w:t>This is the step that makes changes in the real world.</w:t>
      </w:r>
    </w:p>
    <w:p w14:paraId="7A45CF3E" w14:textId="7F8780A1" w:rsidR="00F34D2D" w:rsidRDefault="00F34D2D" w:rsidP="00F34D2D">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17</w:t>
      </w:r>
    </w:p>
    <w:p w14:paraId="632C81D8" w14:textId="77777777" w:rsidR="00F34D2D" w:rsidRDefault="00F34D2D" w:rsidP="00F34D2D">
      <w:pPr>
        <w:pStyle w:val="Question"/>
        <w:rPr>
          <w:shd w:val="clear" w:color="auto" w:fill="FFFFFF"/>
        </w:rPr>
      </w:pPr>
      <w:r>
        <w:rPr>
          <w:shd w:val="clear" w:color="auto" w:fill="FFFFFF"/>
        </w:rPr>
        <w:t>Question.</w:t>
      </w:r>
    </w:p>
    <w:p w14:paraId="3D7E3348" w14:textId="77777777" w:rsidR="00F34D2D" w:rsidRPr="00215D1A" w:rsidRDefault="00F34D2D" w:rsidP="00F34D2D">
      <w:pPr>
        <w:rPr>
          <w:shd w:val="clear" w:color="auto" w:fill="FFFFFF"/>
          <w:lang w:val="en-US"/>
        </w:rPr>
      </w:pPr>
      <w:r w:rsidRPr="00814C0B">
        <w:rPr>
          <w:shd w:val="clear" w:color="auto" w:fill="FFFFFF"/>
          <w:lang w:val="en-GB"/>
        </w:rPr>
        <w:t xml:space="preserve">Which of the following should you add in the </w:t>
      </w:r>
      <w:r w:rsidRPr="0017118B">
        <w:rPr>
          <w:b/>
          <w:bCs/>
          <w:shd w:val="clear" w:color="auto" w:fill="FFFFFF"/>
          <w:lang w:val="en-GB"/>
        </w:rPr>
        <w:t>required_providers</w:t>
      </w:r>
      <w:r w:rsidRPr="00814C0B">
        <w:rPr>
          <w:shd w:val="clear" w:color="auto" w:fill="FFFFFF"/>
          <w:lang w:val="en-GB"/>
        </w:rPr>
        <w:t xml:space="preserve"> block to define a provider version constraint</w:t>
      </w:r>
      <w:r w:rsidRPr="00215D1A">
        <w:rPr>
          <w:shd w:val="clear" w:color="auto" w:fill="FFFFFF"/>
          <w:lang w:val="en-US"/>
        </w:rPr>
        <w:t>?</w:t>
      </w:r>
    </w:p>
    <w:p w14:paraId="2D8215A4" w14:textId="77777777" w:rsidR="00F34D2D" w:rsidRPr="00E20CB4" w:rsidRDefault="00F34D2D" w:rsidP="0032415B">
      <w:pPr>
        <w:pStyle w:val="ListParagraph"/>
        <w:numPr>
          <w:ilvl w:val="0"/>
          <w:numId w:val="194"/>
        </w:numPr>
        <w:rPr>
          <w:shd w:val="clear" w:color="auto" w:fill="FFFFFF"/>
          <w:lang w:val="en-US"/>
        </w:rPr>
      </w:pPr>
      <w:r w:rsidRPr="00E20CB4">
        <w:rPr>
          <w:shd w:val="clear" w:color="auto" w:fill="FFFFFF"/>
          <w:lang w:val="en-US"/>
        </w:rPr>
        <w:t>version &gt;= 3.1</w:t>
      </w:r>
    </w:p>
    <w:p w14:paraId="72850F2A" w14:textId="77777777" w:rsidR="00F34D2D" w:rsidRPr="00E20CB4" w:rsidRDefault="00F34D2D" w:rsidP="0032415B">
      <w:pPr>
        <w:pStyle w:val="ListParagraph"/>
        <w:numPr>
          <w:ilvl w:val="0"/>
          <w:numId w:val="194"/>
        </w:numPr>
        <w:rPr>
          <w:shd w:val="clear" w:color="auto" w:fill="FFFFFF"/>
          <w:lang w:val="en-US"/>
        </w:rPr>
      </w:pPr>
      <w:r w:rsidRPr="00E20CB4">
        <w:rPr>
          <w:shd w:val="clear" w:color="auto" w:fill="FFFFFF"/>
          <w:lang w:val="en-US"/>
        </w:rPr>
        <w:t xml:space="preserve">version = </w:t>
      </w:r>
      <w:r>
        <w:rPr>
          <w:shd w:val="clear" w:color="auto" w:fill="FFFFFF"/>
          <w:lang w:val="en-US"/>
        </w:rPr>
        <w:t>“</w:t>
      </w:r>
      <w:r w:rsidRPr="00E20CB4">
        <w:rPr>
          <w:shd w:val="clear" w:color="auto" w:fill="FFFFFF"/>
          <w:lang w:val="en-US"/>
        </w:rPr>
        <w:t>&gt;= 3.1</w:t>
      </w:r>
      <w:r>
        <w:rPr>
          <w:shd w:val="clear" w:color="auto" w:fill="FFFFFF"/>
          <w:lang w:val="en-US"/>
        </w:rPr>
        <w:t>”</w:t>
      </w:r>
    </w:p>
    <w:p w14:paraId="75A3AF3F" w14:textId="77777777" w:rsidR="00F34D2D" w:rsidRPr="00E20CB4" w:rsidRDefault="00F34D2D" w:rsidP="0032415B">
      <w:pPr>
        <w:pStyle w:val="ListParagraph"/>
        <w:numPr>
          <w:ilvl w:val="0"/>
          <w:numId w:val="194"/>
        </w:numPr>
        <w:rPr>
          <w:shd w:val="clear" w:color="auto" w:fill="FFFFFF"/>
          <w:lang w:val="en-US"/>
        </w:rPr>
      </w:pPr>
      <w:r w:rsidRPr="00E20CB4">
        <w:rPr>
          <w:shd w:val="clear" w:color="auto" w:fill="FFFFFF"/>
          <w:lang w:val="en-US"/>
        </w:rPr>
        <w:t>version ~&gt; 3.1</w:t>
      </w:r>
    </w:p>
    <w:p w14:paraId="238700CB" w14:textId="77777777" w:rsidR="00F34D2D" w:rsidRPr="005B641D" w:rsidRDefault="00F34D2D" w:rsidP="005B641D">
      <w:pPr>
        <w:pStyle w:val="Heading2"/>
        <w:ind w:left="0"/>
        <w:rPr>
          <w:rStyle w:val="Heading2Char"/>
          <w:lang w:val="en-US"/>
        </w:rPr>
      </w:pPr>
      <w:r>
        <w:rPr>
          <w:rStyle w:val="Heading2Char"/>
          <w:lang w:val="en-US"/>
        </w:rPr>
        <w:lastRenderedPageBreak/>
        <w:t>Answer</w:t>
      </w:r>
    </w:p>
    <w:p w14:paraId="0D363DCC" w14:textId="77777777" w:rsidR="00F34D2D" w:rsidRDefault="00F34D2D" w:rsidP="00F34D2D">
      <w:pPr>
        <w:ind w:left="360"/>
        <w:rPr>
          <w:b/>
          <w:bCs/>
          <w:lang w:val="en-US"/>
        </w:rPr>
      </w:pPr>
      <w:r w:rsidRPr="00357222">
        <w:rPr>
          <w:b/>
          <w:bCs/>
          <w:lang w:val="en-US"/>
        </w:rPr>
        <w:t>Correct Answer:</w:t>
      </w:r>
      <w:r>
        <w:rPr>
          <w:b/>
          <w:bCs/>
          <w:lang w:val="en-US"/>
        </w:rPr>
        <w:t xml:space="preserve">  B</w:t>
      </w:r>
    </w:p>
    <w:p w14:paraId="74ED6A9C" w14:textId="77777777" w:rsidR="00F34D2D" w:rsidRDefault="00F34D2D" w:rsidP="00F34D2D">
      <w:pPr>
        <w:ind w:left="360"/>
        <w:rPr>
          <w:b/>
          <w:bCs/>
          <w:lang w:val="en-US"/>
        </w:rPr>
      </w:pPr>
      <w:r>
        <w:rPr>
          <w:b/>
          <w:bCs/>
          <w:lang w:val="en-US"/>
        </w:rPr>
        <w:t xml:space="preserve">Explanation: </w:t>
      </w:r>
    </w:p>
    <w:p w14:paraId="531FE904" w14:textId="77777777" w:rsidR="00F34D2D" w:rsidRPr="00685F9A" w:rsidRDefault="00F34D2D" w:rsidP="00F34D2D">
      <w:pPr>
        <w:ind w:left="360"/>
        <w:rPr>
          <w:lang w:val="en-GB"/>
        </w:rPr>
      </w:pPr>
      <w:r w:rsidRPr="00685F9A">
        <w:rPr>
          <w:lang w:val="en-GB"/>
        </w:rPr>
        <w:t xml:space="preserve">The required_providers block is used to specify the provider versions that the configuration can work with. The version argument accepts a version constraint string, which </w:t>
      </w:r>
      <w:r w:rsidRPr="00B71E99">
        <w:rPr>
          <w:b/>
          <w:bCs/>
          <w:lang w:val="en-GB"/>
        </w:rPr>
        <w:t>must be enclosed in double quotes</w:t>
      </w:r>
      <w:r w:rsidRPr="00685F9A">
        <w:rPr>
          <w:lang w:val="en-GB"/>
        </w:rPr>
        <w:t>. The version constraint string can use operators such as &gt;=, &lt;=, etc., to specify the minimum, maximum, or exact version of the provider. For example, version = "~&gt; 3.1" means that the configuration can work with any provider version that is 3.1 or higher.</w:t>
      </w:r>
    </w:p>
    <w:p w14:paraId="0A3B3285" w14:textId="4D705870" w:rsidR="00F34D2D" w:rsidRPr="00734154" w:rsidRDefault="00F34D2D" w:rsidP="00F34D2D">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18</w:t>
      </w:r>
    </w:p>
    <w:p w14:paraId="1C0DD9A8" w14:textId="77777777" w:rsidR="00F34D2D" w:rsidRDefault="00F34D2D" w:rsidP="00F34D2D">
      <w:pPr>
        <w:pStyle w:val="Question"/>
        <w:rPr>
          <w:shd w:val="clear" w:color="auto" w:fill="FFFFFF"/>
        </w:rPr>
      </w:pPr>
      <w:r>
        <w:rPr>
          <w:shd w:val="clear" w:color="auto" w:fill="FFFFFF"/>
        </w:rPr>
        <w:t>Question.</w:t>
      </w:r>
    </w:p>
    <w:p w14:paraId="5A63C47E" w14:textId="77777777" w:rsidR="00F34D2D" w:rsidRPr="00E641B0" w:rsidRDefault="00F34D2D" w:rsidP="00F34D2D">
      <w:pPr>
        <w:rPr>
          <w:shd w:val="clear" w:color="auto" w:fill="FFFFFF"/>
          <w:lang w:val="en-GB"/>
        </w:rPr>
      </w:pPr>
      <w:r w:rsidRPr="00E641B0">
        <w:rPr>
          <w:shd w:val="clear" w:color="auto" w:fill="FFFFFF"/>
          <w:lang w:val="en-GB"/>
        </w:rPr>
        <w:t>What is the purpose of state in Terraform?</w:t>
      </w:r>
    </w:p>
    <w:p w14:paraId="4075F409" w14:textId="77777777" w:rsidR="00F34D2D" w:rsidRPr="00E641B0" w:rsidRDefault="00F34D2D" w:rsidP="0032415B">
      <w:pPr>
        <w:pStyle w:val="ListParagraph"/>
        <w:numPr>
          <w:ilvl w:val="0"/>
          <w:numId w:val="195"/>
        </w:numPr>
        <w:rPr>
          <w:shd w:val="clear" w:color="auto" w:fill="FFFFFF"/>
          <w:lang w:val="en-GB"/>
        </w:rPr>
      </w:pPr>
      <w:r w:rsidRPr="00E641B0">
        <w:rPr>
          <w:shd w:val="clear" w:color="auto" w:fill="FFFFFF"/>
          <w:lang w:val="en-GB"/>
        </w:rPr>
        <w:t>State codifies the dependencies of related resources.</w:t>
      </w:r>
    </w:p>
    <w:p w14:paraId="081FC415" w14:textId="77777777" w:rsidR="00F34D2D" w:rsidRPr="00E641B0" w:rsidRDefault="00F34D2D" w:rsidP="0032415B">
      <w:pPr>
        <w:pStyle w:val="ListParagraph"/>
        <w:numPr>
          <w:ilvl w:val="0"/>
          <w:numId w:val="195"/>
        </w:numPr>
        <w:rPr>
          <w:shd w:val="clear" w:color="auto" w:fill="FFFFFF"/>
          <w:lang w:val="en-GB"/>
        </w:rPr>
      </w:pPr>
      <w:r w:rsidRPr="00E641B0">
        <w:rPr>
          <w:shd w:val="clear" w:color="auto" w:fill="FFFFFF"/>
          <w:lang w:val="en-GB"/>
        </w:rPr>
        <w:t>State stores variables and lets you quickly reuse existing code.</w:t>
      </w:r>
    </w:p>
    <w:p w14:paraId="45B1FFB1" w14:textId="77777777" w:rsidR="00F34D2D" w:rsidRPr="00E641B0" w:rsidRDefault="00F34D2D" w:rsidP="0032415B">
      <w:pPr>
        <w:pStyle w:val="ListParagraph"/>
        <w:numPr>
          <w:ilvl w:val="0"/>
          <w:numId w:val="195"/>
        </w:numPr>
        <w:rPr>
          <w:shd w:val="clear" w:color="auto" w:fill="FFFFFF"/>
          <w:lang w:val="en-GB"/>
        </w:rPr>
      </w:pPr>
      <w:r w:rsidRPr="00E641B0">
        <w:rPr>
          <w:shd w:val="clear" w:color="auto" w:fill="FFFFFF"/>
          <w:lang w:val="en-GB"/>
        </w:rPr>
        <w:t>State lets you enforce resource configurations that relate to compliance policies.</w:t>
      </w:r>
    </w:p>
    <w:p w14:paraId="58AB0DA1" w14:textId="77777777" w:rsidR="00F34D2D" w:rsidRPr="00E641B0" w:rsidRDefault="00F34D2D" w:rsidP="0032415B">
      <w:pPr>
        <w:pStyle w:val="ListParagraph"/>
        <w:numPr>
          <w:ilvl w:val="0"/>
          <w:numId w:val="195"/>
        </w:numPr>
        <w:rPr>
          <w:shd w:val="clear" w:color="auto" w:fill="FFFFFF"/>
          <w:lang w:val="en-GB"/>
        </w:rPr>
      </w:pPr>
      <w:r w:rsidRPr="00E641B0">
        <w:rPr>
          <w:shd w:val="clear" w:color="auto" w:fill="FFFFFF"/>
          <w:lang w:val="en-GB"/>
        </w:rPr>
        <w:t>State maps real world resources to your configuration and keeps track of metadata.</w:t>
      </w:r>
    </w:p>
    <w:p w14:paraId="3536BBA5" w14:textId="77777777" w:rsidR="00F34D2D" w:rsidRPr="0057455B" w:rsidRDefault="00F34D2D" w:rsidP="0057455B">
      <w:pPr>
        <w:pStyle w:val="Heading2"/>
        <w:ind w:left="0"/>
        <w:rPr>
          <w:rStyle w:val="Heading2Char"/>
          <w:lang w:val="en-US"/>
        </w:rPr>
      </w:pPr>
      <w:r>
        <w:rPr>
          <w:rStyle w:val="Heading2Char"/>
          <w:lang w:val="en-US"/>
        </w:rPr>
        <w:t>Answer</w:t>
      </w:r>
    </w:p>
    <w:p w14:paraId="0FC980D6" w14:textId="77777777" w:rsidR="00F34D2D" w:rsidRDefault="00F34D2D" w:rsidP="00F34D2D">
      <w:pPr>
        <w:ind w:left="360"/>
        <w:rPr>
          <w:b/>
          <w:bCs/>
          <w:lang w:val="en-US"/>
        </w:rPr>
      </w:pPr>
      <w:r w:rsidRPr="00357222">
        <w:rPr>
          <w:b/>
          <w:bCs/>
          <w:lang w:val="en-US"/>
        </w:rPr>
        <w:t>Correct Answer:</w:t>
      </w:r>
      <w:r>
        <w:rPr>
          <w:b/>
          <w:bCs/>
          <w:lang w:val="en-US"/>
        </w:rPr>
        <w:t xml:space="preserve">  D</w:t>
      </w:r>
    </w:p>
    <w:p w14:paraId="406047B1" w14:textId="77777777" w:rsidR="00F34D2D" w:rsidRPr="00192E72" w:rsidRDefault="00F34D2D" w:rsidP="00F34D2D">
      <w:pPr>
        <w:ind w:left="360"/>
        <w:rPr>
          <w:lang w:val="en-US"/>
        </w:rPr>
      </w:pPr>
      <w:r>
        <w:rPr>
          <w:b/>
          <w:bCs/>
          <w:lang w:val="en-US"/>
        </w:rPr>
        <w:t xml:space="preserve">Explanation: </w:t>
      </w:r>
    </w:p>
    <w:p w14:paraId="48AB22BF" w14:textId="7C8AFB89" w:rsidR="00F34D2D" w:rsidRPr="00336F10" w:rsidRDefault="00F34D2D" w:rsidP="00F34D2D">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19</w:t>
      </w:r>
    </w:p>
    <w:p w14:paraId="71784B50" w14:textId="77777777" w:rsidR="0030506A" w:rsidRDefault="0030506A" w:rsidP="0030506A">
      <w:pPr>
        <w:pStyle w:val="Question"/>
        <w:rPr>
          <w:shd w:val="clear" w:color="auto" w:fill="FFFFFF"/>
        </w:rPr>
      </w:pPr>
      <w:r>
        <w:rPr>
          <w:shd w:val="clear" w:color="auto" w:fill="FFFFFF"/>
        </w:rPr>
        <w:t>Question.</w:t>
      </w:r>
    </w:p>
    <w:p w14:paraId="2EEE28B6" w14:textId="77777777" w:rsidR="0030506A" w:rsidRPr="00962BFD" w:rsidRDefault="0030506A" w:rsidP="0030506A">
      <w:pPr>
        <w:rPr>
          <w:shd w:val="clear" w:color="auto" w:fill="FFFFFF"/>
          <w:lang w:val="en-US"/>
        </w:rPr>
      </w:pPr>
      <w:r w:rsidRPr="00962BFD">
        <w:rPr>
          <w:shd w:val="clear" w:color="auto" w:fill="FFFFFF"/>
          <w:lang w:val="en-US"/>
        </w:rPr>
        <w:t xml:space="preserve">Your DevOps team is currently using the local backend for your Terraform configuration. You would like to move to a remote backend to store the state file in a central location. Which of the following backends </w:t>
      </w:r>
      <w:r w:rsidRPr="005A58D0">
        <w:rPr>
          <w:b/>
          <w:bCs/>
          <w:shd w:val="clear" w:color="auto" w:fill="FFFFFF"/>
          <w:lang w:val="en-US"/>
        </w:rPr>
        <w:t>would not</w:t>
      </w:r>
      <w:r w:rsidRPr="00962BFD">
        <w:rPr>
          <w:shd w:val="clear" w:color="auto" w:fill="FFFFFF"/>
          <w:lang w:val="en-US"/>
        </w:rPr>
        <w:t xml:space="preserve"> work?</w:t>
      </w:r>
    </w:p>
    <w:p w14:paraId="019C9048" w14:textId="77777777" w:rsidR="0030506A" w:rsidRPr="00962BFD" w:rsidRDefault="0030506A" w:rsidP="0032415B">
      <w:pPr>
        <w:pStyle w:val="ListParagraph"/>
        <w:numPr>
          <w:ilvl w:val="0"/>
          <w:numId w:val="200"/>
        </w:numPr>
        <w:rPr>
          <w:shd w:val="clear" w:color="auto" w:fill="FFFFFF"/>
          <w:lang w:val="en-US"/>
        </w:rPr>
      </w:pPr>
      <w:r w:rsidRPr="00962BFD">
        <w:rPr>
          <w:shd w:val="clear" w:color="auto" w:fill="FFFFFF"/>
          <w:lang w:val="en-US"/>
        </w:rPr>
        <w:t>Amazon S3</w:t>
      </w:r>
    </w:p>
    <w:p w14:paraId="6E57DC8A" w14:textId="77777777" w:rsidR="0030506A" w:rsidRPr="00962BFD" w:rsidRDefault="0030506A" w:rsidP="0032415B">
      <w:pPr>
        <w:pStyle w:val="ListParagraph"/>
        <w:numPr>
          <w:ilvl w:val="0"/>
          <w:numId w:val="200"/>
        </w:numPr>
        <w:rPr>
          <w:shd w:val="clear" w:color="auto" w:fill="FFFFFF"/>
          <w:lang w:val="en-US"/>
        </w:rPr>
      </w:pPr>
      <w:r w:rsidRPr="00A409B4">
        <w:rPr>
          <w:shd w:val="clear" w:color="auto" w:fill="FFFFFF"/>
        </w:rPr>
        <w:t>HCP Terraform</w:t>
      </w:r>
      <w:r>
        <w:rPr>
          <w:shd w:val="clear" w:color="auto" w:fill="FFFFFF"/>
        </w:rPr>
        <w:t>/</w:t>
      </w:r>
      <w:r w:rsidRPr="00962BFD">
        <w:rPr>
          <w:shd w:val="clear" w:color="auto" w:fill="FFFFFF"/>
          <w:lang w:val="en-US"/>
        </w:rPr>
        <w:t>Terraform Cloud</w:t>
      </w:r>
    </w:p>
    <w:p w14:paraId="3BB497CA" w14:textId="77777777" w:rsidR="0030506A" w:rsidRPr="00962BFD" w:rsidRDefault="0030506A" w:rsidP="0032415B">
      <w:pPr>
        <w:pStyle w:val="ListParagraph"/>
        <w:numPr>
          <w:ilvl w:val="0"/>
          <w:numId w:val="200"/>
        </w:numPr>
        <w:rPr>
          <w:shd w:val="clear" w:color="auto" w:fill="FFFFFF"/>
          <w:lang w:val="en-US"/>
        </w:rPr>
      </w:pPr>
      <w:r w:rsidRPr="00962BFD">
        <w:rPr>
          <w:shd w:val="clear" w:color="auto" w:fill="FFFFFF"/>
          <w:lang w:val="en-US"/>
        </w:rPr>
        <w:t>Git</w:t>
      </w:r>
    </w:p>
    <w:p w14:paraId="1A2FF6ED" w14:textId="77777777" w:rsidR="0030506A" w:rsidRPr="004D6F1C" w:rsidRDefault="0030506A" w:rsidP="004D6F1C">
      <w:pPr>
        <w:pStyle w:val="Heading2"/>
        <w:ind w:left="0"/>
        <w:rPr>
          <w:rStyle w:val="Heading2Char"/>
          <w:lang w:val="en-US"/>
        </w:rPr>
      </w:pPr>
      <w:r>
        <w:rPr>
          <w:rStyle w:val="Heading2Char"/>
          <w:lang w:val="en-US"/>
        </w:rPr>
        <w:t>Answer</w:t>
      </w:r>
    </w:p>
    <w:p w14:paraId="3D20B412" w14:textId="77777777" w:rsidR="0030506A" w:rsidRDefault="0030506A" w:rsidP="0030506A">
      <w:pPr>
        <w:ind w:left="360"/>
        <w:rPr>
          <w:b/>
          <w:bCs/>
          <w:lang w:val="en-US"/>
        </w:rPr>
      </w:pPr>
      <w:r w:rsidRPr="00357222">
        <w:rPr>
          <w:b/>
          <w:bCs/>
          <w:lang w:val="en-US"/>
        </w:rPr>
        <w:t>Correct Answer:</w:t>
      </w:r>
      <w:r>
        <w:rPr>
          <w:b/>
          <w:bCs/>
          <w:lang w:val="en-US"/>
        </w:rPr>
        <w:t xml:space="preserve">  C</w:t>
      </w:r>
    </w:p>
    <w:p w14:paraId="2AA8E571" w14:textId="77777777" w:rsidR="0030506A" w:rsidRDefault="0030506A" w:rsidP="0030506A">
      <w:pPr>
        <w:ind w:left="360"/>
        <w:rPr>
          <w:b/>
          <w:bCs/>
          <w:lang w:val="en-US"/>
        </w:rPr>
      </w:pPr>
      <w:r>
        <w:rPr>
          <w:b/>
          <w:bCs/>
          <w:lang w:val="en-US"/>
        </w:rPr>
        <w:t xml:space="preserve">Explanation: </w:t>
      </w:r>
    </w:p>
    <w:p w14:paraId="2C76DDCB" w14:textId="77777777" w:rsidR="0030506A" w:rsidRPr="00CF5E5A" w:rsidRDefault="0030506A" w:rsidP="0030506A">
      <w:pPr>
        <w:ind w:left="360"/>
        <w:rPr>
          <w:lang w:val="en-GB"/>
        </w:rPr>
      </w:pPr>
      <w:r>
        <w:rPr>
          <w:lang w:val="en-GB"/>
        </w:rPr>
        <w:t>T</w:t>
      </w:r>
      <w:r w:rsidRPr="00CF5E5A">
        <w:rPr>
          <w:lang w:val="en-GB"/>
        </w:rPr>
        <w:t>his is not a valid backend for Terraform, as it does not support locking or versioning of state files. The other options are valid backends that can store state files in a central location.</w:t>
      </w:r>
    </w:p>
    <w:p w14:paraId="672781FF" w14:textId="3989A023" w:rsidR="0030506A" w:rsidRPr="00374B20" w:rsidRDefault="0030506A" w:rsidP="0030506A">
      <w:pPr>
        <w:rPr>
          <w:lang w:val="en-GB"/>
        </w:rPr>
      </w:pPr>
      <w:r>
        <w:rPr>
          <w:b/>
          <w:bCs/>
          <w:lang w:val="en-US"/>
        </w:rPr>
        <w:lastRenderedPageBreak/>
        <w:t>Discussion:</w:t>
      </w:r>
      <w:r w:rsidRPr="00B95341">
        <w:rPr>
          <w:rFonts w:ascii="Roboto Condensed" w:hAnsi="Roboto Condensed"/>
          <w:color w:val="505050"/>
          <w:shd w:val="clear" w:color="auto" w:fill="F8F9FA"/>
          <w:lang w:val="en-US"/>
        </w:rPr>
        <w:t xml:space="preserve"> </w:t>
      </w:r>
      <w:r w:rsidR="00C6043F" w:rsidRPr="00491CDC">
        <w:rPr>
          <w:lang w:val="en-US"/>
        </w:rPr>
        <w:t>EXAMHEIST-2</w:t>
      </w:r>
      <w:r w:rsidR="00C6043F">
        <w:rPr>
          <w:lang w:val="en-US"/>
        </w:rPr>
        <w:t>21</w:t>
      </w:r>
    </w:p>
    <w:p w14:paraId="71B2F7E3" w14:textId="77777777" w:rsidR="0030506A" w:rsidRDefault="0030506A" w:rsidP="0030506A">
      <w:pPr>
        <w:pStyle w:val="Question"/>
        <w:rPr>
          <w:shd w:val="clear" w:color="auto" w:fill="FFFFFF"/>
        </w:rPr>
      </w:pPr>
      <w:r>
        <w:rPr>
          <w:shd w:val="clear" w:color="auto" w:fill="FFFFFF"/>
        </w:rPr>
        <w:t>Question.</w:t>
      </w:r>
    </w:p>
    <w:p w14:paraId="79DCC103" w14:textId="77777777" w:rsidR="0030506A" w:rsidRPr="00ED0C63" w:rsidRDefault="0030506A" w:rsidP="0030506A">
      <w:pPr>
        <w:rPr>
          <w:shd w:val="clear" w:color="auto" w:fill="FFFFFF"/>
          <w:lang w:val="en-GB"/>
        </w:rPr>
      </w:pPr>
      <w:r w:rsidRPr="00ED0C63">
        <w:rPr>
          <w:shd w:val="clear" w:color="auto" w:fill="FFFFFF"/>
          <w:lang w:val="en-GB"/>
        </w:rPr>
        <w:t xml:space="preserve">Which parameters does </w:t>
      </w:r>
      <w:r w:rsidRPr="0088610B">
        <w:rPr>
          <w:b/>
          <w:bCs/>
          <w:i/>
          <w:iCs/>
          <w:shd w:val="clear" w:color="auto" w:fill="FFFFFF"/>
          <w:lang w:val="en-GB"/>
        </w:rPr>
        <w:t>terraform import</w:t>
      </w:r>
      <w:r w:rsidRPr="00ED0C63">
        <w:rPr>
          <w:shd w:val="clear" w:color="auto" w:fill="FFFFFF"/>
          <w:lang w:val="en-GB"/>
        </w:rPr>
        <w:t xml:space="preserve"> require? </w:t>
      </w:r>
      <w:r w:rsidRPr="00D77AA6">
        <w:rPr>
          <w:b/>
          <w:bCs/>
          <w:i/>
          <w:iCs/>
          <w:shd w:val="clear" w:color="auto" w:fill="FFFFFF"/>
          <w:lang w:val="en-GB"/>
        </w:rPr>
        <w:t>(Choose two.)</w:t>
      </w:r>
    </w:p>
    <w:p w14:paraId="24E5928B" w14:textId="77777777" w:rsidR="0030506A" w:rsidRPr="00ED0C63" w:rsidRDefault="0030506A" w:rsidP="0032415B">
      <w:pPr>
        <w:pStyle w:val="ListParagraph"/>
        <w:numPr>
          <w:ilvl w:val="0"/>
          <w:numId w:val="197"/>
        </w:numPr>
        <w:rPr>
          <w:shd w:val="clear" w:color="auto" w:fill="FFFFFF"/>
          <w:lang w:val="en-GB"/>
        </w:rPr>
      </w:pPr>
      <w:r w:rsidRPr="00ED0C63">
        <w:rPr>
          <w:shd w:val="clear" w:color="auto" w:fill="FFFFFF"/>
          <w:lang w:val="en-GB"/>
        </w:rPr>
        <w:t>Provider</w:t>
      </w:r>
    </w:p>
    <w:p w14:paraId="16339B1E" w14:textId="77777777" w:rsidR="0030506A" w:rsidRPr="00ED0C63" w:rsidRDefault="0030506A" w:rsidP="0032415B">
      <w:pPr>
        <w:pStyle w:val="ListParagraph"/>
        <w:numPr>
          <w:ilvl w:val="0"/>
          <w:numId w:val="197"/>
        </w:numPr>
        <w:rPr>
          <w:shd w:val="clear" w:color="auto" w:fill="FFFFFF"/>
          <w:lang w:val="en-GB"/>
        </w:rPr>
      </w:pPr>
      <w:r w:rsidRPr="00ED0C63">
        <w:rPr>
          <w:shd w:val="clear" w:color="auto" w:fill="FFFFFF"/>
          <w:lang w:val="en-GB"/>
        </w:rPr>
        <w:t>Path</w:t>
      </w:r>
    </w:p>
    <w:p w14:paraId="54D27F5A" w14:textId="77777777" w:rsidR="0030506A" w:rsidRPr="00ED0C63" w:rsidRDefault="0030506A" w:rsidP="0032415B">
      <w:pPr>
        <w:pStyle w:val="ListParagraph"/>
        <w:numPr>
          <w:ilvl w:val="0"/>
          <w:numId w:val="197"/>
        </w:numPr>
        <w:rPr>
          <w:shd w:val="clear" w:color="auto" w:fill="FFFFFF"/>
          <w:lang w:val="en-GB"/>
        </w:rPr>
      </w:pPr>
      <w:r w:rsidRPr="00ED0C63">
        <w:rPr>
          <w:shd w:val="clear" w:color="auto" w:fill="FFFFFF"/>
          <w:lang w:val="en-GB"/>
        </w:rPr>
        <w:t>Resource ID</w:t>
      </w:r>
    </w:p>
    <w:p w14:paraId="2A6C750A" w14:textId="77777777" w:rsidR="0030506A" w:rsidRPr="00ED0C63" w:rsidRDefault="0030506A" w:rsidP="0032415B">
      <w:pPr>
        <w:pStyle w:val="ListParagraph"/>
        <w:numPr>
          <w:ilvl w:val="0"/>
          <w:numId w:val="197"/>
        </w:numPr>
        <w:rPr>
          <w:shd w:val="clear" w:color="auto" w:fill="FFFFFF"/>
          <w:lang w:val="en-US"/>
        </w:rPr>
      </w:pPr>
      <w:r w:rsidRPr="00ED0C63">
        <w:rPr>
          <w:shd w:val="clear" w:color="auto" w:fill="FFFFFF"/>
          <w:lang w:val="en-GB"/>
        </w:rPr>
        <w:t>Resource address</w:t>
      </w:r>
    </w:p>
    <w:p w14:paraId="1DD2D634" w14:textId="77777777" w:rsidR="0030506A" w:rsidRPr="004D6F1C" w:rsidRDefault="0030506A" w:rsidP="004D6F1C">
      <w:pPr>
        <w:pStyle w:val="Heading2"/>
        <w:ind w:left="0"/>
        <w:rPr>
          <w:rStyle w:val="Heading2Char"/>
          <w:lang w:val="en-US"/>
        </w:rPr>
      </w:pPr>
      <w:r>
        <w:rPr>
          <w:rStyle w:val="Heading2Char"/>
          <w:lang w:val="en-US"/>
        </w:rPr>
        <w:t>Answer</w:t>
      </w:r>
    </w:p>
    <w:p w14:paraId="3C704D00" w14:textId="77777777" w:rsidR="0030506A" w:rsidRDefault="0030506A" w:rsidP="0030506A">
      <w:pPr>
        <w:ind w:left="360"/>
        <w:rPr>
          <w:b/>
          <w:bCs/>
          <w:lang w:val="en-US"/>
        </w:rPr>
      </w:pPr>
      <w:r w:rsidRPr="00357222">
        <w:rPr>
          <w:b/>
          <w:bCs/>
          <w:lang w:val="en-US"/>
        </w:rPr>
        <w:t>Correct Answer:</w:t>
      </w:r>
      <w:r>
        <w:rPr>
          <w:b/>
          <w:bCs/>
          <w:lang w:val="en-US"/>
        </w:rPr>
        <w:t xml:space="preserve">  C,D</w:t>
      </w:r>
    </w:p>
    <w:p w14:paraId="3B46D71C" w14:textId="77777777" w:rsidR="0030506A" w:rsidRDefault="0030506A" w:rsidP="0030506A">
      <w:pPr>
        <w:ind w:left="360"/>
        <w:rPr>
          <w:b/>
          <w:bCs/>
          <w:lang w:val="en-US"/>
        </w:rPr>
      </w:pPr>
      <w:r>
        <w:rPr>
          <w:b/>
          <w:bCs/>
          <w:lang w:val="en-US"/>
        </w:rPr>
        <w:t xml:space="preserve">Explanation: </w:t>
      </w:r>
    </w:p>
    <w:p w14:paraId="27B72C68" w14:textId="77777777" w:rsidR="0030506A" w:rsidRPr="002713F5" w:rsidRDefault="0030506A" w:rsidP="0030506A">
      <w:pPr>
        <w:ind w:left="360"/>
        <w:rPr>
          <w:lang w:val="en-GB"/>
        </w:rPr>
      </w:pPr>
      <w:r w:rsidRPr="002713F5">
        <w:rPr>
          <w:lang w:val="en-GB"/>
        </w:rPr>
        <w:t xml:space="preserve">C and D are correct. </w:t>
      </w:r>
      <w:r w:rsidRPr="002713F5">
        <w:rPr>
          <w:b/>
          <w:bCs/>
          <w:i/>
          <w:iCs/>
          <w:lang w:val="en-GB"/>
        </w:rPr>
        <w:t>terraform import &lt;resource_address&gt; &lt;resource_id&gt;</w:t>
      </w:r>
    </w:p>
    <w:p w14:paraId="392F6673" w14:textId="6C45261C" w:rsidR="0030506A" w:rsidRDefault="0030506A" w:rsidP="0030506A">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C6043F" w:rsidRPr="00491CDC">
        <w:rPr>
          <w:lang w:val="en-US"/>
        </w:rPr>
        <w:t>EXAMHEIST-2</w:t>
      </w:r>
      <w:r w:rsidR="00C6043F">
        <w:rPr>
          <w:lang w:val="en-US"/>
        </w:rPr>
        <w:t>22</w:t>
      </w:r>
      <w:r>
        <w:rPr>
          <w:lang w:val="en-GB"/>
        </w:rPr>
        <w:t xml:space="preserve"> </w:t>
      </w:r>
    </w:p>
    <w:p w14:paraId="6A7A2D5B" w14:textId="77777777" w:rsidR="0030506A" w:rsidRDefault="0030506A" w:rsidP="0030506A">
      <w:pPr>
        <w:pStyle w:val="Question"/>
        <w:rPr>
          <w:shd w:val="clear" w:color="auto" w:fill="FFFFFF"/>
        </w:rPr>
      </w:pPr>
      <w:r>
        <w:rPr>
          <w:shd w:val="clear" w:color="auto" w:fill="FFFFFF"/>
        </w:rPr>
        <w:t>Question.</w:t>
      </w:r>
    </w:p>
    <w:p w14:paraId="6C2AE541" w14:textId="77777777" w:rsidR="0030506A" w:rsidRPr="00AC4FD9" w:rsidRDefault="0030506A" w:rsidP="0030506A">
      <w:pPr>
        <w:rPr>
          <w:shd w:val="clear" w:color="auto" w:fill="FFFFFF"/>
          <w:lang w:val="en-US"/>
        </w:rPr>
      </w:pPr>
      <w:r w:rsidRPr="00AC4FD9">
        <w:rPr>
          <w:shd w:val="clear" w:color="auto" w:fill="FFFFFF"/>
          <w:lang w:val="en-US"/>
        </w:rPr>
        <w:t>Where can Terraform not load a provider from?</w:t>
      </w:r>
    </w:p>
    <w:p w14:paraId="44A9EFB7" w14:textId="77777777" w:rsidR="0030506A" w:rsidRPr="00AC4FD9" w:rsidRDefault="0030506A" w:rsidP="0032415B">
      <w:pPr>
        <w:pStyle w:val="ListParagraph"/>
        <w:numPr>
          <w:ilvl w:val="0"/>
          <w:numId w:val="198"/>
        </w:numPr>
        <w:rPr>
          <w:shd w:val="clear" w:color="auto" w:fill="FFFFFF"/>
          <w:lang w:val="en-US"/>
        </w:rPr>
      </w:pPr>
      <w:r w:rsidRPr="00AC4FD9">
        <w:rPr>
          <w:shd w:val="clear" w:color="auto" w:fill="FFFFFF"/>
          <w:lang w:val="en-US"/>
        </w:rPr>
        <w:t>Plugins directory</w:t>
      </w:r>
    </w:p>
    <w:p w14:paraId="465E181F" w14:textId="77777777" w:rsidR="0030506A" w:rsidRPr="00AC4FD9" w:rsidRDefault="0030506A" w:rsidP="0032415B">
      <w:pPr>
        <w:pStyle w:val="ListParagraph"/>
        <w:numPr>
          <w:ilvl w:val="0"/>
          <w:numId w:val="198"/>
        </w:numPr>
        <w:rPr>
          <w:shd w:val="clear" w:color="auto" w:fill="FFFFFF"/>
          <w:lang w:val="en-US"/>
        </w:rPr>
      </w:pPr>
      <w:r w:rsidRPr="00AC4FD9">
        <w:rPr>
          <w:shd w:val="clear" w:color="auto" w:fill="FFFFFF"/>
          <w:lang w:val="en-US"/>
        </w:rPr>
        <w:t>Provider plugin c</w:t>
      </w:r>
      <w:r>
        <w:rPr>
          <w:shd w:val="clear" w:color="auto" w:fill="FFFFFF"/>
          <w:lang w:val="en-US"/>
        </w:rPr>
        <w:t>ache</w:t>
      </w:r>
    </w:p>
    <w:p w14:paraId="22D03288" w14:textId="77777777" w:rsidR="0030506A" w:rsidRPr="00AC4FD9" w:rsidRDefault="0030506A" w:rsidP="0032415B">
      <w:pPr>
        <w:pStyle w:val="ListParagraph"/>
        <w:numPr>
          <w:ilvl w:val="0"/>
          <w:numId w:val="198"/>
        </w:numPr>
        <w:rPr>
          <w:shd w:val="clear" w:color="auto" w:fill="FFFFFF"/>
          <w:lang w:val="en-US"/>
        </w:rPr>
      </w:pPr>
      <w:r w:rsidRPr="00AC4FD9">
        <w:rPr>
          <w:shd w:val="clear" w:color="auto" w:fill="FFFFFF"/>
          <w:lang w:val="en-US"/>
        </w:rPr>
        <w:t>Official Hash</w:t>
      </w:r>
      <w:r>
        <w:rPr>
          <w:shd w:val="clear" w:color="auto" w:fill="FFFFFF"/>
          <w:lang w:val="en-US"/>
        </w:rPr>
        <w:t>i</w:t>
      </w:r>
      <w:r w:rsidRPr="00AC4FD9">
        <w:rPr>
          <w:shd w:val="clear" w:color="auto" w:fill="FFFFFF"/>
          <w:lang w:val="en-US"/>
        </w:rPr>
        <w:t>Co</w:t>
      </w:r>
      <w:r>
        <w:rPr>
          <w:shd w:val="clear" w:color="auto" w:fill="FFFFFF"/>
          <w:lang w:val="en-US"/>
        </w:rPr>
        <w:t>r</w:t>
      </w:r>
      <w:r w:rsidRPr="00AC4FD9">
        <w:rPr>
          <w:shd w:val="clear" w:color="auto" w:fill="FFFFFF"/>
          <w:lang w:val="en-US"/>
        </w:rPr>
        <w:t>p Distribution on releases.hash</w:t>
      </w:r>
      <w:r>
        <w:rPr>
          <w:shd w:val="clear" w:color="auto" w:fill="FFFFFF"/>
          <w:lang w:val="en-US"/>
        </w:rPr>
        <w:t>i</w:t>
      </w:r>
      <w:r w:rsidRPr="00AC4FD9">
        <w:rPr>
          <w:shd w:val="clear" w:color="auto" w:fill="FFFFFF"/>
          <w:lang w:val="en-US"/>
        </w:rPr>
        <w:t>c</w:t>
      </w:r>
      <w:r>
        <w:rPr>
          <w:shd w:val="clear" w:color="auto" w:fill="FFFFFF"/>
          <w:lang w:val="en-US"/>
        </w:rPr>
        <w:t>or</w:t>
      </w:r>
      <w:r w:rsidRPr="00AC4FD9">
        <w:rPr>
          <w:shd w:val="clear" w:color="auto" w:fill="FFFFFF"/>
          <w:lang w:val="en-US"/>
        </w:rPr>
        <w:t>p.com</w:t>
      </w:r>
    </w:p>
    <w:p w14:paraId="282F5A02" w14:textId="77777777" w:rsidR="0030506A" w:rsidRPr="00AC4FD9" w:rsidRDefault="0030506A" w:rsidP="0032415B">
      <w:pPr>
        <w:pStyle w:val="ListParagraph"/>
        <w:numPr>
          <w:ilvl w:val="0"/>
          <w:numId w:val="198"/>
        </w:numPr>
        <w:rPr>
          <w:shd w:val="clear" w:color="auto" w:fill="FFFFFF"/>
          <w:lang w:val="en-US"/>
        </w:rPr>
      </w:pPr>
      <w:r w:rsidRPr="00AC4FD9">
        <w:rPr>
          <w:shd w:val="clear" w:color="auto" w:fill="FFFFFF"/>
          <w:lang w:val="en-US"/>
        </w:rPr>
        <w:t>Source code</w:t>
      </w:r>
    </w:p>
    <w:p w14:paraId="3B9CC6F5" w14:textId="77777777" w:rsidR="0030506A" w:rsidRPr="001045EC" w:rsidRDefault="0030506A" w:rsidP="001045EC">
      <w:pPr>
        <w:pStyle w:val="Heading2"/>
        <w:ind w:left="0"/>
        <w:rPr>
          <w:rStyle w:val="Heading2Char"/>
          <w:lang w:val="en-US"/>
        </w:rPr>
      </w:pPr>
      <w:r>
        <w:rPr>
          <w:rStyle w:val="Heading2Char"/>
          <w:lang w:val="en-US"/>
        </w:rPr>
        <w:t>Answer</w:t>
      </w:r>
    </w:p>
    <w:p w14:paraId="088982BE" w14:textId="77777777" w:rsidR="0030506A" w:rsidRDefault="0030506A" w:rsidP="0030506A">
      <w:pPr>
        <w:ind w:left="360"/>
        <w:rPr>
          <w:b/>
          <w:bCs/>
          <w:lang w:val="en-US"/>
        </w:rPr>
      </w:pPr>
      <w:r w:rsidRPr="00357222">
        <w:rPr>
          <w:b/>
          <w:bCs/>
          <w:lang w:val="en-US"/>
        </w:rPr>
        <w:t>Correct Answer:</w:t>
      </w:r>
      <w:r>
        <w:rPr>
          <w:b/>
          <w:bCs/>
          <w:lang w:val="en-US"/>
        </w:rPr>
        <w:t xml:space="preserve">  D</w:t>
      </w:r>
    </w:p>
    <w:p w14:paraId="1E696F6B" w14:textId="77777777" w:rsidR="0030506A" w:rsidRDefault="0030506A" w:rsidP="0030506A">
      <w:pPr>
        <w:ind w:left="360"/>
        <w:rPr>
          <w:b/>
          <w:bCs/>
          <w:lang w:val="en-US"/>
        </w:rPr>
      </w:pPr>
      <w:r>
        <w:rPr>
          <w:b/>
          <w:bCs/>
          <w:lang w:val="en-US"/>
        </w:rPr>
        <w:t xml:space="preserve">Explanation: </w:t>
      </w:r>
    </w:p>
    <w:p w14:paraId="4DE41EC8" w14:textId="77777777" w:rsidR="0030506A" w:rsidRPr="00416ECE" w:rsidRDefault="0030506A" w:rsidP="0030506A">
      <w:pPr>
        <w:ind w:left="360"/>
        <w:rPr>
          <w:lang w:val="en-US"/>
        </w:rPr>
      </w:pPr>
      <w:r w:rsidRPr="00416ECE">
        <w:rPr>
          <w:lang w:val="en-US"/>
        </w:rPr>
        <w:t>Terraform can load providers from:</w:t>
      </w:r>
    </w:p>
    <w:p w14:paraId="437DC05D" w14:textId="77777777" w:rsidR="0030506A" w:rsidRPr="00416ECE" w:rsidRDefault="0030506A" w:rsidP="0032415B">
      <w:pPr>
        <w:pStyle w:val="ListParagraph"/>
        <w:numPr>
          <w:ilvl w:val="0"/>
          <w:numId w:val="199"/>
        </w:numPr>
        <w:rPr>
          <w:lang w:val="en-US"/>
        </w:rPr>
      </w:pPr>
      <w:r w:rsidRPr="00416ECE">
        <w:rPr>
          <w:b/>
          <w:bCs/>
          <w:lang w:val="en-US"/>
        </w:rPr>
        <w:t>Plugins directory → Yes</w:t>
      </w:r>
      <w:r w:rsidRPr="00416ECE">
        <w:rPr>
          <w:lang w:val="en-US"/>
        </w:rPr>
        <w:t>, Terraform looks in the local .terraform/plugins directory for provider binaries.</w:t>
      </w:r>
    </w:p>
    <w:p w14:paraId="4A49843B" w14:textId="77777777" w:rsidR="0030506A" w:rsidRPr="00416ECE" w:rsidRDefault="0030506A" w:rsidP="0032415B">
      <w:pPr>
        <w:pStyle w:val="ListParagraph"/>
        <w:numPr>
          <w:ilvl w:val="0"/>
          <w:numId w:val="199"/>
        </w:numPr>
        <w:rPr>
          <w:lang w:val="en-US"/>
        </w:rPr>
      </w:pPr>
      <w:r w:rsidRPr="00416ECE">
        <w:rPr>
          <w:b/>
          <w:bCs/>
          <w:lang w:val="en-US"/>
        </w:rPr>
        <w:t>Provider plugin cache → Yes</w:t>
      </w:r>
      <w:r w:rsidRPr="00416ECE">
        <w:rPr>
          <w:lang w:val="en-US"/>
        </w:rPr>
        <w:t>, Terraform maintains a plugin cache to avoid redownloading providers.</w:t>
      </w:r>
    </w:p>
    <w:p w14:paraId="01629A1D" w14:textId="77777777" w:rsidR="0030506A" w:rsidRPr="00416ECE" w:rsidRDefault="0030506A" w:rsidP="0032415B">
      <w:pPr>
        <w:pStyle w:val="ListParagraph"/>
        <w:numPr>
          <w:ilvl w:val="0"/>
          <w:numId w:val="199"/>
        </w:numPr>
        <w:rPr>
          <w:lang w:val="en-US"/>
        </w:rPr>
      </w:pPr>
      <w:r w:rsidRPr="00416ECE">
        <w:rPr>
          <w:b/>
          <w:bCs/>
          <w:lang w:val="en-US"/>
        </w:rPr>
        <w:t>Official HashiCorp distribution on releases.hashicorp.com → Yes</w:t>
      </w:r>
      <w:r w:rsidRPr="00416ECE">
        <w:rPr>
          <w:lang w:val="en-US"/>
        </w:rPr>
        <w:t>, Terraform automatically downloads providers from the official registry/distribution.</w:t>
      </w:r>
    </w:p>
    <w:p w14:paraId="3EBEF35F" w14:textId="77777777" w:rsidR="0030506A" w:rsidRPr="00416ECE" w:rsidRDefault="0030506A" w:rsidP="0032415B">
      <w:pPr>
        <w:pStyle w:val="ListParagraph"/>
        <w:numPr>
          <w:ilvl w:val="0"/>
          <w:numId w:val="199"/>
        </w:numPr>
        <w:rPr>
          <w:lang w:val="en-US"/>
        </w:rPr>
      </w:pPr>
      <w:r w:rsidRPr="00416ECE">
        <w:rPr>
          <w:b/>
          <w:bCs/>
          <w:lang w:val="en-US"/>
        </w:rPr>
        <w:t>Source code →  No</w:t>
      </w:r>
      <w:r w:rsidRPr="00416ECE">
        <w:rPr>
          <w:lang w:val="en-US"/>
        </w:rPr>
        <w:t>. Terraform cannot load a provider directly from source code. Providers must be compiled into binaries before Terraform can use them.</w:t>
      </w:r>
    </w:p>
    <w:p w14:paraId="3E8B5D21" w14:textId="0F9A1D99" w:rsidR="0030506A" w:rsidRPr="0075116D" w:rsidRDefault="0030506A" w:rsidP="0030506A">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C6043F" w:rsidRPr="00491CDC">
        <w:rPr>
          <w:lang w:val="en-US"/>
        </w:rPr>
        <w:t>EXAMHEIST-2</w:t>
      </w:r>
      <w:r w:rsidR="00C6043F">
        <w:rPr>
          <w:lang w:val="en-US"/>
        </w:rPr>
        <w:t>23</w:t>
      </w:r>
    </w:p>
    <w:p w14:paraId="304493E7" w14:textId="77777777" w:rsidR="00974D79" w:rsidRDefault="00974D79" w:rsidP="00974D79">
      <w:pPr>
        <w:pStyle w:val="Question"/>
        <w:rPr>
          <w:shd w:val="clear" w:color="auto" w:fill="FFFFFF"/>
        </w:rPr>
      </w:pPr>
      <w:r>
        <w:rPr>
          <w:shd w:val="clear" w:color="auto" w:fill="FFFFFF"/>
        </w:rPr>
        <w:lastRenderedPageBreak/>
        <w:t>Question.</w:t>
      </w:r>
    </w:p>
    <w:p w14:paraId="51EAC32F" w14:textId="77777777" w:rsidR="00974D79" w:rsidRPr="007B4A87" w:rsidRDefault="00974D79" w:rsidP="00974D79">
      <w:pPr>
        <w:rPr>
          <w:shd w:val="clear" w:color="auto" w:fill="FFFFFF"/>
          <w:lang w:val="en-US"/>
        </w:rPr>
      </w:pPr>
      <w:r w:rsidRPr="007B4A87">
        <w:rPr>
          <w:shd w:val="clear" w:color="auto" w:fill="FFFFFF"/>
          <w:lang w:val="en-US"/>
        </w:rPr>
        <w:t xml:space="preserve">Which configuration consistency errors does </w:t>
      </w:r>
      <w:r w:rsidRPr="00D32BD3">
        <w:rPr>
          <w:b/>
          <w:bCs/>
          <w:i/>
          <w:iCs/>
          <w:shd w:val="clear" w:color="auto" w:fill="FFFFFF"/>
          <w:lang w:val="en-US"/>
        </w:rPr>
        <w:t>terraform validate</w:t>
      </w:r>
      <w:r w:rsidRPr="007B4A87">
        <w:rPr>
          <w:shd w:val="clear" w:color="auto" w:fill="FFFFFF"/>
          <w:lang w:val="en-US"/>
        </w:rPr>
        <w:t xml:space="preserve"> report?</w:t>
      </w:r>
    </w:p>
    <w:p w14:paraId="364EB9BE" w14:textId="77777777" w:rsidR="00974D79" w:rsidRPr="007B4A87" w:rsidRDefault="00974D79" w:rsidP="0032415B">
      <w:pPr>
        <w:pStyle w:val="ListParagraph"/>
        <w:numPr>
          <w:ilvl w:val="0"/>
          <w:numId w:val="201"/>
        </w:numPr>
        <w:rPr>
          <w:shd w:val="clear" w:color="auto" w:fill="FFFFFF"/>
          <w:lang w:val="en-US"/>
        </w:rPr>
      </w:pPr>
      <w:r w:rsidRPr="007B4A87">
        <w:rPr>
          <w:shd w:val="clear" w:color="auto" w:fill="FFFFFF"/>
          <w:lang w:val="en-US"/>
        </w:rPr>
        <w:t>Terraform module isn’t the latest version</w:t>
      </w:r>
    </w:p>
    <w:p w14:paraId="0538756F" w14:textId="77777777" w:rsidR="00974D79" w:rsidRPr="007B4A87" w:rsidRDefault="00974D79" w:rsidP="0032415B">
      <w:pPr>
        <w:pStyle w:val="ListParagraph"/>
        <w:numPr>
          <w:ilvl w:val="0"/>
          <w:numId w:val="201"/>
        </w:numPr>
        <w:rPr>
          <w:shd w:val="clear" w:color="auto" w:fill="FFFFFF"/>
          <w:lang w:val="en-US"/>
        </w:rPr>
      </w:pPr>
      <w:r w:rsidRPr="007B4A87">
        <w:rPr>
          <w:shd w:val="clear" w:color="auto" w:fill="FFFFFF"/>
          <w:lang w:val="en-US"/>
        </w:rPr>
        <w:t>Differences between local and remote state</w:t>
      </w:r>
    </w:p>
    <w:p w14:paraId="61FDDAC5" w14:textId="77777777" w:rsidR="00974D79" w:rsidRPr="007B4A87" w:rsidRDefault="00974D79" w:rsidP="0032415B">
      <w:pPr>
        <w:pStyle w:val="ListParagraph"/>
        <w:numPr>
          <w:ilvl w:val="0"/>
          <w:numId w:val="201"/>
        </w:numPr>
        <w:rPr>
          <w:shd w:val="clear" w:color="auto" w:fill="FFFFFF"/>
          <w:lang w:val="en-US"/>
        </w:rPr>
      </w:pPr>
      <w:r w:rsidRPr="007B4A87">
        <w:rPr>
          <w:shd w:val="clear" w:color="auto" w:fill="FFFFFF"/>
          <w:lang w:val="en-US"/>
        </w:rPr>
        <w:t>Declaring a resource identifier more than once</w:t>
      </w:r>
    </w:p>
    <w:p w14:paraId="62BEA14A" w14:textId="77777777" w:rsidR="00974D79" w:rsidRPr="007B4A87" w:rsidRDefault="00974D79" w:rsidP="0032415B">
      <w:pPr>
        <w:pStyle w:val="ListParagraph"/>
        <w:numPr>
          <w:ilvl w:val="0"/>
          <w:numId w:val="201"/>
        </w:numPr>
        <w:rPr>
          <w:shd w:val="clear" w:color="auto" w:fill="FFFFFF"/>
          <w:lang w:val="en-US"/>
        </w:rPr>
      </w:pPr>
      <w:r w:rsidRPr="007B4A87">
        <w:rPr>
          <w:shd w:val="clear" w:color="auto" w:fill="FFFFFF"/>
          <w:lang w:val="en-US"/>
        </w:rPr>
        <w:t>A mix of spaces and tabs in configuration files</w:t>
      </w:r>
    </w:p>
    <w:p w14:paraId="463E7909" w14:textId="77777777" w:rsidR="00974D79" w:rsidRPr="001F764C" w:rsidRDefault="00974D79" w:rsidP="001F764C">
      <w:pPr>
        <w:pStyle w:val="Heading2"/>
        <w:ind w:left="0"/>
        <w:rPr>
          <w:rStyle w:val="Heading2Char"/>
          <w:lang w:val="en-US"/>
        </w:rPr>
      </w:pPr>
      <w:r>
        <w:rPr>
          <w:rStyle w:val="Heading2Char"/>
          <w:lang w:val="en-US"/>
        </w:rPr>
        <w:t>Answer</w:t>
      </w:r>
    </w:p>
    <w:p w14:paraId="65B63059" w14:textId="77777777" w:rsidR="00974D79" w:rsidRDefault="00974D79" w:rsidP="00974D79">
      <w:pPr>
        <w:ind w:left="360"/>
        <w:rPr>
          <w:b/>
          <w:bCs/>
          <w:lang w:val="en-US"/>
        </w:rPr>
      </w:pPr>
      <w:r w:rsidRPr="00357222">
        <w:rPr>
          <w:b/>
          <w:bCs/>
          <w:lang w:val="en-US"/>
        </w:rPr>
        <w:t>Correct Answer:</w:t>
      </w:r>
      <w:r>
        <w:rPr>
          <w:b/>
          <w:bCs/>
          <w:lang w:val="en-US"/>
        </w:rPr>
        <w:t xml:space="preserve">  C</w:t>
      </w:r>
    </w:p>
    <w:p w14:paraId="1969BD9F" w14:textId="77777777" w:rsidR="00974D79" w:rsidRDefault="00974D79" w:rsidP="00974D79">
      <w:pPr>
        <w:ind w:left="360"/>
        <w:rPr>
          <w:b/>
          <w:bCs/>
          <w:lang w:val="en-US"/>
        </w:rPr>
      </w:pPr>
      <w:r>
        <w:rPr>
          <w:b/>
          <w:bCs/>
          <w:lang w:val="en-US"/>
        </w:rPr>
        <w:t xml:space="preserve">Explanation: </w:t>
      </w:r>
    </w:p>
    <w:p w14:paraId="089C36D6" w14:textId="77777777" w:rsidR="00974D79" w:rsidRPr="007928B7" w:rsidRDefault="00974D79" w:rsidP="00974D79">
      <w:pPr>
        <w:ind w:left="360"/>
        <w:rPr>
          <w:lang w:val="en-GB"/>
        </w:rPr>
      </w:pPr>
      <w:r w:rsidRPr="007928B7">
        <w:rPr>
          <w:lang w:val="en-GB"/>
        </w:rPr>
        <w:t>terraform validate reports configuration consistency errors such as declaring a resource identifier more than once. This means the same resource type and name combination is used for multiple resource blocks, which is invalid in Terraform.</w:t>
      </w:r>
      <w:r w:rsidRPr="007928B7">
        <w:rPr>
          <w:lang w:val="en-GB"/>
        </w:rPr>
        <w:br/>
        <w:t xml:space="preserve">It does </w:t>
      </w:r>
      <w:r w:rsidRPr="007928B7">
        <w:rPr>
          <w:b/>
          <w:bCs/>
          <w:lang w:val="en-GB"/>
        </w:rPr>
        <w:t>not</w:t>
      </w:r>
      <w:r w:rsidRPr="007928B7">
        <w:rPr>
          <w:lang w:val="en-GB"/>
        </w:rPr>
        <w:t xml:space="preserve"> report errors related to module versions, state differences, or formatting issues like spaces and tabs.</w:t>
      </w:r>
    </w:p>
    <w:p w14:paraId="6BF05A73" w14:textId="2430EC70" w:rsidR="00974D79" w:rsidRPr="00FB5752" w:rsidRDefault="00974D79" w:rsidP="00974D79">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0418D9" w:rsidRPr="00491CDC">
        <w:rPr>
          <w:lang w:val="en-US"/>
        </w:rPr>
        <w:t>EXAMHEIST-2</w:t>
      </w:r>
      <w:r w:rsidR="000418D9">
        <w:rPr>
          <w:lang w:val="en-US"/>
        </w:rPr>
        <w:t>25</w:t>
      </w:r>
    </w:p>
    <w:p w14:paraId="75D1C356" w14:textId="77777777" w:rsidR="004B6601" w:rsidRDefault="004B6601" w:rsidP="004B6601">
      <w:pPr>
        <w:pStyle w:val="Question"/>
        <w:rPr>
          <w:shd w:val="clear" w:color="auto" w:fill="FFFFFF"/>
        </w:rPr>
      </w:pPr>
      <w:r>
        <w:rPr>
          <w:shd w:val="clear" w:color="auto" w:fill="FFFFFF"/>
        </w:rPr>
        <w:t xml:space="preserve">Question. </w:t>
      </w:r>
    </w:p>
    <w:p w14:paraId="0B3FA2B2" w14:textId="77777777" w:rsidR="004B6601" w:rsidRPr="00864F1D" w:rsidRDefault="004B6601" w:rsidP="004B6601">
      <w:pPr>
        <w:rPr>
          <w:shd w:val="clear" w:color="auto" w:fill="FFFFFF"/>
          <w:lang w:val="en-US"/>
        </w:rPr>
      </w:pPr>
      <w:r w:rsidRPr="00864F1D">
        <w:rPr>
          <w:shd w:val="clear" w:color="auto" w:fill="FFFFFF"/>
          <w:lang w:val="en-US"/>
        </w:rPr>
        <w:t xml:space="preserve">In a </w:t>
      </w:r>
      <w:r w:rsidRPr="00700F2C">
        <w:rPr>
          <w:shd w:val="clear" w:color="auto" w:fill="FFFFFF"/>
          <w:lang w:val="en-GB"/>
        </w:rPr>
        <w:t>HCP Terraform/</w:t>
      </w:r>
      <w:r w:rsidRPr="00864F1D">
        <w:rPr>
          <w:shd w:val="clear" w:color="auto" w:fill="FFFFFF"/>
          <w:lang w:val="en-US"/>
        </w:rPr>
        <w:t xml:space="preserve">Terraform Cloud workspace linked to a version control repository, speculative plan runs start automatically </w:t>
      </w:r>
      <w:r>
        <w:rPr>
          <w:shd w:val="clear" w:color="auto" w:fill="FFFFFF"/>
          <w:lang w:val="en-US"/>
        </w:rPr>
        <w:t xml:space="preserve">when you merge </w:t>
      </w:r>
      <w:r w:rsidRPr="00864F1D">
        <w:rPr>
          <w:shd w:val="clear" w:color="auto" w:fill="FFFFFF"/>
          <w:lang w:val="en-US"/>
        </w:rPr>
        <w:t>o</w:t>
      </w:r>
      <w:r>
        <w:rPr>
          <w:shd w:val="clear" w:color="auto" w:fill="FFFFFF"/>
          <w:lang w:val="en-US"/>
        </w:rPr>
        <w:t>r</w:t>
      </w:r>
      <w:r w:rsidRPr="00864F1D">
        <w:rPr>
          <w:shd w:val="clear" w:color="auto" w:fill="FFFFFF"/>
          <w:lang w:val="en-US"/>
        </w:rPr>
        <w:t xml:space="preserve"> commit changes to version control.</w:t>
      </w:r>
    </w:p>
    <w:p w14:paraId="2351423C" w14:textId="77777777" w:rsidR="004B6601" w:rsidRPr="00864F1D" w:rsidRDefault="004B6601" w:rsidP="0032415B">
      <w:pPr>
        <w:pStyle w:val="ListParagraph"/>
        <w:numPr>
          <w:ilvl w:val="0"/>
          <w:numId w:val="202"/>
        </w:numPr>
        <w:rPr>
          <w:shd w:val="clear" w:color="auto" w:fill="FFFFFF"/>
          <w:lang w:val="en-US"/>
        </w:rPr>
      </w:pPr>
      <w:r w:rsidRPr="00864F1D">
        <w:rPr>
          <w:shd w:val="clear" w:color="auto" w:fill="FFFFFF"/>
          <w:lang w:val="en-US"/>
        </w:rPr>
        <w:t>True</w:t>
      </w:r>
    </w:p>
    <w:p w14:paraId="7F66BAC7" w14:textId="77777777" w:rsidR="004B6601" w:rsidRPr="00864F1D" w:rsidRDefault="004B6601" w:rsidP="0032415B">
      <w:pPr>
        <w:pStyle w:val="ListParagraph"/>
        <w:numPr>
          <w:ilvl w:val="0"/>
          <w:numId w:val="202"/>
        </w:numPr>
        <w:rPr>
          <w:shd w:val="clear" w:color="auto" w:fill="FFFFFF"/>
          <w:lang w:val="en-US"/>
        </w:rPr>
      </w:pPr>
      <w:r w:rsidRPr="00864F1D">
        <w:rPr>
          <w:shd w:val="clear" w:color="auto" w:fill="FFFFFF"/>
          <w:lang w:val="en-US"/>
        </w:rPr>
        <w:t>False</w:t>
      </w:r>
    </w:p>
    <w:p w14:paraId="23187355" w14:textId="77777777" w:rsidR="004B6601" w:rsidRPr="001F764C" w:rsidRDefault="004B6601" w:rsidP="001F764C">
      <w:pPr>
        <w:pStyle w:val="Heading2"/>
        <w:ind w:left="0"/>
        <w:rPr>
          <w:rStyle w:val="Heading2Char"/>
          <w:lang w:val="en-US"/>
        </w:rPr>
      </w:pPr>
      <w:r>
        <w:rPr>
          <w:rStyle w:val="Heading2Char"/>
          <w:lang w:val="en-US"/>
        </w:rPr>
        <w:t>Answer</w:t>
      </w:r>
    </w:p>
    <w:p w14:paraId="7C0D5446" w14:textId="77777777" w:rsidR="004B6601" w:rsidRDefault="004B6601" w:rsidP="004B6601">
      <w:pPr>
        <w:ind w:left="360"/>
        <w:rPr>
          <w:b/>
          <w:bCs/>
          <w:lang w:val="en-US"/>
        </w:rPr>
      </w:pPr>
      <w:r w:rsidRPr="00357222">
        <w:rPr>
          <w:b/>
          <w:bCs/>
          <w:lang w:val="en-US"/>
        </w:rPr>
        <w:t>Correct Answer:</w:t>
      </w:r>
      <w:r>
        <w:rPr>
          <w:b/>
          <w:bCs/>
          <w:lang w:val="en-US"/>
        </w:rPr>
        <w:t xml:space="preserve">  B</w:t>
      </w:r>
    </w:p>
    <w:p w14:paraId="2666FDD0" w14:textId="77777777" w:rsidR="004B6601" w:rsidRDefault="004B6601" w:rsidP="004B6601">
      <w:pPr>
        <w:ind w:left="360"/>
        <w:rPr>
          <w:b/>
          <w:bCs/>
          <w:lang w:val="en-US"/>
        </w:rPr>
      </w:pPr>
      <w:r>
        <w:rPr>
          <w:b/>
          <w:bCs/>
          <w:lang w:val="en-US"/>
        </w:rPr>
        <w:t xml:space="preserve">Explanation: </w:t>
      </w:r>
    </w:p>
    <w:p w14:paraId="5823DC1E" w14:textId="77777777" w:rsidR="004B6601" w:rsidRPr="003D0E2C" w:rsidRDefault="004B6601" w:rsidP="0032415B">
      <w:pPr>
        <w:pStyle w:val="ListParagraph"/>
        <w:numPr>
          <w:ilvl w:val="0"/>
          <w:numId w:val="203"/>
        </w:numPr>
        <w:rPr>
          <w:lang w:val="en-US"/>
        </w:rPr>
      </w:pPr>
      <w:r w:rsidRPr="003D0E2C">
        <w:rPr>
          <w:lang w:val="en-US"/>
        </w:rPr>
        <w:t xml:space="preserve">In HCP Terraform/Terraform Cloud, </w:t>
      </w:r>
      <w:r w:rsidRPr="009D565B">
        <w:rPr>
          <w:b/>
          <w:bCs/>
          <w:lang w:val="en-US"/>
        </w:rPr>
        <w:t>speculative plan</w:t>
      </w:r>
      <w:r w:rsidRPr="003D0E2C">
        <w:rPr>
          <w:lang w:val="en-US"/>
        </w:rPr>
        <w:t xml:space="preserve"> runs (also called </w:t>
      </w:r>
      <w:r w:rsidRPr="009D565B">
        <w:rPr>
          <w:b/>
          <w:bCs/>
          <w:lang w:val="en-US"/>
        </w:rPr>
        <w:t>plan-only</w:t>
      </w:r>
      <w:r w:rsidRPr="003D0E2C">
        <w:rPr>
          <w:lang w:val="en-US"/>
        </w:rPr>
        <w:t xml:space="preserve"> runs) </w:t>
      </w:r>
      <w:r w:rsidRPr="009D565B">
        <w:rPr>
          <w:b/>
          <w:bCs/>
          <w:lang w:val="en-US"/>
        </w:rPr>
        <w:t>occur automatically when you open a pull request (PR)</w:t>
      </w:r>
      <w:r w:rsidRPr="003D0E2C">
        <w:rPr>
          <w:lang w:val="en-US"/>
        </w:rPr>
        <w:t xml:space="preserve"> or </w:t>
      </w:r>
      <w:r w:rsidRPr="00475B93">
        <w:rPr>
          <w:b/>
          <w:bCs/>
          <w:lang w:val="en-US"/>
        </w:rPr>
        <w:t xml:space="preserve">propose changes </w:t>
      </w:r>
      <w:r w:rsidRPr="003D0E2C">
        <w:rPr>
          <w:lang w:val="en-US"/>
        </w:rPr>
        <w:t xml:space="preserve">in your linked version control system (VCS), </w:t>
      </w:r>
      <w:r w:rsidRPr="00475B93">
        <w:rPr>
          <w:b/>
          <w:bCs/>
          <w:lang w:val="en-US"/>
        </w:rPr>
        <w:t>not when you merge or commit changes</w:t>
      </w:r>
      <w:r w:rsidRPr="003D0E2C">
        <w:rPr>
          <w:lang w:val="en-US"/>
        </w:rPr>
        <w:t>.</w:t>
      </w:r>
    </w:p>
    <w:p w14:paraId="72C056A4" w14:textId="77777777" w:rsidR="004B6601" w:rsidRPr="003D0E2C" w:rsidRDefault="004B6601" w:rsidP="0032415B">
      <w:pPr>
        <w:pStyle w:val="ListParagraph"/>
        <w:numPr>
          <w:ilvl w:val="1"/>
          <w:numId w:val="203"/>
        </w:numPr>
        <w:rPr>
          <w:lang w:val="en-US"/>
        </w:rPr>
      </w:pPr>
      <w:r w:rsidRPr="00475B93">
        <w:rPr>
          <w:b/>
          <w:bCs/>
          <w:lang w:val="en-US"/>
        </w:rPr>
        <w:t>Speculative plans</w:t>
      </w:r>
      <w:r w:rsidRPr="003D0E2C">
        <w:rPr>
          <w:lang w:val="en-US"/>
        </w:rPr>
        <w:t xml:space="preserve"> are designed to show what would happen if the proposed changes were applied, without actually applying them.</w:t>
      </w:r>
    </w:p>
    <w:p w14:paraId="57C8D96C" w14:textId="77777777" w:rsidR="004B6601" w:rsidRPr="003D0E2C" w:rsidRDefault="004B6601" w:rsidP="0032415B">
      <w:pPr>
        <w:pStyle w:val="ListParagraph"/>
        <w:numPr>
          <w:ilvl w:val="1"/>
          <w:numId w:val="203"/>
        </w:numPr>
        <w:rPr>
          <w:lang w:val="en-US"/>
        </w:rPr>
      </w:pPr>
      <w:r w:rsidRPr="003D0E2C">
        <w:rPr>
          <w:lang w:val="en-US"/>
        </w:rPr>
        <w:t xml:space="preserve">When you </w:t>
      </w:r>
      <w:r w:rsidRPr="00475B93">
        <w:rPr>
          <w:b/>
          <w:bCs/>
          <w:lang w:val="en-US"/>
        </w:rPr>
        <w:t>merge changes</w:t>
      </w:r>
      <w:r w:rsidRPr="003D0E2C">
        <w:rPr>
          <w:lang w:val="en-US"/>
        </w:rPr>
        <w:t xml:space="preserve">, Terraform Cloud typically triggers a </w:t>
      </w:r>
      <w:r w:rsidRPr="0007628B">
        <w:rPr>
          <w:b/>
          <w:bCs/>
          <w:lang w:val="en-US"/>
        </w:rPr>
        <w:t>real plan and apply run</w:t>
      </w:r>
      <w:r w:rsidRPr="003D0E2C">
        <w:rPr>
          <w:lang w:val="en-US"/>
        </w:rPr>
        <w:t xml:space="preserve"> (depending on workspace settings), not a speculative plan.</w:t>
      </w:r>
    </w:p>
    <w:p w14:paraId="4F49EA36" w14:textId="116E3CFD" w:rsidR="004B6601" w:rsidRPr="003D0E2C" w:rsidRDefault="004B6601" w:rsidP="004B6601">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765302" w:rsidRPr="00491CDC">
        <w:rPr>
          <w:lang w:val="en-US"/>
        </w:rPr>
        <w:t>EXAMHEIST-2</w:t>
      </w:r>
      <w:r w:rsidR="00765302">
        <w:rPr>
          <w:lang w:val="en-US"/>
        </w:rPr>
        <w:t>28</w:t>
      </w:r>
    </w:p>
    <w:p w14:paraId="0F314140" w14:textId="77777777" w:rsidR="002F22AE" w:rsidRDefault="002F22AE" w:rsidP="002F22AE">
      <w:pPr>
        <w:pStyle w:val="Question"/>
        <w:rPr>
          <w:shd w:val="clear" w:color="auto" w:fill="FFFFFF"/>
        </w:rPr>
      </w:pPr>
      <w:r>
        <w:rPr>
          <w:shd w:val="clear" w:color="auto" w:fill="FFFFFF"/>
        </w:rPr>
        <w:lastRenderedPageBreak/>
        <w:t>Question.</w:t>
      </w:r>
    </w:p>
    <w:p w14:paraId="6FA0F416" w14:textId="77777777" w:rsidR="002F22AE" w:rsidRPr="00B93601" w:rsidRDefault="002F22AE" w:rsidP="002F22AE">
      <w:pPr>
        <w:rPr>
          <w:shd w:val="clear" w:color="auto" w:fill="FFFFFF"/>
          <w:lang w:val="en-US"/>
        </w:rPr>
      </w:pPr>
      <w:r w:rsidRPr="00B93601">
        <w:rPr>
          <w:shd w:val="clear" w:color="auto" w:fill="FFFFFF"/>
          <w:lang w:val="en-US"/>
        </w:rPr>
        <w:t xml:space="preserve">Your </w:t>
      </w:r>
      <w:r w:rsidRPr="00DC2C40">
        <w:rPr>
          <w:shd w:val="clear" w:color="auto" w:fill="FFFFFF"/>
          <w:lang w:val="en-GB"/>
        </w:rPr>
        <w:t>risk management organization requires that new AWS S3 buckets must be private, and their contents must be encrypted at rest. How can HCP Terraform/Terraform Cloud automatically and proactively enforce this security control</w:t>
      </w:r>
      <w:r w:rsidRPr="00B93601">
        <w:rPr>
          <w:shd w:val="clear" w:color="auto" w:fill="FFFFFF"/>
          <w:lang w:val="en-US"/>
        </w:rPr>
        <w:t>?</w:t>
      </w:r>
    </w:p>
    <w:p w14:paraId="0CC0E6E8" w14:textId="77777777" w:rsidR="002F22AE" w:rsidRPr="00B93601" w:rsidRDefault="002F22AE" w:rsidP="0032415B">
      <w:pPr>
        <w:pStyle w:val="ListParagraph"/>
        <w:numPr>
          <w:ilvl w:val="0"/>
          <w:numId w:val="204"/>
        </w:numPr>
        <w:rPr>
          <w:shd w:val="clear" w:color="auto" w:fill="FFFFFF"/>
          <w:lang w:val="en-US"/>
        </w:rPr>
      </w:pPr>
      <w:r w:rsidRPr="00B93601">
        <w:rPr>
          <w:shd w:val="clear" w:color="auto" w:fill="FFFFFF"/>
          <w:lang w:val="en-US"/>
        </w:rPr>
        <w:t>Auditing cloud storage buckets with a vulnerability scanning tool</w:t>
      </w:r>
    </w:p>
    <w:p w14:paraId="5F670FF2" w14:textId="77777777" w:rsidR="002F22AE" w:rsidRPr="00B93601" w:rsidRDefault="002F22AE" w:rsidP="0032415B">
      <w:pPr>
        <w:pStyle w:val="ListParagraph"/>
        <w:numPr>
          <w:ilvl w:val="0"/>
          <w:numId w:val="204"/>
        </w:numPr>
        <w:rPr>
          <w:shd w:val="clear" w:color="auto" w:fill="FFFFFF"/>
          <w:lang w:val="en-US"/>
        </w:rPr>
      </w:pPr>
      <w:r w:rsidRPr="00B93601">
        <w:rPr>
          <w:shd w:val="clear" w:color="auto" w:fill="FFFFFF"/>
          <w:lang w:val="en-US"/>
        </w:rPr>
        <w:t xml:space="preserve">By adding variables to each </w:t>
      </w:r>
      <w:r w:rsidRPr="0023316A">
        <w:rPr>
          <w:shd w:val="clear" w:color="auto" w:fill="FFFFFF"/>
          <w:lang w:val="en-GB"/>
        </w:rPr>
        <w:t>HCP Terraform/Terraform</w:t>
      </w:r>
      <w:r w:rsidRPr="00B93601">
        <w:rPr>
          <w:shd w:val="clear" w:color="auto" w:fill="FFFFFF"/>
          <w:lang w:val="en-US"/>
        </w:rPr>
        <w:t xml:space="preserve"> Cloud workspace to ensure these settings are always enabled</w:t>
      </w:r>
    </w:p>
    <w:p w14:paraId="0FDBA390" w14:textId="77777777" w:rsidR="002F22AE" w:rsidRPr="00B93601" w:rsidRDefault="002F22AE" w:rsidP="0032415B">
      <w:pPr>
        <w:pStyle w:val="ListParagraph"/>
        <w:numPr>
          <w:ilvl w:val="0"/>
          <w:numId w:val="204"/>
        </w:numPr>
        <w:rPr>
          <w:shd w:val="clear" w:color="auto" w:fill="FFFFFF"/>
          <w:lang w:val="en-US"/>
        </w:rPr>
      </w:pPr>
      <w:r w:rsidRPr="00B93601">
        <w:rPr>
          <w:shd w:val="clear" w:color="auto" w:fill="FFFFFF"/>
          <w:lang w:val="en-US"/>
        </w:rPr>
        <w:t>With an S3 module with proper settings for buckets</w:t>
      </w:r>
    </w:p>
    <w:p w14:paraId="781E8D52" w14:textId="77777777" w:rsidR="002F22AE" w:rsidRPr="00B93601" w:rsidRDefault="002F22AE" w:rsidP="0032415B">
      <w:pPr>
        <w:pStyle w:val="ListParagraph"/>
        <w:numPr>
          <w:ilvl w:val="0"/>
          <w:numId w:val="204"/>
        </w:numPr>
        <w:rPr>
          <w:shd w:val="clear" w:color="auto" w:fill="FFFFFF"/>
          <w:lang w:val="en-US"/>
        </w:rPr>
      </w:pPr>
      <w:r w:rsidRPr="00B93601">
        <w:rPr>
          <w:shd w:val="clear" w:color="auto" w:fill="FFFFFF"/>
          <w:lang w:val="en-US"/>
        </w:rPr>
        <w:t>With a Sentinel policy, which runs before every apply</w:t>
      </w:r>
    </w:p>
    <w:p w14:paraId="472083F7" w14:textId="77777777" w:rsidR="002F22AE" w:rsidRPr="00FB1DDF" w:rsidRDefault="002F22AE" w:rsidP="00FB1DDF">
      <w:pPr>
        <w:pStyle w:val="Heading2"/>
        <w:ind w:left="0"/>
        <w:rPr>
          <w:rStyle w:val="Heading2Char"/>
          <w:lang w:val="en-US"/>
        </w:rPr>
      </w:pPr>
      <w:r>
        <w:rPr>
          <w:rStyle w:val="Heading2Char"/>
          <w:lang w:val="en-US"/>
        </w:rPr>
        <w:t>Answer</w:t>
      </w:r>
    </w:p>
    <w:p w14:paraId="45737A44" w14:textId="77777777" w:rsidR="002F22AE" w:rsidRDefault="002F22AE" w:rsidP="002F22AE">
      <w:pPr>
        <w:ind w:left="360"/>
        <w:rPr>
          <w:b/>
          <w:bCs/>
          <w:lang w:val="en-US"/>
        </w:rPr>
      </w:pPr>
      <w:r w:rsidRPr="00357222">
        <w:rPr>
          <w:b/>
          <w:bCs/>
          <w:lang w:val="en-US"/>
        </w:rPr>
        <w:t>Correct Answer:</w:t>
      </w:r>
      <w:r>
        <w:rPr>
          <w:b/>
          <w:bCs/>
          <w:lang w:val="en-US"/>
        </w:rPr>
        <w:t xml:space="preserve">  D</w:t>
      </w:r>
    </w:p>
    <w:p w14:paraId="7A264CE1" w14:textId="77777777" w:rsidR="002F22AE" w:rsidRDefault="002F22AE" w:rsidP="002F22AE">
      <w:pPr>
        <w:ind w:left="360"/>
        <w:rPr>
          <w:b/>
          <w:bCs/>
          <w:lang w:val="en-US"/>
        </w:rPr>
      </w:pPr>
      <w:r>
        <w:rPr>
          <w:b/>
          <w:bCs/>
          <w:lang w:val="en-US"/>
        </w:rPr>
        <w:t xml:space="preserve">Explanation: </w:t>
      </w:r>
    </w:p>
    <w:p w14:paraId="2A604D33" w14:textId="77777777" w:rsidR="002F22AE" w:rsidRPr="002626A4" w:rsidRDefault="002F22AE" w:rsidP="002F22AE">
      <w:pPr>
        <w:ind w:left="360"/>
        <w:rPr>
          <w:lang w:val="en-GB"/>
        </w:rPr>
      </w:pPr>
      <w:r w:rsidRPr="002626A4">
        <w:rPr>
          <w:lang w:val="en-GB"/>
        </w:rPr>
        <w:t xml:space="preserve">The best way to automatically and proactively enforce the security control that new AWS S3 buckets must be private and encrypted at rest is with a </w:t>
      </w:r>
      <w:r w:rsidRPr="002626A4">
        <w:rPr>
          <w:b/>
          <w:bCs/>
          <w:lang w:val="en-GB"/>
        </w:rPr>
        <w:t>Sentinel policy</w:t>
      </w:r>
      <w:r w:rsidRPr="002626A4">
        <w:rPr>
          <w:lang w:val="en-GB"/>
        </w:rPr>
        <w:t>, which runs before every apply. Sentinel is a policy-as-code framework that allows you to define and enforce logic-based policies for your infrastructure. Terraform Cloud supports Sentinel policies for all operations and can run them before any Terraform plan or apply operation. You can write a Sentinel policy that checks the configuration of the S3 buckets and ensures that they have the proper settings for privacy and encryption and then assign the policy to your Terraform Cloud organization or workspace. This way, Terraform Cloud will prevent any changes that violate the policy from being applied.</w:t>
      </w:r>
    </w:p>
    <w:p w14:paraId="4B7E61F0" w14:textId="350CE03C" w:rsidR="002F22AE" w:rsidRPr="00DC2C40" w:rsidRDefault="002F22AE" w:rsidP="002F22AE">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30</w:t>
      </w:r>
    </w:p>
    <w:p w14:paraId="4A8007CF" w14:textId="77777777" w:rsidR="002F22AE" w:rsidRDefault="002F22AE" w:rsidP="002F22AE">
      <w:pPr>
        <w:pStyle w:val="Question"/>
        <w:rPr>
          <w:shd w:val="clear" w:color="auto" w:fill="FFFFFF"/>
        </w:rPr>
      </w:pPr>
      <w:r>
        <w:rPr>
          <w:shd w:val="clear" w:color="auto" w:fill="FFFFFF"/>
        </w:rPr>
        <w:t>Question.</w:t>
      </w:r>
    </w:p>
    <w:p w14:paraId="2CB85EF3" w14:textId="77777777" w:rsidR="002F22AE" w:rsidRPr="00BA4511" w:rsidRDefault="002F22AE" w:rsidP="002F22AE">
      <w:pPr>
        <w:rPr>
          <w:shd w:val="clear" w:color="auto" w:fill="FFFFFF"/>
          <w:lang w:val="en-GB"/>
        </w:rPr>
      </w:pPr>
      <w:r w:rsidRPr="00BA4511">
        <w:rPr>
          <w:shd w:val="clear" w:color="auto" w:fill="FFFFFF"/>
          <w:lang w:val="en-GB"/>
        </w:rPr>
        <w:t>If you don’t use the local Terraform backend, where else can Terraform save resource state?</w:t>
      </w:r>
    </w:p>
    <w:p w14:paraId="381F6672" w14:textId="77777777" w:rsidR="002F22AE" w:rsidRPr="00BA4511" w:rsidRDefault="002F22AE" w:rsidP="0032415B">
      <w:pPr>
        <w:pStyle w:val="ListParagraph"/>
        <w:numPr>
          <w:ilvl w:val="0"/>
          <w:numId w:val="206"/>
        </w:numPr>
        <w:rPr>
          <w:shd w:val="clear" w:color="auto" w:fill="FFFFFF"/>
          <w:lang w:val="en-GB"/>
        </w:rPr>
      </w:pPr>
      <w:r w:rsidRPr="00BA4511">
        <w:rPr>
          <w:shd w:val="clear" w:color="auto" w:fill="FFFFFF"/>
          <w:lang w:val="en-GB"/>
        </w:rPr>
        <w:t>In an environment variable.</w:t>
      </w:r>
    </w:p>
    <w:p w14:paraId="27A9F8E9" w14:textId="77777777" w:rsidR="002F22AE" w:rsidRPr="00BA4511" w:rsidRDefault="002F22AE" w:rsidP="0032415B">
      <w:pPr>
        <w:pStyle w:val="ListParagraph"/>
        <w:numPr>
          <w:ilvl w:val="0"/>
          <w:numId w:val="206"/>
        </w:numPr>
        <w:rPr>
          <w:shd w:val="clear" w:color="auto" w:fill="FFFFFF"/>
          <w:lang w:val="en-GB"/>
        </w:rPr>
      </w:pPr>
      <w:r w:rsidRPr="00BA4511">
        <w:rPr>
          <w:shd w:val="clear" w:color="auto" w:fill="FFFFFF"/>
          <w:lang w:val="en-GB"/>
        </w:rPr>
        <w:t>In memory.</w:t>
      </w:r>
    </w:p>
    <w:p w14:paraId="3EBEBFC9" w14:textId="77777777" w:rsidR="002F22AE" w:rsidRPr="00BA4511" w:rsidRDefault="002F22AE" w:rsidP="0032415B">
      <w:pPr>
        <w:pStyle w:val="ListParagraph"/>
        <w:numPr>
          <w:ilvl w:val="0"/>
          <w:numId w:val="206"/>
        </w:numPr>
        <w:rPr>
          <w:shd w:val="clear" w:color="auto" w:fill="FFFFFF"/>
          <w:lang w:val="en-GB"/>
        </w:rPr>
      </w:pPr>
      <w:r w:rsidRPr="00BA4511">
        <w:rPr>
          <w:shd w:val="clear" w:color="auto" w:fill="FFFFFF"/>
          <w:lang w:val="en-GB"/>
        </w:rPr>
        <w:t xml:space="preserve">In a remote location configured in the </w:t>
      </w:r>
      <w:r w:rsidRPr="00097CC7">
        <w:rPr>
          <w:b/>
          <w:bCs/>
          <w:shd w:val="clear" w:color="auto" w:fill="FFFFFF"/>
          <w:lang w:val="en-GB"/>
        </w:rPr>
        <w:t xml:space="preserve">.terraformrc </w:t>
      </w:r>
      <w:r w:rsidRPr="00BA4511">
        <w:rPr>
          <w:shd w:val="clear" w:color="auto" w:fill="FFFFFF"/>
          <w:lang w:val="en-GB"/>
        </w:rPr>
        <w:t>file, such as HCP Terraform or a cloud storage system.</w:t>
      </w:r>
    </w:p>
    <w:p w14:paraId="36D06440" w14:textId="77777777" w:rsidR="002F22AE" w:rsidRPr="00BA4511" w:rsidRDefault="002F22AE" w:rsidP="0032415B">
      <w:pPr>
        <w:pStyle w:val="ListParagraph"/>
        <w:numPr>
          <w:ilvl w:val="0"/>
          <w:numId w:val="206"/>
        </w:numPr>
        <w:rPr>
          <w:shd w:val="clear" w:color="auto" w:fill="FFFFFF"/>
          <w:lang w:val="en-US"/>
        </w:rPr>
      </w:pPr>
      <w:r w:rsidRPr="00BA4511">
        <w:rPr>
          <w:shd w:val="clear" w:color="auto" w:fill="FFFFFF"/>
          <w:lang w:val="en-GB"/>
        </w:rPr>
        <w:t>In a remote location configured in the terraform block, such as HCP Terraform or a cloud storage system.</w:t>
      </w:r>
    </w:p>
    <w:p w14:paraId="73A2CA1B" w14:textId="77777777" w:rsidR="002F22AE" w:rsidRPr="00FB1DDF" w:rsidRDefault="002F22AE" w:rsidP="00FB1DDF">
      <w:pPr>
        <w:pStyle w:val="Heading2"/>
        <w:ind w:left="0"/>
        <w:rPr>
          <w:rStyle w:val="Heading2Char"/>
          <w:lang w:val="en-US"/>
        </w:rPr>
      </w:pPr>
      <w:r>
        <w:rPr>
          <w:rStyle w:val="Heading2Char"/>
          <w:lang w:val="en-US"/>
        </w:rPr>
        <w:t>Answer</w:t>
      </w:r>
    </w:p>
    <w:p w14:paraId="47306C5D" w14:textId="77777777" w:rsidR="002F22AE" w:rsidRDefault="002F22AE" w:rsidP="002F22AE">
      <w:pPr>
        <w:ind w:left="360"/>
        <w:rPr>
          <w:b/>
          <w:bCs/>
          <w:lang w:val="en-US"/>
        </w:rPr>
      </w:pPr>
      <w:r w:rsidRPr="00357222">
        <w:rPr>
          <w:b/>
          <w:bCs/>
          <w:lang w:val="en-US"/>
        </w:rPr>
        <w:t>Correct Answer:</w:t>
      </w:r>
      <w:r>
        <w:rPr>
          <w:b/>
          <w:bCs/>
          <w:lang w:val="en-US"/>
        </w:rPr>
        <w:t xml:space="preserve">  D</w:t>
      </w:r>
    </w:p>
    <w:p w14:paraId="27B9FDAF" w14:textId="77777777" w:rsidR="002F22AE" w:rsidRDefault="002F22AE" w:rsidP="002F22AE">
      <w:pPr>
        <w:ind w:left="360"/>
        <w:rPr>
          <w:b/>
          <w:bCs/>
          <w:lang w:val="en-US"/>
        </w:rPr>
      </w:pPr>
      <w:r>
        <w:rPr>
          <w:b/>
          <w:bCs/>
          <w:lang w:val="en-US"/>
        </w:rPr>
        <w:t xml:space="preserve">Explanation: </w:t>
      </w:r>
    </w:p>
    <w:p w14:paraId="2545EA82" w14:textId="77777777" w:rsidR="002F22AE" w:rsidRPr="00C436FE" w:rsidRDefault="002F22AE" w:rsidP="0032415B">
      <w:pPr>
        <w:pStyle w:val="ListParagraph"/>
        <w:numPr>
          <w:ilvl w:val="0"/>
          <w:numId w:val="11"/>
        </w:numPr>
        <w:rPr>
          <w:lang w:val="en-GB"/>
        </w:rPr>
      </w:pPr>
      <w:r w:rsidRPr="00C436FE">
        <w:rPr>
          <w:lang w:val="en-GB"/>
        </w:rPr>
        <w:lastRenderedPageBreak/>
        <w:t xml:space="preserve">Terraform uses </w:t>
      </w:r>
      <w:r w:rsidRPr="00C436FE">
        <w:rPr>
          <w:b/>
          <w:bCs/>
          <w:lang w:val="en-GB"/>
        </w:rPr>
        <w:t>backends</w:t>
      </w:r>
      <w:r w:rsidRPr="00C436FE">
        <w:rPr>
          <w:lang w:val="en-GB"/>
        </w:rPr>
        <w:t xml:space="preserve"> to store state. If you don’t use the default local backend, you can configure a </w:t>
      </w:r>
      <w:r w:rsidRPr="00C436FE">
        <w:rPr>
          <w:b/>
          <w:bCs/>
          <w:lang w:val="en-GB"/>
        </w:rPr>
        <w:t>remote backend</w:t>
      </w:r>
      <w:r w:rsidRPr="00C436FE">
        <w:rPr>
          <w:lang w:val="en-GB"/>
        </w:rPr>
        <w:t xml:space="preserve"> in the terraform block of your configuration. </w:t>
      </w:r>
    </w:p>
    <w:p w14:paraId="06423F18" w14:textId="77777777" w:rsidR="002F22AE" w:rsidRPr="00C436FE" w:rsidRDefault="002F22AE" w:rsidP="0032415B">
      <w:pPr>
        <w:pStyle w:val="ListParagraph"/>
        <w:numPr>
          <w:ilvl w:val="0"/>
          <w:numId w:val="11"/>
        </w:numPr>
        <w:rPr>
          <w:lang w:val="en-GB"/>
        </w:rPr>
      </w:pPr>
      <w:r w:rsidRPr="00C436FE">
        <w:rPr>
          <w:lang w:val="en-GB"/>
        </w:rPr>
        <w:t xml:space="preserve">Examples of remote backends: </w:t>
      </w:r>
    </w:p>
    <w:p w14:paraId="367B223C" w14:textId="77777777" w:rsidR="002F22AE" w:rsidRPr="00C436FE" w:rsidRDefault="002F22AE" w:rsidP="0032415B">
      <w:pPr>
        <w:pStyle w:val="ListParagraph"/>
        <w:numPr>
          <w:ilvl w:val="1"/>
          <w:numId w:val="11"/>
        </w:numPr>
        <w:rPr>
          <w:lang w:val="en-GB"/>
        </w:rPr>
      </w:pPr>
      <w:r w:rsidRPr="00C436FE">
        <w:rPr>
          <w:b/>
          <w:bCs/>
          <w:lang w:val="en-GB"/>
        </w:rPr>
        <w:t>HCP Terraform / Terraform Cloud</w:t>
      </w:r>
    </w:p>
    <w:p w14:paraId="2CDD1936" w14:textId="77777777" w:rsidR="002F22AE" w:rsidRPr="00C436FE" w:rsidRDefault="002F22AE" w:rsidP="0032415B">
      <w:pPr>
        <w:pStyle w:val="ListParagraph"/>
        <w:numPr>
          <w:ilvl w:val="1"/>
          <w:numId w:val="11"/>
        </w:numPr>
        <w:rPr>
          <w:lang w:val="en-GB"/>
        </w:rPr>
      </w:pPr>
      <w:r w:rsidRPr="00C436FE">
        <w:rPr>
          <w:b/>
          <w:bCs/>
          <w:lang w:val="en-GB"/>
        </w:rPr>
        <w:t>AWS S3</w:t>
      </w:r>
    </w:p>
    <w:p w14:paraId="391CF60C" w14:textId="77777777" w:rsidR="002F22AE" w:rsidRPr="00C436FE" w:rsidRDefault="002F22AE" w:rsidP="0032415B">
      <w:pPr>
        <w:pStyle w:val="ListParagraph"/>
        <w:numPr>
          <w:ilvl w:val="1"/>
          <w:numId w:val="11"/>
        </w:numPr>
        <w:rPr>
          <w:lang w:val="en-GB"/>
        </w:rPr>
      </w:pPr>
      <w:r w:rsidRPr="00C436FE">
        <w:rPr>
          <w:b/>
          <w:bCs/>
          <w:lang w:val="en-GB"/>
        </w:rPr>
        <w:t>Azure Storage</w:t>
      </w:r>
    </w:p>
    <w:p w14:paraId="27180480" w14:textId="77777777" w:rsidR="002F22AE" w:rsidRPr="00C436FE" w:rsidRDefault="002F22AE" w:rsidP="0032415B">
      <w:pPr>
        <w:pStyle w:val="ListParagraph"/>
        <w:numPr>
          <w:ilvl w:val="1"/>
          <w:numId w:val="11"/>
        </w:numPr>
        <w:rPr>
          <w:lang w:val="en-GB"/>
        </w:rPr>
      </w:pPr>
      <w:r w:rsidRPr="00C436FE">
        <w:rPr>
          <w:b/>
          <w:bCs/>
          <w:lang w:val="en-GB"/>
        </w:rPr>
        <w:t>Google Cloud Storage</w:t>
      </w:r>
    </w:p>
    <w:p w14:paraId="5F7169AE" w14:textId="77777777" w:rsidR="002F22AE" w:rsidRPr="00C436FE" w:rsidRDefault="002F22AE" w:rsidP="0032415B">
      <w:pPr>
        <w:pStyle w:val="ListParagraph"/>
        <w:numPr>
          <w:ilvl w:val="0"/>
          <w:numId w:val="11"/>
        </w:numPr>
        <w:rPr>
          <w:lang w:val="en-GB"/>
        </w:rPr>
      </w:pPr>
      <w:r w:rsidRPr="00C436FE">
        <w:rPr>
          <w:lang w:val="en-GB"/>
        </w:rPr>
        <w:t>This configuration is done in your .tf files, not in .terraformrc.</w:t>
      </w:r>
    </w:p>
    <w:p w14:paraId="1CF0277B" w14:textId="434E9299" w:rsidR="002F22AE" w:rsidRPr="00FB5752" w:rsidRDefault="002F22AE" w:rsidP="002F22AE">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31</w:t>
      </w:r>
    </w:p>
    <w:p w14:paraId="44276968" w14:textId="77777777" w:rsidR="002F22AE" w:rsidRDefault="002F22AE" w:rsidP="002F22AE">
      <w:pPr>
        <w:pStyle w:val="Question"/>
        <w:rPr>
          <w:shd w:val="clear" w:color="auto" w:fill="FFFFFF"/>
        </w:rPr>
      </w:pPr>
      <w:r>
        <w:rPr>
          <w:shd w:val="clear" w:color="auto" w:fill="FFFFFF"/>
        </w:rPr>
        <w:t>Question.</w:t>
      </w:r>
    </w:p>
    <w:p w14:paraId="37039ED0" w14:textId="77777777" w:rsidR="002F22AE" w:rsidRPr="00D95F60" w:rsidRDefault="002F22AE" w:rsidP="002F22AE">
      <w:pPr>
        <w:rPr>
          <w:shd w:val="clear" w:color="auto" w:fill="FFFFFF"/>
          <w:lang w:val="en-US"/>
        </w:rPr>
      </w:pPr>
      <w:r w:rsidRPr="00D95F60">
        <w:rPr>
          <w:shd w:val="clear" w:color="auto" w:fill="FFFFFF"/>
          <w:lang w:val="en-US"/>
        </w:rPr>
        <w:t xml:space="preserve">Which of the following statements about Terraform modules is </w:t>
      </w:r>
      <w:r w:rsidRPr="007C0194">
        <w:rPr>
          <w:b/>
          <w:bCs/>
          <w:u w:val="single"/>
          <w:shd w:val="clear" w:color="auto" w:fill="FFFFFF"/>
          <w:lang w:val="en-US"/>
        </w:rPr>
        <w:t>not true</w:t>
      </w:r>
      <w:r w:rsidRPr="00D95F60">
        <w:rPr>
          <w:shd w:val="clear" w:color="auto" w:fill="FFFFFF"/>
          <w:lang w:val="en-US"/>
        </w:rPr>
        <w:t>?</w:t>
      </w:r>
    </w:p>
    <w:p w14:paraId="20F057D9" w14:textId="77777777" w:rsidR="002F22AE" w:rsidRPr="00D95F60" w:rsidRDefault="002F22AE" w:rsidP="0032415B">
      <w:pPr>
        <w:pStyle w:val="ListParagraph"/>
        <w:numPr>
          <w:ilvl w:val="0"/>
          <w:numId w:val="205"/>
        </w:numPr>
        <w:rPr>
          <w:shd w:val="clear" w:color="auto" w:fill="FFFFFF"/>
          <w:lang w:val="en-US"/>
        </w:rPr>
      </w:pPr>
      <w:r w:rsidRPr="00D95F60">
        <w:rPr>
          <w:shd w:val="clear" w:color="auto" w:fill="FFFFFF"/>
          <w:lang w:val="en-US"/>
        </w:rPr>
        <w:t>Modules can call other modules</w:t>
      </w:r>
    </w:p>
    <w:p w14:paraId="3F66E1D8" w14:textId="77777777" w:rsidR="002F22AE" w:rsidRPr="00D95F60" w:rsidRDefault="002F22AE" w:rsidP="0032415B">
      <w:pPr>
        <w:pStyle w:val="ListParagraph"/>
        <w:numPr>
          <w:ilvl w:val="0"/>
          <w:numId w:val="205"/>
        </w:numPr>
        <w:rPr>
          <w:shd w:val="clear" w:color="auto" w:fill="FFFFFF"/>
          <w:lang w:val="en-US"/>
        </w:rPr>
      </w:pPr>
      <w:r w:rsidRPr="00D95F60">
        <w:rPr>
          <w:shd w:val="clear" w:color="auto" w:fill="FFFFFF"/>
          <w:lang w:val="en-US"/>
        </w:rPr>
        <w:t>A module is a container for one or more resources</w:t>
      </w:r>
    </w:p>
    <w:p w14:paraId="68F2F648" w14:textId="77777777" w:rsidR="002F22AE" w:rsidRPr="00D95F60" w:rsidRDefault="002F22AE" w:rsidP="0032415B">
      <w:pPr>
        <w:pStyle w:val="ListParagraph"/>
        <w:numPr>
          <w:ilvl w:val="0"/>
          <w:numId w:val="205"/>
        </w:numPr>
        <w:rPr>
          <w:shd w:val="clear" w:color="auto" w:fill="FFFFFF"/>
          <w:lang w:val="en-US"/>
        </w:rPr>
      </w:pPr>
      <w:r w:rsidRPr="00D95F60">
        <w:rPr>
          <w:shd w:val="clear" w:color="auto" w:fill="FFFFFF"/>
          <w:lang w:val="en-US"/>
        </w:rPr>
        <w:t>Modules must be publicly accessible</w:t>
      </w:r>
    </w:p>
    <w:p w14:paraId="4BDF07B0" w14:textId="77777777" w:rsidR="002F22AE" w:rsidRPr="00D95F60" w:rsidRDefault="002F22AE" w:rsidP="0032415B">
      <w:pPr>
        <w:pStyle w:val="ListParagraph"/>
        <w:numPr>
          <w:ilvl w:val="0"/>
          <w:numId w:val="205"/>
        </w:numPr>
        <w:rPr>
          <w:shd w:val="clear" w:color="auto" w:fill="FFFFFF"/>
          <w:lang w:val="en-US"/>
        </w:rPr>
      </w:pPr>
      <w:r w:rsidRPr="00D95F60">
        <w:rPr>
          <w:shd w:val="clear" w:color="auto" w:fill="FFFFFF"/>
          <w:lang w:val="en-US"/>
        </w:rPr>
        <w:t>You can call the same module multiple times</w:t>
      </w:r>
    </w:p>
    <w:p w14:paraId="4636DB7B" w14:textId="77777777" w:rsidR="002F22AE" w:rsidRPr="00316D84" w:rsidRDefault="002F22AE" w:rsidP="00316D84">
      <w:pPr>
        <w:pStyle w:val="Heading2"/>
        <w:ind w:left="0"/>
        <w:rPr>
          <w:rStyle w:val="Heading2Char"/>
          <w:lang w:val="en-US"/>
        </w:rPr>
      </w:pPr>
      <w:r>
        <w:rPr>
          <w:rStyle w:val="Heading2Char"/>
          <w:lang w:val="en-US"/>
        </w:rPr>
        <w:t>Answer</w:t>
      </w:r>
    </w:p>
    <w:p w14:paraId="418ED0C8" w14:textId="77777777" w:rsidR="002F22AE" w:rsidRDefault="002F22AE" w:rsidP="002F22AE">
      <w:pPr>
        <w:ind w:left="360"/>
        <w:rPr>
          <w:b/>
          <w:bCs/>
          <w:lang w:val="en-US"/>
        </w:rPr>
      </w:pPr>
      <w:r w:rsidRPr="00357222">
        <w:rPr>
          <w:b/>
          <w:bCs/>
          <w:lang w:val="en-US"/>
        </w:rPr>
        <w:t>Correct Answer:</w:t>
      </w:r>
      <w:r>
        <w:rPr>
          <w:b/>
          <w:bCs/>
          <w:lang w:val="en-US"/>
        </w:rPr>
        <w:t xml:space="preserve">  C</w:t>
      </w:r>
    </w:p>
    <w:p w14:paraId="1EEC4CFE" w14:textId="77777777" w:rsidR="002F22AE" w:rsidRDefault="002F22AE" w:rsidP="002F22AE">
      <w:pPr>
        <w:ind w:left="360"/>
        <w:rPr>
          <w:b/>
          <w:bCs/>
          <w:lang w:val="en-US"/>
        </w:rPr>
      </w:pPr>
      <w:r>
        <w:rPr>
          <w:b/>
          <w:bCs/>
          <w:lang w:val="en-US"/>
        </w:rPr>
        <w:t xml:space="preserve">Explanation: </w:t>
      </w:r>
    </w:p>
    <w:p w14:paraId="6A5278EC" w14:textId="77777777" w:rsidR="002F22AE" w:rsidRPr="0005118B" w:rsidRDefault="002F22AE" w:rsidP="002F22AE">
      <w:pPr>
        <w:ind w:left="360"/>
        <w:rPr>
          <w:lang w:val="en-GB"/>
        </w:rPr>
      </w:pPr>
      <w:r w:rsidRPr="0005118B">
        <w:rPr>
          <w:lang w:val="en-GB"/>
        </w:rPr>
        <w:t xml:space="preserve">Modules </w:t>
      </w:r>
      <w:r w:rsidRPr="00B50DCB">
        <w:rPr>
          <w:b/>
          <w:bCs/>
          <w:u w:val="single"/>
          <w:lang w:val="en-GB"/>
        </w:rPr>
        <w:t>do not need to be publicly accessible</w:t>
      </w:r>
      <w:r w:rsidRPr="0005118B">
        <w:rPr>
          <w:lang w:val="en-GB"/>
        </w:rPr>
        <w:t>. They can be local or private, stored in version control systems, or shared within an organizatio</w:t>
      </w:r>
      <w:r>
        <w:rPr>
          <w:lang w:val="en-GB"/>
        </w:rPr>
        <w:t>n.</w:t>
      </w:r>
    </w:p>
    <w:p w14:paraId="78F5EEF7" w14:textId="76388DD1" w:rsidR="002F22AE" w:rsidRPr="008D02D8" w:rsidRDefault="002F22AE" w:rsidP="002F22AE">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32</w:t>
      </w:r>
    </w:p>
    <w:p w14:paraId="209428EB" w14:textId="77777777" w:rsidR="007228A5" w:rsidRDefault="007228A5" w:rsidP="007228A5">
      <w:pPr>
        <w:pStyle w:val="Question"/>
        <w:rPr>
          <w:shd w:val="clear" w:color="auto" w:fill="FFFFFF"/>
        </w:rPr>
      </w:pPr>
      <w:r>
        <w:rPr>
          <w:shd w:val="clear" w:color="auto" w:fill="FFFFFF"/>
        </w:rPr>
        <w:t xml:space="preserve">Question. </w:t>
      </w:r>
    </w:p>
    <w:p w14:paraId="6EF27E3C" w14:textId="77777777" w:rsidR="007228A5" w:rsidRPr="00870047" w:rsidRDefault="007228A5" w:rsidP="007228A5">
      <w:pPr>
        <w:rPr>
          <w:shd w:val="clear" w:color="auto" w:fill="FFFFFF"/>
          <w:lang w:val="en-GB"/>
        </w:rPr>
      </w:pPr>
      <w:r w:rsidRPr="00870047">
        <w:rPr>
          <w:shd w:val="clear" w:color="auto" w:fill="FFFFFF"/>
          <w:lang w:val="en-GB"/>
        </w:rPr>
        <w:t>Which statement describes a goal of infrastructure as code (IaC)?</w:t>
      </w:r>
    </w:p>
    <w:p w14:paraId="67E1ACD8" w14:textId="77777777" w:rsidR="007228A5" w:rsidRPr="00870047" w:rsidRDefault="007228A5" w:rsidP="0032415B">
      <w:pPr>
        <w:pStyle w:val="ListParagraph"/>
        <w:numPr>
          <w:ilvl w:val="0"/>
          <w:numId w:val="207"/>
        </w:numPr>
        <w:rPr>
          <w:shd w:val="clear" w:color="auto" w:fill="FFFFFF"/>
          <w:lang w:val="en-GB"/>
        </w:rPr>
      </w:pPr>
      <w:r w:rsidRPr="00870047">
        <w:rPr>
          <w:shd w:val="clear" w:color="auto" w:fill="FFFFFF"/>
          <w:lang w:val="en-GB"/>
        </w:rPr>
        <w:t>The programmatic configuration of resources.</w:t>
      </w:r>
    </w:p>
    <w:p w14:paraId="57B0CDC8" w14:textId="77777777" w:rsidR="007228A5" w:rsidRPr="00870047" w:rsidRDefault="007228A5" w:rsidP="0032415B">
      <w:pPr>
        <w:pStyle w:val="ListParagraph"/>
        <w:numPr>
          <w:ilvl w:val="0"/>
          <w:numId w:val="207"/>
        </w:numPr>
        <w:rPr>
          <w:shd w:val="clear" w:color="auto" w:fill="FFFFFF"/>
          <w:lang w:val="en-GB"/>
        </w:rPr>
      </w:pPr>
      <w:r w:rsidRPr="00870047">
        <w:rPr>
          <w:shd w:val="clear" w:color="auto" w:fill="FFFFFF"/>
          <w:lang w:val="en-GB"/>
        </w:rPr>
        <w:t>Defining a vendor-agnostic API.</w:t>
      </w:r>
    </w:p>
    <w:p w14:paraId="34D36067" w14:textId="77777777" w:rsidR="007228A5" w:rsidRPr="00870047" w:rsidRDefault="007228A5" w:rsidP="0032415B">
      <w:pPr>
        <w:pStyle w:val="ListParagraph"/>
        <w:numPr>
          <w:ilvl w:val="0"/>
          <w:numId w:val="207"/>
        </w:numPr>
        <w:rPr>
          <w:shd w:val="clear" w:color="auto" w:fill="FFFFFF"/>
          <w:lang w:val="en-GB"/>
        </w:rPr>
      </w:pPr>
      <w:r w:rsidRPr="00870047">
        <w:rPr>
          <w:shd w:val="clear" w:color="auto" w:fill="FFFFFF"/>
          <w:lang w:val="en-GB"/>
        </w:rPr>
        <w:t>Write once, run anywhere.</w:t>
      </w:r>
    </w:p>
    <w:p w14:paraId="2C2614BA" w14:textId="77777777" w:rsidR="007228A5" w:rsidRPr="00870047" w:rsidRDefault="007228A5" w:rsidP="0032415B">
      <w:pPr>
        <w:pStyle w:val="ListParagraph"/>
        <w:numPr>
          <w:ilvl w:val="0"/>
          <w:numId w:val="207"/>
        </w:numPr>
        <w:rPr>
          <w:shd w:val="clear" w:color="auto" w:fill="FFFFFF"/>
          <w:lang w:val="en-GB"/>
        </w:rPr>
      </w:pPr>
      <w:r w:rsidRPr="00870047">
        <w:rPr>
          <w:shd w:val="clear" w:color="auto" w:fill="FFFFFF"/>
          <w:lang w:val="en-GB"/>
        </w:rPr>
        <w:t>A pipeline process to test and deliver software.</w:t>
      </w:r>
    </w:p>
    <w:p w14:paraId="4BF5FE15" w14:textId="77777777" w:rsidR="007228A5" w:rsidRPr="005D7ACB" w:rsidRDefault="007228A5" w:rsidP="005D7ACB">
      <w:pPr>
        <w:pStyle w:val="Heading2"/>
        <w:ind w:left="0"/>
        <w:rPr>
          <w:rStyle w:val="Heading2Char"/>
          <w:lang w:val="en-US"/>
        </w:rPr>
      </w:pPr>
      <w:r>
        <w:rPr>
          <w:rStyle w:val="Heading2Char"/>
          <w:lang w:val="en-US"/>
        </w:rPr>
        <w:t>Answer</w:t>
      </w:r>
    </w:p>
    <w:p w14:paraId="372155A7" w14:textId="77777777" w:rsidR="007228A5" w:rsidRDefault="007228A5" w:rsidP="007228A5">
      <w:pPr>
        <w:ind w:left="360"/>
        <w:rPr>
          <w:b/>
          <w:bCs/>
          <w:lang w:val="en-US"/>
        </w:rPr>
      </w:pPr>
      <w:r w:rsidRPr="00357222">
        <w:rPr>
          <w:b/>
          <w:bCs/>
          <w:lang w:val="en-US"/>
        </w:rPr>
        <w:t>Correct Answer:</w:t>
      </w:r>
      <w:r>
        <w:rPr>
          <w:b/>
          <w:bCs/>
          <w:lang w:val="en-US"/>
        </w:rPr>
        <w:t xml:space="preserve">  A</w:t>
      </w:r>
    </w:p>
    <w:p w14:paraId="14DFC256" w14:textId="77777777" w:rsidR="007228A5" w:rsidRDefault="007228A5" w:rsidP="007228A5">
      <w:pPr>
        <w:ind w:left="360"/>
        <w:rPr>
          <w:b/>
          <w:bCs/>
          <w:lang w:val="en-US"/>
        </w:rPr>
      </w:pPr>
      <w:r>
        <w:rPr>
          <w:b/>
          <w:bCs/>
          <w:lang w:val="en-US"/>
        </w:rPr>
        <w:t xml:space="preserve">Explanation: </w:t>
      </w:r>
    </w:p>
    <w:p w14:paraId="672F0879" w14:textId="77777777" w:rsidR="007228A5" w:rsidRPr="00195CD2" w:rsidRDefault="007228A5" w:rsidP="007228A5">
      <w:pPr>
        <w:ind w:left="360"/>
        <w:rPr>
          <w:lang w:val="en-GB"/>
        </w:rPr>
      </w:pPr>
      <w:r w:rsidRPr="00195CD2">
        <w:rPr>
          <w:b/>
          <w:bCs/>
          <w:lang w:val="en-GB"/>
        </w:rPr>
        <w:t>Infrastructure as Code (IaC)</w:t>
      </w:r>
      <w:r w:rsidRPr="00195CD2">
        <w:rPr>
          <w:lang w:val="en-GB"/>
        </w:rPr>
        <w:t xml:space="preserve"> is all about defining and provisioning infrastructure </w:t>
      </w:r>
      <w:r w:rsidRPr="00195CD2">
        <w:rPr>
          <w:b/>
          <w:bCs/>
          <w:lang w:val="en-GB"/>
        </w:rPr>
        <w:t>programmatically</w:t>
      </w:r>
      <w:r w:rsidRPr="00195CD2">
        <w:rPr>
          <w:lang w:val="en-GB"/>
        </w:rPr>
        <w:t>, using code instead of manually configuring hardware or cloud resources. This enables automation, repeatability, version control, and consistency across environments.</w:t>
      </w:r>
    </w:p>
    <w:p w14:paraId="126502BF" w14:textId="77777777" w:rsidR="007228A5" w:rsidRPr="00195CD2" w:rsidRDefault="007228A5" w:rsidP="007228A5">
      <w:pPr>
        <w:ind w:left="360"/>
        <w:rPr>
          <w:lang w:val="en-GB"/>
        </w:rPr>
      </w:pPr>
      <w:r w:rsidRPr="00195CD2">
        <w:rPr>
          <w:lang w:val="en-GB"/>
        </w:rPr>
        <w:lastRenderedPageBreak/>
        <w:t>Here’s why the other options are incorrect:</w:t>
      </w:r>
    </w:p>
    <w:p w14:paraId="4827055F" w14:textId="77777777" w:rsidR="007228A5" w:rsidRPr="00195CD2" w:rsidRDefault="007228A5" w:rsidP="0032415B">
      <w:pPr>
        <w:pStyle w:val="ListParagraph"/>
        <w:numPr>
          <w:ilvl w:val="0"/>
          <w:numId w:val="208"/>
        </w:numPr>
        <w:rPr>
          <w:lang w:val="en-GB"/>
        </w:rPr>
      </w:pPr>
      <w:r w:rsidRPr="00195CD2">
        <w:rPr>
          <w:b/>
          <w:bCs/>
          <w:lang w:val="en-GB"/>
        </w:rPr>
        <w:t>Defining a vendor-agnostic API</w:t>
      </w:r>
      <w:r w:rsidRPr="00195CD2">
        <w:rPr>
          <w:lang w:val="en-GB"/>
        </w:rPr>
        <w:t xml:space="preserve"> → Not a core IaC goal. Some IaC tools are multi-cloud, but vendor-agnostic APIs are not the purpose of IaC.</w:t>
      </w:r>
    </w:p>
    <w:p w14:paraId="1C05D8E4" w14:textId="77777777" w:rsidR="007228A5" w:rsidRPr="00195CD2" w:rsidRDefault="007228A5" w:rsidP="0032415B">
      <w:pPr>
        <w:pStyle w:val="ListParagraph"/>
        <w:numPr>
          <w:ilvl w:val="0"/>
          <w:numId w:val="208"/>
        </w:numPr>
        <w:rPr>
          <w:lang w:val="en-GB"/>
        </w:rPr>
      </w:pPr>
      <w:r w:rsidRPr="00195CD2">
        <w:rPr>
          <w:b/>
          <w:bCs/>
          <w:lang w:val="en-GB"/>
        </w:rPr>
        <w:t>Write once, run anywhere</w:t>
      </w:r>
      <w:r w:rsidRPr="00195CD2">
        <w:rPr>
          <w:lang w:val="en-GB"/>
        </w:rPr>
        <w:t xml:space="preserve"> → This applies more to application portability (e.g., Java or containers), not IaC.</w:t>
      </w:r>
    </w:p>
    <w:p w14:paraId="275E7254" w14:textId="77777777" w:rsidR="007228A5" w:rsidRPr="00195CD2" w:rsidRDefault="007228A5" w:rsidP="0032415B">
      <w:pPr>
        <w:pStyle w:val="ListParagraph"/>
        <w:numPr>
          <w:ilvl w:val="0"/>
          <w:numId w:val="208"/>
        </w:numPr>
        <w:rPr>
          <w:lang w:val="en-GB"/>
        </w:rPr>
      </w:pPr>
      <w:r w:rsidRPr="00195CD2">
        <w:rPr>
          <w:b/>
          <w:bCs/>
          <w:lang w:val="en-GB"/>
        </w:rPr>
        <w:t>A pipeline process to test and deliver software</w:t>
      </w:r>
      <w:r w:rsidRPr="00195CD2">
        <w:rPr>
          <w:lang w:val="en-GB"/>
        </w:rPr>
        <w:t xml:space="preserve"> → That describes CI/CD, not IaC (though IaC often integrates with pipelines).</w:t>
      </w:r>
    </w:p>
    <w:p w14:paraId="6D54CFA3" w14:textId="0E3B7363" w:rsidR="007228A5" w:rsidRPr="003F2F6E" w:rsidRDefault="007228A5" w:rsidP="007228A5">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4B7D2C" w:rsidRPr="00491CDC">
        <w:rPr>
          <w:lang w:val="en-US"/>
        </w:rPr>
        <w:t>EXAMHEIST-2</w:t>
      </w:r>
      <w:r w:rsidR="004B7D2C">
        <w:rPr>
          <w:lang w:val="en-US"/>
        </w:rPr>
        <w:t>3</w:t>
      </w:r>
      <w:r w:rsidR="00FF53C7">
        <w:rPr>
          <w:lang w:val="en-US"/>
        </w:rPr>
        <w:t>5</w:t>
      </w:r>
    </w:p>
    <w:p w14:paraId="582B747F" w14:textId="77777777" w:rsidR="00E76B34" w:rsidRDefault="00E76B34" w:rsidP="00E76B34">
      <w:pPr>
        <w:pStyle w:val="Question"/>
        <w:rPr>
          <w:shd w:val="clear" w:color="auto" w:fill="FFFFFF"/>
        </w:rPr>
      </w:pPr>
      <w:r>
        <w:rPr>
          <w:shd w:val="clear" w:color="auto" w:fill="FFFFFF"/>
        </w:rPr>
        <w:t>Question.</w:t>
      </w:r>
    </w:p>
    <w:p w14:paraId="16210DC5" w14:textId="77777777" w:rsidR="00E76B34" w:rsidRPr="00216E7E" w:rsidRDefault="00E76B34" w:rsidP="00E76B34">
      <w:pPr>
        <w:rPr>
          <w:shd w:val="clear" w:color="auto" w:fill="FFFFFF"/>
          <w:lang w:val="en-US"/>
        </w:rPr>
      </w:pPr>
      <w:r w:rsidRPr="00216E7E">
        <w:rPr>
          <w:shd w:val="clear" w:color="auto" w:fill="FFFFFF"/>
          <w:lang w:val="en-US"/>
        </w:rPr>
        <w:t>Which backend does the Terraform CLI use by default?</w:t>
      </w:r>
    </w:p>
    <w:p w14:paraId="0D1A0C0C" w14:textId="77777777" w:rsidR="00E76B34" w:rsidRPr="00216E7E" w:rsidRDefault="00E76B34" w:rsidP="0032415B">
      <w:pPr>
        <w:pStyle w:val="ListParagraph"/>
        <w:numPr>
          <w:ilvl w:val="0"/>
          <w:numId w:val="210"/>
        </w:numPr>
        <w:rPr>
          <w:shd w:val="clear" w:color="auto" w:fill="FFFFFF"/>
          <w:lang w:val="en-US"/>
        </w:rPr>
      </w:pPr>
      <w:r w:rsidRPr="00216E7E">
        <w:rPr>
          <w:shd w:val="clear" w:color="auto" w:fill="FFFFFF"/>
          <w:lang w:val="en-US"/>
        </w:rPr>
        <w:t>Depends on the cloud provider configured</w:t>
      </w:r>
    </w:p>
    <w:p w14:paraId="3B4CD4CB" w14:textId="77777777" w:rsidR="00E76B34" w:rsidRPr="00216E7E" w:rsidRDefault="00E76B34" w:rsidP="0032415B">
      <w:pPr>
        <w:pStyle w:val="ListParagraph"/>
        <w:numPr>
          <w:ilvl w:val="0"/>
          <w:numId w:val="210"/>
        </w:numPr>
        <w:rPr>
          <w:shd w:val="clear" w:color="auto" w:fill="FFFFFF"/>
          <w:lang w:val="en-US"/>
        </w:rPr>
      </w:pPr>
      <w:r w:rsidRPr="00216E7E">
        <w:rPr>
          <w:shd w:val="clear" w:color="auto" w:fill="FFFFFF"/>
          <w:lang w:val="en-US"/>
        </w:rPr>
        <w:t>HTTP</w:t>
      </w:r>
    </w:p>
    <w:p w14:paraId="0D8C3E93" w14:textId="77777777" w:rsidR="00E76B34" w:rsidRPr="00216E7E" w:rsidRDefault="00E76B34" w:rsidP="0032415B">
      <w:pPr>
        <w:pStyle w:val="ListParagraph"/>
        <w:numPr>
          <w:ilvl w:val="0"/>
          <w:numId w:val="210"/>
        </w:numPr>
        <w:rPr>
          <w:shd w:val="clear" w:color="auto" w:fill="FFFFFF"/>
          <w:lang w:val="en-US"/>
        </w:rPr>
      </w:pPr>
      <w:r w:rsidRPr="00216E7E">
        <w:rPr>
          <w:shd w:val="clear" w:color="auto" w:fill="FFFFFF"/>
          <w:lang w:val="en-US"/>
        </w:rPr>
        <w:t>Remote</w:t>
      </w:r>
    </w:p>
    <w:p w14:paraId="5849442C" w14:textId="77777777" w:rsidR="00E76B34" w:rsidRPr="00216E7E" w:rsidRDefault="00E76B34" w:rsidP="0032415B">
      <w:pPr>
        <w:pStyle w:val="ListParagraph"/>
        <w:numPr>
          <w:ilvl w:val="0"/>
          <w:numId w:val="210"/>
        </w:numPr>
        <w:rPr>
          <w:shd w:val="clear" w:color="auto" w:fill="FFFFFF"/>
          <w:lang w:val="en-US"/>
        </w:rPr>
      </w:pPr>
      <w:r w:rsidRPr="001F16E8">
        <w:rPr>
          <w:shd w:val="clear" w:color="auto" w:fill="FFFFFF"/>
        </w:rPr>
        <w:t>HCP Terraform/</w:t>
      </w:r>
      <w:r w:rsidRPr="00216E7E">
        <w:rPr>
          <w:shd w:val="clear" w:color="auto" w:fill="FFFFFF"/>
          <w:lang w:val="en-US"/>
        </w:rPr>
        <w:t>Terraform Cloud</w:t>
      </w:r>
    </w:p>
    <w:p w14:paraId="0DC943B9" w14:textId="77777777" w:rsidR="00E76B34" w:rsidRPr="00216E7E" w:rsidRDefault="00E76B34" w:rsidP="0032415B">
      <w:pPr>
        <w:pStyle w:val="ListParagraph"/>
        <w:numPr>
          <w:ilvl w:val="0"/>
          <w:numId w:val="210"/>
        </w:numPr>
        <w:rPr>
          <w:shd w:val="clear" w:color="auto" w:fill="FFFFFF"/>
          <w:lang w:val="en-US"/>
        </w:rPr>
      </w:pPr>
      <w:r w:rsidRPr="00216E7E">
        <w:rPr>
          <w:shd w:val="clear" w:color="auto" w:fill="FFFFFF"/>
          <w:lang w:val="en-US"/>
        </w:rPr>
        <w:t>Local</w:t>
      </w:r>
    </w:p>
    <w:p w14:paraId="7D37CDB8" w14:textId="77777777" w:rsidR="00E76B34" w:rsidRPr="009A381A" w:rsidRDefault="00E76B34" w:rsidP="005D7ACB">
      <w:pPr>
        <w:pStyle w:val="Heading2"/>
        <w:ind w:left="0"/>
        <w:rPr>
          <w:lang w:val="en-US"/>
        </w:rPr>
      </w:pPr>
      <w:r>
        <w:rPr>
          <w:rStyle w:val="Heading2Char"/>
          <w:lang w:val="en-US"/>
        </w:rPr>
        <w:t>Answer</w:t>
      </w:r>
    </w:p>
    <w:p w14:paraId="60DC10EA" w14:textId="77777777" w:rsidR="00E76B34" w:rsidRDefault="00E76B34" w:rsidP="00E76B34">
      <w:pPr>
        <w:ind w:left="360"/>
        <w:rPr>
          <w:b/>
          <w:bCs/>
          <w:lang w:val="en-US"/>
        </w:rPr>
      </w:pPr>
      <w:r w:rsidRPr="00357222">
        <w:rPr>
          <w:b/>
          <w:bCs/>
          <w:lang w:val="en-US"/>
        </w:rPr>
        <w:t>Correct Answer:</w:t>
      </w:r>
      <w:r>
        <w:rPr>
          <w:b/>
          <w:bCs/>
          <w:lang w:val="en-US"/>
        </w:rPr>
        <w:t xml:space="preserve">  E</w:t>
      </w:r>
    </w:p>
    <w:p w14:paraId="7581D19F" w14:textId="77777777" w:rsidR="00E76B34" w:rsidRDefault="00E76B34" w:rsidP="00E76B34">
      <w:pPr>
        <w:ind w:left="360"/>
        <w:rPr>
          <w:b/>
          <w:bCs/>
          <w:lang w:val="en-US"/>
        </w:rPr>
      </w:pPr>
      <w:r>
        <w:rPr>
          <w:b/>
          <w:bCs/>
          <w:lang w:val="en-US"/>
        </w:rPr>
        <w:t xml:space="preserve">Explanation: </w:t>
      </w:r>
    </w:p>
    <w:p w14:paraId="1053C131" w14:textId="77777777" w:rsidR="00E76B34" w:rsidRPr="004A2C88" w:rsidRDefault="00E76B34" w:rsidP="00E76B34">
      <w:pPr>
        <w:ind w:left="360"/>
        <w:rPr>
          <w:lang w:val="en-GB"/>
        </w:rPr>
      </w:pPr>
      <w:r w:rsidRPr="004A2C88">
        <w:rPr>
          <w:lang w:val="en-GB"/>
        </w:rPr>
        <w:t>This is the backend that the Terraform CLI uses by default, unless you specify a different backend in your configuration. The local backend stores the state file in a local file named terraform.tfstate, which can be used to track and manage the state of your infrastructure.</w:t>
      </w:r>
    </w:p>
    <w:p w14:paraId="78273529" w14:textId="1540B526" w:rsidR="00E76B34" w:rsidRPr="001C00F0" w:rsidRDefault="00E76B34" w:rsidP="00E76B34">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526248" w:rsidRPr="00491CDC">
        <w:rPr>
          <w:lang w:val="en-US"/>
        </w:rPr>
        <w:t>EXAMHEIST-2</w:t>
      </w:r>
      <w:r w:rsidR="00526248">
        <w:rPr>
          <w:lang w:val="en-US"/>
        </w:rPr>
        <w:t>35</w:t>
      </w:r>
    </w:p>
    <w:p w14:paraId="132F6739" w14:textId="77777777" w:rsidR="00E76B34" w:rsidRDefault="00E76B34" w:rsidP="00E76B34">
      <w:pPr>
        <w:pStyle w:val="Question"/>
        <w:rPr>
          <w:shd w:val="clear" w:color="auto" w:fill="FFFFFF"/>
        </w:rPr>
      </w:pPr>
      <w:r>
        <w:rPr>
          <w:shd w:val="clear" w:color="auto" w:fill="FFFFFF"/>
        </w:rPr>
        <w:t>Question.</w:t>
      </w:r>
    </w:p>
    <w:p w14:paraId="1C97BCF7" w14:textId="77777777" w:rsidR="00E76B34" w:rsidRPr="00645789" w:rsidRDefault="00E76B34" w:rsidP="00E76B34">
      <w:pPr>
        <w:rPr>
          <w:shd w:val="clear" w:color="auto" w:fill="FFFFFF"/>
          <w:lang w:val="en-US"/>
        </w:rPr>
      </w:pPr>
      <w:r w:rsidRPr="00645789">
        <w:rPr>
          <w:shd w:val="clear" w:color="auto" w:fill="FFFFFF"/>
          <w:lang w:val="en-US"/>
        </w:rPr>
        <w:t xml:space="preserve">You must initialize your working directory before running </w:t>
      </w:r>
      <w:r w:rsidRPr="00EC5C78">
        <w:rPr>
          <w:b/>
          <w:bCs/>
          <w:i/>
          <w:iCs/>
          <w:shd w:val="clear" w:color="auto" w:fill="FFFFFF"/>
          <w:lang w:val="en-US"/>
        </w:rPr>
        <w:t>terraform validate</w:t>
      </w:r>
      <w:r w:rsidRPr="00645789">
        <w:rPr>
          <w:shd w:val="clear" w:color="auto" w:fill="FFFFFF"/>
          <w:lang w:val="en-US"/>
        </w:rPr>
        <w:t>.</w:t>
      </w:r>
    </w:p>
    <w:p w14:paraId="04391F9C" w14:textId="77777777" w:rsidR="00E76B34" w:rsidRPr="00EC5C78" w:rsidRDefault="00E76B34" w:rsidP="0032415B">
      <w:pPr>
        <w:pStyle w:val="ListParagraph"/>
        <w:numPr>
          <w:ilvl w:val="0"/>
          <w:numId w:val="211"/>
        </w:numPr>
        <w:rPr>
          <w:shd w:val="clear" w:color="auto" w:fill="FFFFFF"/>
          <w:lang w:val="en-US"/>
        </w:rPr>
      </w:pPr>
      <w:r w:rsidRPr="00EC5C78">
        <w:rPr>
          <w:shd w:val="clear" w:color="auto" w:fill="FFFFFF"/>
          <w:lang w:val="en-US"/>
        </w:rPr>
        <w:t>True</w:t>
      </w:r>
    </w:p>
    <w:p w14:paraId="1E7E48EA" w14:textId="77777777" w:rsidR="00E76B34" w:rsidRPr="00EC5C78" w:rsidRDefault="00E76B34" w:rsidP="0032415B">
      <w:pPr>
        <w:pStyle w:val="ListParagraph"/>
        <w:numPr>
          <w:ilvl w:val="0"/>
          <w:numId w:val="211"/>
        </w:numPr>
        <w:rPr>
          <w:shd w:val="clear" w:color="auto" w:fill="FFFFFF"/>
          <w:lang w:val="en-US"/>
        </w:rPr>
      </w:pPr>
      <w:r w:rsidRPr="00EC5C78">
        <w:rPr>
          <w:shd w:val="clear" w:color="auto" w:fill="FFFFFF"/>
          <w:lang w:val="en-US"/>
        </w:rPr>
        <w:t>False</w:t>
      </w:r>
    </w:p>
    <w:p w14:paraId="6DBFF70C" w14:textId="77777777" w:rsidR="00E76B34" w:rsidRPr="005D7ACB" w:rsidRDefault="00E76B34" w:rsidP="005D7ACB">
      <w:pPr>
        <w:pStyle w:val="Heading2"/>
        <w:ind w:left="0"/>
        <w:rPr>
          <w:rStyle w:val="Heading2Char"/>
          <w:lang w:val="en-US"/>
        </w:rPr>
      </w:pPr>
      <w:r>
        <w:rPr>
          <w:rStyle w:val="Heading2Char"/>
          <w:lang w:val="en-US"/>
        </w:rPr>
        <w:t>Answer</w:t>
      </w:r>
    </w:p>
    <w:p w14:paraId="7875707B" w14:textId="77777777" w:rsidR="00E76B34" w:rsidRDefault="00E76B34" w:rsidP="00E76B34">
      <w:pPr>
        <w:ind w:left="360"/>
        <w:rPr>
          <w:b/>
          <w:bCs/>
          <w:lang w:val="en-US"/>
        </w:rPr>
      </w:pPr>
      <w:r w:rsidRPr="00357222">
        <w:rPr>
          <w:b/>
          <w:bCs/>
          <w:lang w:val="en-US"/>
        </w:rPr>
        <w:t>Correct Answer:</w:t>
      </w:r>
      <w:r>
        <w:rPr>
          <w:b/>
          <w:bCs/>
          <w:lang w:val="en-US"/>
        </w:rPr>
        <w:t xml:space="preserve">  A</w:t>
      </w:r>
    </w:p>
    <w:p w14:paraId="4C6918E4" w14:textId="77777777" w:rsidR="00E76B34" w:rsidRDefault="00E76B34" w:rsidP="00E76B34">
      <w:pPr>
        <w:ind w:left="360"/>
        <w:rPr>
          <w:b/>
          <w:bCs/>
          <w:lang w:val="en-US"/>
        </w:rPr>
      </w:pPr>
      <w:r>
        <w:rPr>
          <w:b/>
          <w:bCs/>
          <w:lang w:val="en-US"/>
        </w:rPr>
        <w:t xml:space="preserve">Explanation: </w:t>
      </w:r>
    </w:p>
    <w:p w14:paraId="76ECC68E" w14:textId="77777777" w:rsidR="00E76B34" w:rsidRPr="00EC5C78" w:rsidRDefault="00E76B34" w:rsidP="00E76B34">
      <w:pPr>
        <w:ind w:left="360"/>
        <w:rPr>
          <w:lang w:val="en-GB"/>
        </w:rPr>
      </w:pPr>
      <w:r w:rsidRPr="00EC5C78">
        <w:rPr>
          <w:lang w:val="en-GB"/>
        </w:rPr>
        <w:t>You must initialize your working directory before running terraform validate, as it will ensure that all the required plugins and modules are installed and configured properly. If you skip this step, you may encounter errors or inconsistencies when validating your configuration files.</w:t>
      </w:r>
    </w:p>
    <w:p w14:paraId="748A2CB8" w14:textId="5468869E" w:rsidR="00E76B34" w:rsidRPr="009E22FF" w:rsidRDefault="00E76B34" w:rsidP="00E76B34">
      <w:pPr>
        <w:rPr>
          <w:lang w:val="en-GB"/>
        </w:rPr>
      </w:pPr>
      <w:r>
        <w:rPr>
          <w:b/>
          <w:bCs/>
          <w:lang w:val="en-US"/>
        </w:rPr>
        <w:lastRenderedPageBreak/>
        <w:t>Discussion:</w:t>
      </w:r>
      <w:r w:rsidRPr="00B95341">
        <w:rPr>
          <w:rFonts w:ascii="Roboto Condensed" w:hAnsi="Roboto Condensed"/>
          <w:color w:val="505050"/>
          <w:shd w:val="clear" w:color="auto" w:fill="F8F9FA"/>
          <w:lang w:val="en-US"/>
        </w:rPr>
        <w:t xml:space="preserve"> </w:t>
      </w:r>
      <w:r w:rsidR="00526248" w:rsidRPr="00491CDC">
        <w:rPr>
          <w:lang w:val="en-US"/>
        </w:rPr>
        <w:t>EXAMHEIST-2</w:t>
      </w:r>
      <w:r w:rsidR="00526248">
        <w:rPr>
          <w:lang w:val="en-US"/>
        </w:rPr>
        <w:t>37</w:t>
      </w:r>
    </w:p>
    <w:p w14:paraId="73E287DA" w14:textId="77777777" w:rsidR="00E76B34" w:rsidRDefault="00E76B34" w:rsidP="00E76B34">
      <w:pPr>
        <w:pStyle w:val="Question"/>
        <w:rPr>
          <w:shd w:val="clear" w:color="auto" w:fill="FFFFFF"/>
        </w:rPr>
      </w:pPr>
      <w:r>
        <w:rPr>
          <w:shd w:val="clear" w:color="auto" w:fill="FFFFFF"/>
        </w:rPr>
        <w:t>Question.</w:t>
      </w:r>
    </w:p>
    <w:p w14:paraId="54829D85" w14:textId="77777777" w:rsidR="00E76B34" w:rsidRPr="00A52454" w:rsidRDefault="00E76B34" w:rsidP="00E76B34">
      <w:pPr>
        <w:rPr>
          <w:shd w:val="clear" w:color="auto" w:fill="FFFFFF"/>
          <w:lang w:val="en-GB"/>
        </w:rPr>
      </w:pPr>
      <w:r w:rsidRPr="00A52454">
        <w:rPr>
          <w:shd w:val="clear" w:color="auto" w:fill="FFFFFF"/>
          <w:lang w:val="en-GB"/>
        </w:rPr>
        <w:t xml:space="preserve">When does Terraform create the </w:t>
      </w:r>
      <w:r w:rsidRPr="00B50DCB">
        <w:rPr>
          <w:b/>
          <w:bCs/>
          <w:shd w:val="clear" w:color="auto" w:fill="FFFFFF"/>
          <w:lang w:val="en-GB"/>
        </w:rPr>
        <w:t xml:space="preserve">.terraform.lock.hcl </w:t>
      </w:r>
      <w:r w:rsidRPr="00A52454">
        <w:rPr>
          <w:shd w:val="clear" w:color="auto" w:fill="FFFFFF"/>
          <w:lang w:val="en-GB"/>
        </w:rPr>
        <w:t>file?</w:t>
      </w:r>
    </w:p>
    <w:p w14:paraId="31E1E3BD" w14:textId="77777777" w:rsidR="00E76B34" w:rsidRPr="00A52454" w:rsidRDefault="00E76B34" w:rsidP="0032415B">
      <w:pPr>
        <w:pStyle w:val="ListParagraph"/>
        <w:numPr>
          <w:ilvl w:val="0"/>
          <w:numId w:val="209"/>
        </w:numPr>
        <w:rPr>
          <w:shd w:val="clear" w:color="auto" w:fill="FFFFFF"/>
          <w:lang w:val="en-GB"/>
        </w:rPr>
      </w:pPr>
      <w:r w:rsidRPr="00A52454">
        <w:rPr>
          <w:shd w:val="clear" w:color="auto" w:fill="FFFFFF"/>
          <w:lang w:val="en-GB"/>
        </w:rPr>
        <w:t xml:space="preserve">After your first </w:t>
      </w:r>
      <w:r w:rsidRPr="00B50DCB">
        <w:rPr>
          <w:b/>
          <w:bCs/>
          <w:i/>
          <w:iCs/>
          <w:shd w:val="clear" w:color="auto" w:fill="FFFFFF"/>
          <w:lang w:val="en-GB"/>
        </w:rPr>
        <w:t>terraform plan</w:t>
      </w:r>
      <w:r w:rsidRPr="00A52454">
        <w:rPr>
          <w:shd w:val="clear" w:color="auto" w:fill="FFFFFF"/>
          <w:lang w:val="en-GB"/>
        </w:rPr>
        <w:t>.</w:t>
      </w:r>
    </w:p>
    <w:p w14:paraId="41EA9D21" w14:textId="77777777" w:rsidR="00E76B34" w:rsidRPr="00A52454" w:rsidRDefault="00E76B34" w:rsidP="0032415B">
      <w:pPr>
        <w:pStyle w:val="ListParagraph"/>
        <w:numPr>
          <w:ilvl w:val="0"/>
          <w:numId w:val="209"/>
        </w:numPr>
        <w:rPr>
          <w:shd w:val="clear" w:color="auto" w:fill="FFFFFF"/>
          <w:lang w:val="en-GB"/>
        </w:rPr>
      </w:pPr>
      <w:r w:rsidRPr="00A52454">
        <w:rPr>
          <w:shd w:val="clear" w:color="auto" w:fill="FFFFFF"/>
          <w:lang w:val="en-GB"/>
        </w:rPr>
        <w:t xml:space="preserve">After your first </w:t>
      </w:r>
      <w:r w:rsidRPr="00B50DCB">
        <w:rPr>
          <w:b/>
          <w:bCs/>
          <w:i/>
          <w:iCs/>
          <w:shd w:val="clear" w:color="auto" w:fill="FFFFFF"/>
          <w:lang w:val="en-GB"/>
        </w:rPr>
        <w:t>terraform apply</w:t>
      </w:r>
      <w:r w:rsidRPr="00A52454">
        <w:rPr>
          <w:shd w:val="clear" w:color="auto" w:fill="FFFFFF"/>
          <w:lang w:val="en-GB"/>
        </w:rPr>
        <w:t>.</w:t>
      </w:r>
    </w:p>
    <w:p w14:paraId="609AE22A" w14:textId="77777777" w:rsidR="00E76B34" w:rsidRPr="00A52454" w:rsidRDefault="00E76B34" w:rsidP="0032415B">
      <w:pPr>
        <w:pStyle w:val="ListParagraph"/>
        <w:numPr>
          <w:ilvl w:val="0"/>
          <w:numId w:val="209"/>
        </w:numPr>
        <w:rPr>
          <w:shd w:val="clear" w:color="auto" w:fill="FFFFFF"/>
          <w:lang w:val="en-GB"/>
        </w:rPr>
      </w:pPr>
      <w:r w:rsidRPr="00A52454">
        <w:rPr>
          <w:shd w:val="clear" w:color="auto" w:fill="FFFFFF"/>
          <w:lang w:val="en-GB"/>
        </w:rPr>
        <w:t xml:space="preserve">After your first </w:t>
      </w:r>
      <w:r w:rsidRPr="00B50DCB">
        <w:rPr>
          <w:b/>
          <w:bCs/>
          <w:i/>
          <w:iCs/>
          <w:shd w:val="clear" w:color="auto" w:fill="FFFFFF"/>
          <w:lang w:val="en-GB"/>
        </w:rPr>
        <w:t>terraform init</w:t>
      </w:r>
      <w:r w:rsidRPr="00A52454">
        <w:rPr>
          <w:shd w:val="clear" w:color="auto" w:fill="FFFFFF"/>
          <w:lang w:val="en-GB"/>
        </w:rPr>
        <w:t>.</w:t>
      </w:r>
    </w:p>
    <w:p w14:paraId="30E343AB" w14:textId="77777777" w:rsidR="00E76B34" w:rsidRPr="00A52454" w:rsidRDefault="00E76B34" w:rsidP="0032415B">
      <w:pPr>
        <w:pStyle w:val="ListParagraph"/>
        <w:numPr>
          <w:ilvl w:val="0"/>
          <w:numId w:val="209"/>
        </w:numPr>
        <w:rPr>
          <w:shd w:val="clear" w:color="auto" w:fill="FFFFFF"/>
          <w:lang w:val="en-GB"/>
        </w:rPr>
      </w:pPr>
      <w:r w:rsidRPr="00A52454">
        <w:rPr>
          <w:shd w:val="clear" w:color="auto" w:fill="FFFFFF"/>
          <w:lang w:val="en-GB"/>
        </w:rPr>
        <w:t>Whenever you enable state locking.</w:t>
      </w:r>
    </w:p>
    <w:p w14:paraId="19A7CBDE" w14:textId="77777777" w:rsidR="00E76B34" w:rsidRPr="005D7ACB" w:rsidRDefault="00E76B34" w:rsidP="005D7ACB">
      <w:pPr>
        <w:pStyle w:val="Heading2"/>
        <w:ind w:left="0"/>
        <w:rPr>
          <w:rStyle w:val="Heading2Char"/>
          <w:lang w:val="en-US"/>
        </w:rPr>
      </w:pPr>
      <w:r>
        <w:rPr>
          <w:rStyle w:val="Heading2Char"/>
          <w:lang w:val="en-US"/>
        </w:rPr>
        <w:t>Answer</w:t>
      </w:r>
    </w:p>
    <w:p w14:paraId="5544C7D5" w14:textId="77777777" w:rsidR="00E76B34" w:rsidRDefault="00E76B34" w:rsidP="00E76B34">
      <w:pPr>
        <w:ind w:left="360"/>
        <w:rPr>
          <w:b/>
          <w:bCs/>
          <w:lang w:val="en-US"/>
        </w:rPr>
      </w:pPr>
      <w:r w:rsidRPr="00357222">
        <w:rPr>
          <w:b/>
          <w:bCs/>
          <w:lang w:val="en-US"/>
        </w:rPr>
        <w:t>Correct Answer:</w:t>
      </w:r>
      <w:r>
        <w:rPr>
          <w:b/>
          <w:bCs/>
          <w:lang w:val="en-US"/>
        </w:rPr>
        <w:t xml:space="preserve">  C</w:t>
      </w:r>
    </w:p>
    <w:p w14:paraId="4AB31B75" w14:textId="77777777" w:rsidR="00E76B34" w:rsidRDefault="00E76B34" w:rsidP="00E76B34">
      <w:pPr>
        <w:ind w:left="360"/>
        <w:rPr>
          <w:b/>
          <w:bCs/>
          <w:lang w:val="en-US"/>
        </w:rPr>
      </w:pPr>
      <w:r>
        <w:rPr>
          <w:b/>
          <w:bCs/>
          <w:lang w:val="en-US"/>
        </w:rPr>
        <w:t xml:space="preserve">Explanation: </w:t>
      </w:r>
    </w:p>
    <w:p w14:paraId="5431329E" w14:textId="77777777" w:rsidR="00E76B34" w:rsidRPr="00310FE5" w:rsidRDefault="00E76B34" w:rsidP="00E76B34">
      <w:pPr>
        <w:ind w:left="360"/>
        <w:rPr>
          <w:lang w:val="en-GB"/>
        </w:rPr>
      </w:pPr>
      <w:r w:rsidRPr="00310FE5">
        <w:rPr>
          <w:lang w:val="en-GB"/>
        </w:rPr>
        <w:t>Terraform automatically creates or updates the dependency lock file each time you run the terraform init command.</w:t>
      </w:r>
    </w:p>
    <w:p w14:paraId="7E6FAC70" w14:textId="6F3A9CD5" w:rsidR="00E76B34" w:rsidRPr="00FB5752" w:rsidRDefault="00E76B34" w:rsidP="00E76B34">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526248" w:rsidRPr="00491CDC">
        <w:rPr>
          <w:lang w:val="en-US"/>
        </w:rPr>
        <w:t>EXAMHEIST-2</w:t>
      </w:r>
      <w:r w:rsidR="00526248">
        <w:rPr>
          <w:lang w:val="en-US"/>
        </w:rPr>
        <w:t>38</w:t>
      </w:r>
    </w:p>
    <w:p w14:paraId="69103DC9" w14:textId="77777777" w:rsidR="004E7C28" w:rsidRDefault="004E7C28" w:rsidP="004E7C28">
      <w:pPr>
        <w:pStyle w:val="Question"/>
        <w:rPr>
          <w:shd w:val="clear" w:color="auto" w:fill="FFFFFF"/>
        </w:rPr>
      </w:pPr>
      <w:r>
        <w:rPr>
          <w:shd w:val="clear" w:color="auto" w:fill="FFFFFF"/>
        </w:rPr>
        <w:t>Question.</w:t>
      </w:r>
    </w:p>
    <w:p w14:paraId="2F1F26F4" w14:textId="77777777" w:rsidR="004E7C28" w:rsidRPr="001D70C5" w:rsidRDefault="004E7C28" w:rsidP="004E7C28">
      <w:pPr>
        <w:rPr>
          <w:shd w:val="clear" w:color="auto" w:fill="FFFFFF"/>
          <w:lang w:val="en-GB"/>
        </w:rPr>
      </w:pPr>
      <w:r w:rsidRPr="001D70C5">
        <w:rPr>
          <w:shd w:val="clear" w:color="auto" w:fill="FFFFFF"/>
          <w:lang w:val="en-GB"/>
        </w:rPr>
        <w:t>Which of these commands makes your code more human-readable?</w:t>
      </w:r>
    </w:p>
    <w:p w14:paraId="59263DCC" w14:textId="77777777" w:rsidR="004E7C28" w:rsidRPr="001D70C5" w:rsidRDefault="004E7C28" w:rsidP="0032415B">
      <w:pPr>
        <w:pStyle w:val="ListParagraph"/>
        <w:numPr>
          <w:ilvl w:val="0"/>
          <w:numId w:val="212"/>
        </w:numPr>
        <w:rPr>
          <w:shd w:val="clear" w:color="auto" w:fill="FFFFFF"/>
          <w:lang w:val="en-GB"/>
        </w:rPr>
      </w:pPr>
      <w:r w:rsidRPr="001D70C5">
        <w:rPr>
          <w:shd w:val="clear" w:color="auto" w:fill="FFFFFF"/>
          <w:lang w:val="en-GB"/>
        </w:rPr>
        <w:t>terraform validate</w:t>
      </w:r>
    </w:p>
    <w:p w14:paraId="2B1DAF2D" w14:textId="77777777" w:rsidR="004E7C28" w:rsidRPr="001D70C5" w:rsidRDefault="004E7C28" w:rsidP="0032415B">
      <w:pPr>
        <w:pStyle w:val="ListParagraph"/>
        <w:numPr>
          <w:ilvl w:val="0"/>
          <w:numId w:val="212"/>
        </w:numPr>
        <w:rPr>
          <w:shd w:val="clear" w:color="auto" w:fill="FFFFFF"/>
          <w:lang w:val="en-GB"/>
        </w:rPr>
      </w:pPr>
      <w:r w:rsidRPr="001D70C5">
        <w:rPr>
          <w:shd w:val="clear" w:color="auto" w:fill="FFFFFF"/>
          <w:lang w:val="en-GB"/>
        </w:rPr>
        <w:t>terraform output</w:t>
      </w:r>
    </w:p>
    <w:p w14:paraId="2CD612B0" w14:textId="77777777" w:rsidR="004E7C28" w:rsidRPr="001D70C5" w:rsidRDefault="004E7C28" w:rsidP="0032415B">
      <w:pPr>
        <w:pStyle w:val="ListParagraph"/>
        <w:numPr>
          <w:ilvl w:val="0"/>
          <w:numId w:val="212"/>
        </w:numPr>
        <w:rPr>
          <w:shd w:val="clear" w:color="auto" w:fill="FFFFFF"/>
          <w:lang w:val="en-GB"/>
        </w:rPr>
      </w:pPr>
      <w:r w:rsidRPr="001D70C5">
        <w:rPr>
          <w:shd w:val="clear" w:color="auto" w:fill="FFFFFF"/>
          <w:lang w:val="en-GB"/>
        </w:rPr>
        <w:t>terraform show</w:t>
      </w:r>
    </w:p>
    <w:p w14:paraId="2B97AC67" w14:textId="77777777" w:rsidR="004E7C28" w:rsidRPr="001D70C5" w:rsidRDefault="004E7C28" w:rsidP="0032415B">
      <w:pPr>
        <w:pStyle w:val="ListParagraph"/>
        <w:numPr>
          <w:ilvl w:val="0"/>
          <w:numId w:val="212"/>
        </w:numPr>
        <w:rPr>
          <w:shd w:val="clear" w:color="auto" w:fill="FFFFFF"/>
          <w:lang w:val="en-US"/>
        </w:rPr>
      </w:pPr>
      <w:r w:rsidRPr="001D70C5">
        <w:rPr>
          <w:shd w:val="clear" w:color="auto" w:fill="FFFFFF"/>
          <w:lang w:val="en-GB"/>
        </w:rPr>
        <w:t>terraform fmt</w:t>
      </w:r>
    </w:p>
    <w:p w14:paraId="74BDA350" w14:textId="77777777" w:rsidR="004E7C28" w:rsidRPr="00A0403C" w:rsidRDefault="004E7C28" w:rsidP="00A0403C">
      <w:pPr>
        <w:pStyle w:val="Heading2"/>
        <w:ind w:left="0"/>
        <w:rPr>
          <w:rStyle w:val="Heading2Char"/>
          <w:lang w:val="en-US"/>
        </w:rPr>
      </w:pPr>
      <w:r>
        <w:rPr>
          <w:rStyle w:val="Heading2Char"/>
          <w:lang w:val="en-US"/>
        </w:rPr>
        <w:t>Answer</w:t>
      </w:r>
    </w:p>
    <w:p w14:paraId="2A2F213C" w14:textId="77777777" w:rsidR="004E7C28" w:rsidRDefault="004E7C28" w:rsidP="004E7C28">
      <w:pPr>
        <w:ind w:left="360"/>
        <w:rPr>
          <w:b/>
          <w:bCs/>
          <w:lang w:val="en-US"/>
        </w:rPr>
      </w:pPr>
      <w:r w:rsidRPr="00357222">
        <w:rPr>
          <w:b/>
          <w:bCs/>
          <w:lang w:val="en-US"/>
        </w:rPr>
        <w:t>Correct Answer:</w:t>
      </w:r>
      <w:r>
        <w:rPr>
          <w:b/>
          <w:bCs/>
          <w:lang w:val="en-US"/>
        </w:rPr>
        <w:t xml:space="preserve">  D</w:t>
      </w:r>
    </w:p>
    <w:p w14:paraId="6D1AC74C" w14:textId="77777777" w:rsidR="004E7C28" w:rsidRDefault="004E7C28" w:rsidP="004E7C28">
      <w:pPr>
        <w:ind w:left="360"/>
        <w:rPr>
          <w:b/>
          <w:bCs/>
          <w:lang w:val="en-US"/>
        </w:rPr>
      </w:pPr>
      <w:r>
        <w:rPr>
          <w:b/>
          <w:bCs/>
          <w:lang w:val="en-US"/>
        </w:rPr>
        <w:t xml:space="preserve">Explanation: </w:t>
      </w:r>
    </w:p>
    <w:p w14:paraId="375C99E8" w14:textId="77777777" w:rsidR="004E7C28" w:rsidRPr="00192E72" w:rsidRDefault="004E7C28" w:rsidP="004E7C28">
      <w:pPr>
        <w:ind w:left="360"/>
        <w:rPr>
          <w:lang w:val="en-US"/>
        </w:rPr>
      </w:pPr>
      <w:r w:rsidRPr="00D71EDC">
        <w:rPr>
          <w:lang w:val="en-US"/>
        </w:rPr>
        <w:t>The command that makes your code more human-readable is terraform fmt. This command is used to rewrite Terraform configuration files to a canonical format and style, following the Terraform language style conventions and other minor adjustments for readability. The command is optional, opinionated, and has no customization options, but it is recommended to ensure consistency of style across different Terraform codebases. Consistency can help your team understand the code more quickly and easily, making the use of Terraform linting important. You can run this command on your configuration files before committing them to source control or as part of your CI/CD pipeline.</w:t>
      </w:r>
    </w:p>
    <w:p w14:paraId="76893750" w14:textId="1C36C8DD" w:rsidR="004E7C28" w:rsidRPr="00E70042" w:rsidRDefault="004E7C28" w:rsidP="004E7C28">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CA02F1" w:rsidRPr="00491CDC">
        <w:rPr>
          <w:lang w:val="en-US"/>
        </w:rPr>
        <w:t>EXAMHEIST-2</w:t>
      </w:r>
      <w:r w:rsidR="00AB701D">
        <w:rPr>
          <w:lang w:val="en-US"/>
        </w:rPr>
        <w:t>41</w:t>
      </w:r>
    </w:p>
    <w:p w14:paraId="091BF6B2" w14:textId="77777777" w:rsidR="004E7C28" w:rsidRDefault="004E7C28" w:rsidP="004E7C28">
      <w:pPr>
        <w:pStyle w:val="Question"/>
        <w:rPr>
          <w:shd w:val="clear" w:color="auto" w:fill="FFFFFF"/>
        </w:rPr>
      </w:pPr>
      <w:r>
        <w:rPr>
          <w:shd w:val="clear" w:color="auto" w:fill="FFFFFF"/>
        </w:rPr>
        <w:lastRenderedPageBreak/>
        <w:t>Question.</w:t>
      </w:r>
    </w:p>
    <w:p w14:paraId="10D3BD3E" w14:textId="77777777" w:rsidR="004E7C28" w:rsidRPr="006D2412" w:rsidRDefault="004E7C28" w:rsidP="004E7C28">
      <w:pPr>
        <w:rPr>
          <w:shd w:val="clear" w:color="auto" w:fill="FFFFFF"/>
          <w:lang w:val="en-GB"/>
        </w:rPr>
      </w:pPr>
      <w:r w:rsidRPr="006D2412">
        <w:rPr>
          <w:shd w:val="clear" w:color="auto" w:fill="FFFFFF"/>
          <w:lang w:val="en-GB"/>
        </w:rPr>
        <w:t xml:space="preserve">If a DevOps team adopts </w:t>
      </w:r>
      <w:r w:rsidRPr="0057430F">
        <w:rPr>
          <w:b/>
          <w:bCs/>
          <w:shd w:val="clear" w:color="auto" w:fill="FFFFFF"/>
          <w:lang w:val="en-GB"/>
        </w:rPr>
        <w:t>AWS CloudFormation</w:t>
      </w:r>
      <w:r w:rsidRPr="006D2412">
        <w:rPr>
          <w:shd w:val="clear" w:color="auto" w:fill="FFFFFF"/>
          <w:lang w:val="en-GB"/>
        </w:rPr>
        <w:t xml:space="preserve"> as their standardized method for provisioning public cloud resources, which of the following scenarios poses a challenge for this team?</w:t>
      </w:r>
    </w:p>
    <w:p w14:paraId="260FBE4E" w14:textId="77777777" w:rsidR="004E7C28" w:rsidRPr="006D2412" w:rsidRDefault="004E7C28" w:rsidP="0032415B">
      <w:pPr>
        <w:pStyle w:val="ListParagraph"/>
        <w:numPr>
          <w:ilvl w:val="0"/>
          <w:numId w:val="213"/>
        </w:numPr>
        <w:rPr>
          <w:shd w:val="clear" w:color="auto" w:fill="FFFFFF"/>
          <w:lang w:val="en-GB"/>
        </w:rPr>
      </w:pPr>
      <w:r w:rsidRPr="006D2412">
        <w:rPr>
          <w:shd w:val="clear" w:color="auto" w:fill="FFFFFF"/>
          <w:lang w:val="en-GB"/>
        </w:rPr>
        <w:t>The team is asked to build a reusable code base that can deploy resources into any AWS region</w:t>
      </w:r>
    </w:p>
    <w:p w14:paraId="45047474" w14:textId="77777777" w:rsidR="004E7C28" w:rsidRPr="006D2412" w:rsidRDefault="004E7C28" w:rsidP="0032415B">
      <w:pPr>
        <w:pStyle w:val="ListParagraph"/>
        <w:numPr>
          <w:ilvl w:val="0"/>
          <w:numId w:val="213"/>
        </w:numPr>
        <w:rPr>
          <w:shd w:val="clear" w:color="auto" w:fill="FFFFFF"/>
          <w:lang w:val="en-GB"/>
        </w:rPr>
      </w:pPr>
      <w:r w:rsidRPr="006D2412">
        <w:rPr>
          <w:shd w:val="clear" w:color="auto" w:fill="FFFFFF"/>
          <w:lang w:val="en-GB"/>
        </w:rPr>
        <w:t>The team is asked to manage a new application stack built on AWS-native services</w:t>
      </w:r>
    </w:p>
    <w:p w14:paraId="56F44FDE" w14:textId="77777777" w:rsidR="004E7C28" w:rsidRDefault="004E7C28" w:rsidP="0032415B">
      <w:pPr>
        <w:pStyle w:val="ListParagraph"/>
        <w:numPr>
          <w:ilvl w:val="0"/>
          <w:numId w:val="213"/>
        </w:numPr>
        <w:rPr>
          <w:shd w:val="clear" w:color="auto" w:fill="FFFFFF"/>
          <w:lang w:val="en-GB"/>
        </w:rPr>
      </w:pPr>
      <w:r w:rsidRPr="006D2412">
        <w:rPr>
          <w:shd w:val="clear" w:color="auto" w:fill="FFFFFF"/>
          <w:lang w:val="en-GB"/>
        </w:rPr>
        <w:t>The organization decides to expand into Azure and wishes to deploy new infrastructure using their existing codebase</w:t>
      </w:r>
    </w:p>
    <w:p w14:paraId="75A8EDA8" w14:textId="77777777" w:rsidR="004E7C28" w:rsidRPr="006D2412" w:rsidRDefault="004E7C28" w:rsidP="0032415B">
      <w:pPr>
        <w:pStyle w:val="ListParagraph"/>
        <w:numPr>
          <w:ilvl w:val="0"/>
          <w:numId w:val="213"/>
        </w:numPr>
        <w:rPr>
          <w:shd w:val="clear" w:color="auto" w:fill="FFFFFF"/>
          <w:lang w:val="en-GB"/>
        </w:rPr>
      </w:pPr>
      <w:r w:rsidRPr="00C3027C">
        <w:rPr>
          <w:shd w:val="clear" w:color="auto" w:fill="FFFFFF"/>
          <w:lang w:val="en-GB"/>
        </w:rPr>
        <w:t>The DevOps team is tasked with automating a manual, web console-based provisioning process</w:t>
      </w:r>
    </w:p>
    <w:p w14:paraId="6CB24974" w14:textId="77777777" w:rsidR="004E7C28" w:rsidRPr="009A381A" w:rsidRDefault="004E7C28" w:rsidP="00A0403C">
      <w:pPr>
        <w:pStyle w:val="Heading2"/>
        <w:ind w:left="0"/>
        <w:rPr>
          <w:lang w:val="en-US"/>
        </w:rPr>
      </w:pPr>
      <w:r w:rsidRPr="00C3027C">
        <w:rPr>
          <w:rFonts w:eastAsiaTheme="minorHAnsi"/>
          <w:shd w:val="clear" w:color="auto" w:fill="FFFFFF"/>
          <w:lang w:val="en-GB"/>
        </w:rPr>
        <w:t> </w:t>
      </w:r>
      <w:r>
        <w:rPr>
          <w:rStyle w:val="Heading2Char"/>
          <w:lang w:val="en-US"/>
        </w:rPr>
        <w:t>Answer</w:t>
      </w:r>
    </w:p>
    <w:p w14:paraId="0EB8D810" w14:textId="77777777" w:rsidR="004E7C28" w:rsidRDefault="004E7C28" w:rsidP="004E7C28">
      <w:pPr>
        <w:ind w:left="360"/>
        <w:rPr>
          <w:b/>
          <w:bCs/>
          <w:lang w:val="en-US"/>
        </w:rPr>
      </w:pPr>
      <w:r w:rsidRPr="00357222">
        <w:rPr>
          <w:b/>
          <w:bCs/>
          <w:lang w:val="en-US"/>
        </w:rPr>
        <w:t>Correct Answer:</w:t>
      </w:r>
      <w:r>
        <w:rPr>
          <w:b/>
          <w:bCs/>
          <w:lang w:val="en-US"/>
        </w:rPr>
        <w:t xml:space="preserve">  C</w:t>
      </w:r>
    </w:p>
    <w:p w14:paraId="64458719" w14:textId="77777777" w:rsidR="004E7C28" w:rsidRDefault="004E7C28" w:rsidP="004E7C28">
      <w:pPr>
        <w:ind w:left="360"/>
        <w:rPr>
          <w:b/>
          <w:bCs/>
          <w:lang w:val="en-US"/>
        </w:rPr>
      </w:pPr>
      <w:r>
        <w:rPr>
          <w:b/>
          <w:bCs/>
          <w:lang w:val="en-US"/>
        </w:rPr>
        <w:t xml:space="preserve">Explanation: </w:t>
      </w:r>
    </w:p>
    <w:p w14:paraId="5A5CA724" w14:textId="77777777" w:rsidR="004E7C28" w:rsidRPr="00A5595B" w:rsidRDefault="004E7C28" w:rsidP="004E7C28">
      <w:pPr>
        <w:ind w:left="360"/>
        <w:rPr>
          <w:lang w:val="en-GB"/>
        </w:rPr>
      </w:pPr>
      <w:r w:rsidRPr="00A5595B">
        <w:rPr>
          <w:lang w:val="en-GB"/>
        </w:rPr>
        <w:t>AWS CloudFormation is a service specifically designed for provisioning AWS resources. If the organization decides to expand into Azure and deploy new infrastructure using the existing codebase, the DevOps team will face a challenge, as CloudFormation does not support Azure or other cloud provider</w:t>
      </w:r>
      <w:r>
        <w:rPr>
          <w:lang w:val="en-GB"/>
        </w:rPr>
        <w:t>.</w:t>
      </w:r>
    </w:p>
    <w:p w14:paraId="2F8500D9" w14:textId="3911CCC7" w:rsidR="004E7C28" w:rsidRPr="008E0DEE" w:rsidRDefault="004E7C28" w:rsidP="004E7C28">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CA02F1" w:rsidRPr="00491CDC">
        <w:rPr>
          <w:lang w:val="en-US"/>
        </w:rPr>
        <w:t>EXAMHEIST-2</w:t>
      </w:r>
      <w:r w:rsidR="00CA02F1">
        <w:rPr>
          <w:lang w:val="en-US"/>
        </w:rPr>
        <w:t>42</w:t>
      </w:r>
    </w:p>
    <w:p w14:paraId="010B3F11" w14:textId="681C93EF" w:rsidR="00150150" w:rsidRDefault="00150150" w:rsidP="00150150">
      <w:pPr>
        <w:pStyle w:val="Question"/>
        <w:rPr>
          <w:shd w:val="clear" w:color="auto" w:fill="FFFFFF"/>
        </w:rPr>
      </w:pPr>
      <w:r>
        <w:rPr>
          <w:shd w:val="clear" w:color="auto" w:fill="FFFFFF"/>
        </w:rPr>
        <w:t xml:space="preserve">Question. </w:t>
      </w:r>
    </w:p>
    <w:p w14:paraId="277F1BAF" w14:textId="77777777" w:rsidR="00150150" w:rsidRPr="002D0DA4" w:rsidRDefault="00150150" w:rsidP="00150150">
      <w:pPr>
        <w:rPr>
          <w:shd w:val="clear" w:color="auto" w:fill="FFFFFF"/>
          <w:lang w:val="en-US"/>
        </w:rPr>
      </w:pPr>
      <w:r w:rsidRPr="00000027">
        <w:rPr>
          <w:shd w:val="clear" w:color="auto" w:fill="FFFFFF"/>
          <w:lang w:val="en-GB"/>
        </w:rPr>
        <w:t>Which of these actions are forbidden when the Terraform state file is locked</w:t>
      </w:r>
      <w:r w:rsidRPr="002D0DA4">
        <w:rPr>
          <w:shd w:val="clear" w:color="auto" w:fill="FFFFFF"/>
          <w:lang w:val="en-US"/>
        </w:rPr>
        <w:t xml:space="preserve">? </w:t>
      </w:r>
      <w:r w:rsidRPr="00562B59">
        <w:rPr>
          <w:b/>
          <w:bCs/>
          <w:shd w:val="clear" w:color="auto" w:fill="FFFFFF"/>
          <w:lang w:val="en-US"/>
        </w:rPr>
        <w:t>(Choose three.)</w:t>
      </w:r>
    </w:p>
    <w:p w14:paraId="5255DE5E" w14:textId="77777777" w:rsidR="00150150" w:rsidRPr="002D0DA4" w:rsidRDefault="00150150" w:rsidP="0032415B">
      <w:pPr>
        <w:pStyle w:val="ListParagraph"/>
        <w:numPr>
          <w:ilvl w:val="0"/>
          <w:numId w:val="215"/>
        </w:numPr>
        <w:rPr>
          <w:shd w:val="clear" w:color="auto" w:fill="FFFFFF"/>
          <w:lang w:val="en-US"/>
        </w:rPr>
      </w:pPr>
      <w:r w:rsidRPr="002D0DA4">
        <w:rPr>
          <w:shd w:val="clear" w:color="auto" w:fill="FFFFFF"/>
          <w:lang w:val="en-US"/>
        </w:rPr>
        <w:t>terraform destroy</w:t>
      </w:r>
    </w:p>
    <w:p w14:paraId="4340A0AA" w14:textId="77777777" w:rsidR="00150150" w:rsidRPr="002D0DA4" w:rsidRDefault="00150150" w:rsidP="0032415B">
      <w:pPr>
        <w:pStyle w:val="ListParagraph"/>
        <w:numPr>
          <w:ilvl w:val="0"/>
          <w:numId w:val="215"/>
        </w:numPr>
        <w:rPr>
          <w:shd w:val="clear" w:color="auto" w:fill="FFFFFF"/>
          <w:lang w:val="en-US"/>
        </w:rPr>
      </w:pPr>
      <w:r w:rsidRPr="002D0DA4">
        <w:rPr>
          <w:shd w:val="clear" w:color="auto" w:fill="FFFFFF"/>
          <w:lang w:val="en-US"/>
        </w:rPr>
        <w:t>terraform fmt</w:t>
      </w:r>
    </w:p>
    <w:p w14:paraId="21607A1E" w14:textId="77777777" w:rsidR="00150150" w:rsidRPr="002D0DA4" w:rsidRDefault="00150150" w:rsidP="0032415B">
      <w:pPr>
        <w:pStyle w:val="ListParagraph"/>
        <w:numPr>
          <w:ilvl w:val="0"/>
          <w:numId w:val="215"/>
        </w:numPr>
        <w:rPr>
          <w:shd w:val="clear" w:color="auto" w:fill="FFFFFF"/>
          <w:lang w:val="en-US"/>
        </w:rPr>
      </w:pPr>
      <w:r w:rsidRPr="002D0DA4">
        <w:rPr>
          <w:shd w:val="clear" w:color="auto" w:fill="FFFFFF"/>
          <w:lang w:val="en-US"/>
        </w:rPr>
        <w:t>terraform state list</w:t>
      </w:r>
    </w:p>
    <w:p w14:paraId="0D399B02" w14:textId="77777777" w:rsidR="00150150" w:rsidRPr="002D0DA4" w:rsidRDefault="00150150" w:rsidP="0032415B">
      <w:pPr>
        <w:pStyle w:val="ListParagraph"/>
        <w:numPr>
          <w:ilvl w:val="0"/>
          <w:numId w:val="215"/>
        </w:numPr>
        <w:rPr>
          <w:shd w:val="clear" w:color="auto" w:fill="FFFFFF"/>
          <w:lang w:val="en-US"/>
        </w:rPr>
      </w:pPr>
      <w:r w:rsidRPr="002D0DA4">
        <w:rPr>
          <w:shd w:val="clear" w:color="auto" w:fill="FFFFFF"/>
          <w:lang w:val="en-US"/>
        </w:rPr>
        <w:t>terraform apply</w:t>
      </w:r>
    </w:p>
    <w:p w14:paraId="75FC417D" w14:textId="77777777" w:rsidR="00150150" w:rsidRPr="002D0DA4" w:rsidRDefault="00150150" w:rsidP="0032415B">
      <w:pPr>
        <w:pStyle w:val="ListParagraph"/>
        <w:numPr>
          <w:ilvl w:val="0"/>
          <w:numId w:val="215"/>
        </w:numPr>
        <w:rPr>
          <w:shd w:val="clear" w:color="auto" w:fill="FFFFFF"/>
          <w:lang w:val="en-US"/>
        </w:rPr>
      </w:pPr>
      <w:r w:rsidRPr="002D0DA4">
        <w:rPr>
          <w:shd w:val="clear" w:color="auto" w:fill="FFFFFF"/>
          <w:lang w:val="en-US"/>
        </w:rPr>
        <w:t>terraform plan</w:t>
      </w:r>
    </w:p>
    <w:p w14:paraId="6969473A" w14:textId="77777777" w:rsidR="00150150" w:rsidRPr="002D0DA4" w:rsidRDefault="00150150" w:rsidP="0032415B">
      <w:pPr>
        <w:pStyle w:val="ListParagraph"/>
        <w:numPr>
          <w:ilvl w:val="0"/>
          <w:numId w:val="215"/>
        </w:numPr>
        <w:rPr>
          <w:shd w:val="clear" w:color="auto" w:fill="FFFFFF"/>
          <w:lang w:val="en-US"/>
        </w:rPr>
      </w:pPr>
      <w:r w:rsidRPr="002D0DA4">
        <w:rPr>
          <w:shd w:val="clear" w:color="auto" w:fill="FFFFFF"/>
          <w:lang w:val="en-US"/>
        </w:rPr>
        <w:t>terraform validate</w:t>
      </w:r>
    </w:p>
    <w:p w14:paraId="06DE6ECA" w14:textId="77777777" w:rsidR="00150150" w:rsidRPr="00B24C6D" w:rsidRDefault="00150150" w:rsidP="00B24C6D">
      <w:pPr>
        <w:pStyle w:val="Heading2"/>
        <w:ind w:left="0"/>
        <w:rPr>
          <w:rStyle w:val="Heading2Char"/>
          <w:lang w:val="en-US"/>
        </w:rPr>
      </w:pPr>
      <w:r>
        <w:rPr>
          <w:rStyle w:val="Heading2Char"/>
          <w:lang w:val="en-US"/>
        </w:rPr>
        <w:t>Answer</w:t>
      </w:r>
    </w:p>
    <w:p w14:paraId="1E4CF262" w14:textId="77777777" w:rsidR="00150150" w:rsidRDefault="00150150" w:rsidP="00150150">
      <w:pPr>
        <w:ind w:left="360"/>
        <w:rPr>
          <w:b/>
          <w:bCs/>
          <w:lang w:val="en-US"/>
        </w:rPr>
      </w:pPr>
      <w:r w:rsidRPr="00357222">
        <w:rPr>
          <w:b/>
          <w:bCs/>
          <w:lang w:val="en-US"/>
        </w:rPr>
        <w:t>Correct Answer:</w:t>
      </w:r>
      <w:r>
        <w:rPr>
          <w:b/>
          <w:bCs/>
          <w:lang w:val="en-US"/>
        </w:rPr>
        <w:t xml:space="preserve">  A,D,E</w:t>
      </w:r>
    </w:p>
    <w:p w14:paraId="08FB5985" w14:textId="77777777" w:rsidR="00150150" w:rsidRDefault="00150150" w:rsidP="00150150">
      <w:pPr>
        <w:ind w:left="360"/>
        <w:rPr>
          <w:b/>
          <w:bCs/>
          <w:lang w:val="en-US"/>
        </w:rPr>
      </w:pPr>
      <w:r>
        <w:rPr>
          <w:b/>
          <w:bCs/>
          <w:lang w:val="en-US"/>
        </w:rPr>
        <w:t xml:space="preserve">Explanation: </w:t>
      </w:r>
    </w:p>
    <w:p w14:paraId="2DA5F479" w14:textId="77777777" w:rsidR="00150150" w:rsidRPr="00F0240E" w:rsidRDefault="00150150" w:rsidP="00150150">
      <w:pPr>
        <w:ind w:left="360"/>
        <w:rPr>
          <w:lang w:val="en-GB"/>
        </w:rPr>
      </w:pPr>
      <w:r w:rsidRPr="00F0240E">
        <w:rPr>
          <w:lang w:val="en-GB"/>
        </w:rPr>
        <w:t xml:space="preserve">When the </w:t>
      </w:r>
      <w:r w:rsidRPr="00F0240E">
        <w:rPr>
          <w:b/>
          <w:bCs/>
          <w:lang w:val="en-GB"/>
        </w:rPr>
        <w:t>Terraform state file is locked</w:t>
      </w:r>
      <w:r w:rsidRPr="00F0240E">
        <w:rPr>
          <w:lang w:val="en-GB"/>
        </w:rPr>
        <w:t>, it means Terraform is preventing concurrent modifications to the state to avoid corruption. During this lock:</w:t>
      </w:r>
    </w:p>
    <w:p w14:paraId="52A07F6D" w14:textId="77777777" w:rsidR="00150150" w:rsidRPr="00F0240E" w:rsidRDefault="00150150" w:rsidP="0032415B">
      <w:pPr>
        <w:pStyle w:val="ListParagraph"/>
        <w:numPr>
          <w:ilvl w:val="0"/>
          <w:numId w:val="216"/>
        </w:numPr>
        <w:rPr>
          <w:lang w:val="en-GB"/>
        </w:rPr>
      </w:pPr>
      <w:r w:rsidRPr="00F0240E">
        <w:rPr>
          <w:b/>
          <w:bCs/>
          <w:lang w:val="en-GB"/>
        </w:rPr>
        <w:t>Forbidden actions (require state access):</w:t>
      </w:r>
    </w:p>
    <w:p w14:paraId="72455EA6" w14:textId="77777777" w:rsidR="00150150" w:rsidRPr="00F0240E" w:rsidRDefault="00150150" w:rsidP="0032415B">
      <w:pPr>
        <w:pStyle w:val="ListParagraph"/>
        <w:numPr>
          <w:ilvl w:val="1"/>
          <w:numId w:val="216"/>
        </w:numPr>
        <w:rPr>
          <w:lang w:val="en-GB"/>
        </w:rPr>
      </w:pPr>
      <w:r w:rsidRPr="00F0240E">
        <w:rPr>
          <w:lang w:val="en-GB"/>
        </w:rPr>
        <w:t>terraform destroy → Needs to read and update state to remove resources.</w:t>
      </w:r>
    </w:p>
    <w:p w14:paraId="6A4CEF47" w14:textId="77777777" w:rsidR="00150150" w:rsidRPr="00F0240E" w:rsidRDefault="00150150" w:rsidP="0032415B">
      <w:pPr>
        <w:pStyle w:val="ListParagraph"/>
        <w:numPr>
          <w:ilvl w:val="1"/>
          <w:numId w:val="216"/>
        </w:numPr>
        <w:rPr>
          <w:lang w:val="en-GB"/>
        </w:rPr>
      </w:pPr>
      <w:r w:rsidRPr="00F0240E">
        <w:rPr>
          <w:lang w:val="en-GB"/>
        </w:rPr>
        <w:t>terraform apply → Needs to read and update state to apply changes.</w:t>
      </w:r>
    </w:p>
    <w:p w14:paraId="24846311" w14:textId="77777777" w:rsidR="00150150" w:rsidRPr="00F0240E" w:rsidRDefault="00150150" w:rsidP="0032415B">
      <w:pPr>
        <w:pStyle w:val="ListParagraph"/>
        <w:numPr>
          <w:ilvl w:val="1"/>
          <w:numId w:val="216"/>
        </w:numPr>
        <w:rPr>
          <w:lang w:val="en-GB"/>
        </w:rPr>
      </w:pPr>
      <w:r w:rsidRPr="00F0240E">
        <w:rPr>
          <w:lang w:val="en-GB"/>
        </w:rPr>
        <w:lastRenderedPageBreak/>
        <w:t>terraform plan → Refreshes and compares state with configuration, so it requires access to the locked state.</w:t>
      </w:r>
    </w:p>
    <w:p w14:paraId="05D948B7" w14:textId="77777777" w:rsidR="00150150" w:rsidRPr="00F0240E" w:rsidRDefault="00150150" w:rsidP="0032415B">
      <w:pPr>
        <w:pStyle w:val="ListParagraph"/>
        <w:numPr>
          <w:ilvl w:val="0"/>
          <w:numId w:val="216"/>
        </w:numPr>
        <w:rPr>
          <w:lang w:val="en-GB"/>
        </w:rPr>
      </w:pPr>
      <w:r w:rsidRPr="00F0240E">
        <w:rPr>
          <w:b/>
          <w:bCs/>
          <w:lang w:val="en-GB"/>
        </w:rPr>
        <w:t>Allowed actions (do not require state access):</w:t>
      </w:r>
    </w:p>
    <w:p w14:paraId="7BC7372B" w14:textId="77777777" w:rsidR="00150150" w:rsidRPr="00F0240E" w:rsidRDefault="00150150" w:rsidP="0032415B">
      <w:pPr>
        <w:pStyle w:val="ListParagraph"/>
        <w:numPr>
          <w:ilvl w:val="1"/>
          <w:numId w:val="216"/>
        </w:numPr>
        <w:rPr>
          <w:lang w:val="en-GB"/>
        </w:rPr>
      </w:pPr>
      <w:r w:rsidRPr="00F0240E">
        <w:rPr>
          <w:lang w:val="en-GB"/>
        </w:rPr>
        <w:t>terraform fmt → Only formats configuration files; does not touch state.</w:t>
      </w:r>
    </w:p>
    <w:p w14:paraId="249C70A6" w14:textId="77777777" w:rsidR="00150150" w:rsidRPr="00F0240E" w:rsidRDefault="00150150" w:rsidP="0032415B">
      <w:pPr>
        <w:pStyle w:val="ListParagraph"/>
        <w:numPr>
          <w:ilvl w:val="1"/>
          <w:numId w:val="216"/>
        </w:numPr>
        <w:rPr>
          <w:lang w:val="en-GB"/>
        </w:rPr>
      </w:pPr>
      <w:r w:rsidRPr="00F0240E">
        <w:rPr>
          <w:lang w:val="en-GB"/>
        </w:rPr>
        <w:t>terraform state list → Reads state but does not require exclusive lock.</w:t>
      </w:r>
    </w:p>
    <w:p w14:paraId="209A45E1" w14:textId="77777777" w:rsidR="00150150" w:rsidRPr="00F0240E" w:rsidRDefault="00150150" w:rsidP="0032415B">
      <w:pPr>
        <w:pStyle w:val="ListParagraph"/>
        <w:numPr>
          <w:ilvl w:val="1"/>
          <w:numId w:val="216"/>
        </w:numPr>
        <w:rPr>
          <w:lang w:val="en-GB"/>
        </w:rPr>
      </w:pPr>
      <w:r w:rsidRPr="00F0240E">
        <w:rPr>
          <w:lang w:val="en-GB"/>
        </w:rPr>
        <w:t>terraform validate → Validates configuration syntax; does not use state.</w:t>
      </w:r>
    </w:p>
    <w:p w14:paraId="59779DB5" w14:textId="4521E7B9" w:rsidR="00150150" w:rsidRPr="00025AB0" w:rsidRDefault="00150150" w:rsidP="00150150">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44</w:t>
      </w:r>
    </w:p>
    <w:p w14:paraId="5CEA01D8" w14:textId="77777777" w:rsidR="00150150" w:rsidRDefault="00150150" w:rsidP="00150150">
      <w:pPr>
        <w:pStyle w:val="Question"/>
        <w:rPr>
          <w:shd w:val="clear" w:color="auto" w:fill="FFFFFF"/>
        </w:rPr>
      </w:pPr>
      <w:r>
        <w:rPr>
          <w:shd w:val="clear" w:color="auto" w:fill="FFFFFF"/>
        </w:rPr>
        <w:t>Question.</w:t>
      </w:r>
    </w:p>
    <w:p w14:paraId="18559430" w14:textId="77777777" w:rsidR="00150150" w:rsidRPr="00976C0D" w:rsidRDefault="00150150" w:rsidP="00150150">
      <w:pPr>
        <w:rPr>
          <w:shd w:val="clear" w:color="auto" w:fill="FFFFFF"/>
          <w:lang w:val="en-US"/>
        </w:rPr>
      </w:pPr>
      <w:r w:rsidRPr="00976C0D">
        <w:rPr>
          <w:shd w:val="clear" w:color="auto" w:fill="FFFFFF"/>
          <w:lang w:val="en-US"/>
        </w:rPr>
        <w:t>Which of the following command</w:t>
      </w:r>
      <w:r>
        <w:rPr>
          <w:shd w:val="clear" w:color="auto" w:fill="FFFFFF"/>
          <w:lang w:val="en-US"/>
        </w:rPr>
        <w:t>s</w:t>
      </w:r>
      <w:r w:rsidRPr="00976C0D">
        <w:rPr>
          <w:shd w:val="clear" w:color="auto" w:fill="FFFFFF"/>
          <w:lang w:val="en-US"/>
        </w:rPr>
        <w:t xml:space="preserve"> would </w:t>
      </w:r>
      <w:r>
        <w:rPr>
          <w:shd w:val="clear" w:color="auto" w:fill="FFFFFF"/>
          <w:lang w:val="en-US"/>
        </w:rPr>
        <w:t>you</w:t>
      </w:r>
      <w:r w:rsidRPr="00976C0D">
        <w:rPr>
          <w:shd w:val="clear" w:color="auto" w:fill="FFFFFF"/>
          <w:lang w:val="en-US"/>
        </w:rPr>
        <w:t xml:space="preserve"> use to access all of the attributes and details of a resource managed by Terraform?</w:t>
      </w:r>
    </w:p>
    <w:p w14:paraId="2622AB50" w14:textId="77777777" w:rsidR="00150150" w:rsidRPr="00D13845" w:rsidRDefault="00150150" w:rsidP="0032415B">
      <w:pPr>
        <w:pStyle w:val="ListParagraph"/>
        <w:numPr>
          <w:ilvl w:val="0"/>
          <w:numId w:val="214"/>
        </w:numPr>
        <w:rPr>
          <w:shd w:val="clear" w:color="auto" w:fill="FFFFFF"/>
          <w:lang w:val="en-US"/>
        </w:rPr>
      </w:pPr>
      <w:r w:rsidRPr="00D13845">
        <w:rPr>
          <w:shd w:val="clear" w:color="auto" w:fill="FFFFFF"/>
          <w:lang w:val="en-US"/>
        </w:rPr>
        <w:t xml:space="preserve">terraform state show </w:t>
      </w:r>
      <w:r>
        <w:rPr>
          <w:shd w:val="clear" w:color="auto" w:fill="FFFFFF"/>
          <w:lang w:val="en-US"/>
        </w:rPr>
        <w:t>“</w:t>
      </w:r>
      <w:r w:rsidRPr="002A3DCB">
        <w:rPr>
          <w:b/>
          <w:bCs/>
          <w:i/>
          <w:iCs/>
          <w:shd w:val="clear" w:color="auto" w:fill="FFFFFF"/>
          <w:lang w:val="en-US"/>
        </w:rPr>
        <w:t>provider_type</w:t>
      </w:r>
      <w:r>
        <w:rPr>
          <w:b/>
          <w:bCs/>
          <w:i/>
          <w:iCs/>
          <w:shd w:val="clear" w:color="auto" w:fill="FFFFFF"/>
          <w:lang w:val="en-US"/>
        </w:rPr>
        <w:t>.</w:t>
      </w:r>
      <w:r w:rsidRPr="002A3DCB">
        <w:rPr>
          <w:b/>
          <w:bCs/>
          <w:i/>
          <w:iCs/>
          <w:shd w:val="clear" w:color="auto" w:fill="FFFFFF"/>
          <w:lang w:val="en-US"/>
        </w:rPr>
        <w:t>name</w:t>
      </w:r>
      <w:r>
        <w:rPr>
          <w:b/>
          <w:bCs/>
          <w:i/>
          <w:iCs/>
          <w:shd w:val="clear" w:color="auto" w:fill="FFFFFF"/>
          <w:lang w:val="en-US"/>
        </w:rPr>
        <w:t>”</w:t>
      </w:r>
    </w:p>
    <w:p w14:paraId="1B12E68B" w14:textId="77777777" w:rsidR="00150150" w:rsidRPr="00D13845" w:rsidRDefault="00150150" w:rsidP="0032415B">
      <w:pPr>
        <w:pStyle w:val="ListParagraph"/>
        <w:numPr>
          <w:ilvl w:val="0"/>
          <w:numId w:val="214"/>
        </w:numPr>
        <w:rPr>
          <w:shd w:val="clear" w:color="auto" w:fill="FFFFFF"/>
          <w:lang w:val="en-US"/>
        </w:rPr>
      </w:pPr>
      <w:r w:rsidRPr="00D13845">
        <w:rPr>
          <w:shd w:val="clear" w:color="auto" w:fill="FFFFFF"/>
          <w:lang w:val="en-US"/>
        </w:rPr>
        <w:t>terraform state list</w:t>
      </w:r>
    </w:p>
    <w:p w14:paraId="3F232B1A" w14:textId="77777777" w:rsidR="00150150" w:rsidRPr="00D13845" w:rsidRDefault="00150150" w:rsidP="0032415B">
      <w:pPr>
        <w:pStyle w:val="ListParagraph"/>
        <w:numPr>
          <w:ilvl w:val="0"/>
          <w:numId w:val="214"/>
        </w:numPr>
        <w:rPr>
          <w:shd w:val="clear" w:color="auto" w:fill="FFFFFF"/>
          <w:lang w:val="en-US"/>
        </w:rPr>
      </w:pPr>
      <w:r w:rsidRPr="00D13845">
        <w:rPr>
          <w:shd w:val="clear" w:color="auto" w:fill="FFFFFF"/>
          <w:lang w:val="en-US"/>
        </w:rPr>
        <w:t xml:space="preserve">terraform get </w:t>
      </w:r>
      <w:r>
        <w:rPr>
          <w:shd w:val="clear" w:color="auto" w:fill="FFFFFF"/>
          <w:lang w:val="en-US"/>
        </w:rPr>
        <w:t>“</w:t>
      </w:r>
      <w:r w:rsidRPr="002A3DCB">
        <w:rPr>
          <w:b/>
          <w:bCs/>
          <w:i/>
          <w:iCs/>
          <w:shd w:val="clear" w:color="auto" w:fill="FFFFFF"/>
          <w:lang w:val="en-US"/>
        </w:rPr>
        <w:t>provider_type</w:t>
      </w:r>
      <w:r>
        <w:rPr>
          <w:b/>
          <w:bCs/>
          <w:i/>
          <w:iCs/>
          <w:shd w:val="clear" w:color="auto" w:fill="FFFFFF"/>
          <w:lang w:val="en-US"/>
        </w:rPr>
        <w:t>.</w:t>
      </w:r>
      <w:r w:rsidRPr="002A3DCB">
        <w:rPr>
          <w:b/>
          <w:bCs/>
          <w:i/>
          <w:iCs/>
          <w:shd w:val="clear" w:color="auto" w:fill="FFFFFF"/>
          <w:lang w:val="en-US"/>
        </w:rPr>
        <w:t>name</w:t>
      </w:r>
      <w:r>
        <w:rPr>
          <w:b/>
          <w:bCs/>
          <w:i/>
          <w:iCs/>
          <w:shd w:val="clear" w:color="auto" w:fill="FFFFFF"/>
          <w:lang w:val="en-US"/>
        </w:rPr>
        <w:t>”</w:t>
      </w:r>
    </w:p>
    <w:p w14:paraId="43395EA9" w14:textId="77777777" w:rsidR="00150150" w:rsidRPr="00D13845" w:rsidRDefault="00150150" w:rsidP="0032415B">
      <w:pPr>
        <w:pStyle w:val="ListParagraph"/>
        <w:numPr>
          <w:ilvl w:val="0"/>
          <w:numId w:val="214"/>
        </w:numPr>
        <w:rPr>
          <w:shd w:val="clear" w:color="auto" w:fill="FFFFFF"/>
          <w:lang w:val="en-US"/>
        </w:rPr>
      </w:pPr>
      <w:r w:rsidRPr="00D13845">
        <w:rPr>
          <w:shd w:val="clear" w:color="auto" w:fill="FFFFFF"/>
          <w:lang w:val="en-US"/>
        </w:rPr>
        <w:t xml:space="preserve">terraform state list </w:t>
      </w:r>
      <w:r>
        <w:rPr>
          <w:shd w:val="clear" w:color="auto" w:fill="FFFFFF"/>
          <w:lang w:val="en-US"/>
        </w:rPr>
        <w:t>“</w:t>
      </w:r>
      <w:r w:rsidRPr="002A3DCB">
        <w:rPr>
          <w:b/>
          <w:bCs/>
          <w:i/>
          <w:iCs/>
          <w:shd w:val="clear" w:color="auto" w:fill="FFFFFF"/>
          <w:lang w:val="en-US"/>
        </w:rPr>
        <w:t>provider_type</w:t>
      </w:r>
      <w:r>
        <w:rPr>
          <w:b/>
          <w:bCs/>
          <w:i/>
          <w:iCs/>
          <w:shd w:val="clear" w:color="auto" w:fill="FFFFFF"/>
          <w:lang w:val="en-US"/>
        </w:rPr>
        <w:t>.</w:t>
      </w:r>
      <w:r w:rsidRPr="002A3DCB">
        <w:rPr>
          <w:b/>
          <w:bCs/>
          <w:i/>
          <w:iCs/>
          <w:shd w:val="clear" w:color="auto" w:fill="FFFFFF"/>
          <w:lang w:val="en-US"/>
        </w:rPr>
        <w:t>name</w:t>
      </w:r>
      <w:r>
        <w:rPr>
          <w:b/>
          <w:bCs/>
          <w:i/>
          <w:iCs/>
          <w:shd w:val="clear" w:color="auto" w:fill="FFFFFF"/>
          <w:lang w:val="en-US"/>
        </w:rPr>
        <w:t>”</w:t>
      </w:r>
    </w:p>
    <w:p w14:paraId="0AF1478C" w14:textId="77777777" w:rsidR="00150150" w:rsidRPr="00357A85" w:rsidRDefault="00150150" w:rsidP="00357A85">
      <w:pPr>
        <w:pStyle w:val="Heading2"/>
        <w:ind w:left="0"/>
        <w:rPr>
          <w:rStyle w:val="Heading2Char"/>
          <w:lang w:val="en-US"/>
        </w:rPr>
      </w:pPr>
      <w:r>
        <w:rPr>
          <w:rStyle w:val="Heading2Char"/>
          <w:lang w:val="en-US"/>
        </w:rPr>
        <w:t>Answer</w:t>
      </w:r>
    </w:p>
    <w:p w14:paraId="65528AA4" w14:textId="77777777" w:rsidR="00150150" w:rsidRDefault="00150150" w:rsidP="00150150">
      <w:pPr>
        <w:ind w:left="360"/>
        <w:rPr>
          <w:b/>
          <w:bCs/>
          <w:lang w:val="en-US"/>
        </w:rPr>
      </w:pPr>
      <w:r w:rsidRPr="00357222">
        <w:rPr>
          <w:b/>
          <w:bCs/>
          <w:lang w:val="en-US"/>
        </w:rPr>
        <w:t>Correct Answer:</w:t>
      </w:r>
      <w:r>
        <w:rPr>
          <w:b/>
          <w:bCs/>
          <w:lang w:val="en-US"/>
        </w:rPr>
        <w:t xml:space="preserve">  A</w:t>
      </w:r>
    </w:p>
    <w:p w14:paraId="2A9DAC0B" w14:textId="77777777" w:rsidR="00150150" w:rsidRDefault="00150150" w:rsidP="00150150">
      <w:pPr>
        <w:ind w:left="360"/>
        <w:rPr>
          <w:b/>
          <w:bCs/>
          <w:lang w:val="en-US"/>
        </w:rPr>
      </w:pPr>
      <w:r>
        <w:rPr>
          <w:b/>
          <w:bCs/>
          <w:lang w:val="en-US"/>
        </w:rPr>
        <w:t xml:space="preserve">Explanation: </w:t>
      </w:r>
    </w:p>
    <w:p w14:paraId="7DDDDC23" w14:textId="77777777" w:rsidR="00150150" w:rsidRDefault="00150150" w:rsidP="00150150">
      <w:pPr>
        <w:ind w:left="360"/>
        <w:rPr>
          <w:lang w:val="en-GB"/>
        </w:rPr>
      </w:pPr>
      <w:r w:rsidRPr="00C7207C">
        <w:rPr>
          <w:lang w:val="en-GB"/>
        </w:rPr>
        <w:t>This is the command that you would use to access all the attributes and details of a resource managed by Terraform, by providing the resource address as an argument. For example:</w:t>
      </w:r>
    </w:p>
    <w:p w14:paraId="4353291E" w14:textId="77777777" w:rsidR="00150150" w:rsidRPr="00C7207C" w:rsidRDefault="00150150" w:rsidP="00150150">
      <w:pPr>
        <w:ind w:left="360"/>
        <w:rPr>
          <w:b/>
          <w:bCs/>
          <w:i/>
          <w:iCs/>
          <w:lang w:val="en-GB"/>
        </w:rPr>
      </w:pPr>
      <w:r w:rsidRPr="00B6063B">
        <w:rPr>
          <w:b/>
          <w:bCs/>
          <w:i/>
          <w:iCs/>
          <w:lang w:val="en-GB"/>
        </w:rPr>
        <w:t>terraform state show aws_instance.example</w:t>
      </w:r>
    </w:p>
    <w:p w14:paraId="1B1C4A4E" w14:textId="0F23A735" w:rsidR="00561C8D" w:rsidRPr="00B41F97" w:rsidRDefault="00150150" w:rsidP="00192E72">
      <w:pPr>
        <w:rPr>
          <w:shd w:val="clear" w:color="auto" w:fill="FFFFFF"/>
          <w:lang w:val="en-US"/>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45</w:t>
      </w:r>
    </w:p>
    <w:p w14:paraId="1F575C2F" w14:textId="77777777" w:rsidR="00620087" w:rsidRDefault="00620087" w:rsidP="00620087">
      <w:pPr>
        <w:pStyle w:val="Question"/>
        <w:rPr>
          <w:shd w:val="clear" w:color="auto" w:fill="FFFFFF"/>
        </w:rPr>
      </w:pPr>
      <w:r>
        <w:rPr>
          <w:shd w:val="clear" w:color="auto" w:fill="FFFFFF"/>
        </w:rPr>
        <w:t>Question.</w:t>
      </w:r>
    </w:p>
    <w:p w14:paraId="75783CC1" w14:textId="77777777" w:rsidR="00620087" w:rsidRPr="004C1227" w:rsidRDefault="00620087" w:rsidP="00620087">
      <w:pPr>
        <w:rPr>
          <w:shd w:val="clear" w:color="auto" w:fill="FFFFFF"/>
          <w:lang w:val="en-US"/>
        </w:rPr>
      </w:pPr>
      <w:r w:rsidRPr="004C1227">
        <w:rPr>
          <w:shd w:val="clear" w:color="auto" w:fill="FFFFFF"/>
          <w:lang w:val="en-US"/>
        </w:rPr>
        <w:t>Terraform providers are part of the Terraform core binary.</w:t>
      </w:r>
    </w:p>
    <w:p w14:paraId="20BFB578" w14:textId="77777777" w:rsidR="00620087" w:rsidRPr="004C1227" w:rsidRDefault="00620087" w:rsidP="0032415B">
      <w:pPr>
        <w:pStyle w:val="ListParagraph"/>
        <w:numPr>
          <w:ilvl w:val="0"/>
          <w:numId w:val="217"/>
        </w:numPr>
        <w:rPr>
          <w:shd w:val="clear" w:color="auto" w:fill="FFFFFF"/>
          <w:lang w:val="en-US"/>
        </w:rPr>
      </w:pPr>
      <w:r w:rsidRPr="004C1227">
        <w:rPr>
          <w:shd w:val="clear" w:color="auto" w:fill="FFFFFF"/>
          <w:lang w:val="en-US"/>
        </w:rPr>
        <w:t>True</w:t>
      </w:r>
    </w:p>
    <w:p w14:paraId="75A19215" w14:textId="77777777" w:rsidR="00620087" w:rsidRPr="004C1227" w:rsidRDefault="00620087" w:rsidP="0032415B">
      <w:pPr>
        <w:pStyle w:val="ListParagraph"/>
        <w:numPr>
          <w:ilvl w:val="0"/>
          <w:numId w:val="217"/>
        </w:numPr>
        <w:rPr>
          <w:shd w:val="clear" w:color="auto" w:fill="FFFFFF"/>
          <w:lang w:val="en-US"/>
        </w:rPr>
      </w:pPr>
      <w:r w:rsidRPr="004C1227">
        <w:rPr>
          <w:shd w:val="clear" w:color="auto" w:fill="FFFFFF"/>
          <w:lang w:val="en-US"/>
        </w:rPr>
        <w:t>False</w:t>
      </w:r>
    </w:p>
    <w:p w14:paraId="526E397F" w14:textId="77777777" w:rsidR="00620087" w:rsidRPr="00357A85" w:rsidRDefault="00620087" w:rsidP="00357A85">
      <w:pPr>
        <w:pStyle w:val="Heading2"/>
        <w:ind w:left="0"/>
        <w:rPr>
          <w:rStyle w:val="Heading2Char"/>
          <w:lang w:val="en-US"/>
        </w:rPr>
      </w:pPr>
      <w:r>
        <w:rPr>
          <w:rStyle w:val="Heading2Char"/>
          <w:lang w:val="en-US"/>
        </w:rPr>
        <w:t>Answer</w:t>
      </w:r>
    </w:p>
    <w:p w14:paraId="69A09F5E" w14:textId="77777777" w:rsidR="00620087" w:rsidRDefault="00620087" w:rsidP="00620087">
      <w:pPr>
        <w:ind w:left="360"/>
        <w:rPr>
          <w:b/>
          <w:bCs/>
          <w:lang w:val="en-US"/>
        </w:rPr>
      </w:pPr>
      <w:r w:rsidRPr="00357222">
        <w:rPr>
          <w:b/>
          <w:bCs/>
          <w:lang w:val="en-US"/>
        </w:rPr>
        <w:t>Correct Answer:</w:t>
      </w:r>
      <w:r>
        <w:rPr>
          <w:b/>
          <w:bCs/>
          <w:lang w:val="en-US"/>
        </w:rPr>
        <w:t xml:space="preserve">  B</w:t>
      </w:r>
    </w:p>
    <w:p w14:paraId="520EB802" w14:textId="77777777" w:rsidR="00620087" w:rsidRDefault="00620087" w:rsidP="00620087">
      <w:pPr>
        <w:ind w:left="360"/>
        <w:rPr>
          <w:b/>
          <w:bCs/>
          <w:lang w:val="en-US"/>
        </w:rPr>
      </w:pPr>
      <w:r>
        <w:rPr>
          <w:b/>
          <w:bCs/>
          <w:lang w:val="en-US"/>
        </w:rPr>
        <w:t xml:space="preserve">Explanation: </w:t>
      </w:r>
    </w:p>
    <w:p w14:paraId="19B5FCEB" w14:textId="77777777" w:rsidR="00620087" w:rsidRPr="00365CF6" w:rsidRDefault="00620087" w:rsidP="00620087">
      <w:pPr>
        <w:ind w:left="360"/>
        <w:rPr>
          <w:lang w:val="en-GB"/>
        </w:rPr>
      </w:pPr>
      <w:r w:rsidRPr="00365CF6">
        <w:rPr>
          <w:lang w:val="en-GB"/>
        </w:rPr>
        <w:t xml:space="preserve">Terraform providers are </w:t>
      </w:r>
      <w:r w:rsidRPr="00365CF6">
        <w:rPr>
          <w:b/>
          <w:bCs/>
          <w:lang w:val="en-GB"/>
        </w:rPr>
        <w:t>not</w:t>
      </w:r>
      <w:r w:rsidRPr="00365CF6">
        <w:rPr>
          <w:lang w:val="en-GB"/>
        </w:rPr>
        <w:t xml:space="preserve"> part of the Terraform core binary. Instead:</w:t>
      </w:r>
    </w:p>
    <w:p w14:paraId="75B49531" w14:textId="77777777" w:rsidR="00620087" w:rsidRPr="00365CF6" w:rsidRDefault="00620087" w:rsidP="0032415B">
      <w:pPr>
        <w:numPr>
          <w:ilvl w:val="0"/>
          <w:numId w:val="218"/>
        </w:numPr>
        <w:rPr>
          <w:lang w:val="en-GB"/>
        </w:rPr>
      </w:pPr>
      <w:r w:rsidRPr="00365CF6">
        <w:rPr>
          <w:b/>
          <w:bCs/>
          <w:lang w:val="en-GB"/>
        </w:rPr>
        <w:t>Terraform Core</w:t>
      </w:r>
      <w:r w:rsidRPr="00365CF6">
        <w:rPr>
          <w:lang w:val="en-GB"/>
        </w:rPr>
        <w:t>: Handles the execution plan, state management, and dependency graph.</w:t>
      </w:r>
    </w:p>
    <w:p w14:paraId="2BCC6021" w14:textId="77777777" w:rsidR="00620087" w:rsidRPr="00365CF6" w:rsidRDefault="00620087" w:rsidP="0032415B">
      <w:pPr>
        <w:numPr>
          <w:ilvl w:val="0"/>
          <w:numId w:val="218"/>
        </w:numPr>
        <w:rPr>
          <w:lang w:val="en-GB"/>
        </w:rPr>
      </w:pPr>
      <w:r w:rsidRPr="00365CF6">
        <w:rPr>
          <w:b/>
          <w:bCs/>
          <w:lang w:val="en-GB"/>
        </w:rPr>
        <w:lastRenderedPageBreak/>
        <w:t>Providers</w:t>
      </w:r>
      <w:r w:rsidRPr="00365CF6">
        <w:rPr>
          <w:lang w:val="en-GB"/>
        </w:rPr>
        <w:t>: Are separate plugins that Terraform uses to interact with specific APIs (e.g., AWS, Azure, GCP). They are downloaded dynamically when you run terraform init.</w:t>
      </w:r>
    </w:p>
    <w:p w14:paraId="5A90980C" w14:textId="77777777" w:rsidR="00620087" w:rsidRPr="00365CF6" w:rsidRDefault="00620087" w:rsidP="00620087">
      <w:pPr>
        <w:ind w:left="360"/>
        <w:rPr>
          <w:lang w:val="en-GB"/>
        </w:rPr>
      </w:pPr>
      <w:r w:rsidRPr="00365CF6">
        <w:rPr>
          <w:lang w:val="en-GB"/>
        </w:rPr>
        <w:t>This modular approach allows Terraform to support many platforms without bloating the core binary.</w:t>
      </w:r>
    </w:p>
    <w:p w14:paraId="7825D7D4" w14:textId="22FC1DB6" w:rsidR="00620087" w:rsidRDefault="00620087" w:rsidP="00620087">
      <w:pPr>
        <w:rPr>
          <w:lang w:val="en-US"/>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46</w:t>
      </w:r>
    </w:p>
    <w:p w14:paraId="6C7E9FCC" w14:textId="77777777" w:rsidR="00E914ED" w:rsidRDefault="00E914ED" w:rsidP="00E914ED">
      <w:pPr>
        <w:pStyle w:val="Question"/>
        <w:rPr>
          <w:shd w:val="clear" w:color="auto" w:fill="FFFFFF"/>
        </w:rPr>
      </w:pPr>
      <w:r>
        <w:rPr>
          <w:shd w:val="clear" w:color="auto" w:fill="FFFFFF"/>
        </w:rPr>
        <w:t>Question.</w:t>
      </w:r>
    </w:p>
    <w:p w14:paraId="50C552EA" w14:textId="77777777" w:rsidR="00E914ED" w:rsidRPr="000662D0" w:rsidRDefault="00E914ED" w:rsidP="00E914ED">
      <w:pPr>
        <w:rPr>
          <w:shd w:val="clear" w:color="auto" w:fill="FFFFFF"/>
          <w:lang w:val="en-GB"/>
        </w:rPr>
      </w:pPr>
      <w:r w:rsidRPr="000662D0">
        <w:rPr>
          <w:shd w:val="clear" w:color="auto" w:fill="FFFFFF"/>
          <w:lang w:val="en-GB"/>
        </w:rPr>
        <w:t xml:space="preserve">Before you can use a new backend or HCP Terraform/Terraform Cloud integration, you must first execute </w:t>
      </w:r>
      <w:r w:rsidRPr="000149A8">
        <w:rPr>
          <w:b/>
          <w:bCs/>
          <w:i/>
          <w:iCs/>
          <w:shd w:val="clear" w:color="auto" w:fill="FFFFFF"/>
          <w:lang w:val="en-GB"/>
        </w:rPr>
        <w:t>terraform init</w:t>
      </w:r>
      <w:r w:rsidRPr="000662D0">
        <w:rPr>
          <w:shd w:val="clear" w:color="auto" w:fill="FFFFFF"/>
          <w:lang w:val="en-GB"/>
        </w:rPr>
        <w:t>.</w:t>
      </w:r>
    </w:p>
    <w:p w14:paraId="3D0AB3F3" w14:textId="77777777" w:rsidR="00E914ED" w:rsidRPr="000662D0" w:rsidRDefault="00E914ED" w:rsidP="0032415B">
      <w:pPr>
        <w:pStyle w:val="ListParagraph"/>
        <w:numPr>
          <w:ilvl w:val="0"/>
          <w:numId w:val="219"/>
        </w:numPr>
        <w:rPr>
          <w:shd w:val="clear" w:color="auto" w:fill="FFFFFF"/>
          <w:lang w:val="en-GB"/>
        </w:rPr>
      </w:pPr>
      <w:r w:rsidRPr="000662D0">
        <w:rPr>
          <w:shd w:val="clear" w:color="auto" w:fill="FFFFFF"/>
          <w:lang w:val="en-GB"/>
        </w:rPr>
        <w:t>True</w:t>
      </w:r>
    </w:p>
    <w:p w14:paraId="5EA63C0E" w14:textId="77777777" w:rsidR="00E914ED" w:rsidRPr="000662D0" w:rsidRDefault="00E914ED" w:rsidP="0032415B">
      <w:pPr>
        <w:pStyle w:val="ListParagraph"/>
        <w:numPr>
          <w:ilvl w:val="0"/>
          <w:numId w:val="219"/>
        </w:numPr>
        <w:rPr>
          <w:shd w:val="clear" w:color="auto" w:fill="FFFFFF"/>
          <w:lang w:val="en-US"/>
        </w:rPr>
      </w:pPr>
      <w:r w:rsidRPr="000662D0">
        <w:rPr>
          <w:shd w:val="clear" w:color="auto" w:fill="FFFFFF"/>
          <w:lang w:val="en-GB"/>
        </w:rPr>
        <w:t>False</w:t>
      </w:r>
    </w:p>
    <w:p w14:paraId="2A5AC991" w14:textId="77777777" w:rsidR="00E914ED" w:rsidRPr="00357A85" w:rsidRDefault="00E914ED" w:rsidP="00357A85">
      <w:pPr>
        <w:pStyle w:val="Heading2"/>
        <w:ind w:left="0"/>
        <w:rPr>
          <w:rStyle w:val="Heading2Char"/>
          <w:lang w:val="en-US"/>
        </w:rPr>
      </w:pPr>
      <w:r>
        <w:rPr>
          <w:rStyle w:val="Heading2Char"/>
          <w:lang w:val="en-US"/>
        </w:rPr>
        <w:t>Answer</w:t>
      </w:r>
    </w:p>
    <w:p w14:paraId="77F38967" w14:textId="77777777" w:rsidR="00E914ED" w:rsidRDefault="00E914ED" w:rsidP="00E914ED">
      <w:pPr>
        <w:ind w:left="360"/>
        <w:rPr>
          <w:b/>
          <w:bCs/>
          <w:lang w:val="en-US"/>
        </w:rPr>
      </w:pPr>
      <w:r w:rsidRPr="00357222">
        <w:rPr>
          <w:b/>
          <w:bCs/>
          <w:lang w:val="en-US"/>
        </w:rPr>
        <w:t>Correct Answer:</w:t>
      </w:r>
      <w:r>
        <w:rPr>
          <w:b/>
          <w:bCs/>
          <w:lang w:val="en-US"/>
        </w:rPr>
        <w:t xml:space="preserve">  A</w:t>
      </w:r>
    </w:p>
    <w:p w14:paraId="54EB2A6E" w14:textId="77777777" w:rsidR="00E914ED" w:rsidRPr="00192E72" w:rsidRDefault="00E914ED" w:rsidP="00E914ED">
      <w:pPr>
        <w:ind w:left="360"/>
        <w:rPr>
          <w:lang w:val="en-US"/>
        </w:rPr>
      </w:pPr>
      <w:r>
        <w:rPr>
          <w:b/>
          <w:bCs/>
          <w:lang w:val="en-US"/>
        </w:rPr>
        <w:t xml:space="preserve">Explanation: </w:t>
      </w:r>
    </w:p>
    <w:p w14:paraId="5F2BE9E2" w14:textId="77777777" w:rsidR="00E914ED" w:rsidRDefault="00E914ED" w:rsidP="00E914ED">
      <w:pPr>
        <w:rPr>
          <w:lang w:val="en-US"/>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48</w:t>
      </w:r>
    </w:p>
    <w:p w14:paraId="43B9F81A" w14:textId="77777777" w:rsidR="00E1277D" w:rsidRDefault="00E914ED" w:rsidP="00E1277D">
      <w:pPr>
        <w:pStyle w:val="Question"/>
        <w:rPr>
          <w:shd w:val="clear" w:color="auto" w:fill="FFFFFF"/>
        </w:rPr>
      </w:pPr>
      <w:r w:rsidRPr="00FA6645">
        <w:rPr>
          <w:lang w:val="en-GB"/>
        </w:rPr>
        <w:t xml:space="preserve"> </w:t>
      </w:r>
      <w:r w:rsidR="00E1277D">
        <w:rPr>
          <w:shd w:val="clear" w:color="auto" w:fill="FFFFFF"/>
        </w:rPr>
        <w:t>Question.</w:t>
      </w:r>
    </w:p>
    <w:p w14:paraId="506FDBC8" w14:textId="77777777" w:rsidR="00E1277D" w:rsidRPr="0034710E" w:rsidRDefault="00E1277D" w:rsidP="00E1277D">
      <w:pPr>
        <w:rPr>
          <w:shd w:val="clear" w:color="auto" w:fill="FFFFFF"/>
          <w:lang w:val="en-GB"/>
        </w:rPr>
      </w:pPr>
      <w:r w:rsidRPr="0034710E">
        <w:rPr>
          <w:shd w:val="clear" w:color="auto" w:fill="FFFFFF"/>
          <w:lang w:val="en-GB"/>
        </w:rPr>
        <w:t>Which type of block fetches or computes information for use elsewhere in a Terraform configuration?</w:t>
      </w:r>
    </w:p>
    <w:p w14:paraId="6E4F556E" w14:textId="77777777" w:rsidR="00E1277D" w:rsidRPr="0034710E" w:rsidRDefault="00E1277D" w:rsidP="0032415B">
      <w:pPr>
        <w:pStyle w:val="ListParagraph"/>
        <w:numPr>
          <w:ilvl w:val="0"/>
          <w:numId w:val="222"/>
        </w:numPr>
        <w:rPr>
          <w:shd w:val="clear" w:color="auto" w:fill="FFFFFF"/>
          <w:lang w:val="en-GB"/>
        </w:rPr>
      </w:pPr>
      <w:r w:rsidRPr="0034710E">
        <w:rPr>
          <w:shd w:val="clear" w:color="auto" w:fill="FFFFFF"/>
          <w:lang w:val="en-GB"/>
        </w:rPr>
        <w:t>local</w:t>
      </w:r>
    </w:p>
    <w:p w14:paraId="748D4BA1" w14:textId="77777777" w:rsidR="00E1277D" w:rsidRPr="0034710E" w:rsidRDefault="00E1277D" w:rsidP="0032415B">
      <w:pPr>
        <w:pStyle w:val="ListParagraph"/>
        <w:numPr>
          <w:ilvl w:val="0"/>
          <w:numId w:val="222"/>
        </w:numPr>
        <w:rPr>
          <w:shd w:val="clear" w:color="auto" w:fill="FFFFFF"/>
          <w:lang w:val="en-GB"/>
        </w:rPr>
      </w:pPr>
      <w:r w:rsidRPr="0034710E">
        <w:rPr>
          <w:shd w:val="clear" w:color="auto" w:fill="FFFFFF"/>
          <w:lang w:val="en-GB"/>
        </w:rPr>
        <w:t>data</w:t>
      </w:r>
    </w:p>
    <w:p w14:paraId="6B9B4444" w14:textId="77777777" w:rsidR="00E1277D" w:rsidRPr="0034710E" w:rsidRDefault="00E1277D" w:rsidP="0032415B">
      <w:pPr>
        <w:pStyle w:val="ListParagraph"/>
        <w:numPr>
          <w:ilvl w:val="0"/>
          <w:numId w:val="222"/>
        </w:numPr>
        <w:rPr>
          <w:shd w:val="clear" w:color="auto" w:fill="FFFFFF"/>
          <w:lang w:val="en-GB"/>
        </w:rPr>
      </w:pPr>
      <w:r w:rsidRPr="0034710E">
        <w:rPr>
          <w:shd w:val="clear" w:color="auto" w:fill="FFFFFF"/>
          <w:lang w:val="en-GB"/>
        </w:rPr>
        <w:t>resource</w:t>
      </w:r>
    </w:p>
    <w:p w14:paraId="3E96CA62" w14:textId="77777777" w:rsidR="00E1277D" w:rsidRPr="0034710E" w:rsidRDefault="00E1277D" w:rsidP="0032415B">
      <w:pPr>
        <w:pStyle w:val="ListParagraph"/>
        <w:numPr>
          <w:ilvl w:val="0"/>
          <w:numId w:val="222"/>
        </w:numPr>
        <w:rPr>
          <w:shd w:val="clear" w:color="auto" w:fill="FFFFFF"/>
          <w:lang w:val="en-GB"/>
        </w:rPr>
      </w:pPr>
      <w:r w:rsidRPr="0034710E">
        <w:rPr>
          <w:shd w:val="clear" w:color="auto" w:fill="FFFFFF"/>
          <w:lang w:val="en-GB"/>
        </w:rPr>
        <w:t>provider</w:t>
      </w:r>
    </w:p>
    <w:p w14:paraId="39DED7CF" w14:textId="77777777" w:rsidR="00E1277D" w:rsidRPr="00357A85" w:rsidRDefault="00E1277D" w:rsidP="00357A85">
      <w:pPr>
        <w:pStyle w:val="Heading2"/>
        <w:ind w:left="0"/>
        <w:rPr>
          <w:rStyle w:val="Heading2Char"/>
          <w:lang w:val="en-US"/>
        </w:rPr>
      </w:pPr>
      <w:r>
        <w:rPr>
          <w:rStyle w:val="Heading2Char"/>
          <w:lang w:val="en-US"/>
        </w:rPr>
        <w:t>Answer</w:t>
      </w:r>
    </w:p>
    <w:p w14:paraId="350A019B" w14:textId="77777777" w:rsidR="00E1277D" w:rsidRDefault="00E1277D" w:rsidP="00E1277D">
      <w:pPr>
        <w:ind w:left="360"/>
        <w:rPr>
          <w:b/>
          <w:bCs/>
          <w:lang w:val="en-US"/>
        </w:rPr>
      </w:pPr>
      <w:r w:rsidRPr="00357222">
        <w:rPr>
          <w:b/>
          <w:bCs/>
          <w:lang w:val="en-US"/>
        </w:rPr>
        <w:t>Correct Answer:</w:t>
      </w:r>
      <w:r>
        <w:rPr>
          <w:b/>
          <w:bCs/>
          <w:lang w:val="en-US"/>
        </w:rPr>
        <w:t xml:space="preserve">  B</w:t>
      </w:r>
    </w:p>
    <w:p w14:paraId="5BEC763E" w14:textId="77777777" w:rsidR="00E1277D" w:rsidRPr="00192E72" w:rsidRDefault="00E1277D" w:rsidP="00E1277D">
      <w:pPr>
        <w:ind w:left="360"/>
        <w:rPr>
          <w:lang w:val="en-US"/>
        </w:rPr>
      </w:pPr>
      <w:r>
        <w:rPr>
          <w:b/>
          <w:bCs/>
          <w:lang w:val="en-US"/>
        </w:rPr>
        <w:t xml:space="preserve">Explanation: </w:t>
      </w:r>
    </w:p>
    <w:p w14:paraId="198107AF" w14:textId="443638FD" w:rsidR="00E1277D" w:rsidRPr="00454ED7" w:rsidRDefault="00E1277D" w:rsidP="00E1277D">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BA2CF6" w:rsidRPr="00491CDC">
        <w:rPr>
          <w:lang w:val="en-US"/>
        </w:rPr>
        <w:t>EXAMHEIST-2</w:t>
      </w:r>
      <w:r w:rsidR="00BA2CF6">
        <w:rPr>
          <w:lang w:val="en-US"/>
        </w:rPr>
        <w:t>51</w:t>
      </w:r>
    </w:p>
    <w:p w14:paraId="06109247" w14:textId="2F252250" w:rsidR="00E1277D" w:rsidRDefault="00E1277D" w:rsidP="00E1277D">
      <w:pPr>
        <w:pStyle w:val="Question"/>
        <w:rPr>
          <w:shd w:val="clear" w:color="auto" w:fill="FFFFFF"/>
        </w:rPr>
      </w:pPr>
      <w:r>
        <w:rPr>
          <w:shd w:val="clear" w:color="auto" w:fill="FFFFFF"/>
        </w:rPr>
        <w:t>Question.</w:t>
      </w:r>
    </w:p>
    <w:p w14:paraId="44C86F21" w14:textId="77777777" w:rsidR="00E1277D" w:rsidRPr="00534FC3" w:rsidRDefault="00E1277D" w:rsidP="00E1277D">
      <w:pPr>
        <w:rPr>
          <w:shd w:val="clear" w:color="auto" w:fill="FFFFFF"/>
          <w:lang w:val="en-US"/>
        </w:rPr>
      </w:pPr>
      <w:r w:rsidRPr="00534FC3">
        <w:rPr>
          <w:shd w:val="clear" w:color="auto" w:fill="FFFFFF"/>
          <w:lang w:val="en-US"/>
        </w:rPr>
        <w:t>How can a ticket-based system slow down infrastructure provisioning and limit the ability to scale?</w:t>
      </w:r>
      <w:r>
        <w:rPr>
          <w:shd w:val="clear" w:color="auto" w:fill="FFFFFF"/>
          <w:lang w:val="en-US"/>
        </w:rPr>
        <w:t xml:space="preserve"> </w:t>
      </w:r>
      <w:r w:rsidRPr="001B0CB6">
        <w:rPr>
          <w:b/>
          <w:bCs/>
          <w:shd w:val="clear" w:color="auto" w:fill="FFFFFF"/>
          <w:lang w:val="en-GB"/>
        </w:rPr>
        <w:t>(Choose two.)</w:t>
      </w:r>
    </w:p>
    <w:p w14:paraId="585C2DD0" w14:textId="77777777" w:rsidR="00E1277D" w:rsidRPr="00534FC3" w:rsidRDefault="00E1277D" w:rsidP="0032415B">
      <w:pPr>
        <w:pStyle w:val="ListParagraph"/>
        <w:numPr>
          <w:ilvl w:val="0"/>
          <w:numId w:val="220"/>
        </w:numPr>
        <w:rPr>
          <w:shd w:val="clear" w:color="auto" w:fill="FFFFFF"/>
          <w:lang w:val="en-US"/>
        </w:rPr>
      </w:pPr>
      <w:r w:rsidRPr="00534FC3">
        <w:rPr>
          <w:shd w:val="clear" w:color="auto" w:fill="FFFFFF"/>
          <w:lang w:val="en-US"/>
        </w:rPr>
        <w:t>End-users have to request infrastructure changes</w:t>
      </w:r>
    </w:p>
    <w:p w14:paraId="635662D2" w14:textId="77777777" w:rsidR="00E1277D" w:rsidRPr="00534FC3" w:rsidRDefault="00E1277D" w:rsidP="0032415B">
      <w:pPr>
        <w:pStyle w:val="ListParagraph"/>
        <w:numPr>
          <w:ilvl w:val="0"/>
          <w:numId w:val="220"/>
        </w:numPr>
        <w:rPr>
          <w:shd w:val="clear" w:color="auto" w:fill="FFFFFF"/>
          <w:lang w:val="en-US"/>
        </w:rPr>
      </w:pPr>
      <w:r w:rsidRPr="00534FC3">
        <w:rPr>
          <w:shd w:val="clear" w:color="auto" w:fill="FFFFFF"/>
          <w:lang w:val="en-US"/>
        </w:rPr>
        <w:t>Ticket-based systems generate a full audit trail of the request and fulfillment process</w:t>
      </w:r>
    </w:p>
    <w:p w14:paraId="0419FF77" w14:textId="77777777" w:rsidR="00E1277D" w:rsidRPr="00534FC3" w:rsidRDefault="00E1277D" w:rsidP="0032415B">
      <w:pPr>
        <w:pStyle w:val="ListParagraph"/>
        <w:numPr>
          <w:ilvl w:val="0"/>
          <w:numId w:val="220"/>
        </w:numPr>
        <w:rPr>
          <w:shd w:val="clear" w:color="auto" w:fill="FFFFFF"/>
          <w:lang w:val="en-US"/>
        </w:rPr>
      </w:pPr>
      <w:r w:rsidRPr="00534FC3">
        <w:rPr>
          <w:shd w:val="clear" w:color="auto" w:fill="FFFFFF"/>
          <w:lang w:val="en-US"/>
        </w:rPr>
        <w:lastRenderedPageBreak/>
        <w:t>Users can access a catalog of approved resources from a drop-down list in a request form</w:t>
      </w:r>
    </w:p>
    <w:p w14:paraId="746A1E4B" w14:textId="77777777" w:rsidR="00E1277D" w:rsidRPr="00534FC3" w:rsidRDefault="00E1277D" w:rsidP="0032415B">
      <w:pPr>
        <w:pStyle w:val="ListParagraph"/>
        <w:numPr>
          <w:ilvl w:val="0"/>
          <w:numId w:val="220"/>
        </w:numPr>
        <w:rPr>
          <w:shd w:val="clear" w:color="auto" w:fill="FFFFFF"/>
          <w:lang w:val="en-US"/>
        </w:rPr>
      </w:pPr>
      <w:r w:rsidRPr="00534FC3">
        <w:rPr>
          <w:shd w:val="clear" w:color="auto" w:fill="FFFFFF"/>
          <w:lang w:val="en-US"/>
        </w:rPr>
        <w:t>The more resources your organization needs, the more tickets your infrastructure team has to process.</w:t>
      </w:r>
    </w:p>
    <w:p w14:paraId="26190794" w14:textId="77777777" w:rsidR="00E1277D" w:rsidRPr="00846D79" w:rsidRDefault="00E1277D" w:rsidP="00846D79">
      <w:pPr>
        <w:pStyle w:val="Heading2"/>
        <w:ind w:left="0"/>
        <w:rPr>
          <w:rStyle w:val="Heading2Char"/>
          <w:lang w:val="en-US"/>
        </w:rPr>
      </w:pPr>
      <w:r>
        <w:rPr>
          <w:rStyle w:val="Heading2Char"/>
          <w:lang w:val="en-US"/>
        </w:rPr>
        <w:t>Answer</w:t>
      </w:r>
    </w:p>
    <w:p w14:paraId="294474A3" w14:textId="77777777" w:rsidR="00E1277D" w:rsidRDefault="00E1277D" w:rsidP="00E1277D">
      <w:pPr>
        <w:ind w:left="360"/>
        <w:rPr>
          <w:b/>
          <w:bCs/>
          <w:lang w:val="en-US"/>
        </w:rPr>
      </w:pPr>
      <w:r w:rsidRPr="00357222">
        <w:rPr>
          <w:b/>
          <w:bCs/>
          <w:lang w:val="en-US"/>
        </w:rPr>
        <w:t>Correct Answer:</w:t>
      </w:r>
      <w:r>
        <w:rPr>
          <w:b/>
          <w:bCs/>
          <w:lang w:val="en-US"/>
        </w:rPr>
        <w:t xml:space="preserve">  A,D</w:t>
      </w:r>
    </w:p>
    <w:p w14:paraId="423B49B6" w14:textId="77777777" w:rsidR="00E1277D" w:rsidRDefault="00E1277D" w:rsidP="00E1277D">
      <w:pPr>
        <w:ind w:left="360"/>
        <w:rPr>
          <w:b/>
          <w:bCs/>
          <w:lang w:val="en-US"/>
        </w:rPr>
      </w:pPr>
      <w:r>
        <w:rPr>
          <w:b/>
          <w:bCs/>
          <w:lang w:val="en-US"/>
        </w:rPr>
        <w:t xml:space="preserve">Explanation: </w:t>
      </w:r>
    </w:p>
    <w:p w14:paraId="7787A34E" w14:textId="77777777" w:rsidR="00E1277D" w:rsidRPr="00031D89" w:rsidRDefault="00E1277D" w:rsidP="0032415B">
      <w:pPr>
        <w:numPr>
          <w:ilvl w:val="0"/>
          <w:numId w:val="221"/>
        </w:numPr>
        <w:rPr>
          <w:lang w:val="en-GB"/>
        </w:rPr>
      </w:pPr>
      <w:r w:rsidRPr="00031D89">
        <w:rPr>
          <w:b/>
          <w:bCs/>
          <w:lang w:val="en-GB"/>
        </w:rPr>
        <w:t>A:</w:t>
      </w:r>
      <w:r w:rsidRPr="00031D89">
        <w:rPr>
          <w:lang w:val="en-GB"/>
        </w:rPr>
        <w:t xml:space="preserve"> When end-users must submit tickets for infrastructure changes, it introduces manual steps and delays.</w:t>
      </w:r>
    </w:p>
    <w:p w14:paraId="2990DF86" w14:textId="77777777" w:rsidR="00E1277D" w:rsidRPr="00031D89" w:rsidRDefault="00E1277D" w:rsidP="0032415B">
      <w:pPr>
        <w:numPr>
          <w:ilvl w:val="0"/>
          <w:numId w:val="221"/>
        </w:numPr>
        <w:rPr>
          <w:lang w:val="en-GB"/>
        </w:rPr>
      </w:pPr>
      <w:r w:rsidRPr="00031D89">
        <w:rPr>
          <w:b/>
          <w:bCs/>
          <w:lang w:val="en-GB"/>
        </w:rPr>
        <w:t>D:</w:t>
      </w:r>
      <w:r w:rsidRPr="00031D89">
        <w:rPr>
          <w:lang w:val="en-GB"/>
        </w:rPr>
        <w:t xml:space="preserve"> As demand grows, the number of tickets increases, creating bottlenecks and limiting scalability.</w:t>
      </w:r>
    </w:p>
    <w:p w14:paraId="35DBD8A5" w14:textId="77777777" w:rsidR="00E1277D" w:rsidRPr="00031D89" w:rsidRDefault="00E1277D" w:rsidP="00E1277D">
      <w:pPr>
        <w:ind w:left="360"/>
        <w:rPr>
          <w:lang w:val="en-GB"/>
        </w:rPr>
      </w:pPr>
      <w:r w:rsidRPr="00031D89">
        <w:rPr>
          <w:lang w:val="en-GB"/>
        </w:rPr>
        <w:t xml:space="preserve">Options </w:t>
      </w:r>
      <w:r w:rsidRPr="00031D89">
        <w:rPr>
          <w:b/>
          <w:bCs/>
          <w:lang w:val="en-GB"/>
        </w:rPr>
        <w:t>B</w:t>
      </w:r>
      <w:r w:rsidRPr="00031D89">
        <w:rPr>
          <w:lang w:val="en-GB"/>
        </w:rPr>
        <w:t xml:space="preserve"> and </w:t>
      </w:r>
      <w:r w:rsidRPr="00031D89">
        <w:rPr>
          <w:b/>
          <w:bCs/>
          <w:lang w:val="en-GB"/>
        </w:rPr>
        <w:t>C</w:t>
      </w:r>
      <w:r w:rsidRPr="00031D89">
        <w:rPr>
          <w:lang w:val="en-GB"/>
        </w:rPr>
        <w:t xml:space="preserve"> do not inherently slow down provisioning; they provide audit trails and resource catalogues, which can improve governance and usability.</w:t>
      </w:r>
    </w:p>
    <w:p w14:paraId="4E12F7ED" w14:textId="3073FD19" w:rsidR="00E1277D" w:rsidRPr="00E7481C" w:rsidRDefault="00E1277D" w:rsidP="00E1277D">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BA2CF6" w:rsidRPr="00491CDC">
        <w:rPr>
          <w:lang w:val="en-US"/>
        </w:rPr>
        <w:t>EXAMHEIST-2</w:t>
      </w:r>
      <w:r w:rsidR="00BA2CF6">
        <w:rPr>
          <w:lang w:val="en-US"/>
        </w:rPr>
        <w:t>52</w:t>
      </w:r>
    </w:p>
    <w:p w14:paraId="1E516721" w14:textId="77777777" w:rsidR="00EA1A2A" w:rsidRDefault="00EA1A2A" w:rsidP="00EA1A2A">
      <w:pPr>
        <w:pStyle w:val="Question"/>
        <w:rPr>
          <w:shd w:val="clear" w:color="auto" w:fill="FFFFFF"/>
        </w:rPr>
      </w:pPr>
      <w:r>
        <w:rPr>
          <w:shd w:val="clear" w:color="auto" w:fill="FFFFFF"/>
        </w:rPr>
        <w:t>Question.</w:t>
      </w:r>
    </w:p>
    <w:p w14:paraId="33EE1BEE" w14:textId="77777777" w:rsidR="00EA1A2A" w:rsidRPr="00032C40" w:rsidRDefault="00EA1A2A" w:rsidP="00EA1A2A">
      <w:pPr>
        <w:rPr>
          <w:shd w:val="clear" w:color="auto" w:fill="FFFFFF"/>
          <w:lang w:val="en-US"/>
        </w:rPr>
      </w:pPr>
      <w:r w:rsidRPr="00032C40">
        <w:rPr>
          <w:shd w:val="clear" w:color="auto" w:fill="FFFFFF"/>
          <w:lang w:val="en-US"/>
        </w:rPr>
        <w:t>Which provider authentication method prevents credentials from being stored in the state file?</w:t>
      </w:r>
    </w:p>
    <w:p w14:paraId="50B2431D" w14:textId="77777777" w:rsidR="00EA1A2A" w:rsidRPr="00032C40" w:rsidRDefault="00EA1A2A" w:rsidP="0032415B">
      <w:pPr>
        <w:pStyle w:val="ListParagraph"/>
        <w:numPr>
          <w:ilvl w:val="0"/>
          <w:numId w:val="224"/>
        </w:numPr>
        <w:rPr>
          <w:shd w:val="clear" w:color="auto" w:fill="FFFFFF"/>
          <w:lang w:val="en-US"/>
        </w:rPr>
      </w:pPr>
      <w:r w:rsidRPr="00032C40">
        <w:rPr>
          <w:shd w:val="clear" w:color="auto" w:fill="FFFFFF"/>
          <w:lang w:val="en-US"/>
        </w:rPr>
        <w:t>Using environment variables</w:t>
      </w:r>
    </w:p>
    <w:p w14:paraId="61C59E94" w14:textId="77777777" w:rsidR="00EA1A2A" w:rsidRPr="00032C40" w:rsidRDefault="00EA1A2A" w:rsidP="0032415B">
      <w:pPr>
        <w:pStyle w:val="ListParagraph"/>
        <w:numPr>
          <w:ilvl w:val="0"/>
          <w:numId w:val="224"/>
        </w:numPr>
        <w:rPr>
          <w:shd w:val="clear" w:color="auto" w:fill="FFFFFF"/>
          <w:lang w:val="en-US"/>
        </w:rPr>
      </w:pPr>
      <w:r w:rsidRPr="00032C40">
        <w:rPr>
          <w:shd w:val="clear" w:color="auto" w:fill="FFFFFF"/>
          <w:lang w:val="en-US"/>
        </w:rPr>
        <w:t>Specifying the login credentials in the provider block</w:t>
      </w:r>
    </w:p>
    <w:p w14:paraId="756174F2" w14:textId="77777777" w:rsidR="00EA1A2A" w:rsidRPr="00032C40" w:rsidRDefault="00EA1A2A" w:rsidP="0032415B">
      <w:pPr>
        <w:pStyle w:val="ListParagraph"/>
        <w:numPr>
          <w:ilvl w:val="0"/>
          <w:numId w:val="224"/>
        </w:numPr>
        <w:rPr>
          <w:shd w:val="clear" w:color="auto" w:fill="FFFFFF"/>
          <w:lang w:val="en-US"/>
        </w:rPr>
      </w:pPr>
      <w:r w:rsidRPr="00032C40">
        <w:rPr>
          <w:shd w:val="clear" w:color="auto" w:fill="FFFFFF"/>
          <w:lang w:val="en-US"/>
        </w:rPr>
        <w:t>Setting credentials as Terraform variables</w:t>
      </w:r>
    </w:p>
    <w:p w14:paraId="36D0584F" w14:textId="77777777" w:rsidR="00EA1A2A" w:rsidRPr="00032C40" w:rsidRDefault="00EA1A2A" w:rsidP="0032415B">
      <w:pPr>
        <w:pStyle w:val="ListParagraph"/>
        <w:numPr>
          <w:ilvl w:val="0"/>
          <w:numId w:val="224"/>
        </w:numPr>
        <w:rPr>
          <w:shd w:val="clear" w:color="auto" w:fill="FFFFFF"/>
          <w:lang w:val="en-US"/>
        </w:rPr>
      </w:pPr>
      <w:r w:rsidRPr="00032C40">
        <w:rPr>
          <w:shd w:val="clear" w:color="auto" w:fill="FFFFFF"/>
          <w:lang w:val="en-US"/>
        </w:rPr>
        <w:t>None of the above</w:t>
      </w:r>
    </w:p>
    <w:p w14:paraId="71D893DB" w14:textId="77777777" w:rsidR="00EA1A2A" w:rsidRPr="00003546" w:rsidRDefault="00EA1A2A" w:rsidP="00003546">
      <w:pPr>
        <w:pStyle w:val="Heading2"/>
        <w:ind w:left="0"/>
        <w:rPr>
          <w:rStyle w:val="Heading2Char"/>
          <w:lang w:val="en-US"/>
        </w:rPr>
      </w:pPr>
      <w:r>
        <w:rPr>
          <w:rStyle w:val="Heading2Char"/>
          <w:lang w:val="en-US"/>
        </w:rPr>
        <w:t>Answer</w:t>
      </w:r>
    </w:p>
    <w:p w14:paraId="1CAD2B80" w14:textId="77777777" w:rsidR="00EA1A2A" w:rsidRDefault="00EA1A2A" w:rsidP="00EA1A2A">
      <w:pPr>
        <w:ind w:left="360"/>
        <w:rPr>
          <w:b/>
          <w:bCs/>
          <w:lang w:val="en-US"/>
        </w:rPr>
      </w:pPr>
      <w:r w:rsidRPr="00357222">
        <w:rPr>
          <w:b/>
          <w:bCs/>
          <w:lang w:val="en-US"/>
        </w:rPr>
        <w:t>Correct Answer:</w:t>
      </w:r>
      <w:r>
        <w:rPr>
          <w:b/>
          <w:bCs/>
          <w:lang w:val="en-US"/>
        </w:rPr>
        <w:t xml:space="preserve">  A</w:t>
      </w:r>
    </w:p>
    <w:p w14:paraId="3A6A998E" w14:textId="77777777" w:rsidR="00EA1A2A" w:rsidRDefault="00EA1A2A" w:rsidP="00EA1A2A">
      <w:pPr>
        <w:ind w:left="360"/>
        <w:rPr>
          <w:b/>
          <w:bCs/>
          <w:lang w:val="en-US"/>
        </w:rPr>
      </w:pPr>
      <w:r>
        <w:rPr>
          <w:b/>
          <w:bCs/>
          <w:lang w:val="en-US"/>
        </w:rPr>
        <w:t xml:space="preserve">Explanation: </w:t>
      </w:r>
    </w:p>
    <w:p w14:paraId="26919E13" w14:textId="77777777" w:rsidR="00EA1A2A" w:rsidRPr="007E6DB6" w:rsidRDefault="00EA1A2A" w:rsidP="00EA1A2A">
      <w:pPr>
        <w:ind w:left="360"/>
        <w:rPr>
          <w:lang w:val="en-GB"/>
        </w:rPr>
      </w:pPr>
      <w:r w:rsidRPr="007E6DB6">
        <w:rPr>
          <w:lang w:val="en-GB"/>
        </w:rPr>
        <w:t>Using environment variables for authentication prevents credentials from being stored in the state file, which is a best practice for security.</w:t>
      </w:r>
    </w:p>
    <w:p w14:paraId="3B6A0F4D" w14:textId="5A3BF103" w:rsidR="00EA1A2A" w:rsidRPr="000D32DE" w:rsidRDefault="00EA1A2A" w:rsidP="00EA1A2A">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017310" w:rsidRPr="00491CDC">
        <w:rPr>
          <w:lang w:val="en-US"/>
        </w:rPr>
        <w:t>EXAMHEIST-2</w:t>
      </w:r>
      <w:r w:rsidR="00017310">
        <w:rPr>
          <w:lang w:val="en-US"/>
        </w:rPr>
        <w:t>54</w:t>
      </w:r>
    </w:p>
    <w:p w14:paraId="6ED9D2FD" w14:textId="77777777" w:rsidR="00EA1A2A" w:rsidRDefault="00EA1A2A" w:rsidP="00EA1A2A">
      <w:pPr>
        <w:pStyle w:val="Question"/>
        <w:rPr>
          <w:shd w:val="clear" w:color="auto" w:fill="FFFFFF"/>
        </w:rPr>
      </w:pPr>
      <w:r>
        <w:rPr>
          <w:shd w:val="clear" w:color="auto" w:fill="FFFFFF"/>
        </w:rPr>
        <w:t>Question.</w:t>
      </w:r>
    </w:p>
    <w:p w14:paraId="358021D5" w14:textId="77777777" w:rsidR="00EA1A2A" w:rsidRPr="006313C9" w:rsidRDefault="00EA1A2A" w:rsidP="00EA1A2A">
      <w:pPr>
        <w:rPr>
          <w:shd w:val="clear" w:color="auto" w:fill="FFFFFF"/>
          <w:lang w:val="en-GB"/>
        </w:rPr>
      </w:pPr>
      <w:r w:rsidRPr="006313C9">
        <w:rPr>
          <w:shd w:val="clear" w:color="auto" w:fill="FFFFFF"/>
          <w:lang w:val="en-GB"/>
        </w:rPr>
        <w:t xml:space="preserve">What is a Terraform provider </w:t>
      </w:r>
      <w:r w:rsidRPr="008933E3">
        <w:rPr>
          <w:b/>
          <w:bCs/>
          <w:u w:val="single"/>
          <w:shd w:val="clear" w:color="auto" w:fill="FFFFFF"/>
          <w:lang w:val="en-GB"/>
        </w:rPr>
        <w:t>not responsible</w:t>
      </w:r>
      <w:r w:rsidRPr="006313C9">
        <w:rPr>
          <w:shd w:val="clear" w:color="auto" w:fill="FFFFFF"/>
          <w:lang w:val="en-GB"/>
        </w:rPr>
        <w:t xml:space="preserve"> for?</w:t>
      </w:r>
    </w:p>
    <w:p w14:paraId="0F9EADD7" w14:textId="77777777" w:rsidR="00EA1A2A" w:rsidRPr="006313C9" w:rsidRDefault="00EA1A2A" w:rsidP="0032415B">
      <w:pPr>
        <w:pStyle w:val="ListParagraph"/>
        <w:numPr>
          <w:ilvl w:val="0"/>
          <w:numId w:val="223"/>
        </w:numPr>
        <w:rPr>
          <w:shd w:val="clear" w:color="auto" w:fill="FFFFFF"/>
          <w:lang w:val="en-GB"/>
        </w:rPr>
      </w:pPr>
      <w:r w:rsidRPr="006313C9">
        <w:rPr>
          <w:shd w:val="clear" w:color="auto" w:fill="FFFFFF"/>
          <w:lang w:val="en-GB"/>
        </w:rPr>
        <w:t>Provisioning infrastructure in multiple cloud providers.</w:t>
      </w:r>
    </w:p>
    <w:p w14:paraId="557FD331" w14:textId="77777777" w:rsidR="00EA1A2A" w:rsidRPr="006313C9" w:rsidRDefault="00EA1A2A" w:rsidP="0032415B">
      <w:pPr>
        <w:pStyle w:val="ListParagraph"/>
        <w:numPr>
          <w:ilvl w:val="0"/>
          <w:numId w:val="223"/>
        </w:numPr>
        <w:rPr>
          <w:shd w:val="clear" w:color="auto" w:fill="FFFFFF"/>
          <w:lang w:val="en-GB"/>
        </w:rPr>
      </w:pPr>
      <w:r w:rsidRPr="006313C9">
        <w:rPr>
          <w:shd w:val="clear" w:color="auto" w:fill="FFFFFF"/>
          <w:lang w:val="en-GB"/>
        </w:rPr>
        <w:t>Managing actions to take based on resource differences.</w:t>
      </w:r>
    </w:p>
    <w:p w14:paraId="23D5E096" w14:textId="77777777" w:rsidR="00EA1A2A" w:rsidRPr="006313C9" w:rsidRDefault="00EA1A2A" w:rsidP="0032415B">
      <w:pPr>
        <w:pStyle w:val="ListParagraph"/>
        <w:numPr>
          <w:ilvl w:val="0"/>
          <w:numId w:val="223"/>
        </w:numPr>
        <w:rPr>
          <w:shd w:val="clear" w:color="auto" w:fill="FFFFFF"/>
          <w:lang w:val="en-GB"/>
        </w:rPr>
      </w:pPr>
      <w:r w:rsidRPr="006313C9">
        <w:rPr>
          <w:shd w:val="clear" w:color="auto" w:fill="FFFFFF"/>
          <w:lang w:val="en-GB"/>
        </w:rPr>
        <w:t>Understanding API interactions with a hosted service.</w:t>
      </w:r>
    </w:p>
    <w:p w14:paraId="5F158F8A" w14:textId="77777777" w:rsidR="00EA1A2A" w:rsidRPr="006313C9" w:rsidRDefault="00EA1A2A" w:rsidP="0032415B">
      <w:pPr>
        <w:pStyle w:val="ListParagraph"/>
        <w:numPr>
          <w:ilvl w:val="0"/>
          <w:numId w:val="223"/>
        </w:numPr>
        <w:rPr>
          <w:shd w:val="clear" w:color="auto" w:fill="FFFFFF"/>
          <w:lang w:val="en-GB"/>
        </w:rPr>
      </w:pPr>
      <w:r w:rsidRPr="006313C9">
        <w:rPr>
          <w:shd w:val="clear" w:color="auto" w:fill="FFFFFF"/>
          <w:lang w:val="en-GB"/>
        </w:rPr>
        <w:t>Managing resources and data sources based on an API.</w:t>
      </w:r>
    </w:p>
    <w:p w14:paraId="5930920C" w14:textId="77777777" w:rsidR="00EA1A2A" w:rsidRPr="00003546" w:rsidRDefault="00EA1A2A" w:rsidP="00003546">
      <w:pPr>
        <w:pStyle w:val="Heading2"/>
        <w:ind w:left="0"/>
        <w:rPr>
          <w:rStyle w:val="Heading2Char"/>
          <w:lang w:val="en-US"/>
        </w:rPr>
      </w:pPr>
      <w:r>
        <w:rPr>
          <w:rStyle w:val="Heading2Char"/>
          <w:lang w:val="en-US"/>
        </w:rPr>
        <w:lastRenderedPageBreak/>
        <w:t>Answer</w:t>
      </w:r>
    </w:p>
    <w:p w14:paraId="375FCC4C" w14:textId="77777777" w:rsidR="00EA1A2A" w:rsidRDefault="00EA1A2A" w:rsidP="00EA1A2A">
      <w:pPr>
        <w:ind w:left="360"/>
        <w:rPr>
          <w:b/>
          <w:bCs/>
          <w:lang w:val="en-US"/>
        </w:rPr>
      </w:pPr>
      <w:r w:rsidRPr="00357222">
        <w:rPr>
          <w:b/>
          <w:bCs/>
          <w:lang w:val="en-US"/>
        </w:rPr>
        <w:t>Correct Answer:</w:t>
      </w:r>
      <w:r>
        <w:rPr>
          <w:b/>
          <w:bCs/>
          <w:lang w:val="en-US"/>
        </w:rPr>
        <w:t xml:space="preserve">  A</w:t>
      </w:r>
    </w:p>
    <w:p w14:paraId="712D55B3" w14:textId="77777777" w:rsidR="00EA1A2A" w:rsidRDefault="00EA1A2A" w:rsidP="00EA1A2A">
      <w:pPr>
        <w:ind w:left="360"/>
        <w:rPr>
          <w:b/>
          <w:bCs/>
          <w:lang w:val="en-US"/>
        </w:rPr>
      </w:pPr>
      <w:r>
        <w:rPr>
          <w:b/>
          <w:bCs/>
          <w:lang w:val="en-US"/>
        </w:rPr>
        <w:t xml:space="preserve">Explanation: </w:t>
      </w:r>
    </w:p>
    <w:p w14:paraId="733DA8EA" w14:textId="77777777" w:rsidR="00EA1A2A" w:rsidRPr="00F24434" w:rsidRDefault="00EA1A2A" w:rsidP="00EA1A2A">
      <w:pPr>
        <w:ind w:left="360"/>
        <w:rPr>
          <w:lang w:val="en-US"/>
        </w:rPr>
      </w:pPr>
      <w:r w:rsidRPr="00F24434">
        <w:rPr>
          <w:b/>
          <w:bCs/>
          <w:lang w:val="en-US"/>
        </w:rPr>
        <w:t>C. Understanding API interactions with a hosted service</w:t>
      </w:r>
      <w:r w:rsidRPr="00F24434">
        <w:rPr>
          <w:lang w:val="en-US"/>
        </w:rPr>
        <w:t xml:space="preserve"> → Providers know how to talk to the APIs of the services they manage.</w:t>
      </w:r>
    </w:p>
    <w:p w14:paraId="1F8600A3" w14:textId="77777777" w:rsidR="00EA1A2A" w:rsidRPr="00F24434" w:rsidRDefault="00EA1A2A" w:rsidP="00EA1A2A">
      <w:pPr>
        <w:ind w:left="360"/>
        <w:rPr>
          <w:lang w:val="en-US"/>
        </w:rPr>
      </w:pPr>
      <w:r w:rsidRPr="00F24434">
        <w:rPr>
          <w:b/>
          <w:bCs/>
          <w:lang w:val="en-US"/>
        </w:rPr>
        <w:t>D. Managing resources and data sources based on an</w:t>
      </w:r>
      <w:r w:rsidRPr="00F24434">
        <w:rPr>
          <w:lang w:val="en-US"/>
        </w:rPr>
        <w:t xml:space="preserve"> </w:t>
      </w:r>
      <w:r w:rsidRPr="00F24434">
        <w:rPr>
          <w:b/>
          <w:bCs/>
          <w:lang w:val="en-US"/>
        </w:rPr>
        <w:t>API</w:t>
      </w:r>
      <w:r w:rsidRPr="00F24434">
        <w:rPr>
          <w:lang w:val="en-US"/>
        </w:rPr>
        <w:t xml:space="preserve"> → Providers define resources and data sources that map to API objects.</w:t>
      </w:r>
    </w:p>
    <w:p w14:paraId="72D328C8" w14:textId="77777777" w:rsidR="00EA1A2A" w:rsidRPr="00192E72" w:rsidRDefault="00EA1A2A" w:rsidP="00EA1A2A">
      <w:pPr>
        <w:ind w:left="360"/>
        <w:rPr>
          <w:lang w:val="en-US"/>
        </w:rPr>
      </w:pPr>
      <w:r w:rsidRPr="00F24434">
        <w:rPr>
          <w:b/>
          <w:bCs/>
          <w:lang w:val="en-US"/>
        </w:rPr>
        <w:t>B. Managing actions to take based on resource</w:t>
      </w:r>
      <w:r w:rsidRPr="00F24434">
        <w:rPr>
          <w:lang w:val="en-US"/>
        </w:rPr>
        <w:t xml:space="preserve"> differences → Providers implement CRUD (create, read, update, delete) logic so Terraform can reconcile differences between state and configuration</w:t>
      </w:r>
    </w:p>
    <w:p w14:paraId="29D06A02" w14:textId="75CCD83B" w:rsidR="00EA1A2A" w:rsidRPr="00FB5752" w:rsidRDefault="00EA1A2A" w:rsidP="00EA1A2A">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017310" w:rsidRPr="00491CDC">
        <w:rPr>
          <w:lang w:val="en-US"/>
        </w:rPr>
        <w:t>EXAMHEIST-2</w:t>
      </w:r>
      <w:r w:rsidR="00017310">
        <w:rPr>
          <w:lang w:val="en-US"/>
        </w:rPr>
        <w:t>55</w:t>
      </w:r>
    </w:p>
    <w:p w14:paraId="60C84CAE" w14:textId="77777777" w:rsidR="00EC2B00" w:rsidRDefault="00EC2B00" w:rsidP="00EC2B00">
      <w:pPr>
        <w:pStyle w:val="Question"/>
        <w:rPr>
          <w:shd w:val="clear" w:color="auto" w:fill="FFFFFF"/>
        </w:rPr>
      </w:pPr>
      <w:r>
        <w:rPr>
          <w:shd w:val="clear" w:color="auto" w:fill="FFFFFF"/>
        </w:rPr>
        <w:t>Question.</w:t>
      </w:r>
    </w:p>
    <w:p w14:paraId="7F328766" w14:textId="77777777" w:rsidR="00EC2B00" w:rsidRPr="000454B8" w:rsidRDefault="00EC2B00" w:rsidP="00EC2B00">
      <w:pPr>
        <w:rPr>
          <w:shd w:val="clear" w:color="auto" w:fill="FFFFFF"/>
          <w:lang w:val="en-US"/>
        </w:rPr>
      </w:pPr>
      <w:r w:rsidRPr="000454B8">
        <w:rPr>
          <w:shd w:val="clear" w:color="auto" w:fill="FFFFFF"/>
          <w:lang w:val="en-US"/>
        </w:rPr>
        <w:t>Any</w:t>
      </w:r>
      <w:r>
        <w:rPr>
          <w:shd w:val="clear" w:color="auto" w:fill="FFFFFF"/>
          <w:lang w:val="en-US"/>
        </w:rPr>
        <w:t>one</w:t>
      </w:r>
      <w:r w:rsidRPr="000454B8">
        <w:rPr>
          <w:shd w:val="clear" w:color="auto" w:fill="FFFFFF"/>
          <w:lang w:val="en-US"/>
        </w:rPr>
        <w:t xml:space="preserve"> can publish modules to the public Terraform Registry.</w:t>
      </w:r>
    </w:p>
    <w:p w14:paraId="50814C3D" w14:textId="77777777" w:rsidR="00EC2B00" w:rsidRPr="000454B8" w:rsidRDefault="00EC2B00" w:rsidP="0032415B">
      <w:pPr>
        <w:pStyle w:val="ListParagraph"/>
        <w:numPr>
          <w:ilvl w:val="0"/>
          <w:numId w:val="225"/>
        </w:numPr>
        <w:rPr>
          <w:shd w:val="clear" w:color="auto" w:fill="FFFFFF"/>
          <w:lang w:val="en-US"/>
        </w:rPr>
      </w:pPr>
      <w:r w:rsidRPr="000454B8">
        <w:rPr>
          <w:shd w:val="clear" w:color="auto" w:fill="FFFFFF"/>
          <w:lang w:val="en-US"/>
        </w:rPr>
        <w:t>True</w:t>
      </w:r>
    </w:p>
    <w:p w14:paraId="0B56A77D" w14:textId="77777777" w:rsidR="00EC2B00" w:rsidRPr="000454B8" w:rsidRDefault="00EC2B00" w:rsidP="0032415B">
      <w:pPr>
        <w:pStyle w:val="ListParagraph"/>
        <w:numPr>
          <w:ilvl w:val="0"/>
          <w:numId w:val="225"/>
        </w:numPr>
        <w:rPr>
          <w:shd w:val="clear" w:color="auto" w:fill="FFFFFF"/>
          <w:lang w:val="en-US"/>
        </w:rPr>
      </w:pPr>
      <w:r w:rsidRPr="000454B8">
        <w:rPr>
          <w:shd w:val="clear" w:color="auto" w:fill="FFFFFF"/>
          <w:lang w:val="en-US"/>
        </w:rPr>
        <w:t>False</w:t>
      </w:r>
    </w:p>
    <w:p w14:paraId="16642C65" w14:textId="77777777" w:rsidR="00EC2B00" w:rsidRPr="00003546" w:rsidRDefault="00EC2B00" w:rsidP="00003546">
      <w:pPr>
        <w:pStyle w:val="Heading2"/>
        <w:ind w:left="0"/>
        <w:rPr>
          <w:rStyle w:val="Heading2Char"/>
          <w:lang w:val="en-US"/>
        </w:rPr>
      </w:pPr>
      <w:r>
        <w:rPr>
          <w:rStyle w:val="Heading2Char"/>
          <w:lang w:val="en-US"/>
        </w:rPr>
        <w:t>Answer</w:t>
      </w:r>
    </w:p>
    <w:p w14:paraId="1C07EB32" w14:textId="77777777" w:rsidR="00EC2B00" w:rsidRDefault="00EC2B00" w:rsidP="00EC2B00">
      <w:pPr>
        <w:ind w:left="360"/>
        <w:rPr>
          <w:b/>
          <w:bCs/>
          <w:lang w:val="en-US"/>
        </w:rPr>
      </w:pPr>
      <w:r w:rsidRPr="00357222">
        <w:rPr>
          <w:b/>
          <w:bCs/>
          <w:lang w:val="en-US"/>
        </w:rPr>
        <w:t>Correct Answer:</w:t>
      </w:r>
      <w:r>
        <w:rPr>
          <w:b/>
          <w:bCs/>
          <w:lang w:val="en-US"/>
        </w:rPr>
        <w:t xml:space="preserve">  A</w:t>
      </w:r>
    </w:p>
    <w:p w14:paraId="76D6A218" w14:textId="77777777" w:rsidR="00EC2B00" w:rsidRDefault="00EC2B00" w:rsidP="00EC2B00">
      <w:pPr>
        <w:ind w:left="360"/>
        <w:rPr>
          <w:b/>
          <w:bCs/>
          <w:lang w:val="en-US"/>
        </w:rPr>
      </w:pPr>
      <w:r>
        <w:rPr>
          <w:b/>
          <w:bCs/>
          <w:lang w:val="en-US"/>
        </w:rPr>
        <w:t xml:space="preserve">Explanation: </w:t>
      </w:r>
    </w:p>
    <w:p w14:paraId="2315771E" w14:textId="77777777" w:rsidR="00EC2B00" w:rsidRPr="00192E72" w:rsidRDefault="00EC2B00" w:rsidP="00EC2B00">
      <w:pPr>
        <w:ind w:left="360"/>
        <w:rPr>
          <w:lang w:val="en-US"/>
        </w:rPr>
      </w:pPr>
      <w:r w:rsidRPr="00E57B8B">
        <w:rPr>
          <w:lang w:val="en-US"/>
        </w:rPr>
        <w:t>The Terraform Registry allows any user to publish and share modules. Published modules support versioning, automatically generate documentation, allow browsing version histories, show examples and READMEs, and more. Public modules are managed via Git and GitHub, and publishing a module takes only a few minutes. Once a module is published, releasing a new version of a module is as simple as pushing a properly formed Git tag</w:t>
      </w:r>
      <w:r>
        <w:rPr>
          <w:lang w:val="en-US"/>
        </w:rPr>
        <w:t>.</w:t>
      </w:r>
    </w:p>
    <w:p w14:paraId="0987923E" w14:textId="20AA3BEA" w:rsidR="00EC2B00" w:rsidRPr="009D2513" w:rsidRDefault="00EC2B00" w:rsidP="00EC2B00">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270E8" w:rsidRPr="00491CDC">
        <w:rPr>
          <w:lang w:val="en-US"/>
        </w:rPr>
        <w:t>EXAMHEIST-2</w:t>
      </w:r>
      <w:r w:rsidR="00D270E8">
        <w:rPr>
          <w:lang w:val="en-US"/>
        </w:rPr>
        <w:t>57</w:t>
      </w:r>
    </w:p>
    <w:p w14:paraId="31020DEB" w14:textId="77777777" w:rsidR="00EC2B00" w:rsidRDefault="00EC2B00" w:rsidP="00EC2B00">
      <w:pPr>
        <w:pStyle w:val="Question"/>
        <w:rPr>
          <w:shd w:val="clear" w:color="auto" w:fill="FFFFFF"/>
        </w:rPr>
      </w:pPr>
      <w:r>
        <w:rPr>
          <w:shd w:val="clear" w:color="auto" w:fill="FFFFFF"/>
        </w:rPr>
        <w:t>Question.</w:t>
      </w:r>
    </w:p>
    <w:p w14:paraId="36DCCF75" w14:textId="77777777" w:rsidR="00EC2B00" w:rsidRPr="00CC7AC4" w:rsidRDefault="00EC2B00" w:rsidP="00EC2B00">
      <w:pPr>
        <w:rPr>
          <w:shd w:val="clear" w:color="auto" w:fill="FFFFFF"/>
          <w:lang w:val="en-US"/>
        </w:rPr>
      </w:pPr>
      <w:r w:rsidRPr="005F50EE">
        <w:rPr>
          <w:shd w:val="clear" w:color="auto" w:fill="FFFFFF"/>
          <w:lang w:val="en-GB"/>
        </w:rPr>
        <w:t>What type of information can be found on the Terraform Registry when using published modules</w:t>
      </w:r>
      <w:r w:rsidRPr="00CC7AC4">
        <w:rPr>
          <w:shd w:val="clear" w:color="auto" w:fill="FFFFFF"/>
          <w:lang w:val="en-US"/>
        </w:rPr>
        <w:t>?</w:t>
      </w:r>
    </w:p>
    <w:p w14:paraId="500F823C" w14:textId="77777777" w:rsidR="00EC2B00" w:rsidRPr="00CC7AC4" w:rsidRDefault="00EC2B00" w:rsidP="0032415B">
      <w:pPr>
        <w:pStyle w:val="ListParagraph"/>
        <w:numPr>
          <w:ilvl w:val="0"/>
          <w:numId w:val="226"/>
        </w:numPr>
        <w:rPr>
          <w:shd w:val="clear" w:color="auto" w:fill="FFFFFF"/>
          <w:lang w:val="en-US"/>
        </w:rPr>
      </w:pPr>
      <w:r w:rsidRPr="00CC7AC4">
        <w:rPr>
          <w:shd w:val="clear" w:color="auto" w:fill="FFFFFF"/>
          <w:lang w:val="en-US"/>
        </w:rPr>
        <w:t>Required input variables</w:t>
      </w:r>
    </w:p>
    <w:p w14:paraId="7E04239D" w14:textId="77777777" w:rsidR="00EC2B00" w:rsidRPr="00CC7AC4" w:rsidRDefault="00EC2B00" w:rsidP="0032415B">
      <w:pPr>
        <w:pStyle w:val="ListParagraph"/>
        <w:numPr>
          <w:ilvl w:val="0"/>
          <w:numId w:val="226"/>
        </w:numPr>
        <w:rPr>
          <w:shd w:val="clear" w:color="auto" w:fill="FFFFFF"/>
          <w:lang w:val="en-US"/>
        </w:rPr>
      </w:pPr>
      <w:r w:rsidRPr="00CC7AC4">
        <w:rPr>
          <w:shd w:val="clear" w:color="auto" w:fill="FFFFFF"/>
          <w:lang w:val="en-US"/>
        </w:rPr>
        <w:t>Optional input variables and default values</w:t>
      </w:r>
    </w:p>
    <w:p w14:paraId="7FD74CD8" w14:textId="77777777" w:rsidR="00EC2B00" w:rsidRPr="00CC7AC4" w:rsidRDefault="00EC2B00" w:rsidP="0032415B">
      <w:pPr>
        <w:pStyle w:val="ListParagraph"/>
        <w:numPr>
          <w:ilvl w:val="0"/>
          <w:numId w:val="226"/>
        </w:numPr>
        <w:rPr>
          <w:shd w:val="clear" w:color="auto" w:fill="FFFFFF"/>
          <w:lang w:val="en-US"/>
        </w:rPr>
      </w:pPr>
      <w:r w:rsidRPr="00CC7AC4">
        <w:rPr>
          <w:shd w:val="clear" w:color="auto" w:fill="FFFFFF"/>
          <w:lang w:val="en-US"/>
        </w:rPr>
        <w:t>Outputs</w:t>
      </w:r>
    </w:p>
    <w:p w14:paraId="01AC02C4" w14:textId="77777777" w:rsidR="00EC2B00" w:rsidRPr="00CC7AC4" w:rsidRDefault="00EC2B00" w:rsidP="0032415B">
      <w:pPr>
        <w:pStyle w:val="ListParagraph"/>
        <w:numPr>
          <w:ilvl w:val="0"/>
          <w:numId w:val="226"/>
        </w:numPr>
        <w:rPr>
          <w:shd w:val="clear" w:color="auto" w:fill="FFFFFF"/>
          <w:lang w:val="en-US"/>
        </w:rPr>
      </w:pPr>
      <w:r w:rsidRPr="00CC7AC4">
        <w:rPr>
          <w:shd w:val="clear" w:color="auto" w:fill="FFFFFF"/>
          <w:lang w:val="en-US"/>
        </w:rPr>
        <w:t>All of the above</w:t>
      </w:r>
    </w:p>
    <w:p w14:paraId="3EF2DC44" w14:textId="77777777" w:rsidR="00EC2B00" w:rsidRPr="00CC7AC4" w:rsidRDefault="00EC2B00" w:rsidP="0032415B">
      <w:pPr>
        <w:pStyle w:val="ListParagraph"/>
        <w:numPr>
          <w:ilvl w:val="0"/>
          <w:numId w:val="226"/>
        </w:numPr>
        <w:rPr>
          <w:shd w:val="clear" w:color="auto" w:fill="FFFFFF"/>
          <w:lang w:val="en-US"/>
        </w:rPr>
      </w:pPr>
      <w:r w:rsidRPr="00CC7AC4">
        <w:rPr>
          <w:shd w:val="clear" w:color="auto" w:fill="FFFFFF"/>
          <w:lang w:val="en-US"/>
        </w:rPr>
        <w:t>None of the above</w:t>
      </w:r>
    </w:p>
    <w:p w14:paraId="05F8E5FD" w14:textId="77777777" w:rsidR="00EC2B00" w:rsidRPr="00DA29DB" w:rsidRDefault="00EC2B00" w:rsidP="00DA29DB">
      <w:pPr>
        <w:pStyle w:val="Heading2"/>
        <w:ind w:left="0"/>
        <w:rPr>
          <w:rStyle w:val="Heading2Char"/>
          <w:lang w:val="en-US"/>
        </w:rPr>
      </w:pPr>
      <w:r>
        <w:rPr>
          <w:rStyle w:val="Heading2Char"/>
          <w:lang w:val="en-US"/>
        </w:rPr>
        <w:lastRenderedPageBreak/>
        <w:t>Answer</w:t>
      </w:r>
    </w:p>
    <w:p w14:paraId="389BD7C1" w14:textId="77777777" w:rsidR="00EC2B00" w:rsidRDefault="00EC2B00" w:rsidP="00EC2B00">
      <w:pPr>
        <w:ind w:left="360"/>
        <w:rPr>
          <w:b/>
          <w:bCs/>
          <w:lang w:val="en-US"/>
        </w:rPr>
      </w:pPr>
      <w:r w:rsidRPr="00357222">
        <w:rPr>
          <w:b/>
          <w:bCs/>
          <w:lang w:val="en-US"/>
        </w:rPr>
        <w:t>Correct Answer:</w:t>
      </w:r>
      <w:r>
        <w:rPr>
          <w:b/>
          <w:bCs/>
          <w:lang w:val="en-US"/>
        </w:rPr>
        <w:t xml:space="preserve">  D</w:t>
      </w:r>
    </w:p>
    <w:p w14:paraId="4DB0CD78" w14:textId="77777777" w:rsidR="00EC2B00" w:rsidRDefault="00EC2B00" w:rsidP="00EC2B00">
      <w:pPr>
        <w:ind w:left="360"/>
        <w:rPr>
          <w:b/>
          <w:bCs/>
          <w:lang w:val="en-US"/>
        </w:rPr>
      </w:pPr>
      <w:r>
        <w:rPr>
          <w:b/>
          <w:bCs/>
          <w:lang w:val="en-US"/>
        </w:rPr>
        <w:t xml:space="preserve">Explanation: </w:t>
      </w:r>
    </w:p>
    <w:p w14:paraId="12C763F1" w14:textId="77777777" w:rsidR="00EC2B00" w:rsidRPr="00192E72" w:rsidRDefault="00EC2B00" w:rsidP="00EC2B00">
      <w:pPr>
        <w:ind w:left="360"/>
        <w:rPr>
          <w:lang w:val="en-US"/>
        </w:rPr>
      </w:pPr>
      <w:r w:rsidRPr="00B0561A">
        <w:rPr>
          <w:lang w:val="en-US"/>
        </w:rPr>
        <w:t>The public Terraform Module Registry automatically exposes all the information about published modules, including required input variables, optional input variables and default values, and outputs. This helps users to understand how to use and configure the modules.</w:t>
      </w:r>
    </w:p>
    <w:p w14:paraId="0651C4E2" w14:textId="7D343550" w:rsidR="00EC2B00" w:rsidRPr="00B05FCF" w:rsidRDefault="00EC2B00" w:rsidP="00EC2B00">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270E8" w:rsidRPr="00491CDC">
        <w:rPr>
          <w:lang w:val="en-US"/>
        </w:rPr>
        <w:t>EXAMHEIST-2</w:t>
      </w:r>
      <w:r w:rsidR="00D270E8">
        <w:rPr>
          <w:lang w:val="en-US"/>
        </w:rPr>
        <w:t>58</w:t>
      </w:r>
    </w:p>
    <w:p w14:paraId="09FACBA6" w14:textId="2B6D7D29" w:rsidR="00EC2B00" w:rsidRDefault="00EC2B00" w:rsidP="00EC2B00">
      <w:pPr>
        <w:pStyle w:val="Question"/>
        <w:rPr>
          <w:shd w:val="clear" w:color="auto" w:fill="FFFFFF"/>
        </w:rPr>
      </w:pPr>
      <w:r>
        <w:rPr>
          <w:shd w:val="clear" w:color="auto" w:fill="FFFFFF"/>
        </w:rPr>
        <w:t>Question.</w:t>
      </w:r>
      <w:r w:rsidR="00D07E98">
        <w:rPr>
          <w:shd w:val="clear" w:color="auto" w:fill="FFFFFF"/>
        </w:rPr>
        <w:t xml:space="preserve"> </w:t>
      </w:r>
    </w:p>
    <w:p w14:paraId="756365F6" w14:textId="77777777" w:rsidR="00EC2B00" w:rsidRPr="00D268B9" w:rsidRDefault="00EC2B00" w:rsidP="00EC2B00">
      <w:pPr>
        <w:rPr>
          <w:shd w:val="clear" w:color="auto" w:fill="FFFFFF"/>
          <w:lang w:val="en-GB"/>
        </w:rPr>
      </w:pPr>
      <w:r w:rsidRPr="00D268B9">
        <w:rPr>
          <w:shd w:val="clear" w:color="auto" w:fill="FFFFFF"/>
          <w:lang w:val="en-GB"/>
        </w:rPr>
        <w:t>One cloud block always maps to a single HCP Terraform/Terraform Cloud workspace.</w:t>
      </w:r>
    </w:p>
    <w:p w14:paraId="014B733A" w14:textId="77777777" w:rsidR="00EC2B00" w:rsidRPr="00D268B9" w:rsidRDefault="00EC2B00" w:rsidP="0032415B">
      <w:pPr>
        <w:pStyle w:val="ListParagraph"/>
        <w:numPr>
          <w:ilvl w:val="0"/>
          <w:numId w:val="227"/>
        </w:numPr>
        <w:rPr>
          <w:shd w:val="clear" w:color="auto" w:fill="FFFFFF"/>
          <w:lang w:val="en-GB"/>
        </w:rPr>
      </w:pPr>
      <w:r w:rsidRPr="00D268B9">
        <w:rPr>
          <w:shd w:val="clear" w:color="auto" w:fill="FFFFFF"/>
          <w:lang w:val="en-GB"/>
        </w:rPr>
        <w:t>True</w:t>
      </w:r>
    </w:p>
    <w:p w14:paraId="46901811" w14:textId="77777777" w:rsidR="00EC2B00" w:rsidRPr="00D268B9" w:rsidRDefault="00EC2B00" w:rsidP="0032415B">
      <w:pPr>
        <w:pStyle w:val="ListParagraph"/>
        <w:numPr>
          <w:ilvl w:val="0"/>
          <w:numId w:val="227"/>
        </w:numPr>
        <w:rPr>
          <w:shd w:val="clear" w:color="auto" w:fill="FFFFFF"/>
          <w:lang w:val="en-GB"/>
        </w:rPr>
      </w:pPr>
      <w:r w:rsidRPr="00D268B9">
        <w:rPr>
          <w:shd w:val="clear" w:color="auto" w:fill="FFFFFF"/>
          <w:lang w:val="en-GB"/>
        </w:rPr>
        <w:t>False</w:t>
      </w:r>
    </w:p>
    <w:p w14:paraId="20F80D29" w14:textId="77777777" w:rsidR="00EC2B00" w:rsidRPr="00D07E98" w:rsidRDefault="00EC2B00" w:rsidP="00D07E98">
      <w:pPr>
        <w:pStyle w:val="Heading2"/>
        <w:ind w:left="0"/>
        <w:rPr>
          <w:rStyle w:val="Heading2Char"/>
          <w:lang w:val="en-US"/>
        </w:rPr>
      </w:pPr>
      <w:r>
        <w:rPr>
          <w:rStyle w:val="Heading2Char"/>
          <w:lang w:val="en-US"/>
        </w:rPr>
        <w:t>Answer</w:t>
      </w:r>
    </w:p>
    <w:p w14:paraId="671D99AF" w14:textId="77777777" w:rsidR="00EC2B00" w:rsidRDefault="00EC2B00" w:rsidP="00EC2B00">
      <w:pPr>
        <w:ind w:left="360"/>
        <w:rPr>
          <w:b/>
          <w:bCs/>
          <w:lang w:val="en-US"/>
        </w:rPr>
      </w:pPr>
      <w:r w:rsidRPr="00357222">
        <w:rPr>
          <w:b/>
          <w:bCs/>
          <w:lang w:val="en-US"/>
        </w:rPr>
        <w:t>Correct Answer:</w:t>
      </w:r>
      <w:r>
        <w:rPr>
          <w:b/>
          <w:bCs/>
          <w:lang w:val="en-US"/>
        </w:rPr>
        <w:t xml:space="preserve">  B</w:t>
      </w:r>
    </w:p>
    <w:p w14:paraId="759DCCD3" w14:textId="77777777" w:rsidR="00EC2B00" w:rsidRDefault="00EC2B00" w:rsidP="00EC2B00">
      <w:pPr>
        <w:ind w:left="360"/>
        <w:rPr>
          <w:b/>
          <w:bCs/>
          <w:lang w:val="en-US"/>
        </w:rPr>
      </w:pPr>
      <w:r>
        <w:rPr>
          <w:b/>
          <w:bCs/>
          <w:lang w:val="en-US"/>
        </w:rPr>
        <w:t xml:space="preserve">Explanation: </w:t>
      </w:r>
    </w:p>
    <w:p w14:paraId="41C7BD54" w14:textId="77777777" w:rsidR="00EC2B00" w:rsidRPr="006E0B5F" w:rsidRDefault="00EC2B00" w:rsidP="00EC2B00">
      <w:pPr>
        <w:ind w:left="360"/>
        <w:rPr>
          <w:lang w:val="en-GB"/>
        </w:rPr>
      </w:pPr>
      <w:r w:rsidRPr="006E0B5F">
        <w:rPr>
          <w:lang w:val="en-GB"/>
        </w:rPr>
        <w:t xml:space="preserve">In Terraform, a </w:t>
      </w:r>
      <w:r w:rsidRPr="006E0B5F">
        <w:rPr>
          <w:b/>
          <w:bCs/>
          <w:lang w:val="en-GB"/>
        </w:rPr>
        <w:t>cloud block</w:t>
      </w:r>
      <w:r w:rsidRPr="006E0B5F">
        <w:rPr>
          <w:lang w:val="en-GB"/>
        </w:rPr>
        <w:t xml:space="preserve"> defines how Terraform connects to Terraform Cloud or HCP Terraform, but it is </w:t>
      </w:r>
      <w:r w:rsidRPr="006E0B5F">
        <w:rPr>
          <w:b/>
          <w:bCs/>
          <w:lang w:val="en-GB"/>
        </w:rPr>
        <w:t>not restricted to a single workspace</w:t>
      </w:r>
      <w:r w:rsidRPr="006E0B5F">
        <w:rPr>
          <w:lang w:val="en-GB"/>
        </w:rPr>
        <w:t>.</w:t>
      </w:r>
    </w:p>
    <w:p w14:paraId="26B710F7" w14:textId="77777777" w:rsidR="00EC2B00" w:rsidRPr="006E0B5F" w:rsidRDefault="00EC2B00" w:rsidP="00EC2B00">
      <w:pPr>
        <w:ind w:left="360"/>
        <w:rPr>
          <w:lang w:val="en-GB"/>
        </w:rPr>
      </w:pPr>
      <w:r w:rsidRPr="006E0B5F">
        <w:rPr>
          <w:lang w:val="en-GB"/>
        </w:rPr>
        <w:t>A single cloud block can:</w:t>
      </w:r>
    </w:p>
    <w:p w14:paraId="58129837" w14:textId="77777777" w:rsidR="00EC2B00" w:rsidRPr="006E0B5F" w:rsidRDefault="00EC2B00" w:rsidP="0032415B">
      <w:pPr>
        <w:numPr>
          <w:ilvl w:val="0"/>
          <w:numId w:val="12"/>
        </w:numPr>
        <w:rPr>
          <w:lang w:val="en-GB"/>
        </w:rPr>
      </w:pPr>
      <w:r w:rsidRPr="006E0B5F">
        <w:rPr>
          <w:lang w:val="en-GB"/>
        </w:rPr>
        <w:t xml:space="preserve">Be used across </w:t>
      </w:r>
      <w:r w:rsidRPr="006E0B5F">
        <w:rPr>
          <w:b/>
          <w:bCs/>
          <w:lang w:val="en-GB"/>
        </w:rPr>
        <w:t>multiple configurations</w:t>
      </w:r>
    </w:p>
    <w:p w14:paraId="5C665091" w14:textId="77777777" w:rsidR="00EC2B00" w:rsidRPr="006E0B5F" w:rsidRDefault="00EC2B00" w:rsidP="0032415B">
      <w:pPr>
        <w:numPr>
          <w:ilvl w:val="0"/>
          <w:numId w:val="12"/>
        </w:numPr>
        <w:rPr>
          <w:lang w:val="en-GB"/>
        </w:rPr>
      </w:pPr>
      <w:r w:rsidRPr="006E0B5F">
        <w:rPr>
          <w:lang w:val="en-GB"/>
        </w:rPr>
        <w:t xml:space="preserve">Point to </w:t>
      </w:r>
      <w:r w:rsidRPr="006E0B5F">
        <w:rPr>
          <w:b/>
          <w:bCs/>
          <w:lang w:val="en-GB"/>
        </w:rPr>
        <w:t>different workspaces</w:t>
      </w:r>
      <w:r w:rsidRPr="006E0B5F">
        <w:rPr>
          <w:lang w:val="en-GB"/>
        </w:rPr>
        <w:t xml:space="preserve"> if the workspace name is overridden via CLI or environment variables</w:t>
      </w:r>
    </w:p>
    <w:p w14:paraId="5C2DBBAB" w14:textId="77777777" w:rsidR="00EC2B00" w:rsidRPr="006E0B5F" w:rsidRDefault="00EC2B00" w:rsidP="0032415B">
      <w:pPr>
        <w:numPr>
          <w:ilvl w:val="0"/>
          <w:numId w:val="12"/>
        </w:numPr>
        <w:rPr>
          <w:lang w:val="en-GB"/>
        </w:rPr>
      </w:pPr>
      <w:r w:rsidRPr="006E0B5F">
        <w:rPr>
          <w:lang w:val="en-GB"/>
        </w:rPr>
        <w:t>Be reused in different modules or projects</w:t>
      </w:r>
    </w:p>
    <w:p w14:paraId="618565A9" w14:textId="738963AE" w:rsidR="00EC2B00" w:rsidRPr="00A65165" w:rsidRDefault="00EC2B00" w:rsidP="00EC2B00">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270E8" w:rsidRPr="00491CDC">
        <w:rPr>
          <w:lang w:val="en-US"/>
        </w:rPr>
        <w:t>EXAMHEIST-2</w:t>
      </w:r>
      <w:r w:rsidR="00D270E8">
        <w:rPr>
          <w:lang w:val="en-US"/>
        </w:rPr>
        <w:t>59</w:t>
      </w:r>
    </w:p>
    <w:p w14:paraId="646C8F5C" w14:textId="09D9DFC3" w:rsidR="004C5D49" w:rsidRDefault="004C5D49" w:rsidP="004C5D49">
      <w:pPr>
        <w:pStyle w:val="Question"/>
        <w:rPr>
          <w:shd w:val="clear" w:color="auto" w:fill="FFFFFF"/>
        </w:rPr>
      </w:pPr>
      <w:r>
        <w:rPr>
          <w:shd w:val="clear" w:color="auto" w:fill="FFFFFF"/>
        </w:rPr>
        <w:t>Question.</w:t>
      </w:r>
    </w:p>
    <w:p w14:paraId="33C4A3AD" w14:textId="77777777" w:rsidR="004C5D49" w:rsidRPr="005739F7" w:rsidRDefault="004C5D49" w:rsidP="004C5D49">
      <w:pPr>
        <w:rPr>
          <w:shd w:val="clear" w:color="auto" w:fill="FFFFFF"/>
          <w:lang w:val="en-US"/>
        </w:rPr>
      </w:pPr>
      <w:r w:rsidRPr="005739F7">
        <w:rPr>
          <w:shd w:val="clear" w:color="auto" w:fill="FFFFFF"/>
          <w:lang w:val="en-US"/>
        </w:rPr>
        <w:t xml:space="preserve">Which of these are features of Terraform Cloud? </w:t>
      </w:r>
      <w:r w:rsidRPr="00942EFC">
        <w:rPr>
          <w:b/>
          <w:bCs/>
          <w:i/>
          <w:iCs/>
          <w:shd w:val="clear" w:color="auto" w:fill="FFFFFF"/>
          <w:lang w:val="en-US"/>
        </w:rPr>
        <w:t>(Choose two).</w:t>
      </w:r>
    </w:p>
    <w:p w14:paraId="19C7E2DD" w14:textId="77777777" w:rsidR="004C5D49" w:rsidRPr="00AB6FF3" w:rsidRDefault="004C5D49" w:rsidP="0032415B">
      <w:pPr>
        <w:pStyle w:val="ListParagraph"/>
        <w:numPr>
          <w:ilvl w:val="0"/>
          <w:numId w:val="233"/>
        </w:numPr>
        <w:rPr>
          <w:shd w:val="clear" w:color="auto" w:fill="FFFFFF"/>
          <w:lang w:val="en-US"/>
        </w:rPr>
      </w:pPr>
      <w:r w:rsidRPr="00AB6FF3">
        <w:rPr>
          <w:shd w:val="clear" w:color="auto" w:fill="FFFFFF"/>
          <w:lang w:val="en-US"/>
        </w:rPr>
        <w:t>Automated infrastructure deployment visualization</w:t>
      </w:r>
      <w:r>
        <w:rPr>
          <w:shd w:val="clear" w:color="auto" w:fill="FFFFFF"/>
          <w:lang w:val="en-US"/>
        </w:rPr>
        <w:t>.</w:t>
      </w:r>
    </w:p>
    <w:p w14:paraId="245708E9" w14:textId="77777777" w:rsidR="004C5D49" w:rsidRPr="00AB6FF3" w:rsidRDefault="004C5D49" w:rsidP="0032415B">
      <w:pPr>
        <w:pStyle w:val="ListParagraph"/>
        <w:numPr>
          <w:ilvl w:val="0"/>
          <w:numId w:val="233"/>
        </w:numPr>
        <w:rPr>
          <w:shd w:val="clear" w:color="auto" w:fill="FFFFFF"/>
          <w:lang w:val="en-US"/>
        </w:rPr>
      </w:pPr>
      <w:r w:rsidRPr="00AB6FF3">
        <w:rPr>
          <w:shd w:val="clear" w:color="auto" w:fill="FFFFFF"/>
          <w:lang w:val="en-US"/>
        </w:rPr>
        <w:t>Automatic backups</w:t>
      </w:r>
      <w:r>
        <w:rPr>
          <w:shd w:val="clear" w:color="auto" w:fill="FFFFFF"/>
          <w:lang w:val="en-US"/>
        </w:rPr>
        <w:t xml:space="preserve"> of configurations and state.</w:t>
      </w:r>
    </w:p>
    <w:p w14:paraId="39FD9734" w14:textId="77777777" w:rsidR="004C5D49" w:rsidRPr="00AB6FF3" w:rsidRDefault="004C5D49" w:rsidP="0032415B">
      <w:pPr>
        <w:pStyle w:val="ListParagraph"/>
        <w:numPr>
          <w:ilvl w:val="0"/>
          <w:numId w:val="233"/>
        </w:numPr>
        <w:rPr>
          <w:shd w:val="clear" w:color="auto" w:fill="FFFFFF"/>
          <w:lang w:val="en-US"/>
        </w:rPr>
      </w:pPr>
      <w:r w:rsidRPr="00AB6FF3">
        <w:rPr>
          <w:shd w:val="clear" w:color="auto" w:fill="FFFFFF"/>
          <w:lang w:val="en-US"/>
        </w:rPr>
        <w:t>A web-based user interface (UI)</w:t>
      </w:r>
      <w:r>
        <w:rPr>
          <w:shd w:val="clear" w:color="auto" w:fill="FFFFFF"/>
          <w:lang w:val="en-US"/>
        </w:rPr>
        <w:t>.</w:t>
      </w:r>
    </w:p>
    <w:p w14:paraId="509E8772" w14:textId="77777777" w:rsidR="004C5D49" w:rsidRPr="00AB6FF3" w:rsidRDefault="004C5D49" w:rsidP="0032415B">
      <w:pPr>
        <w:pStyle w:val="ListParagraph"/>
        <w:numPr>
          <w:ilvl w:val="0"/>
          <w:numId w:val="233"/>
        </w:numPr>
        <w:rPr>
          <w:shd w:val="clear" w:color="auto" w:fill="FFFFFF"/>
          <w:lang w:val="en-US"/>
        </w:rPr>
      </w:pPr>
      <w:r w:rsidRPr="00AB6FF3">
        <w:rPr>
          <w:shd w:val="clear" w:color="auto" w:fill="FFFFFF"/>
          <w:lang w:val="en-US"/>
        </w:rPr>
        <w:t>Remote state storage</w:t>
      </w:r>
      <w:r>
        <w:rPr>
          <w:shd w:val="clear" w:color="auto" w:fill="FFFFFF"/>
          <w:lang w:val="en-US"/>
        </w:rPr>
        <w:t>.</w:t>
      </w:r>
    </w:p>
    <w:p w14:paraId="6CBF0D48" w14:textId="77777777" w:rsidR="004C5D49" w:rsidRPr="008C5E03" w:rsidRDefault="004C5D49" w:rsidP="008C5E03">
      <w:pPr>
        <w:pStyle w:val="Heading2"/>
        <w:ind w:left="0"/>
        <w:rPr>
          <w:rStyle w:val="Heading2Char"/>
          <w:lang w:val="en-US"/>
        </w:rPr>
      </w:pPr>
      <w:r>
        <w:rPr>
          <w:rStyle w:val="Heading2Char"/>
          <w:lang w:val="en-US"/>
        </w:rPr>
        <w:t>Answer</w:t>
      </w:r>
    </w:p>
    <w:p w14:paraId="786D806F" w14:textId="77777777" w:rsidR="004C5D49" w:rsidRDefault="004C5D49" w:rsidP="004C5D49">
      <w:pPr>
        <w:ind w:left="360"/>
        <w:rPr>
          <w:b/>
          <w:bCs/>
          <w:lang w:val="en-US"/>
        </w:rPr>
      </w:pPr>
      <w:r w:rsidRPr="00357222">
        <w:rPr>
          <w:b/>
          <w:bCs/>
          <w:lang w:val="en-US"/>
        </w:rPr>
        <w:t>Correct Answer:</w:t>
      </w:r>
      <w:r>
        <w:rPr>
          <w:b/>
          <w:bCs/>
          <w:lang w:val="en-US"/>
        </w:rPr>
        <w:t xml:space="preserve">  C,D</w:t>
      </w:r>
    </w:p>
    <w:p w14:paraId="1BE51724" w14:textId="77777777" w:rsidR="004C5D49" w:rsidRDefault="004C5D49" w:rsidP="004C5D49">
      <w:pPr>
        <w:ind w:left="360"/>
        <w:rPr>
          <w:b/>
          <w:bCs/>
          <w:lang w:val="en-US"/>
        </w:rPr>
      </w:pPr>
      <w:r>
        <w:rPr>
          <w:b/>
          <w:bCs/>
          <w:lang w:val="en-US"/>
        </w:rPr>
        <w:lastRenderedPageBreak/>
        <w:t xml:space="preserve">Explanation: </w:t>
      </w:r>
    </w:p>
    <w:p w14:paraId="3EB57A73" w14:textId="77777777" w:rsidR="004C5D49" w:rsidRPr="0075150B" w:rsidRDefault="004C5D49" w:rsidP="004C5D49">
      <w:pPr>
        <w:ind w:left="360"/>
        <w:rPr>
          <w:lang w:val="en-GB"/>
        </w:rPr>
      </w:pPr>
      <w:r w:rsidRPr="0075150B">
        <w:rPr>
          <w:lang w:val="en-GB"/>
        </w:rPr>
        <w:t>These are features of Terraform Cloud, which is a hosted service that provides a web-based UI, remote state storage, remote operations, collaboration features, and more for managing your Terraform infrastructure</w:t>
      </w:r>
      <w:r>
        <w:rPr>
          <w:lang w:val="en-GB"/>
        </w:rPr>
        <w:t>.</w:t>
      </w:r>
    </w:p>
    <w:p w14:paraId="5327545C" w14:textId="79E05246" w:rsidR="004C5D49" w:rsidRPr="00222F1C" w:rsidRDefault="004C5D49" w:rsidP="004C5D49">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14685F" w:rsidRPr="00491CDC">
        <w:rPr>
          <w:lang w:val="en-US"/>
        </w:rPr>
        <w:t>EXAMHEIST-2</w:t>
      </w:r>
      <w:r w:rsidR="0014685F">
        <w:rPr>
          <w:lang w:val="en-US"/>
        </w:rPr>
        <w:t>61</w:t>
      </w:r>
    </w:p>
    <w:p w14:paraId="2EAF3AAB" w14:textId="77777777" w:rsidR="004C5D49" w:rsidRDefault="004C5D49" w:rsidP="004C5D49">
      <w:pPr>
        <w:pStyle w:val="Question"/>
        <w:rPr>
          <w:shd w:val="clear" w:color="auto" w:fill="FFFFFF"/>
        </w:rPr>
      </w:pPr>
      <w:r>
        <w:rPr>
          <w:shd w:val="clear" w:color="auto" w:fill="FFFFFF"/>
        </w:rPr>
        <w:t>Question.</w:t>
      </w:r>
    </w:p>
    <w:p w14:paraId="136A7436" w14:textId="77777777" w:rsidR="004C5D49" w:rsidRPr="008A2A7A" w:rsidRDefault="004C5D49" w:rsidP="004C5D49">
      <w:pPr>
        <w:rPr>
          <w:shd w:val="clear" w:color="auto" w:fill="FFFFFF"/>
          <w:lang w:val="en-US"/>
        </w:rPr>
      </w:pPr>
      <w:r w:rsidRPr="008A2A7A">
        <w:rPr>
          <w:shd w:val="clear" w:color="auto" w:fill="FFFFFF"/>
          <w:lang w:val="en-US"/>
        </w:rPr>
        <w:t xml:space="preserve">Which of the following is </w:t>
      </w:r>
      <w:r w:rsidRPr="00E31059">
        <w:rPr>
          <w:b/>
          <w:bCs/>
          <w:u w:val="single"/>
          <w:shd w:val="clear" w:color="auto" w:fill="FFFFFF"/>
          <w:lang w:val="en-US"/>
        </w:rPr>
        <w:t>not</w:t>
      </w:r>
      <w:r w:rsidRPr="008A2A7A">
        <w:rPr>
          <w:shd w:val="clear" w:color="auto" w:fill="FFFFFF"/>
          <w:lang w:val="en-US"/>
        </w:rPr>
        <w:t xml:space="preserve"> a key principle of infrastructure as code</w:t>
      </w:r>
      <w:r>
        <w:rPr>
          <w:shd w:val="clear" w:color="auto" w:fill="FFFFFF"/>
          <w:lang w:val="en-US"/>
        </w:rPr>
        <w:t xml:space="preserve"> (IaC)</w:t>
      </w:r>
      <w:r w:rsidRPr="008A2A7A">
        <w:rPr>
          <w:shd w:val="clear" w:color="auto" w:fill="FFFFFF"/>
          <w:lang w:val="en-US"/>
        </w:rPr>
        <w:t>?</w:t>
      </w:r>
    </w:p>
    <w:p w14:paraId="75F8F708" w14:textId="77777777" w:rsidR="004C5D49" w:rsidRPr="008A2A7A" w:rsidRDefault="004C5D49" w:rsidP="0032415B">
      <w:pPr>
        <w:pStyle w:val="ListParagraph"/>
        <w:numPr>
          <w:ilvl w:val="0"/>
          <w:numId w:val="230"/>
        </w:numPr>
        <w:rPr>
          <w:shd w:val="clear" w:color="auto" w:fill="FFFFFF"/>
          <w:lang w:val="en-US"/>
        </w:rPr>
      </w:pPr>
      <w:r w:rsidRPr="008A2A7A">
        <w:rPr>
          <w:shd w:val="clear" w:color="auto" w:fill="FFFFFF"/>
          <w:lang w:val="en-US"/>
        </w:rPr>
        <w:t>Self-describing infrastructure</w:t>
      </w:r>
    </w:p>
    <w:p w14:paraId="6B29EFAE" w14:textId="77777777" w:rsidR="004C5D49" w:rsidRPr="008A2A7A" w:rsidRDefault="004C5D49" w:rsidP="0032415B">
      <w:pPr>
        <w:pStyle w:val="ListParagraph"/>
        <w:numPr>
          <w:ilvl w:val="0"/>
          <w:numId w:val="230"/>
        </w:numPr>
        <w:rPr>
          <w:shd w:val="clear" w:color="auto" w:fill="FFFFFF"/>
          <w:lang w:val="en-US"/>
        </w:rPr>
      </w:pPr>
      <w:r w:rsidRPr="008A2A7A">
        <w:rPr>
          <w:shd w:val="clear" w:color="auto" w:fill="FFFFFF"/>
          <w:lang w:val="en-US"/>
        </w:rPr>
        <w:t>Idempotence</w:t>
      </w:r>
    </w:p>
    <w:p w14:paraId="42DCD721" w14:textId="77777777" w:rsidR="004C5D49" w:rsidRPr="008A2A7A" w:rsidRDefault="004C5D49" w:rsidP="0032415B">
      <w:pPr>
        <w:pStyle w:val="ListParagraph"/>
        <w:numPr>
          <w:ilvl w:val="0"/>
          <w:numId w:val="230"/>
        </w:numPr>
        <w:rPr>
          <w:shd w:val="clear" w:color="auto" w:fill="FFFFFF"/>
          <w:lang w:val="en-US"/>
        </w:rPr>
      </w:pPr>
      <w:r w:rsidRPr="008A2A7A">
        <w:rPr>
          <w:shd w:val="clear" w:color="auto" w:fill="FFFFFF"/>
          <w:lang w:val="en-US"/>
        </w:rPr>
        <w:t>Versioned infrastructure</w:t>
      </w:r>
    </w:p>
    <w:p w14:paraId="2D35DCA3" w14:textId="77777777" w:rsidR="004C5D49" w:rsidRPr="008A2A7A" w:rsidRDefault="004C5D49" w:rsidP="0032415B">
      <w:pPr>
        <w:pStyle w:val="ListParagraph"/>
        <w:numPr>
          <w:ilvl w:val="0"/>
          <w:numId w:val="230"/>
        </w:numPr>
        <w:rPr>
          <w:shd w:val="clear" w:color="auto" w:fill="FFFFFF"/>
          <w:lang w:val="en-US"/>
        </w:rPr>
      </w:pPr>
      <w:r w:rsidRPr="008A2A7A">
        <w:rPr>
          <w:shd w:val="clear" w:color="auto" w:fill="FFFFFF"/>
          <w:lang w:val="en-US"/>
        </w:rPr>
        <w:t>Golden images</w:t>
      </w:r>
    </w:p>
    <w:p w14:paraId="065E3648" w14:textId="77777777" w:rsidR="004C5D49" w:rsidRPr="00B239F5" w:rsidRDefault="004C5D49" w:rsidP="00B239F5">
      <w:pPr>
        <w:pStyle w:val="Heading2"/>
        <w:ind w:left="0"/>
        <w:rPr>
          <w:rStyle w:val="Heading2Char"/>
          <w:lang w:val="en-US"/>
        </w:rPr>
      </w:pPr>
      <w:r>
        <w:rPr>
          <w:rStyle w:val="Heading2Char"/>
          <w:lang w:val="en-US"/>
        </w:rPr>
        <w:t>Answer</w:t>
      </w:r>
    </w:p>
    <w:p w14:paraId="67550C32" w14:textId="77777777" w:rsidR="004C5D49" w:rsidRDefault="004C5D49" w:rsidP="004C5D49">
      <w:pPr>
        <w:ind w:left="360"/>
        <w:rPr>
          <w:b/>
          <w:bCs/>
          <w:lang w:val="en-US"/>
        </w:rPr>
      </w:pPr>
      <w:r w:rsidRPr="00357222">
        <w:rPr>
          <w:b/>
          <w:bCs/>
          <w:lang w:val="en-US"/>
        </w:rPr>
        <w:t>Correct Answer:</w:t>
      </w:r>
      <w:r>
        <w:rPr>
          <w:b/>
          <w:bCs/>
          <w:lang w:val="en-US"/>
        </w:rPr>
        <w:t xml:space="preserve">  D</w:t>
      </w:r>
    </w:p>
    <w:p w14:paraId="44C1C22A" w14:textId="77777777" w:rsidR="004C5D49" w:rsidRDefault="004C5D49" w:rsidP="004C5D49">
      <w:pPr>
        <w:ind w:left="360"/>
        <w:rPr>
          <w:b/>
          <w:bCs/>
          <w:lang w:val="en-US"/>
        </w:rPr>
      </w:pPr>
      <w:r>
        <w:rPr>
          <w:b/>
          <w:bCs/>
          <w:lang w:val="en-US"/>
        </w:rPr>
        <w:t xml:space="preserve">Explanation: </w:t>
      </w:r>
    </w:p>
    <w:p w14:paraId="5842A397" w14:textId="77777777" w:rsidR="004C5D49" w:rsidRPr="00DA00C8" w:rsidRDefault="004C5D49" w:rsidP="004C5D49">
      <w:pPr>
        <w:ind w:left="360"/>
        <w:rPr>
          <w:lang w:val="en-US"/>
        </w:rPr>
      </w:pPr>
      <w:r w:rsidRPr="00DA00C8">
        <w:rPr>
          <w:lang w:val="en-US"/>
        </w:rPr>
        <w:t>Infrastructure as Code (IaC) focuses on defining and managing infrastructure through code, enabling automation, consistency, and repeatability. The key principles include:</w:t>
      </w:r>
    </w:p>
    <w:p w14:paraId="0F8ACBFF" w14:textId="77777777" w:rsidR="004C5D49" w:rsidRPr="00DA00C8" w:rsidRDefault="004C5D49" w:rsidP="0032415B">
      <w:pPr>
        <w:pStyle w:val="ListParagraph"/>
        <w:numPr>
          <w:ilvl w:val="0"/>
          <w:numId w:val="231"/>
        </w:numPr>
        <w:rPr>
          <w:lang w:val="en-US"/>
        </w:rPr>
      </w:pPr>
      <w:r w:rsidRPr="00DA00C8">
        <w:rPr>
          <w:b/>
          <w:bCs/>
          <w:lang w:val="en-US"/>
        </w:rPr>
        <w:t>Self-describing infrastructure</w:t>
      </w:r>
      <w:r w:rsidRPr="00DA00C8">
        <w:rPr>
          <w:lang w:val="en-US"/>
        </w:rPr>
        <w:t>: The code clearly defines the desired state of the infrastructure.</w:t>
      </w:r>
    </w:p>
    <w:p w14:paraId="5AC0BDF1" w14:textId="77777777" w:rsidR="004C5D49" w:rsidRPr="00DA00C8" w:rsidRDefault="004C5D49" w:rsidP="0032415B">
      <w:pPr>
        <w:pStyle w:val="ListParagraph"/>
        <w:numPr>
          <w:ilvl w:val="0"/>
          <w:numId w:val="231"/>
        </w:numPr>
        <w:rPr>
          <w:lang w:val="en-US"/>
        </w:rPr>
      </w:pPr>
      <w:r w:rsidRPr="00DA00C8">
        <w:rPr>
          <w:b/>
          <w:bCs/>
          <w:lang w:val="en-US"/>
        </w:rPr>
        <w:t>Idempotence:</w:t>
      </w:r>
      <w:r w:rsidRPr="00DA00C8">
        <w:rPr>
          <w:lang w:val="en-US"/>
        </w:rPr>
        <w:t xml:space="preserve"> Applying the same configuration multiple times results in the same state without unintended changes.</w:t>
      </w:r>
    </w:p>
    <w:p w14:paraId="2F43AB41" w14:textId="77777777" w:rsidR="004C5D49" w:rsidRPr="00DA00C8" w:rsidRDefault="004C5D49" w:rsidP="0032415B">
      <w:pPr>
        <w:pStyle w:val="ListParagraph"/>
        <w:numPr>
          <w:ilvl w:val="0"/>
          <w:numId w:val="231"/>
        </w:numPr>
        <w:rPr>
          <w:lang w:val="en-US"/>
        </w:rPr>
      </w:pPr>
      <w:r w:rsidRPr="00DA00C8">
        <w:rPr>
          <w:b/>
          <w:bCs/>
          <w:lang w:val="en-US"/>
        </w:rPr>
        <w:t>Versioned infrastructure:</w:t>
      </w:r>
      <w:r w:rsidRPr="00DA00C8">
        <w:rPr>
          <w:lang w:val="en-US"/>
        </w:rPr>
        <w:t xml:space="preserve"> Infrastructure definitions are stored in version control systems, allowing tracking and rollback.</w:t>
      </w:r>
    </w:p>
    <w:p w14:paraId="520DBB3F" w14:textId="77777777" w:rsidR="004C5D49" w:rsidRPr="00192E72" w:rsidRDefault="004C5D49" w:rsidP="004C5D49">
      <w:pPr>
        <w:ind w:left="360"/>
        <w:rPr>
          <w:lang w:val="en-US"/>
        </w:rPr>
      </w:pPr>
      <w:r w:rsidRPr="00DA00C8">
        <w:rPr>
          <w:b/>
          <w:bCs/>
          <w:lang w:val="en-US"/>
        </w:rPr>
        <w:t>Golden images</w:t>
      </w:r>
      <w:r w:rsidRPr="00DA00C8">
        <w:rPr>
          <w:lang w:val="en-US"/>
        </w:rPr>
        <w:t>, on the other hand, refer to pre-configured machine images used for deployments. While they can be part of a deployment strategy, they are not a core principle of IaC because IaC emphasizes dynamic configuration through code rather than relying on static images.</w:t>
      </w:r>
    </w:p>
    <w:p w14:paraId="73D54988" w14:textId="3E912DB9" w:rsidR="004C5D49" w:rsidRPr="0086330B" w:rsidRDefault="004C5D49" w:rsidP="004C5D49">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14685F" w:rsidRPr="00491CDC">
        <w:rPr>
          <w:lang w:val="en-US"/>
        </w:rPr>
        <w:t>EXAMHEIST-2</w:t>
      </w:r>
      <w:r w:rsidR="0014685F">
        <w:rPr>
          <w:lang w:val="en-US"/>
        </w:rPr>
        <w:t>63</w:t>
      </w:r>
    </w:p>
    <w:p w14:paraId="5872EAF4" w14:textId="77777777" w:rsidR="004C5D49" w:rsidRDefault="004C5D49" w:rsidP="004C5D49">
      <w:pPr>
        <w:pStyle w:val="Question"/>
        <w:rPr>
          <w:shd w:val="clear" w:color="auto" w:fill="FFFFFF"/>
        </w:rPr>
      </w:pPr>
      <w:r>
        <w:rPr>
          <w:shd w:val="clear" w:color="auto" w:fill="FFFFFF"/>
        </w:rPr>
        <w:t>Question.</w:t>
      </w:r>
    </w:p>
    <w:p w14:paraId="4BAC78EB" w14:textId="77777777" w:rsidR="004C5D49" w:rsidRPr="00E13276" w:rsidRDefault="004C5D49" w:rsidP="004C5D49">
      <w:pPr>
        <w:rPr>
          <w:shd w:val="clear" w:color="auto" w:fill="FFFFFF"/>
          <w:lang w:val="en-GB"/>
        </w:rPr>
      </w:pPr>
      <w:r w:rsidRPr="00E13276">
        <w:rPr>
          <w:shd w:val="clear" w:color="auto" w:fill="FFFFFF"/>
          <w:lang w:val="en-GB"/>
        </w:rPr>
        <w:t>You use a Cloud provider account that is shared with other team members. You previously used Terraform to create a load balancer that listens on port 80. After some application changes, you updated the Terraform code to change the port to 443.</w:t>
      </w:r>
      <w:r w:rsidRPr="00E13276">
        <w:rPr>
          <w:shd w:val="clear" w:color="auto" w:fill="FFFFFF"/>
          <w:lang w:val="en-GB"/>
        </w:rPr>
        <w:br/>
      </w:r>
      <w:r w:rsidRPr="00E13276">
        <w:rPr>
          <w:shd w:val="clear" w:color="auto" w:fill="FFFFFF"/>
          <w:lang w:val="en-GB"/>
        </w:rPr>
        <w:br/>
        <w:t>You run terraform plan and see that the execution plan shows the port changing from 80 to 443 like you intended, and step away to grab some coffee.</w:t>
      </w:r>
      <w:r w:rsidRPr="00E13276">
        <w:rPr>
          <w:shd w:val="clear" w:color="auto" w:fill="FFFFFF"/>
          <w:lang w:val="en-GB"/>
        </w:rPr>
        <w:br/>
      </w:r>
      <w:r w:rsidRPr="00E13276">
        <w:rPr>
          <w:shd w:val="clear" w:color="auto" w:fill="FFFFFF"/>
          <w:lang w:val="en-GB"/>
        </w:rPr>
        <w:lastRenderedPageBreak/>
        <w:br/>
        <w:t>In the meantime, another team member manually changes the load balancer port to 443 through the Cloud provider console before you get back to your desk.</w:t>
      </w:r>
      <w:r w:rsidRPr="00E13276">
        <w:rPr>
          <w:shd w:val="clear" w:color="auto" w:fill="FFFFFF"/>
          <w:lang w:val="en-GB"/>
        </w:rPr>
        <w:br/>
      </w:r>
      <w:r w:rsidRPr="00E13276">
        <w:rPr>
          <w:shd w:val="clear" w:color="auto" w:fill="FFFFFF"/>
          <w:lang w:val="en-GB"/>
        </w:rPr>
        <w:br/>
      </w:r>
      <w:r w:rsidRPr="00B239F5">
        <w:rPr>
          <w:b/>
          <w:bCs/>
          <w:shd w:val="clear" w:color="auto" w:fill="FFFFFF"/>
          <w:lang w:val="en-GB"/>
        </w:rPr>
        <w:t>What will happen when you run terraform apply upon returning to your desk?</w:t>
      </w:r>
    </w:p>
    <w:p w14:paraId="32A7A6E3" w14:textId="77777777" w:rsidR="004C5D49" w:rsidRPr="00E13276" w:rsidRDefault="004C5D49" w:rsidP="0032415B">
      <w:pPr>
        <w:pStyle w:val="ListParagraph"/>
        <w:numPr>
          <w:ilvl w:val="0"/>
          <w:numId w:val="228"/>
        </w:numPr>
        <w:rPr>
          <w:shd w:val="clear" w:color="auto" w:fill="FFFFFF"/>
          <w:lang w:val="en-GB"/>
        </w:rPr>
      </w:pPr>
      <w:r w:rsidRPr="00E13276">
        <w:rPr>
          <w:shd w:val="clear" w:color="auto" w:fill="FFFFFF"/>
          <w:lang w:val="en-GB"/>
        </w:rPr>
        <w:t>Terraform will not make any changes to the load balancer and will update the state file to reflect the manual change.</w:t>
      </w:r>
    </w:p>
    <w:p w14:paraId="64BA324C" w14:textId="77777777" w:rsidR="004C5D49" w:rsidRPr="00E13276" w:rsidRDefault="004C5D49" w:rsidP="0032415B">
      <w:pPr>
        <w:pStyle w:val="ListParagraph"/>
        <w:numPr>
          <w:ilvl w:val="0"/>
          <w:numId w:val="228"/>
        </w:numPr>
        <w:rPr>
          <w:shd w:val="clear" w:color="auto" w:fill="FFFFFF"/>
          <w:lang w:val="en-GB"/>
        </w:rPr>
      </w:pPr>
      <w:r w:rsidRPr="00E13276">
        <w:rPr>
          <w:shd w:val="clear" w:color="auto" w:fill="FFFFFF"/>
          <w:lang w:val="en-GB"/>
        </w:rPr>
        <w:t>Terraform will fail with an error because the state file is no longer accurate.</w:t>
      </w:r>
    </w:p>
    <w:p w14:paraId="562873A9" w14:textId="77777777" w:rsidR="004C5D49" w:rsidRPr="00E13276" w:rsidRDefault="004C5D49" w:rsidP="0032415B">
      <w:pPr>
        <w:pStyle w:val="ListParagraph"/>
        <w:numPr>
          <w:ilvl w:val="0"/>
          <w:numId w:val="228"/>
        </w:numPr>
        <w:rPr>
          <w:shd w:val="clear" w:color="auto" w:fill="FFFFFF"/>
          <w:lang w:val="en-GB"/>
        </w:rPr>
      </w:pPr>
      <w:r w:rsidRPr="00E13276">
        <w:rPr>
          <w:shd w:val="clear" w:color="auto" w:fill="FFFFFF"/>
          <w:lang w:val="en-GB"/>
        </w:rPr>
        <w:t>Terraform will change the load balancer port to 80 and then change it back to 443.</w:t>
      </w:r>
    </w:p>
    <w:p w14:paraId="68EA035E" w14:textId="77777777" w:rsidR="004C5D49" w:rsidRPr="00E13276" w:rsidRDefault="004C5D49" w:rsidP="0032415B">
      <w:pPr>
        <w:pStyle w:val="ListParagraph"/>
        <w:numPr>
          <w:ilvl w:val="0"/>
          <w:numId w:val="228"/>
        </w:numPr>
        <w:rPr>
          <w:shd w:val="clear" w:color="auto" w:fill="FFFFFF"/>
          <w:lang w:val="en-US"/>
        </w:rPr>
      </w:pPr>
      <w:r w:rsidRPr="00E13276">
        <w:rPr>
          <w:shd w:val="clear" w:color="auto" w:fill="FFFFFF"/>
          <w:lang w:val="en-GB"/>
        </w:rPr>
        <w:t>Terraform will recreate the load balancer</w:t>
      </w:r>
      <w:r w:rsidRPr="00E13276">
        <w:rPr>
          <w:shd w:val="clear" w:color="auto" w:fill="FFFFFF"/>
          <w:lang w:val="en-US"/>
        </w:rPr>
        <w:t>.</w:t>
      </w:r>
    </w:p>
    <w:p w14:paraId="74901958" w14:textId="77777777" w:rsidR="004C5D49" w:rsidRPr="00B239F5" w:rsidRDefault="004C5D49" w:rsidP="00B239F5">
      <w:pPr>
        <w:pStyle w:val="Heading2"/>
        <w:ind w:left="0"/>
        <w:rPr>
          <w:rStyle w:val="Heading2Char"/>
          <w:lang w:val="en-US"/>
        </w:rPr>
      </w:pPr>
      <w:r>
        <w:rPr>
          <w:rStyle w:val="Heading2Char"/>
          <w:lang w:val="en-US"/>
        </w:rPr>
        <w:t>Answer</w:t>
      </w:r>
    </w:p>
    <w:p w14:paraId="572929E5" w14:textId="77777777" w:rsidR="004C5D49" w:rsidRDefault="004C5D49" w:rsidP="004C5D49">
      <w:pPr>
        <w:ind w:left="360"/>
        <w:rPr>
          <w:b/>
          <w:bCs/>
          <w:lang w:val="en-US"/>
        </w:rPr>
      </w:pPr>
      <w:r w:rsidRPr="00357222">
        <w:rPr>
          <w:b/>
          <w:bCs/>
          <w:lang w:val="en-US"/>
        </w:rPr>
        <w:t>Correct Answer:</w:t>
      </w:r>
      <w:r>
        <w:rPr>
          <w:b/>
          <w:bCs/>
          <w:lang w:val="en-US"/>
        </w:rPr>
        <w:t xml:space="preserve">  A</w:t>
      </w:r>
    </w:p>
    <w:p w14:paraId="613929CE" w14:textId="77777777" w:rsidR="004C5D49" w:rsidRDefault="004C5D49" w:rsidP="004C5D49">
      <w:pPr>
        <w:ind w:left="360"/>
        <w:rPr>
          <w:b/>
          <w:bCs/>
          <w:lang w:val="en-US"/>
        </w:rPr>
      </w:pPr>
      <w:r>
        <w:rPr>
          <w:b/>
          <w:bCs/>
          <w:lang w:val="en-US"/>
        </w:rPr>
        <w:t xml:space="preserve">Explanation: </w:t>
      </w:r>
    </w:p>
    <w:p w14:paraId="6905A816" w14:textId="77777777" w:rsidR="004C5D49" w:rsidRPr="00192E72" w:rsidRDefault="004C5D49" w:rsidP="004C5D49">
      <w:pPr>
        <w:ind w:left="360"/>
        <w:rPr>
          <w:lang w:val="en-US"/>
        </w:rPr>
      </w:pPr>
      <w:r w:rsidRPr="00650510">
        <w:rPr>
          <w:b/>
          <w:bCs/>
          <w:lang w:val="en-US"/>
        </w:rPr>
        <w:t>A.</w:t>
      </w:r>
      <w:r w:rsidRPr="00650510">
        <w:rPr>
          <w:lang w:val="en-US"/>
        </w:rPr>
        <w:t xml:space="preserve"> Terraform will not make any changes to the load balancer and will update the state file to reflect the manual change.</w:t>
      </w:r>
    </w:p>
    <w:p w14:paraId="190E558C" w14:textId="7CE7303F" w:rsidR="004C5D49" w:rsidRPr="00DA04D9" w:rsidRDefault="004C5D49" w:rsidP="004C5D49">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14685F" w:rsidRPr="00491CDC">
        <w:rPr>
          <w:lang w:val="en-US"/>
        </w:rPr>
        <w:t>EXAMHEIST-2</w:t>
      </w:r>
      <w:r w:rsidR="0014685F">
        <w:rPr>
          <w:lang w:val="en-US"/>
        </w:rPr>
        <w:t>64</w:t>
      </w:r>
      <w:r w:rsidRPr="00DA04D9">
        <w:rPr>
          <w:lang w:val="en-GB"/>
        </w:rPr>
        <w:t xml:space="preserve"> </w:t>
      </w:r>
    </w:p>
    <w:p w14:paraId="55F49182" w14:textId="77777777" w:rsidR="004C5D49" w:rsidRDefault="004C5D49" w:rsidP="004C5D49">
      <w:pPr>
        <w:pStyle w:val="Question"/>
        <w:rPr>
          <w:shd w:val="clear" w:color="auto" w:fill="FFFFFF"/>
        </w:rPr>
      </w:pPr>
      <w:r>
        <w:rPr>
          <w:shd w:val="clear" w:color="auto" w:fill="FFFFFF"/>
        </w:rPr>
        <w:t>Question.</w:t>
      </w:r>
    </w:p>
    <w:p w14:paraId="227F042A" w14:textId="77777777" w:rsidR="004C5D49" w:rsidRPr="005124AC" w:rsidRDefault="004C5D49" w:rsidP="004C5D49">
      <w:pPr>
        <w:rPr>
          <w:shd w:val="clear" w:color="auto" w:fill="FFFFFF"/>
          <w:lang w:val="en-GB"/>
        </w:rPr>
      </w:pPr>
      <w:r w:rsidRPr="005124AC">
        <w:rPr>
          <w:shd w:val="clear" w:color="auto" w:fill="FFFFFF"/>
          <w:lang w:val="en-GB"/>
        </w:rPr>
        <w:t xml:space="preserve">When using Terraform to deploy resources into Azure, which scenarios are </w:t>
      </w:r>
      <w:r w:rsidRPr="00D71D72">
        <w:rPr>
          <w:b/>
          <w:bCs/>
          <w:u w:val="single"/>
          <w:shd w:val="clear" w:color="auto" w:fill="FFFFFF"/>
          <w:lang w:val="en-GB"/>
        </w:rPr>
        <w:t xml:space="preserve">true </w:t>
      </w:r>
      <w:r w:rsidRPr="005124AC">
        <w:rPr>
          <w:shd w:val="clear" w:color="auto" w:fill="FFFFFF"/>
          <w:lang w:val="en-GB"/>
        </w:rPr>
        <w:t>regarding state files?</w:t>
      </w:r>
      <w:r>
        <w:rPr>
          <w:shd w:val="clear" w:color="auto" w:fill="FFFFFF"/>
          <w:lang w:val="en-GB"/>
        </w:rPr>
        <w:t xml:space="preserve"> </w:t>
      </w:r>
      <w:r w:rsidRPr="001F2EDF">
        <w:rPr>
          <w:b/>
          <w:bCs/>
          <w:u w:val="single"/>
          <w:shd w:val="clear" w:color="auto" w:fill="FFFFFF"/>
          <w:lang w:val="en-GB"/>
        </w:rPr>
        <w:t>(Choose two)</w:t>
      </w:r>
    </w:p>
    <w:p w14:paraId="7DCF9439" w14:textId="77777777" w:rsidR="004C5D49" w:rsidRPr="005124AC" w:rsidRDefault="004C5D49" w:rsidP="0032415B">
      <w:pPr>
        <w:pStyle w:val="ListParagraph"/>
        <w:numPr>
          <w:ilvl w:val="0"/>
          <w:numId w:val="229"/>
        </w:numPr>
        <w:rPr>
          <w:shd w:val="clear" w:color="auto" w:fill="FFFFFF"/>
          <w:lang w:val="en-GB"/>
        </w:rPr>
      </w:pPr>
      <w:r w:rsidRPr="005124AC">
        <w:rPr>
          <w:shd w:val="clear" w:color="auto" w:fill="FFFFFF"/>
          <w:lang w:val="en-GB"/>
        </w:rPr>
        <w:t>Changing resources via the Azure Cloud Console records the change in the current state file.</w:t>
      </w:r>
    </w:p>
    <w:p w14:paraId="1F764E2A" w14:textId="77777777" w:rsidR="004C5D49" w:rsidRPr="005124AC" w:rsidRDefault="004C5D49" w:rsidP="0032415B">
      <w:pPr>
        <w:pStyle w:val="ListParagraph"/>
        <w:numPr>
          <w:ilvl w:val="0"/>
          <w:numId w:val="229"/>
        </w:numPr>
        <w:rPr>
          <w:shd w:val="clear" w:color="auto" w:fill="FFFFFF"/>
          <w:lang w:val="en-GB"/>
        </w:rPr>
      </w:pPr>
      <w:r w:rsidRPr="005124AC">
        <w:rPr>
          <w:shd w:val="clear" w:color="auto" w:fill="FFFFFF"/>
          <w:lang w:val="en-GB"/>
        </w:rPr>
        <w:t>When you change a resource via the Azure Cloud Console. Terraform records the changes in a new state file.</w:t>
      </w:r>
    </w:p>
    <w:p w14:paraId="18A153B0" w14:textId="77777777" w:rsidR="004C5D49" w:rsidRPr="005124AC" w:rsidRDefault="004C5D49" w:rsidP="0032415B">
      <w:pPr>
        <w:pStyle w:val="ListParagraph"/>
        <w:numPr>
          <w:ilvl w:val="0"/>
          <w:numId w:val="229"/>
        </w:numPr>
        <w:rPr>
          <w:shd w:val="clear" w:color="auto" w:fill="FFFFFF"/>
          <w:lang w:val="en-GB"/>
        </w:rPr>
      </w:pPr>
      <w:r w:rsidRPr="005124AC">
        <w:rPr>
          <w:shd w:val="clear" w:color="auto" w:fill="FFFFFF"/>
          <w:lang w:val="en-GB"/>
        </w:rPr>
        <w:t>When you change a Terraform-managed resource via the Azure Cloud Console. Terraform updates the state file to reflect the change during the next plan or apply.</w:t>
      </w:r>
    </w:p>
    <w:p w14:paraId="001443C9" w14:textId="77777777" w:rsidR="004C5D49" w:rsidRPr="005124AC" w:rsidRDefault="004C5D49" w:rsidP="0032415B">
      <w:pPr>
        <w:pStyle w:val="ListParagraph"/>
        <w:numPr>
          <w:ilvl w:val="0"/>
          <w:numId w:val="229"/>
        </w:numPr>
        <w:rPr>
          <w:shd w:val="clear" w:color="auto" w:fill="FFFFFF"/>
          <w:lang w:val="en-GB"/>
        </w:rPr>
      </w:pPr>
      <w:r w:rsidRPr="005124AC">
        <w:rPr>
          <w:shd w:val="clear" w:color="auto" w:fill="FFFFFF"/>
          <w:lang w:val="en-GB"/>
        </w:rPr>
        <w:t>Changing resources via the Azure Cloud Console does not update current state file.</w:t>
      </w:r>
    </w:p>
    <w:p w14:paraId="24791604" w14:textId="77777777" w:rsidR="004C5D49" w:rsidRPr="00E80642" w:rsidRDefault="004C5D49" w:rsidP="00E80642">
      <w:pPr>
        <w:pStyle w:val="Heading2"/>
        <w:ind w:left="0"/>
        <w:rPr>
          <w:rStyle w:val="Heading2Char"/>
          <w:lang w:val="en-US"/>
        </w:rPr>
      </w:pPr>
      <w:r>
        <w:rPr>
          <w:rStyle w:val="Heading2Char"/>
          <w:lang w:val="en-US"/>
        </w:rPr>
        <w:t>Answer</w:t>
      </w:r>
    </w:p>
    <w:p w14:paraId="544E606F" w14:textId="77777777" w:rsidR="004C5D49" w:rsidRDefault="004C5D49" w:rsidP="004C5D49">
      <w:pPr>
        <w:ind w:left="360"/>
        <w:rPr>
          <w:b/>
          <w:bCs/>
          <w:lang w:val="en-US"/>
        </w:rPr>
      </w:pPr>
      <w:r w:rsidRPr="00357222">
        <w:rPr>
          <w:b/>
          <w:bCs/>
          <w:lang w:val="en-US"/>
        </w:rPr>
        <w:t>Correct Answer:</w:t>
      </w:r>
      <w:r>
        <w:rPr>
          <w:b/>
          <w:bCs/>
          <w:lang w:val="en-US"/>
        </w:rPr>
        <w:t xml:space="preserve">  C,D</w:t>
      </w:r>
    </w:p>
    <w:p w14:paraId="5DD666A7" w14:textId="77777777" w:rsidR="004C5D49" w:rsidRDefault="004C5D49" w:rsidP="004C5D49">
      <w:pPr>
        <w:ind w:left="360"/>
        <w:rPr>
          <w:b/>
          <w:bCs/>
          <w:lang w:val="en-US"/>
        </w:rPr>
      </w:pPr>
      <w:r>
        <w:rPr>
          <w:b/>
          <w:bCs/>
          <w:lang w:val="en-US"/>
        </w:rPr>
        <w:t xml:space="preserve">Explanation: </w:t>
      </w:r>
    </w:p>
    <w:p w14:paraId="052CF6D4" w14:textId="77777777" w:rsidR="004C5D49" w:rsidRDefault="004C5D49" w:rsidP="004C5D49">
      <w:pPr>
        <w:ind w:left="360"/>
        <w:rPr>
          <w:lang w:val="en-US"/>
        </w:rPr>
      </w:pPr>
      <w:r w:rsidRPr="0081673E">
        <w:rPr>
          <w:lang w:val="en-US"/>
        </w:rPr>
        <w:t>C. When you change a Terraform</w:t>
      </w:r>
      <w:r w:rsidRPr="0081673E">
        <w:rPr>
          <w:rFonts w:ascii="Cambria Math" w:hAnsi="Cambria Math" w:cs="Cambria Math"/>
          <w:lang w:val="en-US"/>
        </w:rPr>
        <w:t>‑</w:t>
      </w:r>
      <w:r w:rsidRPr="0081673E">
        <w:rPr>
          <w:lang w:val="en-US"/>
        </w:rPr>
        <w:t xml:space="preserve">managed resource via the Azure Cloud Console, Terraform updates the state file to reflect the change during the next plan or apply. </w:t>
      </w:r>
    </w:p>
    <w:p w14:paraId="2905D48C" w14:textId="77777777" w:rsidR="004C5D49" w:rsidRPr="00192E72" w:rsidRDefault="004C5D49" w:rsidP="004C5D49">
      <w:pPr>
        <w:ind w:left="360"/>
        <w:rPr>
          <w:lang w:val="en-US"/>
        </w:rPr>
      </w:pPr>
      <w:r w:rsidRPr="0081673E">
        <w:rPr>
          <w:lang w:val="en-US"/>
        </w:rPr>
        <w:t>D. Changing resources via the Azure Cloud Console does not update current state file.</w:t>
      </w:r>
    </w:p>
    <w:p w14:paraId="5FB7B4CE" w14:textId="3A948426" w:rsidR="004C5D49" w:rsidRPr="00FB5752" w:rsidRDefault="004C5D49" w:rsidP="004C5D49">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14685F" w:rsidRPr="00491CDC">
        <w:rPr>
          <w:lang w:val="en-US"/>
        </w:rPr>
        <w:t>EXAMHEIST-2</w:t>
      </w:r>
      <w:r w:rsidR="0014685F">
        <w:rPr>
          <w:lang w:val="en-US"/>
        </w:rPr>
        <w:t>65</w:t>
      </w:r>
    </w:p>
    <w:p w14:paraId="25A03AA6" w14:textId="77777777" w:rsidR="004C5D49" w:rsidRDefault="004C5D49" w:rsidP="004C5D49">
      <w:pPr>
        <w:pStyle w:val="Question"/>
        <w:rPr>
          <w:shd w:val="clear" w:color="auto" w:fill="FFFFFF"/>
        </w:rPr>
      </w:pPr>
      <w:r>
        <w:rPr>
          <w:shd w:val="clear" w:color="auto" w:fill="FFFFFF"/>
        </w:rPr>
        <w:lastRenderedPageBreak/>
        <w:t>Question.</w:t>
      </w:r>
    </w:p>
    <w:p w14:paraId="0EF6B6CB" w14:textId="77777777" w:rsidR="004C5D49" w:rsidRPr="000A26A9" w:rsidRDefault="004C5D49" w:rsidP="004C5D49">
      <w:pPr>
        <w:rPr>
          <w:shd w:val="clear" w:color="auto" w:fill="FFFFFF"/>
          <w:lang w:val="en-GB"/>
        </w:rPr>
      </w:pPr>
      <w:r w:rsidRPr="000A26A9">
        <w:rPr>
          <w:shd w:val="clear" w:color="auto" w:fill="FFFFFF"/>
          <w:lang w:val="en-GB"/>
        </w:rPr>
        <w:t>You have developed a new cloud-based service that uses proprietary APIs and want to use Terraform to create, manage, and delete users from the service. How can Terraform interact with the service?</w:t>
      </w:r>
    </w:p>
    <w:p w14:paraId="29CF3DF9" w14:textId="77777777" w:rsidR="004C5D49" w:rsidRPr="000A26A9" w:rsidRDefault="004C5D49" w:rsidP="0032415B">
      <w:pPr>
        <w:pStyle w:val="ListParagraph"/>
        <w:numPr>
          <w:ilvl w:val="0"/>
          <w:numId w:val="235"/>
        </w:numPr>
        <w:rPr>
          <w:shd w:val="clear" w:color="auto" w:fill="FFFFFF"/>
          <w:lang w:val="en-GB"/>
        </w:rPr>
      </w:pPr>
      <w:r w:rsidRPr="000A26A9">
        <w:rPr>
          <w:shd w:val="clear" w:color="auto" w:fill="FFFFFF"/>
          <w:lang w:val="en-GB"/>
        </w:rPr>
        <w:t>Terraform can manage users for any service that is hosted on a public cloud provider.</w:t>
      </w:r>
    </w:p>
    <w:p w14:paraId="0E894417" w14:textId="77777777" w:rsidR="004C5D49" w:rsidRPr="000A26A9" w:rsidRDefault="004C5D49" w:rsidP="0032415B">
      <w:pPr>
        <w:pStyle w:val="ListParagraph"/>
        <w:numPr>
          <w:ilvl w:val="0"/>
          <w:numId w:val="235"/>
        </w:numPr>
        <w:rPr>
          <w:shd w:val="clear" w:color="auto" w:fill="FFFFFF"/>
          <w:lang w:val="en-GB"/>
        </w:rPr>
      </w:pPr>
      <w:r w:rsidRPr="000A26A9">
        <w:rPr>
          <w:shd w:val="clear" w:color="auto" w:fill="FFFFFF"/>
          <w:lang w:val="en-GB"/>
        </w:rPr>
        <w:t>Develop and publish a customer provider to interact with the service using its proprietary APIs.</w:t>
      </w:r>
    </w:p>
    <w:p w14:paraId="4305D689" w14:textId="77777777" w:rsidR="004C5D49" w:rsidRPr="00454761" w:rsidRDefault="004C5D49" w:rsidP="00454761">
      <w:pPr>
        <w:pStyle w:val="Heading2"/>
        <w:ind w:left="0"/>
        <w:rPr>
          <w:rStyle w:val="Heading2Char"/>
          <w:lang w:val="en-US"/>
        </w:rPr>
      </w:pPr>
      <w:r>
        <w:rPr>
          <w:rStyle w:val="Heading2Char"/>
          <w:lang w:val="en-US"/>
        </w:rPr>
        <w:t>Answer</w:t>
      </w:r>
    </w:p>
    <w:p w14:paraId="520417BE" w14:textId="77777777" w:rsidR="004C5D49" w:rsidRDefault="004C5D49" w:rsidP="004C5D49">
      <w:pPr>
        <w:ind w:left="360"/>
        <w:rPr>
          <w:b/>
          <w:bCs/>
          <w:lang w:val="en-US"/>
        </w:rPr>
      </w:pPr>
      <w:r w:rsidRPr="00357222">
        <w:rPr>
          <w:b/>
          <w:bCs/>
          <w:lang w:val="en-US"/>
        </w:rPr>
        <w:t>Correct Answer:</w:t>
      </w:r>
      <w:r>
        <w:rPr>
          <w:b/>
          <w:bCs/>
          <w:lang w:val="en-US"/>
        </w:rPr>
        <w:t xml:space="preserve">  B</w:t>
      </w:r>
    </w:p>
    <w:p w14:paraId="020FA2ED" w14:textId="77777777" w:rsidR="004C5D49" w:rsidRDefault="004C5D49" w:rsidP="004C5D49">
      <w:pPr>
        <w:ind w:left="360"/>
        <w:rPr>
          <w:b/>
          <w:bCs/>
          <w:lang w:val="en-US"/>
        </w:rPr>
      </w:pPr>
      <w:r>
        <w:rPr>
          <w:b/>
          <w:bCs/>
          <w:lang w:val="en-US"/>
        </w:rPr>
        <w:t xml:space="preserve">Explanation: </w:t>
      </w:r>
    </w:p>
    <w:p w14:paraId="2CEA1BD7" w14:textId="77777777" w:rsidR="004C5D49" w:rsidRPr="003F0ECB" w:rsidRDefault="004C5D49" w:rsidP="004C5D49">
      <w:pPr>
        <w:ind w:left="360"/>
        <w:rPr>
          <w:lang w:val="en-GB"/>
        </w:rPr>
      </w:pPr>
      <w:r w:rsidRPr="003F0ECB">
        <w:rPr>
          <w:lang w:val="en-GB"/>
        </w:rPr>
        <w:t xml:space="preserve">Terraform interacts with external systems via </w:t>
      </w:r>
      <w:r w:rsidRPr="003F0ECB">
        <w:rPr>
          <w:b/>
          <w:bCs/>
          <w:lang w:val="en-GB"/>
        </w:rPr>
        <w:t>providers</w:t>
      </w:r>
      <w:r w:rsidRPr="003F0ECB">
        <w:rPr>
          <w:lang w:val="en-GB"/>
        </w:rPr>
        <w:t xml:space="preserve">. If your service has proprietary APIs and no existing Terraform provider, you’ll need to build a </w:t>
      </w:r>
      <w:r w:rsidRPr="003F0ECB">
        <w:rPr>
          <w:b/>
          <w:bCs/>
          <w:lang w:val="en-GB"/>
        </w:rPr>
        <w:t>custom Terraform provider</w:t>
      </w:r>
      <w:r w:rsidRPr="003F0ECB">
        <w:rPr>
          <w:lang w:val="en-GB"/>
        </w:rPr>
        <w:t xml:space="preserve"> that implements CRUD operations for your resources (e.g., users) and translates Terraform configurations into API calls.</w:t>
      </w:r>
    </w:p>
    <w:p w14:paraId="2C3AD45C" w14:textId="6BFCBA58" w:rsidR="004C5D49" w:rsidRPr="00C917FD" w:rsidRDefault="004C5D49" w:rsidP="004C5D49">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14685F" w:rsidRPr="00491CDC">
        <w:rPr>
          <w:lang w:val="en-US"/>
        </w:rPr>
        <w:t>EXAMHEIST-2</w:t>
      </w:r>
      <w:r w:rsidR="0014685F">
        <w:rPr>
          <w:lang w:val="en-US"/>
        </w:rPr>
        <w:t>66</w:t>
      </w:r>
    </w:p>
    <w:p w14:paraId="67F1A250" w14:textId="77777777" w:rsidR="004C5D49" w:rsidRDefault="004C5D49" w:rsidP="004C5D49">
      <w:pPr>
        <w:pStyle w:val="Question"/>
        <w:rPr>
          <w:shd w:val="clear" w:color="auto" w:fill="FFFFFF"/>
        </w:rPr>
      </w:pPr>
      <w:r>
        <w:rPr>
          <w:shd w:val="clear" w:color="auto" w:fill="FFFFFF"/>
        </w:rPr>
        <w:t>Question.</w:t>
      </w:r>
    </w:p>
    <w:p w14:paraId="3BECCF8C" w14:textId="77777777" w:rsidR="004C5D49" w:rsidRPr="001F3083" w:rsidRDefault="004C5D49" w:rsidP="004C5D49">
      <w:pPr>
        <w:rPr>
          <w:shd w:val="clear" w:color="auto" w:fill="FFFFFF"/>
          <w:lang w:val="en-GB"/>
        </w:rPr>
      </w:pPr>
      <w:r w:rsidRPr="001F3083">
        <w:rPr>
          <w:shd w:val="clear" w:color="auto" w:fill="FFFFFF"/>
          <w:lang w:val="en-GB"/>
        </w:rPr>
        <w:t>You have just developed a new Terraform configuration for two virtual machines with a cloud provider. You would like to create the infrastructure for the first time.</w:t>
      </w:r>
    </w:p>
    <w:p w14:paraId="06E30AB3" w14:textId="77777777" w:rsidR="004C5D49" w:rsidRPr="00647E4B" w:rsidRDefault="004C5D49" w:rsidP="004C5D49">
      <w:pPr>
        <w:rPr>
          <w:b/>
          <w:bCs/>
          <w:shd w:val="clear" w:color="auto" w:fill="FFFFFF"/>
          <w:lang w:val="en-GB"/>
        </w:rPr>
      </w:pPr>
      <w:r w:rsidRPr="00647E4B">
        <w:rPr>
          <w:b/>
          <w:bCs/>
          <w:shd w:val="clear" w:color="auto" w:fill="FFFFFF"/>
          <w:lang w:val="en-GB"/>
        </w:rPr>
        <w:t>Which Terraform command should you run first?</w:t>
      </w:r>
    </w:p>
    <w:p w14:paraId="4F1E2A87" w14:textId="77777777" w:rsidR="004C5D49" w:rsidRPr="001F3083" w:rsidRDefault="004C5D49" w:rsidP="0032415B">
      <w:pPr>
        <w:pStyle w:val="ListParagraph"/>
        <w:numPr>
          <w:ilvl w:val="0"/>
          <w:numId w:val="236"/>
        </w:numPr>
        <w:rPr>
          <w:shd w:val="clear" w:color="auto" w:fill="FFFFFF"/>
          <w:lang w:val="en-GB"/>
        </w:rPr>
      </w:pPr>
      <w:r w:rsidRPr="001F3083">
        <w:rPr>
          <w:shd w:val="clear" w:color="auto" w:fill="FFFFFF"/>
          <w:lang w:val="en-GB"/>
        </w:rPr>
        <w:t>terraform apply</w:t>
      </w:r>
    </w:p>
    <w:p w14:paraId="53524B0B" w14:textId="77777777" w:rsidR="004C5D49" w:rsidRPr="001F3083" w:rsidRDefault="004C5D49" w:rsidP="0032415B">
      <w:pPr>
        <w:pStyle w:val="ListParagraph"/>
        <w:numPr>
          <w:ilvl w:val="0"/>
          <w:numId w:val="236"/>
        </w:numPr>
        <w:rPr>
          <w:shd w:val="clear" w:color="auto" w:fill="FFFFFF"/>
          <w:lang w:val="en-GB"/>
        </w:rPr>
      </w:pPr>
      <w:r w:rsidRPr="001F3083">
        <w:rPr>
          <w:shd w:val="clear" w:color="auto" w:fill="FFFFFF"/>
          <w:lang w:val="en-GB"/>
        </w:rPr>
        <w:t>terraform plan</w:t>
      </w:r>
    </w:p>
    <w:p w14:paraId="1715C236" w14:textId="77777777" w:rsidR="004C5D49" w:rsidRPr="001F3083" w:rsidRDefault="004C5D49" w:rsidP="0032415B">
      <w:pPr>
        <w:pStyle w:val="ListParagraph"/>
        <w:numPr>
          <w:ilvl w:val="0"/>
          <w:numId w:val="236"/>
        </w:numPr>
        <w:rPr>
          <w:shd w:val="clear" w:color="auto" w:fill="FFFFFF"/>
          <w:lang w:val="en-GB"/>
        </w:rPr>
      </w:pPr>
      <w:r w:rsidRPr="001F3083">
        <w:rPr>
          <w:shd w:val="clear" w:color="auto" w:fill="FFFFFF"/>
          <w:lang w:val="en-GB"/>
        </w:rPr>
        <w:t>terraform show</w:t>
      </w:r>
    </w:p>
    <w:p w14:paraId="38C84398" w14:textId="77777777" w:rsidR="004C5D49" w:rsidRPr="001F3083" w:rsidRDefault="004C5D49" w:rsidP="0032415B">
      <w:pPr>
        <w:pStyle w:val="ListParagraph"/>
        <w:numPr>
          <w:ilvl w:val="0"/>
          <w:numId w:val="236"/>
        </w:numPr>
        <w:rPr>
          <w:shd w:val="clear" w:color="auto" w:fill="FFFFFF"/>
          <w:lang w:val="en-GB"/>
        </w:rPr>
      </w:pPr>
      <w:r w:rsidRPr="001F3083">
        <w:rPr>
          <w:shd w:val="clear" w:color="auto" w:fill="FFFFFF"/>
          <w:lang w:val="en-GB"/>
        </w:rPr>
        <w:t>terraform init</w:t>
      </w:r>
    </w:p>
    <w:p w14:paraId="75D5FDF9" w14:textId="77777777" w:rsidR="004C5D49" w:rsidRPr="00647E4B" w:rsidRDefault="004C5D49" w:rsidP="00647E4B">
      <w:pPr>
        <w:pStyle w:val="Heading2"/>
        <w:ind w:left="0"/>
        <w:rPr>
          <w:rStyle w:val="Heading2Char"/>
          <w:lang w:val="en-US"/>
        </w:rPr>
      </w:pPr>
      <w:r>
        <w:rPr>
          <w:rStyle w:val="Heading2Char"/>
          <w:lang w:val="en-US"/>
        </w:rPr>
        <w:t>Answer</w:t>
      </w:r>
    </w:p>
    <w:p w14:paraId="2D7D3EE8" w14:textId="77777777" w:rsidR="004C5D49" w:rsidRDefault="004C5D49" w:rsidP="004C5D49">
      <w:pPr>
        <w:ind w:left="360"/>
        <w:rPr>
          <w:b/>
          <w:bCs/>
          <w:lang w:val="en-US"/>
        </w:rPr>
      </w:pPr>
      <w:r w:rsidRPr="00357222">
        <w:rPr>
          <w:b/>
          <w:bCs/>
          <w:lang w:val="en-US"/>
        </w:rPr>
        <w:t>Correct Answer:</w:t>
      </w:r>
      <w:r>
        <w:rPr>
          <w:b/>
          <w:bCs/>
          <w:lang w:val="en-US"/>
        </w:rPr>
        <w:t xml:space="preserve">  D</w:t>
      </w:r>
    </w:p>
    <w:p w14:paraId="38E31117" w14:textId="77777777" w:rsidR="004C5D49" w:rsidRPr="00192E72" w:rsidRDefault="004C5D49" w:rsidP="004C5D49">
      <w:pPr>
        <w:ind w:left="360"/>
        <w:rPr>
          <w:lang w:val="en-US"/>
        </w:rPr>
      </w:pPr>
      <w:r>
        <w:rPr>
          <w:b/>
          <w:bCs/>
          <w:lang w:val="en-US"/>
        </w:rPr>
        <w:t xml:space="preserve">Explanation: </w:t>
      </w:r>
    </w:p>
    <w:p w14:paraId="7A136BC7" w14:textId="78A53ADA" w:rsidR="004C5D49" w:rsidRPr="00354BE4" w:rsidRDefault="004C5D49" w:rsidP="004C5D49">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14685F" w:rsidRPr="00491CDC">
        <w:rPr>
          <w:lang w:val="en-US"/>
        </w:rPr>
        <w:t>EXAMHEIST-2</w:t>
      </w:r>
      <w:r w:rsidR="0014685F">
        <w:rPr>
          <w:lang w:val="en-US"/>
        </w:rPr>
        <w:t>67</w:t>
      </w:r>
    </w:p>
    <w:p w14:paraId="561ABBFC" w14:textId="043C9BB4" w:rsidR="004C5D49" w:rsidRDefault="004C5D49" w:rsidP="004C5D49">
      <w:pPr>
        <w:pStyle w:val="Question"/>
        <w:rPr>
          <w:shd w:val="clear" w:color="auto" w:fill="FFFFFF"/>
        </w:rPr>
      </w:pPr>
      <w:r>
        <w:rPr>
          <w:shd w:val="clear" w:color="auto" w:fill="FFFFFF"/>
        </w:rPr>
        <w:t>Question.</w:t>
      </w:r>
      <w:r w:rsidR="00BC1B61">
        <w:rPr>
          <w:shd w:val="clear" w:color="auto" w:fill="FFFFFF"/>
        </w:rPr>
        <w:t xml:space="preserve"> </w:t>
      </w:r>
    </w:p>
    <w:p w14:paraId="5AAA94C7" w14:textId="77777777" w:rsidR="004C5D49" w:rsidRPr="00E06C7B" w:rsidRDefault="004C5D49" w:rsidP="004C5D49">
      <w:pPr>
        <w:rPr>
          <w:shd w:val="clear" w:color="auto" w:fill="FFFFFF"/>
          <w:lang w:val="en-US"/>
        </w:rPr>
      </w:pPr>
      <w:r w:rsidRPr="00E06C7B">
        <w:rPr>
          <w:shd w:val="clear" w:color="auto" w:fill="FFFFFF"/>
          <w:lang w:val="en-US"/>
        </w:rPr>
        <w:t>You want to define a single input variable to capture configuration values for a server. The values must represent memory as a number, and the server name as a string.</w:t>
      </w:r>
    </w:p>
    <w:p w14:paraId="5D1A7527" w14:textId="77777777" w:rsidR="004C5D49" w:rsidRPr="00E06C7B" w:rsidRDefault="004C5D49" w:rsidP="004C5D49">
      <w:pPr>
        <w:rPr>
          <w:b/>
          <w:bCs/>
          <w:shd w:val="clear" w:color="auto" w:fill="FFFFFF"/>
          <w:lang w:val="en-US"/>
        </w:rPr>
      </w:pPr>
      <w:r w:rsidRPr="00E06C7B">
        <w:rPr>
          <w:b/>
          <w:bCs/>
          <w:shd w:val="clear" w:color="auto" w:fill="FFFFFF"/>
          <w:lang w:val="en-US"/>
        </w:rPr>
        <w:t>Which variable type could you use for this input?</w:t>
      </w:r>
    </w:p>
    <w:p w14:paraId="5B0D315B" w14:textId="77777777" w:rsidR="004C5D49" w:rsidRPr="00E06C7B" w:rsidRDefault="004C5D49" w:rsidP="0032415B">
      <w:pPr>
        <w:pStyle w:val="ListParagraph"/>
        <w:numPr>
          <w:ilvl w:val="0"/>
          <w:numId w:val="232"/>
        </w:numPr>
        <w:rPr>
          <w:shd w:val="clear" w:color="auto" w:fill="FFFFFF"/>
          <w:lang w:val="en-US"/>
        </w:rPr>
      </w:pPr>
      <w:r w:rsidRPr="00E06C7B">
        <w:rPr>
          <w:shd w:val="clear" w:color="auto" w:fill="FFFFFF"/>
          <w:lang w:val="en-US"/>
        </w:rPr>
        <w:lastRenderedPageBreak/>
        <w:t>List</w:t>
      </w:r>
    </w:p>
    <w:p w14:paraId="242B683F" w14:textId="77777777" w:rsidR="004C5D49" w:rsidRPr="00E06C7B" w:rsidRDefault="004C5D49" w:rsidP="0032415B">
      <w:pPr>
        <w:pStyle w:val="ListParagraph"/>
        <w:numPr>
          <w:ilvl w:val="0"/>
          <w:numId w:val="232"/>
        </w:numPr>
        <w:rPr>
          <w:shd w:val="clear" w:color="auto" w:fill="FFFFFF"/>
          <w:lang w:val="en-US"/>
        </w:rPr>
      </w:pPr>
      <w:r w:rsidRPr="00E06C7B">
        <w:rPr>
          <w:shd w:val="clear" w:color="auto" w:fill="FFFFFF"/>
          <w:lang w:val="en-US"/>
        </w:rPr>
        <w:t>Object</w:t>
      </w:r>
    </w:p>
    <w:p w14:paraId="304AF9DA" w14:textId="77777777" w:rsidR="004C5D49" w:rsidRPr="00E06C7B" w:rsidRDefault="004C5D49" w:rsidP="0032415B">
      <w:pPr>
        <w:pStyle w:val="ListParagraph"/>
        <w:numPr>
          <w:ilvl w:val="0"/>
          <w:numId w:val="232"/>
        </w:numPr>
        <w:rPr>
          <w:shd w:val="clear" w:color="auto" w:fill="FFFFFF"/>
          <w:lang w:val="en-US"/>
        </w:rPr>
      </w:pPr>
      <w:r w:rsidRPr="00E06C7B">
        <w:rPr>
          <w:shd w:val="clear" w:color="auto" w:fill="FFFFFF"/>
          <w:lang w:val="en-US"/>
        </w:rPr>
        <w:t>Map</w:t>
      </w:r>
    </w:p>
    <w:p w14:paraId="475FE62E" w14:textId="77777777" w:rsidR="004C5D49" w:rsidRPr="00E06C7B" w:rsidRDefault="004C5D49" w:rsidP="0032415B">
      <w:pPr>
        <w:pStyle w:val="ListParagraph"/>
        <w:numPr>
          <w:ilvl w:val="0"/>
          <w:numId w:val="232"/>
        </w:numPr>
        <w:rPr>
          <w:shd w:val="clear" w:color="auto" w:fill="FFFFFF"/>
          <w:lang w:val="en-US"/>
        </w:rPr>
      </w:pPr>
      <w:r w:rsidRPr="00E06C7B">
        <w:rPr>
          <w:shd w:val="clear" w:color="auto" w:fill="FFFFFF"/>
          <w:lang w:val="en-US"/>
        </w:rPr>
        <w:t>Terraform does not support complex input variables of different types</w:t>
      </w:r>
    </w:p>
    <w:p w14:paraId="450E3F36" w14:textId="77777777" w:rsidR="004C5D49" w:rsidRPr="00647E4B" w:rsidRDefault="004C5D49" w:rsidP="00647E4B">
      <w:pPr>
        <w:pStyle w:val="Heading2"/>
        <w:ind w:left="0"/>
        <w:rPr>
          <w:rStyle w:val="Heading2Char"/>
          <w:lang w:val="en-US"/>
        </w:rPr>
      </w:pPr>
      <w:r>
        <w:rPr>
          <w:rStyle w:val="Heading2Char"/>
          <w:lang w:val="en-US"/>
        </w:rPr>
        <w:t>Answer</w:t>
      </w:r>
    </w:p>
    <w:p w14:paraId="4E9BE5EA" w14:textId="77777777" w:rsidR="004C5D49" w:rsidRDefault="004C5D49" w:rsidP="004C5D49">
      <w:pPr>
        <w:ind w:left="360"/>
        <w:rPr>
          <w:b/>
          <w:bCs/>
          <w:lang w:val="en-US"/>
        </w:rPr>
      </w:pPr>
      <w:r w:rsidRPr="00357222">
        <w:rPr>
          <w:b/>
          <w:bCs/>
          <w:lang w:val="en-US"/>
        </w:rPr>
        <w:t>Correct Answer:</w:t>
      </w:r>
      <w:r>
        <w:rPr>
          <w:b/>
          <w:bCs/>
          <w:lang w:val="en-US"/>
        </w:rPr>
        <w:t xml:space="preserve">  B</w:t>
      </w:r>
    </w:p>
    <w:p w14:paraId="4DD0200B" w14:textId="77777777" w:rsidR="004C5D49" w:rsidRDefault="004C5D49" w:rsidP="004C5D49">
      <w:pPr>
        <w:ind w:left="360"/>
        <w:rPr>
          <w:b/>
          <w:bCs/>
          <w:lang w:val="en-US"/>
        </w:rPr>
      </w:pPr>
      <w:r>
        <w:rPr>
          <w:b/>
          <w:bCs/>
          <w:lang w:val="en-US"/>
        </w:rPr>
        <w:t xml:space="preserve">Explanation: </w:t>
      </w:r>
    </w:p>
    <w:p w14:paraId="446A1E43" w14:textId="77777777" w:rsidR="004C5D49" w:rsidRPr="00067447" w:rsidRDefault="004C5D49" w:rsidP="004C5D49">
      <w:pPr>
        <w:ind w:left="360"/>
        <w:rPr>
          <w:lang w:val="en-GB"/>
        </w:rPr>
      </w:pPr>
      <w:r w:rsidRPr="00067447">
        <w:rPr>
          <w:lang w:val="en-GB"/>
        </w:rPr>
        <w:t>This is the variable type that you could use for this input, as it can store multiple attributes of different types within a single value. The other options are either invalid or incorrect for this use case.</w:t>
      </w:r>
    </w:p>
    <w:p w14:paraId="3617C921" w14:textId="7C144E0A" w:rsidR="004C5D49" w:rsidRPr="006D4DA2" w:rsidRDefault="004C5D49" w:rsidP="004C5D49">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14685F" w:rsidRPr="00491CDC">
        <w:rPr>
          <w:lang w:val="en-US"/>
        </w:rPr>
        <w:t>EXAMHEIST-2</w:t>
      </w:r>
      <w:r w:rsidR="0014685F">
        <w:rPr>
          <w:lang w:val="en-US"/>
        </w:rPr>
        <w:t>68</w:t>
      </w:r>
    </w:p>
    <w:p w14:paraId="562BD26E" w14:textId="024E8C59" w:rsidR="001356B8" w:rsidRDefault="001356B8" w:rsidP="001356B8">
      <w:pPr>
        <w:pStyle w:val="Question"/>
        <w:rPr>
          <w:shd w:val="clear" w:color="auto" w:fill="FFFFFF"/>
        </w:rPr>
      </w:pPr>
      <w:r>
        <w:rPr>
          <w:shd w:val="clear" w:color="auto" w:fill="FFFFFF"/>
        </w:rPr>
        <w:t>Question.</w:t>
      </w:r>
      <w:r w:rsidR="00BC1B61">
        <w:rPr>
          <w:shd w:val="clear" w:color="auto" w:fill="FFFFFF"/>
        </w:rPr>
        <w:t xml:space="preserve"> </w:t>
      </w:r>
    </w:p>
    <w:p w14:paraId="6A3496CE" w14:textId="77777777" w:rsidR="001356B8" w:rsidRPr="002C042A" w:rsidRDefault="001356B8" w:rsidP="001356B8">
      <w:pPr>
        <w:rPr>
          <w:shd w:val="clear" w:color="auto" w:fill="FFFFFF"/>
          <w:lang w:val="en-US"/>
        </w:rPr>
      </w:pPr>
      <w:r w:rsidRPr="002C042A">
        <w:rPr>
          <w:b/>
          <w:bCs/>
          <w:i/>
          <w:iCs/>
          <w:shd w:val="clear" w:color="auto" w:fill="FFFFFF"/>
          <w:lang w:val="en-US"/>
        </w:rPr>
        <w:t>terraform validate</w:t>
      </w:r>
      <w:r w:rsidRPr="002C042A">
        <w:rPr>
          <w:shd w:val="clear" w:color="auto" w:fill="FFFFFF"/>
          <w:lang w:val="en-US"/>
        </w:rPr>
        <w:t xml:space="preserve"> confirms that your infrastructure matches the Terraform state file.</w:t>
      </w:r>
    </w:p>
    <w:p w14:paraId="7E8A5CA9" w14:textId="77777777" w:rsidR="001356B8" w:rsidRPr="002C042A" w:rsidRDefault="001356B8" w:rsidP="0032415B">
      <w:pPr>
        <w:pStyle w:val="ListParagraph"/>
        <w:numPr>
          <w:ilvl w:val="0"/>
          <w:numId w:val="237"/>
        </w:numPr>
        <w:rPr>
          <w:shd w:val="clear" w:color="auto" w:fill="FFFFFF"/>
          <w:lang w:val="en-US"/>
        </w:rPr>
      </w:pPr>
      <w:r w:rsidRPr="002C042A">
        <w:rPr>
          <w:shd w:val="clear" w:color="auto" w:fill="FFFFFF"/>
          <w:lang w:val="en-US"/>
        </w:rPr>
        <w:t>True</w:t>
      </w:r>
    </w:p>
    <w:p w14:paraId="1D11BAF4" w14:textId="77777777" w:rsidR="001356B8" w:rsidRPr="002C042A" w:rsidRDefault="001356B8" w:rsidP="0032415B">
      <w:pPr>
        <w:pStyle w:val="ListParagraph"/>
        <w:numPr>
          <w:ilvl w:val="0"/>
          <w:numId w:val="237"/>
        </w:numPr>
        <w:rPr>
          <w:shd w:val="clear" w:color="auto" w:fill="FFFFFF"/>
          <w:lang w:val="en-US"/>
        </w:rPr>
      </w:pPr>
      <w:r w:rsidRPr="002C042A">
        <w:rPr>
          <w:shd w:val="clear" w:color="auto" w:fill="FFFFFF"/>
          <w:lang w:val="en-US"/>
        </w:rPr>
        <w:t>False</w:t>
      </w:r>
    </w:p>
    <w:p w14:paraId="4C3DEA59" w14:textId="77777777" w:rsidR="001356B8" w:rsidRPr="00AB1932" w:rsidRDefault="001356B8" w:rsidP="00AB1932">
      <w:pPr>
        <w:pStyle w:val="Heading2"/>
        <w:ind w:left="0"/>
        <w:rPr>
          <w:rStyle w:val="Heading2Char"/>
          <w:lang w:val="en-US"/>
        </w:rPr>
      </w:pPr>
      <w:r>
        <w:rPr>
          <w:rStyle w:val="Heading2Char"/>
          <w:lang w:val="en-US"/>
        </w:rPr>
        <w:t>Answer</w:t>
      </w:r>
    </w:p>
    <w:p w14:paraId="7E542BA6" w14:textId="77777777" w:rsidR="001356B8" w:rsidRDefault="001356B8" w:rsidP="001356B8">
      <w:pPr>
        <w:ind w:left="360"/>
        <w:rPr>
          <w:b/>
          <w:bCs/>
          <w:lang w:val="en-US"/>
        </w:rPr>
      </w:pPr>
      <w:r w:rsidRPr="00357222">
        <w:rPr>
          <w:b/>
          <w:bCs/>
          <w:lang w:val="en-US"/>
        </w:rPr>
        <w:t>Correct Answer:</w:t>
      </w:r>
      <w:r>
        <w:rPr>
          <w:b/>
          <w:bCs/>
          <w:lang w:val="en-US"/>
        </w:rPr>
        <w:t xml:space="preserve">  B</w:t>
      </w:r>
    </w:p>
    <w:p w14:paraId="7E1B7EE7" w14:textId="77777777" w:rsidR="001356B8" w:rsidRDefault="001356B8" w:rsidP="001356B8">
      <w:pPr>
        <w:ind w:left="360"/>
        <w:rPr>
          <w:b/>
          <w:bCs/>
          <w:lang w:val="en-US"/>
        </w:rPr>
      </w:pPr>
      <w:r>
        <w:rPr>
          <w:b/>
          <w:bCs/>
          <w:lang w:val="en-US"/>
        </w:rPr>
        <w:t xml:space="preserve">Explanation: </w:t>
      </w:r>
    </w:p>
    <w:p w14:paraId="7FE07101" w14:textId="77777777" w:rsidR="001356B8" w:rsidRPr="00B33944" w:rsidRDefault="001356B8" w:rsidP="001356B8">
      <w:pPr>
        <w:ind w:left="360"/>
        <w:rPr>
          <w:lang w:val="en-GB"/>
        </w:rPr>
      </w:pPr>
      <w:r>
        <w:rPr>
          <w:lang w:val="en-GB"/>
        </w:rPr>
        <w:t>T</w:t>
      </w:r>
      <w:r w:rsidRPr="00B33944">
        <w:rPr>
          <w:lang w:val="en-GB"/>
        </w:rPr>
        <w:t xml:space="preserve">erraform validate does </w:t>
      </w:r>
      <w:r w:rsidRPr="00B33944">
        <w:rPr>
          <w:b/>
          <w:bCs/>
          <w:lang w:val="en-GB"/>
        </w:rPr>
        <w:t>not</w:t>
      </w:r>
      <w:r w:rsidRPr="00B33944">
        <w:rPr>
          <w:lang w:val="en-GB"/>
        </w:rPr>
        <w:t xml:space="preserve"> confirm that your infrastructure matches the Terraform state file. It only checks whether the configuration files in a directory are syntactically valid and internally consistent. To confirm that your infrastructure matches the Terraform state file, you need to use </w:t>
      </w:r>
      <w:r w:rsidRPr="00B33944">
        <w:rPr>
          <w:b/>
          <w:bCs/>
          <w:i/>
          <w:iCs/>
          <w:lang w:val="en-GB"/>
        </w:rPr>
        <w:t>terraform plan</w:t>
      </w:r>
      <w:r w:rsidRPr="00B33944">
        <w:rPr>
          <w:lang w:val="en-GB"/>
        </w:rPr>
        <w:t xml:space="preserve"> or </w:t>
      </w:r>
      <w:r w:rsidRPr="00B33944">
        <w:rPr>
          <w:b/>
          <w:bCs/>
          <w:lang w:val="en-GB"/>
        </w:rPr>
        <w:t>terraform apply with the -refresh-only option</w:t>
      </w:r>
      <w:r w:rsidRPr="00B33944">
        <w:rPr>
          <w:lang w:val="en-GB"/>
        </w:rPr>
        <w:t>.</w:t>
      </w:r>
    </w:p>
    <w:p w14:paraId="605C34C3" w14:textId="13ED7B59" w:rsidR="001356B8" w:rsidRPr="00FB5752" w:rsidRDefault="001356B8" w:rsidP="001356B8">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916818" w:rsidRPr="00491CDC">
        <w:rPr>
          <w:lang w:val="en-US"/>
        </w:rPr>
        <w:t>EXAMHEIST-2</w:t>
      </w:r>
      <w:r w:rsidR="00916818">
        <w:rPr>
          <w:lang w:val="en-US"/>
        </w:rPr>
        <w:t>70</w:t>
      </w:r>
    </w:p>
    <w:p w14:paraId="63E6C64E" w14:textId="77777777" w:rsidR="00664DAE" w:rsidRDefault="00664DAE" w:rsidP="00664DAE">
      <w:pPr>
        <w:pStyle w:val="Question"/>
        <w:rPr>
          <w:shd w:val="clear" w:color="auto" w:fill="FFFFFF"/>
        </w:rPr>
      </w:pPr>
      <w:r>
        <w:rPr>
          <w:shd w:val="clear" w:color="auto" w:fill="FFFFFF"/>
        </w:rPr>
        <w:t>Question.</w:t>
      </w:r>
    </w:p>
    <w:p w14:paraId="27529746" w14:textId="77777777" w:rsidR="00664DAE" w:rsidRPr="005B7E6F" w:rsidRDefault="00664DAE" w:rsidP="00664DAE">
      <w:pPr>
        <w:rPr>
          <w:shd w:val="clear" w:color="auto" w:fill="FFFFFF"/>
          <w:lang w:val="en-US"/>
        </w:rPr>
      </w:pPr>
      <w:r w:rsidRPr="005B7E6F">
        <w:rPr>
          <w:shd w:val="clear" w:color="auto" w:fill="FFFFFF"/>
          <w:lang w:val="en-US"/>
        </w:rPr>
        <w:t xml:space="preserve">You can access state stored in a local backend by using the </w:t>
      </w:r>
      <w:r w:rsidRPr="00927D56">
        <w:rPr>
          <w:b/>
          <w:bCs/>
          <w:shd w:val="clear" w:color="auto" w:fill="FFFFFF"/>
          <w:lang w:val="en-US"/>
        </w:rPr>
        <w:t>terraform_remote_state</w:t>
      </w:r>
      <w:r w:rsidRPr="005B7E6F">
        <w:rPr>
          <w:shd w:val="clear" w:color="auto" w:fill="FFFFFF"/>
          <w:lang w:val="en-US"/>
        </w:rPr>
        <w:t xml:space="preserve"> data source.</w:t>
      </w:r>
    </w:p>
    <w:p w14:paraId="2682125A" w14:textId="77777777" w:rsidR="00664DAE" w:rsidRDefault="00664DAE" w:rsidP="0032415B">
      <w:pPr>
        <w:pStyle w:val="ListParagraph"/>
        <w:numPr>
          <w:ilvl w:val="0"/>
          <w:numId w:val="238"/>
        </w:numPr>
        <w:rPr>
          <w:shd w:val="clear" w:color="auto" w:fill="FFFFFF"/>
          <w:lang w:val="en-US"/>
        </w:rPr>
      </w:pPr>
      <w:r w:rsidRPr="005B7E6F">
        <w:rPr>
          <w:shd w:val="clear" w:color="auto" w:fill="FFFFFF"/>
          <w:lang w:val="en-US"/>
        </w:rPr>
        <w:t>True</w:t>
      </w:r>
    </w:p>
    <w:p w14:paraId="6706C9D4" w14:textId="77777777" w:rsidR="00664DAE" w:rsidRPr="001C4CE2" w:rsidRDefault="00664DAE" w:rsidP="0032415B">
      <w:pPr>
        <w:pStyle w:val="ListParagraph"/>
        <w:numPr>
          <w:ilvl w:val="0"/>
          <w:numId w:val="238"/>
        </w:numPr>
        <w:rPr>
          <w:lang w:val="en-US"/>
        </w:rPr>
      </w:pPr>
      <w:r>
        <w:rPr>
          <w:shd w:val="clear" w:color="auto" w:fill="FFFFFF"/>
          <w:lang w:val="en-US"/>
        </w:rPr>
        <w:t>False</w:t>
      </w:r>
    </w:p>
    <w:p w14:paraId="0A79C0A1" w14:textId="77777777" w:rsidR="00664DAE" w:rsidRPr="00AB1932" w:rsidRDefault="00664DAE" w:rsidP="00AB1932">
      <w:pPr>
        <w:pStyle w:val="Heading2"/>
        <w:ind w:left="0"/>
        <w:rPr>
          <w:rStyle w:val="Heading2Char"/>
          <w:lang w:val="en-US"/>
        </w:rPr>
      </w:pPr>
      <w:r>
        <w:rPr>
          <w:rStyle w:val="Heading2Char"/>
          <w:lang w:val="en-US"/>
        </w:rPr>
        <w:t>Answer</w:t>
      </w:r>
    </w:p>
    <w:p w14:paraId="7BDFA891" w14:textId="77777777" w:rsidR="00664DAE" w:rsidRDefault="00664DAE" w:rsidP="00664DAE">
      <w:pPr>
        <w:ind w:left="360"/>
        <w:rPr>
          <w:b/>
          <w:bCs/>
          <w:lang w:val="en-US"/>
        </w:rPr>
      </w:pPr>
      <w:r w:rsidRPr="00357222">
        <w:rPr>
          <w:b/>
          <w:bCs/>
          <w:lang w:val="en-US"/>
        </w:rPr>
        <w:t>Correct Answer:</w:t>
      </w:r>
      <w:r>
        <w:rPr>
          <w:b/>
          <w:bCs/>
          <w:lang w:val="en-US"/>
        </w:rPr>
        <w:t xml:space="preserve">  B</w:t>
      </w:r>
    </w:p>
    <w:p w14:paraId="4E52B8D6" w14:textId="77777777" w:rsidR="00664DAE" w:rsidRDefault="00664DAE" w:rsidP="00664DAE">
      <w:pPr>
        <w:ind w:left="360"/>
        <w:rPr>
          <w:b/>
          <w:bCs/>
          <w:lang w:val="en-US"/>
        </w:rPr>
      </w:pPr>
      <w:r>
        <w:rPr>
          <w:b/>
          <w:bCs/>
          <w:lang w:val="en-US"/>
        </w:rPr>
        <w:t xml:space="preserve">Explanation: </w:t>
      </w:r>
    </w:p>
    <w:p w14:paraId="5689D4D0" w14:textId="77777777" w:rsidR="00664DAE" w:rsidRPr="00D22C55" w:rsidRDefault="00664DAE" w:rsidP="00664DAE">
      <w:pPr>
        <w:ind w:left="360"/>
        <w:rPr>
          <w:lang w:val="en-US"/>
        </w:rPr>
      </w:pPr>
      <w:r w:rsidRPr="00D22C55">
        <w:rPr>
          <w:lang w:val="en-US"/>
        </w:rPr>
        <w:lastRenderedPageBreak/>
        <w:t>The terraform_remote_state data source is used to access state stored in remote backends (such as S3, Azure Blob Storage, GCS, or Terraform Cloud/Enterprise).</w:t>
      </w:r>
    </w:p>
    <w:p w14:paraId="00B61F0F" w14:textId="77777777" w:rsidR="00664DAE" w:rsidRPr="00D22C55" w:rsidRDefault="00664DAE" w:rsidP="00664DAE">
      <w:pPr>
        <w:ind w:left="360"/>
        <w:rPr>
          <w:lang w:val="en-US"/>
        </w:rPr>
      </w:pPr>
      <w:r w:rsidRPr="00D22C55">
        <w:rPr>
          <w:lang w:val="en-US"/>
        </w:rPr>
        <w:t>It is not supported for the local backend. If your state is stored locally (terraform.tfstate), you cannot use terraform_remote_state to read it.</w:t>
      </w:r>
    </w:p>
    <w:p w14:paraId="65D240B6" w14:textId="77777777" w:rsidR="00664DAE" w:rsidRPr="00192E72" w:rsidRDefault="00664DAE" w:rsidP="00664DAE">
      <w:pPr>
        <w:ind w:left="360"/>
        <w:rPr>
          <w:lang w:val="en-US"/>
        </w:rPr>
      </w:pPr>
      <w:r w:rsidRPr="00D22C55">
        <w:rPr>
          <w:lang w:val="en-US"/>
        </w:rPr>
        <w:t>To access values from local state, you would typically reference outputs directly within the same configuration or workspace.</w:t>
      </w:r>
    </w:p>
    <w:p w14:paraId="4E098426" w14:textId="6A42FDE3" w:rsidR="00664DAE" w:rsidRPr="00FB5752" w:rsidRDefault="00664DAE" w:rsidP="00664DAE">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Pr>
          <w:lang w:val="en-US"/>
        </w:rPr>
        <w:t>73</w:t>
      </w:r>
    </w:p>
    <w:p w14:paraId="07BCF426" w14:textId="77777777" w:rsidR="004962B6" w:rsidRDefault="004962B6" w:rsidP="004962B6">
      <w:pPr>
        <w:pStyle w:val="Question"/>
        <w:rPr>
          <w:shd w:val="clear" w:color="auto" w:fill="FFFFFF"/>
        </w:rPr>
      </w:pPr>
      <w:r>
        <w:rPr>
          <w:shd w:val="clear" w:color="auto" w:fill="FFFFFF"/>
        </w:rPr>
        <w:t>Question.</w:t>
      </w:r>
    </w:p>
    <w:p w14:paraId="76EF0C20" w14:textId="77777777" w:rsidR="004962B6" w:rsidRPr="00CC576D" w:rsidRDefault="004962B6" w:rsidP="004962B6">
      <w:pPr>
        <w:rPr>
          <w:b/>
          <w:bCs/>
          <w:shd w:val="clear" w:color="auto" w:fill="FFFFFF"/>
          <w:lang w:val="en-GB"/>
        </w:rPr>
      </w:pPr>
      <w:r w:rsidRPr="00A26728">
        <w:rPr>
          <w:shd w:val="clear" w:color="auto" w:fill="FFFFFF"/>
          <w:lang w:val="en-GB"/>
        </w:rPr>
        <w:t xml:space="preserve">Your root module contains a variable named </w:t>
      </w:r>
      <w:r w:rsidRPr="00CF4734">
        <w:rPr>
          <w:b/>
          <w:bCs/>
          <w:shd w:val="clear" w:color="auto" w:fill="FFFFFF"/>
          <w:lang w:val="en-GB"/>
        </w:rPr>
        <w:t>num_servers</w:t>
      </w:r>
      <w:r w:rsidRPr="00A26728">
        <w:rPr>
          <w:shd w:val="clear" w:color="auto" w:fill="FFFFFF"/>
          <w:lang w:val="en-GB"/>
        </w:rPr>
        <w:t xml:space="preserve">. </w:t>
      </w:r>
      <w:r w:rsidRPr="00CC576D">
        <w:rPr>
          <w:b/>
          <w:bCs/>
          <w:shd w:val="clear" w:color="auto" w:fill="FFFFFF"/>
          <w:lang w:val="en-GB"/>
        </w:rPr>
        <w:t>Which is the correct way to pass its value to a child module with an input named servers?</w:t>
      </w:r>
    </w:p>
    <w:p w14:paraId="4BB11BEA" w14:textId="77777777" w:rsidR="004962B6" w:rsidRPr="00A26728" w:rsidRDefault="004962B6" w:rsidP="0032415B">
      <w:pPr>
        <w:pStyle w:val="ListParagraph"/>
        <w:numPr>
          <w:ilvl w:val="0"/>
          <w:numId w:val="240"/>
        </w:numPr>
        <w:rPr>
          <w:shd w:val="clear" w:color="auto" w:fill="FFFFFF"/>
          <w:lang w:val="en-GB"/>
        </w:rPr>
      </w:pPr>
      <w:r w:rsidRPr="00A26728">
        <w:rPr>
          <w:shd w:val="clear" w:color="auto" w:fill="FFFFFF"/>
          <w:lang w:val="en-GB"/>
        </w:rPr>
        <w:t>servers = var(num_servers)</w:t>
      </w:r>
    </w:p>
    <w:p w14:paraId="6488B640" w14:textId="77777777" w:rsidR="004962B6" w:rsidRPr="00A26728" w:rsidRDefault="004962B6" w:rsidP="0032415B">
      <w:pPr>
        <w:pStyle w:val="ListParagraph"/>
        <w:numPr>
          <w:ilvl w:val="0"/>
          <w:numId w:val="240"/>
        </w:numPr>
        <w:rPr>
          <w:shd w:val="clear" w:color="auto" w:fill="FFFFFF"/>
          <w:lang w:val="en-GB"/>
        </w:rPr>
      </w:pPr>
      <w:r w:rsidRPr="00A26728">
        <w:rPr>
          <w:shd w:val="clear" w:color="auto" w:fill="FFFFFF"/>
          <w:lang w:val="en-GB"/>
        </w:rPr>
        <w:t>servers = var.num_servers</w:t>
      </w:r>
    </w:p>
    <w:p w14:paraId="6BC491B6" w14:textId="77777777" w:rsidR="004962B6" w:rsidRPr="00A26728" w:rsidRDefault="004962B6" w:rsidP="0032415B">
      <w:pPr>
        <w:pStyle w:val="ListParagraph"/>
        <w:numPr>
          <w:ilvl w:val="0"/>
          <w:numId w:val="240"/>
        </w:numPr>
        <w:rPr>
          <w:shd w:val="clear" w:color="auto" w:fill="FFFFFF"/>
          <w:lang w:val="en-GB"/>
        </w:rPr>
      </w:pPr>
      <w:r w:rsidRPr="00A26728">
        <w:rPr>
          <w:shd w:val="clear" w:color="auto" w:fill="FFFFFF"/>
          <w:lang w:val="en-GB"/>
        </w:rPr>
        <w:t>servers = num_servers</w:t>
      </w:r>
    </w:p>
    <w:p w14:paraId="6F16D280" w14:textId="77777777" w:rsidR="004962B6" w:rsidRPr="00A26728" w:rsidRDefault="004962B6" w:rsidP="0032415B">
      <w:pPr>
        <w:pStyle w:val="ListParagraph"/>
        <w:numPr>
          <w:ilvl w:val="0"/>
          <w:numId w:val="240"/>
        </w:numPr>
        <w:rPr>
          <w:shd w:val="clear" w:color="auto" w:fill="FFFFFF"/>
          <w:lang w:val="en-GB"/>
        </w:rPr>
      </w:pPr>
      <w:r w:rsidRPr="00A26728">
        <w:rPr>
          <w:shd w:val="clear" w:color="auto" w:fill="FFFFFF"/>
          <w:lang w:val="en-GB"/>
        </w:rPr>
        <w:t>${var.num_servers}</w:t>
      </w:r>
    </w:p>
    <w:p w14:paraId="59965B2E" w14:textId="77777777" w:rsidR="004962B6" w:rsidRPr="00CC576D" w:rsidRDefault="004962B6" w:rsidP="00CC576D">
      <w:pPr>
        <w:pStyle w:val="Heading2"/>
        <w:ind w:left="0"/>
        <w:rPr>
          <w:rStyle w:val="Heading2Char"/>
          <w:lang w:val="en-US"/>
        </w:rPr>
      </w:pPr>
      <w:r>
        <w:rPr>
          <w:rStyle w:val="Heading2Char"/>
          <w:lang w:val="en-US"/>
        </w:rPr>
        <w:t>Answer</w:t>
      </w:r>
    </w:p>
    <w:p w14:paraId="7834D617" w14:textId="77777777" w:rsidR="004962B6" w:rsidRDefault="004962B6" w:rsidP="004962B6">
      <w:pPr>
        <w:ind w:left="360"/>
        <w:rPr>
          <w:b/>
          <w:bCs/>
          <w:lang w:val="en-US"/>
        </w:rPr>
      </w:pPr>
      <w:r w:rsidRPr="00357222">
        <w:rPr>
          <w:b/>
          <w:bCs/>
          <w:lang w:val="en-US"/>
        </w:rPr>
        <w:t>Correct Answer:</w:t>
      </w:r>
      <w:r>
        <w:rPr>
          <w:b/>
          <w:bCs/>
          <w:lang w:val="en-US"/>
        </w:rPr>
        <w:t xml:space="preserve">  B</w:t>
      </w:r>
    </w:p>
    <w:p w14:paraId="1E061D27" w14:textId="77777777" w:rsidR="004962B6" w:rsidRPr="00192E72" w:rsidRDefault="004962B6" w:rsidP="004962B6">
      <w:pPr>
        <w:ind w:left="360"/>
        <w:rPr>
          <w:lang w:val="en-US"/>
        </w:rPr>
      </w:pPr>
      <w:r>
        <w:rPr>
          <w:b/>
          <w:bCs/>
          <w:lang w:val="en-US"/>
        </w:rPr>
        <w:t xml:space="preserve">Explanation: </w:t>
      </w:r>
    </w:p>
    <w:p w14:paraId="6B99311D" w14:textId="7200805E" w:rsidR="004962B6" w:rsidRPr="003B31F1" w:rsidRDefault="004962B6" w:rsidP="004962B6">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661B8" w:rsidRPr="00491CDC">
        <w:rPr>
          <w:lang w:val="en-US"/>
        </w:rPr>
        <w:t>EXAMHEIST-2</w:t>
      </w:r>
      <w:r w:rsidR="00D661B8">
        <w:rPr>
          <w:lang w:val="en-US"/>
        </w:rPr>
        <w:t>75</w:t>
      </w:r>
    </w:p>
    <w:p w14:paraId="6EFE1E78" w14:textId="77777777" w:rsidR="004962B6" w:rsidRDefault="004962B6" w:rsidP="004962B6">
      <w:pPr>
        <w:pStyle w:val="Question"/>
        <w:rPr>
          <w:shd w:val="clear" w:color="auto" w:fill="FFFFFF"/>
        </w:rPr>
      </w:pPr>
      <w:r>
        <w:rPr>
          <w:shd w:val="clear" w:color="auto" w:fill="FFFFFF"/>
        </w:rPr>
        <w:t>Question.</w:t>
      </w:r>
    </w:p>
    <w:p w14:paraId="25E3C207" w14:textId="77777777" w:rsidR="004962B6" w:rsidRPr="00051D40" w:rsidRDefault="004962B6" w:rsidP="004962B6">
      <w:pPr>
        <w:rPr>
          <w:shd w:val="clear" w:color="auto" w:fill="FFFFFF"/>
          <w:lang w:val="en-GB"/>
        </w:rPr>
      </w:pPr>
      <w:r w:rsidRPr="00051D40">
        <w:rPr>
          <w:shd w:val="clear" w:color="auto" w:fill="FFFFFF"/>
          <w:lang w:val="en-GB"/>
        </w:rPr>
        <w:t xml:space="preserve">What task does the </w:t>
      </w:r>
      <w:r w:rsidRPr="00BC7E2B">
        <w:rPr>
          <w:b/>
          <w:bCs/>
          <w:i/>
          <w:iCs/>
          <w:shd w:val="clear" w:color="auto" w:fill="FFFFFF"/>
          <w:lang w:val="en-GB"/>
        </w:rPr>
        <w:t>terraform import</w:t>
      </w:r>
      <w:r w:rsidRPr="00051D40">
        <w:rPr>
          <w:shd w:val="clear" w:color="auto" w:fill="FFFFFF"/>
          <w:lang w:val="en-GB"/>
        </w:rPr>
        <w:t xml:space="preserve"> command perform?</w:t>
      </w:r>
    </w:p>
    <w:p w14:paraId="2D9757B1" w14:textId="77777777" w:rsidR="004962B6" w:rsidRPr="00051D40" w:rsidRDefault="004962B6" w:rsidP="0032415B">
      <w:pPr>
        <w:pStyle w:val="ListParagraph"/>
        <w:numPr>
          <w:ilvl w:val="0"/>
          <w:numId w:val="241"/>
        </w:numPr>
        <w:rPr>
          <w:shd w:val="clear" w:color="auto" w:fill="FFFFFF"/>
          <w:lang w:val="en-GB"/>
        </w:rPr>
      </w:pPr>
      <w:r w:rsidRPr="00051D40">
        <w:rPr>
          <w:shd w:val="clear" w:color="auto" w:fill="FFFFFF"/>
          <w:lang w:val="en-GB"/>
        </w:rPr>
        <w:t>Imports resources from one Terraform state file to another.</w:t>
      </w:r>
    </w:p>
    <w:p w14:paraId="220BF047" w14:textId="77777777" w:rsidR="004962B6" w:rsidRPr="00051D40" w:rsidRDefault="004962B6" w:rsidP="0032415B">
      <w:pPr>
        <w:pStyle w:val="ListParagraph"/>
        <w:numPr>
          <w:ilvl w:val="0"/>
          <w:numId w:val="241"/>
        </w:numPr>
        <w:rPr>
          <w:shd w:val="clear" w:color="auto" w:fill="FFFFFF"/>
          <w:lang w:val="en-GB"/>
        </w:rPr>
      </w:pPr>
      <w:r w:rsidRPr="00051D40">
        <w:rPr>
          <w:shd w:val="clear" w:color="auto" w:fill="FFFFFF"/>
          <w:lang w:val="en-GB"/>
        </w:rPr>
        <w:t>Imports existing resources into Terraform’s state file.</w:t>
      </w:r>
    </w:p>
    <w:p w14:paraId="3F0D9881" w14:textId="77777777" w:rsidR="004962B6" w:rsidRPr="00051D40" w:rsidRDefault="004962B6" w:rsidP="0032415B">
      <w:pPr>
        <w:pStyle w:val="ListParagraph"/>
        <w:numPr>
          <w:ilvl w:val="0"/>
          <w:numId w:val="241"/>
        </w:numPr>
        <w:rPr>
          <w:shd w:val="clear" w:color="auto" w:fill="FFFFFF"/>
          <w:lang w:val="en-GB"/>
        </w:rPr>
      </w:pPr>
      <w:r w:rsidRPr="00051D40">
        <w:rPr>
          <w:shd w:val="clear" w:color="auto" w:fill="FFFFFF"/>
          <w:lang w:val="en-GB"/>
        </w:rPr>
        <w:t>Imports a new Terraform module into Terraform’s state file.</w:t>
      </w:r>
    </w:p>
    <w:p w14:paraId="07A055FF" w14:textId="77777777" w:rsidR="004962B6" w:rsidRPr="00051D40" w:rsidRDefault="004962B6" w:rsidP="0032415B">
      <w:pPr>
        <w:pStyle w:val="ListParagraph"/>
        <w:numPr>
          <w:ilvl w:val="0"/>
          <w:numId w:val="241"/>
        </w:numPr>
        <w:rPr>
          <w:shd w:val="clear" w:color="auto" w:fill="FFFFFF"/>
          <w:lang w:val="en-GB"/>
        </w:rPr>
      </w:pPr>
      <w:r w:rsidRPr="00051D40">
        <w:rPr>
          <w:shd w:val="clear" w:color="auto" w:fill="FFFFFF"/>
          <w:lang w:val="en-GB"/>
        </w:rPr>
        <w:t>Imports all infrastructure from the configured cloud provider.</w:t>
      </w:r>
    </w:p>
    <w:p w14:paraId="2D0FD5E7" w14:textId="77777777" w:rsidR="004962B6" w:rsidRPr="00051D40" w:rsidRDefault="004962B6" w:rsidP="0032415B">
      <w:pPr>
        <w:pStyle w:val="ListParagraph"/>
        <w:numPr>
          <w:ilvl w:val="0"/>
          <w:numId w:val="241"/>
        </w:numPr>
        <w:rPr>
          <w:shd w:val="clear" w:color="auto" w:fill="FFFFFF"/>
          <w:lang w:val="en-US"/>
        </w:rPr>
      </w:pPr>
      <w:r w:rsidRPr="00051D40">
        <w:rPr>
          <w:shd w:val="clear" w:color="auto" w:fill="FFFFFF"/>
          <w:lang w:val="en-GB"/>
        </w:rPr>
        <w:t>Imports provider configuration from one state file to another</w:t>
      </w:r>
      <w:r w:rsidRPr="00051D40">
        <w:rPr>
          <w:shd w:val="clear" w:color="auto" w:fill="FFFFFF"/>
          <w:lang w:val="en-US"/>
        </w:rPr>
        <w:t>.</w:t>
      </w:r>
    </w:p>
    <w:p w14:paraId="538DD695" w14:textId="77777777" w:rsidR="004962B6" w:rsidRPr="00CC576D" w:rsidRDefault="004962B6" w:rsidP="00CC576D">
      <w:pPr>
        <w:pStyle w:val="Heading2"/>
        <w:ind w:left="0"/>
        <w:rPr>
          <w:rStyle w:val="Heading2Char"/>
          <w:lang w:val="en-US"/>
        </w:rPr>
      </w:pPr>
      <w:r>
        <w:rPr>
          <w:rStyle w:val="Heading2Char"/>
          <w:lang w:val="en-US"/>
        </w:rPr>
        <w:t>Answer</w:t>
      </w:r>
    </w:p>
    <w:p w14:paraId="036DFFE7" w14:textId="77777777" w:rsidR="004962B6" w:rsidRDefault="004962B6" w:rsidP="004962B6">
      <w:pPr>
        <w:ind w:left="360"/>
        <w:rPr>
          <w:b/>
          <w:bCs/>
          <w:lang w:val="en-US"/>
        </w:rPr>
      </w:pPr>
      <w:r w:rsidRPr="00357222">
        <w:rPr>
          <w:b/>
          <w:bCs/>
          <w:lang w:val="en-US"/>
        </w:rPr>
        <w:t>Correct Answer:</w:t>
      </w:r>
      <w:r>
        <w:rPr>
          <w:b/>
          <w:bCs/>
          <w:lang w:val="en-US"/>
        </w:rPr>
        <w:t xml:space="preserve">  B</w:t>
      </w:r>
    </w:p>
    <w:p w14:paraId="2DFEF85E" w14:textId="77777777" w:rsidR="004962B6" w:rsidRDefault="004962B6" w:rsidP="004962B6">
      <w:pPr>
        <w:ind w:left="360"/>
        <w:rPr>
          <w:b/>
          <w:bCs/>
          <w:lang w:val="en-US"/>
        </w:rPr>
      </w:pPr>
      <w:r>
        <w:rPr>
          <w:b/>
          <w:bCs/>
          <w:lang w:val="en-US"/>
        </w:rPr>
        <w:t xml:space="preserve">Explanation: </w:t>
      </w:r>
    </w:p>
    <w:p w14:paraId="298AF183" w14:textId="77777777" w:rsidR="004962B6" w:rsidRPr="00BC7E2B" w:rsidRDefault="004962B6" w:rsidP="004962B6">
      <w:pPr>
        <w:ind w:left="360"/>
        <w:rPr>
          <w:lang w:val="en-GB"/>
        </w:rPr>
      </w:pPr>
      <w:r w:rsidRPr="00BC7E2B">
        <w:rPr>
          <w:b/>
          <w:bCs/>
          <w:i/>
          <w:iCs/>
          <w:lang w:val="en-GB"/>
        </w:rPr>
        <w:t>terraform import</w:t>
      </w:r>
      <w:r w:rsidRPr="00BC7E2B">
        <w:rPr>
          <w:lang w:val="en-GB"/>
        </w:rPr>
        <w:t xml:space="preserve"> is designed for one very specific job: </w:t>
      </w:r>
      <w:r w:rsidRPr="00BC7E2B">
        <w:rPr>
          <w:b/>
          <w:bCs/>
          <w:lang w:val="en-GB"/>
        </w:rPr>
        <w:t>Take infrastructure that already exists in the real world and bring it under Terraform management by adding it to the state file</w:t>
      </w:r>
    </w:p>
    <w:p w14:paraId="525FED61" w14:textId="17DCD64E" w:rsidR="004962B6" w:rsidRPr="00051D40" w:rsidRDefault="004962B6" w:rsidP="004962B6">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15B68" w:rsidRPr="00491CDC">
        <w:rPr>
          <w:lang w:val="en-US"/>
        </w:rPr>
        <w:t>EXAMHEIST-2</w:t>
      </w:r>
      <w:r w:rsidR="00D15B68">
        <w:rPr>
          <w:lang w:val="en-US"/>
        </w:rPr>
        <w:t>7</w:t>
      </w:r>
      <w:r w:rsidR="00D661B8">
        <w:rPr>
          <w:lang w:val="en-US"/>
        </w:rPr>
        <w:t>6</w:t>
      </w:r>
    </w:p>
    <w:p w14:paraId="45228452" w14:textId="77777777" w:rsidR="004962B6" w:rsidRDefault="004962B6" w:rsidP="004962B6">
      <w:pPr>
        <w:pStyle w:val="Question"/>
        <w:rPr>
          <w:shd w:val="clear" w:color="auto" w:fill="FFFFFF"/>
        </w:rPr>
      </w:pPr>
      <w:r>
        <w:rPr>
          <w:shd w:val="clear" w:color="auto" w:fill="FFFFFF"/>
        </w:rPr>
        <w:lastRenderedPageBreak/>
        <w:t>Question.</w:t>
      </w:r>
    </w:p>
    <w:p w14:paraId="583B0EB6" w14:textId="77777777" w:rsidR="004962B6" w:rsidRPr="007323BA" w:rsidRDefault="004962B6" w:rsidP="004962B6">
      <w:pPr>
        <w:rPr>
          <w:shd w:val="clear" w:color="auto" w:fill="FFFFFF"/>
          <w:lang w:val="en-US"/>
        </w:rPr>
      </w:pPr>
      <w:r w:rsidRPr="007323BA">
        <w:rPr>
          <w:shd w:val="clear" w:color="auto" w:fill="FFFFFF"/>
          <w:lang w:val="en-US"/>
        </w:rPr>
        <w:t>What is one disadvantage of using dynamic blocks in Terraform?</w:t>
      </w:r>
    </w:p>
    <w:p w14:paraId="6CB03C8C" w14:textId="77777777" w:rsidR="004962B6" w:rsidRPr="007323BA" w:rsidRDefault="004962B6" w:rsidP="0032415B">
      <w:pPr>
        <w:pStyle w:val="ListParagraph"/>
        <w:numPr>
          <w:ilvl w:val="0"/>
          <w:numId w:val="239"/>
        </w:numPr>
        <w:rPr>
          <w:shd w:val="clear" w:color="auto" w:fill="FFFFFF"/>
          <w:lang w:val="en-US"/>
        </w:rPr>
      </w:pPr>
      <w:r w:rsidRPr="007323BA">
        <w:rPr>
          <w:shd w:val="clear" w:color="auto" w:fill="FFFFFF"/>
          <w:lang w:val="en-US"/>
        </w:rPr>
        <w:t>Dynamic blocks can construct repeatable nested blocks</w:t>
      </w:r>
    </w:p>
    <w:p w14:paraId="400FBE4C" w14:textId="77777777" w:rsidR="004962B6" w:rsidRPr="007323BA" w:rsidRDefault="004962B6" w:rsidP="0032415B">
      <w:pPr>
        <w:pStyle w:val="ListParagraph"/>
        <w:numPr>
          <w:ilvl w:val="0"/>
          <w:numId w:val="239"/>
        </w:numPr>
        <w:rPr>
          <w:shd w:val="clear" w:color="auto" w:fill="FFFFFF"/>
          <w:lang w:val="en-US"/>
        </w:rPr>
      </w:pPr>
      <w:r w:rsidRPr="007323BA">
        <w:rPr>
          <w:shd w:val="clear" w:color="auto" w:fill="FFFFFF"/>
          <w:lang w:val="en-US"/>
        </w:rPr>
        <w:t>Terraform will run more slowly</w:t>
      </w:r>
    </w:p>
    <w:p w14:paraId="370431C4" w14:textId="77777777" w:rsidR="004962B6" w:rsidRPr="007323BA" w:rsidRDefault="004962B6" w:rsidP="0032415B">
      <w:pPr>
        <w:pStyle w:val="ListParagraph"/>
        <w:numPr>
          <w:ilvl w:val="0"/>
          <w:numId w:val="239"/>
        </w:numPr>
        <w:rPr>
          <w:shd w:val="clear" w:color="auto" w:fill="FFFFFF"/>
          <w:lang w:val="en-US"/>
        </w:rPr>
      </w:pPr>
      <w:r w:rsidRPr="007323BA">
        <w:rPr>
          <w:shd w:val="clear" w:color="auto" w:fill="FFFFFF"/>
          <w:lang w:val="en-US"/>
        </w:rPr>
        <w:t>They cannot be used to loop through a list of values</w:t>
      </w:r>
    </w:p>
    <w:p w14:paraId="36F602F9" w14:textId="77777777" w:rsidR="004962B6" w:rsidRPr="007323BA" w:rsidRDefault="004962B6" w:rsidP="0032415B">
      <w:pPr>
        <w:pStyle w:val="ListParagraph"/>
        <w:numPr>
          <w:ilvl w:val="0"/>
          <w:numId w:val="239"/>
        </w:numPr>
        <w:rPr>
          <w:shd w:val="clear" w:color="auto" w:fill="FFFFFF"/>
          <w:lang w:val="en-US"/>
        </w:rPr>
      </w:pPr>
      <w:r w:rsidRPr="007323BA">
        <w:rPr>
          <w:shd w:val="clear" w:color="auto" w:fill="FFFFFF"/>
          <w:lang w:val="en-US"/>
        </w:rPr>
        <w:t>They make configuration harder to read and understand.</w:t>
      </w:r>
    </w:p>
    <w:p w14:paraId="16DCCAF9" w14:textId="77777777" w:rsidR="004962B6" w:rsidRPr="00CC576D" w:rsidRDefault="004962B6" w:rsidP="00CC576D">
      <w:pPr>
        <w:pStyle w:val="Heading2"/>
        <w:ind w:left="0"/>
        <w:rPr>
          <w:rStyle w:val="Heading2Char"/>
          <w:lang w:val="en-US"/>
        </w:rPr>
      </w:pPr>
      <w:r>
        <w:rPr>
          <w:rStyle w:val="Heading2Char"/>
          <w:lang w:val="en-US"/>
        </w:rPr>
        <w:t>Answer</w:t>
      </w:r>
    </w:p>
    <w:p w14:paraId="2F6374FF" w14:textId="77777777" w:rsidR="004962B6" w:rsidRDefault="004962B6" w:rsidP="004962B6">
      <w:pPr>
        <w:ind w:left="360"/>
        <w:rPr>
          <w:b/>
          <w:bCs/>
          <w:lang w:val="en-US"/>
        </w:rPr>
      </w:pPr>
      <w:r w:rsidRPr="00357222">
        <w:rPr>
          <w:b/>
          <w:bCs/>
          <w:lang w:val="en-US"/>
        </w:rPr>
        <w:t>Correct Answer:</w:t>
      </w:r>
      <w:r>
        <w:rPr>
          <w:b/>
          <w:bCs/>
          <w:lang w:val="en-US"/>
        </w:rPr>
        <w:t xml:space="preserve">  D</w:t>
      </w:r>
    </w:p>
    <w:p w14:paraId="158C1981" w14:textId="77777777" w:rsidR="004962B6" w:rsidRDefault="004962B6" w:rsidP="004962B6">
      <w:pPr>
        <w:ind w:left="360"/>
        <w:rPr>
          <w:b/>
          <w:bCs/>
          <w:lang w:val="en-US"/>
        </w:rPr>
      </w:pPr>
      <w:r>
        <w:rPr>
          <w:b/>
          <w:bCs/>
          <w:lang w:val="en-US"/>
        </w:rPr>
        <w:t xml:space="preserve">Explanation: </w:t>
      </w:r>
    </w:p>
    <w:p w14:paraId="3ABB2C8D" w14:textId="77777777" w:rsidR="004962B6" w:rsidRPr="00F8450F" w:rsidRDefault="004962B6" w:rsidP="004962B6">
      <w:pPr>
        <w:ind w:left="360"/>
        <w:rPr>
          <w:lang w:val="en-GB"/>
        </w:rPr>
      </w:pPr>
      <w:r w:rsidRPr="00F8450F">
        <w:rPr>
          <w:lang w:val="en-GB"/>
        </w:rPr>
        <w:t>This is one disadvantage of using dynamic blocks in Terraform, as they can introduce complexity and reduce readability of the configuration. The other options are either advantages or incorrect statements</w:t>
      </w:r>
      <w:r>
        <w:rPr>
          <w:lang w:val="en-GB"/>
        </w:rPr>
        <w:t>.</w:t>
      </w:r>
    </w:p>
    <w:p w14:paraId="39A8EA06" w14:textId="59A0AB87" w:rsidR="004962B6" w:rsidRPr="00F8450F" w:rsidRDefault="004962B6" w:rsidP="004962B6">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15B68" w:rsidRPr="00491CDC">
        <w:rPr>
          <w:lang w:val="en-US"/>
        </w:rPr>
        <w:t>EXAMHEIST-2</w:t>
      </w:r>
      <w:r w:rsidR="00D15B68">
        <w:rPr>
          <w:lang w:val="en-US"/>
        </w:rPr>
        <w:t>77</w:t>
      </w:r>
    </w:p>
    <w:p w14:paraId="1032B831" w14:textId="6347343C" w:rsidR="008A6B02" w:rsidRDefault="008A6B02" w:rsidP="008A6B02">
      <w:pPr>
        <w:pStyle w:val="Question"/>
        <w:rPr>
          <w:shd w:val="clear" w:color="auto" w:fill="FFFFFF"/>
        </w:rPr>
      </w:pPr>
      <w:r>
        <w:rPr>
          <w:shd w:val="clear" w:color="auto" w:fill="FFFFFF"/>
        </w:rPr>
        <w:t>Question.</w:t>
      </w:r>
    </w:p>
    <w:p w14:paraId="04D0DE2F" w14:textId="77777777" w:rsidR="008A6B02" w:rsidRPr="00973A27" w:rsidRDefault="008A6B02" w:rsidP="008A6B02">
      <w:pPr>
        <w:rPr>
          <w:shd w:val="clear" w:color="auto" w:fill="FFFFFF"/>
          <w:lang w:val="en-GB"/>
        </w:rPr>
      </w:pPr>
      <w:r w:rsidRPr="00973A27">
        <w:rPr>
          <w:shd w:val="clear" w:color="auto" w:fill="FFFFFF"/>
          <w:lang w:val="en-GB"/>
        </w:rPr>
        <w:t>Terraform variables and outputs that set the description argument will store that description in the state file.</w:t>
      </w:r>
    </w:p>
    <w:p w14:paraId="5BE87542" w14:textId="77777777" w:rsidR="008A6B02" w:rsidRPr="00973A27" w:rsidRDefault="008A6B02" w:rsidP="0032415B">
      <w:pPr>
        <w:pStyle w:val="ListParagraph"/>
        <w:numPr>
          <w:ilvl w:val="0"/>
          <w:numId w:val="244"/>
        </w:numPr>
        <w:rPr>
          <w:shd w:val="clear" w:color="auto" w:fill="FFFFFF"/>
          <w:lang w:val="en-GB"/>
        </w:rPr>
      </w:pPr>
      <w:r w:rsidRPr="00973A27">
        <w:rPr>
          <w:shd w:val="clear" w:color="auto" w:fill="FFFFFF"/>
          <w:lang w:val="en-GB"/>
        </w:rPr>
        <w:t>True</w:t>
      </w:r>
    </w:p>
    <w:p w14:paraId="7FE74A0D" w14:textId="77777777" w:rsidR="008A6B02" w:rsidRPr="00973A27" w:rsidRDefault="008A6B02" w:rsidP="0032415B">
      <w:pPr>
        <w:pStyle w:val="ListParagraph"/>
        <w:numPr>
          <w:ilvl w:val="0"/>
          <w:numId w:val="244"/>
        </w:numPr>
        <w:rPr>
          <w:shd w:val="clear" w:color="auto" w:fill="FFFFFF"/>
          <w:lang w:val="en-GB"/>
        </w:rPr>
      </w:pPr>
      <w:r w:rsidRPr="00973A27">
        <w:rPr>
          <w:shd w:val="clear" w:color="auto" w:fill="FFFFFF"/>
          <w:lang w:val="en-GB"/>
        </w:rPr>
        <w:t>False</w:t>
      </w:r>
    </w:p>
    <w:p w14:paraId="6710D632" w14:textId="77777777" w:rsidR="008A6B02" w:rsidRPr="00CC576D" w:rsidRDefault="008A6B02" w:rsidP="00CC576D">
      <w:pPr>
        <w:pStyle w:val="Heading2"/>
        <w:ind w:left="0"/>
        <w:rPr>
          <w:rStyle w:val="Heading2Char"/>
          <w:lang w:val="en-US"/>
        </w:rPr>
      </w:pPr>
      <w:r>
        <w:rPr>
          <w:rStyle w:val="Heading2Char"/>
          <w:lang w:val="en-US"/>
        </w:rPr>
        <w:t>Answer</w:t>
      </w:r>
    </w:p>
    <w:p w14:paraId="0BF63793" w14:textId="77777777" w:rsidR="008A6B02" w:rsidRDefault="008A6B02" w:rsidP="008A6B02">
      <w:pPr>
        <w:ind w:left="360"/>
        <w:rPr>
          <w:b/>
          <w:bCs/>
          <w:lang w:val="en-US"/>
        </w:rPr>
      </w:pPr>
      <w:r w:rsidRPr="00357222">
        <w:rPr>
          <w:b/>
          <w:bCs/>
          <w:lang w:val="en-US"/>
        </w:rPr>
        <w:t>Correct Answer:</w:t>
      </w:r>
      <w:r>
        <w:rPr>
          <w:b/>
          <w:bCs/>
          <w:lang w:val="en-US"/>
        </w:rPr>
        <w:t xml:space="preserve">  A</w:t>
      </w:r>
    </w:p>
    <w:p w14:paraId="7FBEBC18" w14:textId="77777777" w:rsidR="008A6B02" w:rsidRDefault="008A6B02" w:rsidP="008A6B02">
      <w:pPr>
        <w:ind w:left="360"/>
        <w:rPr>
          <w:b/>
          <w:bCs/>
          <w:lang w:val="en-US"/>
        </w:rPr>
      </w:pPr>
      <w:r>
        <w:rPr>
          <w:b/>
          <w:bCs/>
          <w:lang w:val="en-US"/>
        </w:rPr>
        <w:t xml:space="preserve">Explanation: </w:t>
      </w:r>
    </w:p>
    <w:p w14:paraId="5342DFAD" w14:textId="77777777" w:rsidR="008A6B02" w:rsidRPr="00972AA6" w:rsidRDefault="008A6B02" w:rsidP="008A6B02">
      <w:pPr>
        <w:ind w:left="360"/>
        <w:rPr>
          <w:lang w:val="en-GB"/>
        </w:rPr>
      </w:pPr>
      <w:r w:rsidRPr="00972AA6">
        <w:rPr>
          <w:lang w:val="en-GB"/>
        </w:rPr>
        <w:t xml:space="preserve">Terraform </w:t>
      </w:r>
      <w:r w:rsidRPr="00972AA6">
        <w:rPr>
          <w:b/>
          <w:bCs/>
          <w:lang w:val="en-GB"/>
        </w:rPr>
        <w:t>does</w:t>
      </w:r>
      <w:r w:rsidRPr="00972AA6">
        <w:rPr>
          <w:lang w:val="en-GB"/>
        </w:rPr>
        <w:t xml:space="preserve"> store variable and output descriptions in the state file. This is intentional—Terraform keeps metadata (including descriptions) so that tools and future runs can understand the meaning of values stored in state.</w:t>
      </w:r>
    </w:p>
    <w:p w14:paraId="478BCC89" w14:textId="06CCE35F" w:rsidR="008A6B02" w:rsidRPr="00973A27" w:rsidRDefault="008A6B02" w:rsidP="008A6B0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750EC" w:rsidRPr="00491CDC">
        <w:rPr>
          <w:lang w:val="en-US"/>
        </w:rPr>
        <w:t>EXAMHEIST-2</w:t>
      </w:r>
      <w:r w:rsidR="00D750EC">
        <w:rPr>
          <w:lang w:val="en-US"/>
        </w:rPr>
        <w:t>79</w:t>
      </w:r>
    </w:p>
    <w:p w14:paraId="593271B2" w14:textId="77777777" w:rsidR="008A6B02" w:rsidRDefault="008A6B02" w:rsidP="008A6B02">
      <w:pPr>
        <w:pStyle w:val="Question"/>
        <w:rPr>
          <w:shd w:val="clear" w:color="auto" w:fill="FFFFFF"/>
        </w:rPr>
      </w:pPr>
      <w:r>
        <w:rPr>
          <w:shd w:val="clear" w:color="auto" w:fill="FFFFFF"/>
        </w:rPr>
        <w:t>Question.</w:t>
      </w:r>
    </w:p>
    <w:p w14:paraId="7F408FE7" w14:textId="77777777" w:rsidR="008A6B02" w:rsidRDefault="008A6B02" w:rsidP="008A6B02">
      <w:pPr>
        <w:rPr>
          <w:shd w:val="clear" w:color="auto" w:fill="FFFFFF"/>
          <w:lang w:val="en-US"/>
        </w:rPr>
      </w:pPr>
      <w:r w:rsidRPr="009666BD">
        <w:rPr>
          <w:shd w:val="clear" w:color="auto" w:fill="FFFFFF"/>
          <w:lang w:val="en-US"/>
        </w:rPr>
        <w:t>What does this code do?</w:t>
      </w:r>
    </w:p>
    <w:tbl>
      <w:tblPr>
        <w:tblStyle w:val="TableGrid"/>
        <w:tblW w:w="0" w:type="auto"/>
        <w:tblLook w:val="04A0" w:firstRow="1" w:lastRow="0" w:firstColumn="1" w:lastColumn="0" w:noHBand="0" w:noVBand="1"/>
      </w:tblPr>
      <w:tblGrid>
        <w:gridCol w:w="1980"/>
      </w:tblGrid>
      <w:tr w:rsidR="00F41CF8" w14:paraId="1A7E3EE2" w14:textId="77777777" w:rsidTr="00F41CF8">
        <w:tc>
          <w:tcPr>
            <w:tcW w:w="1980" w:type="dxa"/>
          </w:tcPr>
          <w:p w14:paraId="1E09EADD" w14:textId="77777777" w:rsidR="00F41CF8" w:rsidRPr="00F41CF8" w:rsidRDefault="00F41CF8" w:rsidP="00F41CF8">
            <w:pPr>
              <w:rPr>
                <w:b/>
                <w:bCs/>
                <w:sz w:val="18"/>
                <w:szCs w:val="18"/>
                <w:shd w:val="clear" w:color="auto" w:fill="FFFFFF"/>
                <w:lang w:val="en-GB"/>
              </w:rPr>
            </w:pPr>
            <w:r w:rsidRPr="00F41CF8">
              <w:rPr>
                <w:b/>
                <w:bCs/>
                <w:sz w:val="18"/>
                <w:szCs w:val="18"/>
                <w:shd w:val="clear" w:color="auto" w:fill="FFFFFF"/>
                <w:lang w:val="en-GB"/>
              </w:rPr>
              <w:t>terraform {</w:t>
            </w:r>
          </w:p>
          <w:p w14:paraId="7D83DDF3" w14:textId="7745AF0E" w:rsidR="00F41CF8" w:rsidRPr="00F41CF8" w:rsidRDefault="00F41CF8" w:rsidP="00F41CF8">
            <w:pPr>
              <w:rPr>
                <w:b/>
                <w:bCs/>
                <w:sz w:val="18"/>
                <w:szCs w:val="18"/>
                <w:shd w:val="clear" w:color="auto" w:fill="FFFFFF"/>
                <w:lang w:val="en-GB"/>
              </w:rPr>
            </w:pPr>
            <w:r w:rsidRPr="00F41CF8">
              <w:rPr>
                <w:b/>
                <w:bCs/>
                <w:sz w:val="18"/>
                <w:szCs w:val="18"/>
                <w:shd w:val="clear" w:color="auto" w:fill="FFFFFF"/>
                <w:lang w:val="en-GB"/>
              </w:rPr>
              <w:t xml:space="preserve">  </w:t>
            </w:r>
            <w:r w:rsidR="005C32FF">
              <w:rPr>
                <w:b/>
                <w:bCs/>
                <w:sz w:val="18"/>
                <w:szCs w:val="18"/>
                <w:shd w:val="clear" w:color="auto" w:fill="FFFFFF"/>
                <w:lang w:val="en-GB"/>
              </w:rPr>
              <w:t xml:space="preserve"> </w:t>
            </w:r>
            <w:r w:rsidRPr="00F41CF8">
              <w:rPr>
                <w:b/>
                <w:bCs/>
                <w:sz w:val="18"/>
                <w:szCs w:val="18"/>
                <w:shd w:val="clear" w:color="auto" w:fill="FFFFFF"/>
                <w:lang w:val="en-GB"/>
              </w:rPr>
              <w:t>required_providers {</w:t>
            </w:r>
          </w:p>
          <w:p w14:paraId="46E69FEC" w14:textId="5686C0CE" w:rsidR="00F41CF8" w:rsidRPr="00F41CF8" w:rsidRDefault="00F41CF8" w:rsidP="00F41CF8">
            <w:pPr>
              <w:rPr>
                <w:b/>
                <w:bCs/>
                <w:sz w:val="18"/>
                <w:szCs w:val="18"/>
                <w:shd w:val="clear" w:color="auto" w:fill="FFFFFF"/>
                <w:lang w:val="en-GB"/>
              </w:rPr>
            </w:pPr>
            <w:r w:rsidRPr="00F41CF8">
              <w:rPr>
                <w:b/>
                <w:bCs/>
                <w:sz w:val="18"/>
                <w:szCs w:val="18"/>
                <w:shd w:val="clear" w:color="auto" w:fill="FFFFFF"/>
                <w:lang w:val="en-GB"/>
              </w:rPr>
              <w:t xml:space="preserve">    </w:t>
            </w:r>
            <w:r w:rsidR="005C32FF">
              <w:rPr>
                <w:b/>
                <w:bCs/>
                <w:sz w:val="18"/>
                <w:szCs w:val="18"/>
                <w:shd w:val="clear" w:color="auto" w:fill="FFFFFF"/>
                <w:lang w:val="en-GB"/>
              </w:rPr>
              <w:t xml:space="preserve">  </w:t>
            </w:r>
            <w:r w:rsidRPr="00F41CF8">
              <w:rPr>
                <w:b/>
                <w:bCs/>
                <w:sz w:val="18"/>
                <w:szCs w:val="18"/>
                <w:shd w:val="clear" w:color="auto" w:fill="FFFFFF"/>
                <w:lang w:val="en-GB"/>
              </w:rPr>
              <w:t>aws = "~&gt; 3.0"</w:t>
            </w:r>
          </w:p>
          <w:p w14:paraId="18920943" w14:textId="0A9F73CF" w:rsidR="00F41CF8" w:rsidRPr="00F41CF8" w:rsidRDefault="00F41CF8" w:rsidP="00F41CF8">
            <w:pPr>
              <w:rPr>
                <w:b/>
                <w:bCs/>
                <w:sz w:val="18"/>
                <w:szCs w:val="18"/>
                <w:shd w:val="clear" w:color="auto" w:fill="FFFFFF"/>
                <w:lang w:val="en-GB"/>
              </w:rPr>
            </w:pPr>
            <w:r w:rsidRPr="00F41CF8">
              <w:rPr>
                <w:b/>
                <w:bCs/>
                <w:sz w:val="18"/>
                <w:szCs w:val="18"/>
                <w:shd w:val="clear" w:color="auto" w:fill="FFFFFF"/>
                <w:lang w:val="en-GB"/>
              </w:rPr>
              <w:t xml:space="preserve">  </w:t>
            </w:r>
            <w:r w:rsidR="005C32FF">
              <w:rPr>
                <w:b/>
                <w:bCs/>
                <w:sz w:val="18"/>
                <w:szCs w:val="18"/>
                <w:shd w:val="clear" w:color="auto" w:fill="FFFFFF"/>
                <w:lang w:val="en-GB"/>
              </w:rPr>
              <w:t xml:space="preserve"> </w:t>
            </w:r>
            <w:r w:rsidRPr="00F41CF8">
              <w:rPr>
                <w:b/>
                <w:bCs/>
                <w:sz w:val="18"/>
                <w:szCs w:val="18"/>
                <w:shd w:val="clear" w:color="auto" w:fill="FFFFFF"/>
                <w:lang w:val="en-GB"/>
              </w:rPr>
              <w:t>}</w:t>
            </w:r>
          </w:p>
          <w:p w14:paraId="631AE98A" w14:textId="70F7C2A2" w:rsidR="00F41CF8" w:rsidRPr="00F41CF8" w:rsidRDefault="00F41CF8" w:rsidP="008A6B02">
            <w:pPr>
              <w:rPr>
                <w:shd w:val="clear" w:color="auto" w:fill="FFFFFF"/>
                <w:lang w:val="en-GB"/>
              </w:rPr>
            </w:pPr>
            <w:r w:rsidRPr="00F41CF8">
              <w:rPr>
                <w:b/>
                <w:bCs/>
                <w:sz w:val="18"/>
                <w:szCs w:val="18"/>
                <w:shd w:val="clear" w:color="auto" w:fill="FFFFFF"/>
                <w:lang w:val="en-GB"/>
              </w:rPr>
              <w:t>}</w:t>
            </w:r>
          </w:p>
        </w:tc>
      </w:tr>
    </w:tbl>
    <w:p w14:paraId="310D9186" w14:textId="77777777" w:rsidR="00F41CF8" w:rsidRDefault="00F41CF8" w:rsidP="008A6B02">
      <w:pPr>
        <w:rPr>
          <w:shd w:val="clear" w:color="auto" w:fill="FFFFFF"/>
          <w:lang w:val="en-US"/>
        </w:rPr>
      </w:pPr>
    </w:p>
    <w:p w14:paraId="5179BF8E" w14:textId="77777777" w:rsidR="008A6B02" w:rsidRPr="009666BD" w:rsidRDefault="008A6B02" w:rsidP="0032415B">
      <w:pPr>
        <w:pStyle w:val="ListParagraph"/>
        <w:numPr>
          <w:ilvl w:val="0"/>
          <w:numId w:val="242"/>
        </w:numPr>
        <w:rPr>
          <w:shd w:val="clear" w:color="auto" w:fill="FFFFFF"/>
          <w:lang w:val="en-US"/>
        </w:rPr>
      </w:pPr>
      <w:r w:rsidRPr="009666BD">
        <w:rPr>
          <w:shd w:val="clear" w:color="auto" w:fill="FFFFFF"/>
          <w:lang w:val="en-US"/>
        </w:rPr>
        <w:t>Requires any version of the AWS provider &gt;= 3.0 and &lt; 4.0</w:t>
      </w:r>
    </w:p>
    <w:p w14:paraId="46B69B34" w14:textId="77777777" w:rsidR="008A6B02" w:rsidRPr="009666BD" w:rsidRDefault="008A6B02" w:rsidP="0032415B">
      <w:pPr>
        <w:pStyle w:val="ListParagraph"/>
        <w:numPr>
          <w:ilvl w:val="0"/>
          <w:numId w:val="242"/>
        </w:numPr>
        <w:rPr>
          <w:shd w:val="clear" w:color="auto" w:fill="FFFFFF"/>
          <w:lang w:val="en-US"/>
        </w:rPr>
      </w:pPr>
      <w:r w:rsidRPr="009666BD">
        <w:rPr>
          <w:shd w:val="clear" w:color="auto" w:fill="FFFFFF"/>
          <w:lang w:val="en-US"/>
        </w:rPr>
        <w:t>Requires any version of the AWS provider &gt;= 3.0</w:t>
      </w:r>
    </w:p>
    <w:p w14:paraId="666CF3F4" w14:textId="77777777" w:rsidR="008A6B02" w:rsidRPr="009666BD" w:rsidRDefault="008A6B02" w:rsidP="0032415B">
      <w:pPr>
        <w:pStyle w:val="ListParagraph"/>
        <w:numPr>
          <w:ilvl w:val="0"/>
          <w:numId w:val="242"/>
        </w:numPr>
        <w:rPr>
          <w:shd w:val="clear" w:color="auto" w:fill="FFFFFF"/>
          <w:lang w:val="en-US"/>
        </w:rPr>
      </w:pPr>
      <w:r w:rsidRPr="009666BD">
        <w:rPr>
          <w:shd w:val="clear" w:color="auto" w:fill="FFFFFF"/>
          <w:lang w:val="en-US"/>
        </w:rPr>
        <w:t>Requires any version of the AWS provider &gt;= 3.0 major release like 4.1</w:t>
      </w:r>
    </w:p>
    <w:p w14:paraId="7CD7BE37" w14:textId="77777777" w:rsidR="008A6B02" w:rsidRPr="009666BD" w:rsidRDefault="008A6B02" w:rsidP="0032415B">
      <w:pPr>
        <w:pStyle w:val="ListParagraph"/>
        <w:numPr>
          <w:ilvl w:val="0"/>
          <w:numId w:val="242"/>
        </w:numPr>
        <w:rPr>
          <w:shd w:val="clear" w:color="auto" w:fill="FFFFFF"/>
          <w:lang w:val="en-US"/>
        </w:rPr>
      </w:pPr>
      <w:r w:rsidRPr="009666BD">
        <w:rPr>
          <w:shd w:val="clear" w:color="auto" w:fill="FFFFFF"/>
          <w:lang w:val="en-US"/>
        </w:rPr>
        <w:t>Requires any version of the AWS provider &gt;= 3.0</w:t>
      </w:r>
    </w:p>
    <w:p w14:paraId="7BA9375E" w14:textId="77777777" w:rsidR="008A6B02" w:rsidRPr="00652DCB" w:rsidRDefault="008A6B02" w:rsidP="00652DCB">
      <w:pPr>
        <w:pStyle w:val="Heading2"/>
        <w:ind w:left="0"/>
        <w:rPr>
          <w:rStyle w:val="Heading2Char"/>
          <w:lang w:val="en-US"/>
        </w:rPr>
      </w:pPr>
      <w:r>
        <w:rPr>
          <w:rStyle w:val="Heading2Char"/>
          <w:lang w:val="en-US"/>
        </w:rPr>
        <w:t>Answer</w:t>
      </w:r>
    </w:p>
    <w:p w14:paraId="25BE06DD" w14:textId="77777777" w:rsidR="008A6B02" w:rsidRDefault="008A6B02" w:rsidP="008A6B02">
      <w:pPr>
        <w:ind w:left="360"/>
        <w:rPr>
          <w:b/>
          <w:bCs/>
          <w:lang w:val="en-US"/>
        </w:rPr>
      </w:pPr>
      <w:r w:rsidRPr="00357222">
        <w:rPr>
          <w:b/>
          <w:bCs/>
          <w:lang w:val="en-US"/>
        </w:rPr>
        <w:t>Correct Answer:</w:t>
      </w:r>
      <w:r>
        <w:rPr>
          <w:b/>
          <w:bCs/>
          <w:lang w:val="en-US"/>
        </w:rPr>
        <w:t xml:space="preserve">  A</w:t>
      </w:r>
    </w:p>
    <w:p w14:paraId="061A0D8D" w14:textId="77777777" w:rsidR="008A6B02" w:rsidRDefault="008A6B02" w:rsidP="008A6B02">
      <w:pPr>
        <w:ind w:left="360"/>
        <w:rPr>
          <w:b/>
          <w:bCs/>
          <w:lang w:val="en-US"/>
        </w:rPr>
      </w:pPr>
      <w:r>
        <w:rPr>
          <w:b/>
          <w:bCs/>
          <w:lang w:val="en-US"/>
        </w:rPr>
        <w:t xml:space="preserve">Explanation: </w:t>
      </w:r>
    </w:p>
    <w:p w14:paraId="308695B8" w14:textId="77777777" w:rsidR="008A6B02" w:rsidRPr="00AA63EF" w:rsidRDefault="008A6B02" w:rsidP="008A6B02">
      <w:pPr>
        <w:ind w:left="360"/>
        <w:rPr>
          <w:lang w:val="en-GB"/>
        </w:rPr>
      </w:pPr>
      <w:r w:rsidRPr="00AA63EF">
        <w:rPr>
          <w:lang w:val="en-GB"/>
        </w:rPr>
        <w:t>The code specifies a version constraint that requires any version of the AWS provider greater than or equal to 3.0 but less than 4.0.</w:t>
      </w:r>
    </w:p>
    <w:p w14:paraId="362A6FDD" w14:textId="6A5F91C4" w:rsidR="008A6B02" w:rsidRPr="004D2BBD" w:rsidRDefault="008A6B02" w:rsidP="008A6B0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750EC" w:rsidRPr="00491CDC">
        <w:rPr>
          <w:lang w:val="en-US"/>
        </w:rPr>
        <w:t>EXAMHEIST-2</w:t>
      </w:r>
      <w:r w:rsidR="00D750EC">
        <w:rPr>
          <w:lang w:val="en-US"/>
        </w:rPr>
        <w:t>80</w:t>
      </w:r>
    </w:p>
    <w:p w14:paraId="151237B8" w14:textId="77777777" w:rsidR="008A6B02" w:rsidRDefault="008A6B02" w:rsidP="008A6B02">
      <w:pPr>
        <w:pStyle w:val="Question"/>
        <w:rPr>
          <w:shd w:val="clear" w:color="auto" w:fill="FFFFFF"/>
        </w:rPr>
      </w:pPr>
      <w:r>
        <w:rPr>
          <w:shd w:val="clear" w:color="auto" w:fill="FFFFFF"/>
        </w:rPr>
        <w:t>Question.</w:t>
      </w:r>
    </w:p>
    <w:p w14:paraId="76F05DCA" w14:textId="77777777" w:rsidR="008A6B02" w:rsidRPr="00C554D6" w:rsidRDefault="008A6B02" w:rsidP="008A6B02">
      <w:pPr>
        <w:rPr>
          <w:shd w:val="clear" w:color="auto" w:fill="FFFFFF"/>
          <w:lang w:val="en-US"/>
        </w:rPr>
      </w:pPr>
      <w:r>
        <w:rPr>
          <w:shd w:val="clear" w:color="auto" w:fill="FFFFFF"/>
          <w:lang w:val="en-US"/>
        </w:rPr>
        <w:t>When developing a Terraform module, h</w:t>
      </w:r>
      <w:r w:rsidRPr="00C554D6">
        <w:rPr>
          <w:shd w:val="clear" w:color="auto" w:fill="FFFFFF"/>
          <w:lang w:val="en-US"/>
        </w:rPr>
        <w:t xml:space="preserve">ow </w:t>
      </w:r>
      <w:r>
        <w:rPr>
          <w:shd w:val="clear" w:color="auto" w:fill="FFFFFF"/>
          <w:lang w:val="en-US"/>
        </w:rPr>
        <w:t>w</w:t>
      </w:r>
      <w:r w:rsidRPr="00C554D6">
        <w:rPr>
          <w:shd w:val="clear" w:color="auto" w:fill="FFFFFF"/>
          <w:lang w:val="en-US"/>
        </w:rPr>
        <w:t>o</w:t>
      </w:r>
      <w:r>
        <w:rPr>
          <w:shd w:val="clear" w:color="auto" w:fill="FFFFFF"/>
          <w:lang w:val="en-US"/>
        </w:rPr>
        <w:t>uld</w:t>
      </w:r>
      <w:r w:rsidRPr="00C554D6">
        <w:rPr>
          <w:shd w:val="clear" w:color="auto" w:fill="FFFFFF"/>
          <w:lang w:val="en-US"/>
        </w:rPr>
        <w:t xml:space="preserve"> you specify </w:t>
      </w:r>
      <w:r>
        <w:rPr>
          <w:shd w:val="clear" w:color="auto" w:fill="FFFFFF"/>
          <w:lang w:val="en-US"/>
        </w:rPr>
        <w:t xml:space="preserve">the </w:t>
      </w:r>
      <w:r w:rsidRPr="00C554D6">
        <w:rPr>
          <w:shd w:val="clear" w:color="auto" w:fill="FFFFFF"/>
          <w:lang w:val="en-US"/>
        </w:rPr>
        <w:t xml:space="preserve">version when publishing it to the </w:t>
      </w:r>
      <w:r>
        <w:rPr>
          <w:shd w:val="clear" w:color="auto" w:fill="FFFFFF"/>
          <w:lang w:val="en-US"/>
        </w:rPr>
        <w:t>official</w:t>
      </w:r>
      <w:r w:rsidRPr="00C554D6">
        <w:rPr>
          <w:shd w:val="clear" w:color="auto" w:fill="FFFFFF"/>
          <w:lang w:val="en-US"/>
        </w:rPr>
        <w:t xml:space="preserve"> Terraform Registry?</w:t>
      </w:r>
    </w:p>
    <w:p w14:paraId="7E4B0750" w14:textId="77777777" w:rsidR="008A6B02" w:rsidRPr="00C554D6" w:rsidRDefault="008A6B02" w:rsidP="0032415B">
      <w:pPr>
        <w:pStyle w:val="ListParagraph"/>
        <w:numPr>
          <w:ilvl w:val="0"/>
          <w:numId w:val="243"/>
        </w:numPr>
        <w:rPr>
          <w:shd w:val="clear" w:color="auto" w:fill="FFFFFF"/>
          <w:lang w:val="en-US"/>
        </w:rPr>
      </w:pPr>
      <w:r w:rsidRPr="00C554D6">
        <w:rPr>
          <w:shd w:val="clear" w:color="auto" w:fill="FFFFFF"/>
          <w:lang w:val="en-US"/>
        </w:rPr>
        <w:t>Configur</w:t>
      </w:r>
      <w:r>
        <w:rPr>
          <w:shd w:val="clear" w:color="auto" w:fill="FFFFFF"/>
          <w:lang w:val="en-US"/>
        </w:rPr>
        <w:t>e it</w:t>
      </w:r>
      <w:r w:rsidRPr="00C554D6">
        <w:rPr>
          <w:shd w:val="clear" w:color="auto" w:fill="FFFFFF"/>
          <w:lang w:val="en-US"/>
        </w:rPr>
        <w:t xml:space="preserve"> in the module’s Terraform code</w:t>
      </w:r>
    </w:p>
    <w:p w14:paraId="1F648EDC" w14:textId="77777777" w:rsidR="008A6B02" w:rsidRPr="00C554D6" w:rsidRDefault="008A6B02" w:rsidP="0032415B">
      <w:pPr>
        <w:pStyle w:val="ListParagraph"/>
        <w:numPr>
          <w:ilvl w:val="0"/>
          <w:numId w:val="243"/>
        </w:numPr>
        <w:rPr>
          <w:shd w:val="clear" w:color="auto" w:fill="FFFFFF"/>
          <w:lang w:val="en-US"/>
        </w:rPr>
      </w:pPr>
      <w:r w:rsidRPr="00C554D6">
        <w:rPr>
          <w:shd w:val="clear" w:color="auto" w:fill="FFFFFF"/>
          <w:lang w:val="en-US"/>
        </w:rPr>
        <w:t>Mention it on the module’s configuration page on the Terraform Registry</w:t>
      </w:r>
    </w:p>
    <w:p w14:paraId="6FC95F11" w14:textId="77777777" w:rsidR="008A6B02" w:rsidRPr="00C554D6" w:rsidRDefault="008A6B02" w:rsidP="0032415B">
      <w:pPr>
        <w:pStyle w:val="ListParagraph"/>
        <w:numPr>
          <w:ilvl w:val="0"/>
          <w:numId w:val="243"/>
        </w:numPr>
        <w:rPr>
          <w:shd w:val="clear" w:color="auto" w:fill="FFFFFF"/>
          <w:lang w:val="en-US"/>
        </w:rPr>
      </w:pPr>
      <w:r w:rsidRPr="00C554D6">
        <w:rPr>
          <w:shd w:val="clear" w:color="auto" w:fill="FFFFFF"/>
          <w:lang w:val="en-US"/>
        </w:rPr>
        <w:t>The Terraform Registry does not support versioning modules</w:t>
      </w:r>
    </w:p>
    <w:p w14:paraId="1B510484" w14:textId="77777777" w:rsidR="008A6B02" w:rsidRPr="00C554D6" w:rsidRDefault="008A6B02" w:rsidP="0032415B">
      <w:pPr>
        <w:pStyle w:val="ListParagraph"/>
        <w:numPr>
          <w:ilvl w:val="0"/>
          <w:numId w:val="243"/>
        </w:numPr>
        <w:rPr>
          <w:shd w:val="clear" w:color="auto" w:fill="FFFFFF"/>
          <w:lang w:val="en-US"/>
        </w:rPr>
      </w:pPr>
      <w:r w:rsidRPr="00356791">
        <w:rPr>
          <w:shd w:val="clear" w:color="auto" w:fill="FFFFFF"/>
          <w:lang w:val="en-GB"/>
        </w:rPr>
        <w:t>Tag a release in your module's source control repository.</w:t>
      </w:r>
    </w:p>
    <w:p w14:paraId="0E2700D1" w14:textId="77777777" w:rsidR="008A6B02" w:rsidRPr="00652DCB" w:rsidRDefault="008A6B02" w:rsidP="00652DCB">
      <w:pPr>
        <w:pStyle w:val="Heading2"/>
        <w:ind w:left="0"/>
        <w:rPr>
          <w:rStyle w:val="Heading2Char"/>
          <w:lang w:val="en-US"/>
        </w:rPr>
      </w:pPr>
      <w:r>
        <w:rPr>
          <w:rStyle w:val="Heading2Char"/>
          <w:lang w:val="en-US"/>
        </w:rPr>
        <w:t>Answer</w:t>
      </w:r>
    </w:p>
    <w:p w14:paraId="095702A2" w14:textId="77777777" w:rsidR="008A6B02" w:rsidRDefault="008A6B02" w:rsidP="008A6B02">
      <w:pPr>
        <w:ind w:left="360"/>
        <w:rPr>
          <w:b/>
          <w:bCs/>
          <w:lang w:val="en-US"/>
        </w:rPr>
      </w:pPr>
      <w:r w:rsidRPr="00357222">
        <w:rPr>
          <w:b/>
          <w:bCs/>
          <w:lang w:val="en-US"/>
        </w:rPr>
        <w:t>Correct Answer:</w:t>
      </w:r>
      <w:r>
        <w:rPr>
          <w:b/>
          <w:bCs/>
          <w:lang w:val="en-US"/>
        </w:rPr>
        <w:t xml:space="preserve">  D</w:t>
      </w:r>
    </w:p>
    <w:p w14:paraId="6A0CB6DF" w14:textId="77777777" w:rsidR="008A6B02" w:rsidRDefault="008A6B02" w:rsidP="008A6B02">
      <w:pPr>
        <w:ind w:left="360"/>
        <w:rPr>
          <w:b/>
          <w:bCs/>
          <w:lang w:val="en-US"/>
        </w:rPr>
      </w:pPr>
      <w:r>
        <w:rPr>
          <w:b/>
          <w:bCs/>
          <w:lang w:val="en-US"/>
        </w:rPr>
        <w:t xml:space="preserve">Explanation: </w:t>
      </w:r>
    </w:p>
    <w:p w14:paraId="04D087CB" w14:textId="77777777" w:rsidR="008A6B02" w:rsidRPr="00192E72" w:rsidRDefault="008A6B02" w:rsidP="008A6B02">
      <w:pPr>
        <w:ind w:left="360"/>
        <w:rPr>
          <w:lang w:val="en-US"/>
        </w:rPr>
      </w:pPr>
      <w:r w:rsidRPr="0046354D">
        <w:rPr>
          <w:lang w:val="en-US"/>
        </w:rPr>
        <w:t>This is how you specify a module’s version when publishing it to the public Terraform Module Registry, as it uses the tags from your version control system (such as GitHub or GitLab) to identify module versions. You need to use semantic versioning for your tags, such as v1.0.0.</w:t>
      </w:r>
    </w:p>
    <w:p w14:paraId="4EF6371C" w14:textId="5011096C" w:rsidR="008A6B02" w:rsidRPr="00211581" w:rsidRDefault="008A6B02" w:rsidP="008A6B02">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D750EC" w:rsidRPr="00491CDC">
        <w:rPr>
          <w:lang w:val="en-US"/>
        </w:rPr>
        <w:t>EXAMHEIST-2</w:t>
      </w:r>
      <w:r w:rsidR="00D750EC">
        <w:rPr>
          <w:lang w:val="en-US"/>
        </w:rPr>
        <w:t>81</w:t>
      </w:r>
    </w:p>
    <w:p w14:paraId="36FAB86E" w14:textId="77777777" w:rsidR="00E56491" w:rsidRDefault="00E56491" w:rsidP="00E56491">
      <w:pPr>
        <w:pStyle w:val="Question"/>
        <w:rPr>
          <w:shd w:val="clear" w:color="auto" w:fill="FFFFFF"/>
        </w:rPr>
      </w:pPr>
      <w:r>
        <w:rPr>
          <w:shd w:val="clear" w:color="auto" w:fill="FFFFFF"/>
        </w:rPr>
        <w:t>Question.</w:t>
      </w:r>
    </w:p>
    <w:p w14:paraId="4B8225E5" w14:textId="77777777" w:rsidR="00E56491" w:rsidRPr="006C38F4" w:rsidRDefault="00E56491" w:rsidP="00E56491">
      <w:pPr>
        <w:rPr>
          <w:shd w:val="clear" w:color="auto" w:fill="FFFFFF"/>
          <w:lang w:val="en-US"/>
        </w:rPr>
      </w:pPr>
      <w:r w:rsidRPr="006C38F4">
        <w:rPr>
          <w:shd w:val="clear" w:color="auto" w:fill="FFFFFF"/>
          <w:lang w:val="en-US"/>
        </w:rPr>
        <w:t>Where does the default local Terraform backend store?</w:t>
      </w:r>
    </w:p>
    <w:p w14:paraId="5AF4A0C0" w14:textId="77777777" w:rsidR="00E56491" w:rsidRPr="006C38F4" w:rsidRDefault="00E56491" w:rsidP="0032415B">
      <w:pPr>
        <w:pStyle w:val="ListParagraph"/>
        <w:numPr>
          <w:ilvl w:val="0"/>
          <w:numId w:val="245"/>
        </w:numPr>
        <w:rPr>
          <w:shd w:val="clear" w:color="auto" w:fill="FFFFFF"/>
          <w:lang w:val="en-US"/>
        </w:rPr>
      </w:pPr>
      <w:r w:rsidRPr="006C38F4">
        <w:rPr>
          <w:shd w:val="clear" w:color="auto" w:fill="FFFFFF"/>
          <w:lang w:val="en-US"/>
        </w:rPr>
        <w:t>tfplan files</w:t>
      </w:r>
    </w:p>
    <w:p w14:paraId="75C7C86D" w14:textId="77777777" w:rsidR="00E56491" w:rsidRPr="006C38F4" w:rsidRDefault="00E56491" w:rsidP="0032415B">
      <w:pPr>
        <w:pStyle w:val="ListParagraph"/>
        <w:numPr>
          <w:ilvl w:val="0"/>
          <w:numId w:val="245"/>
        </w:numPr>
        <w:rPr>
          <w:shd w:val="clear" w:color="auto" w:fill="FFFFFF"/>
          <w:lang w:val="en-US"/>
        </w:rPr>
      </w:pPr>
      <w:r w:rsidRPr="006C38F4">
        <w:rPr>
          <w:shd w:val="clear" w:color="auto" w:fill="FFFFFF"/>
          <w:lang w:val="en-US"/>
        </w:rPr>
        <w:t>State</w:t>
      </w:r>
      <w:r>
        <w:rPr>
          <w:shd w:val="clear" w:color="auto" w:fill="FFFFFF"/>
          <w:lang w:val="en-US"/>
        </w:rPr>
        <w:t xml:space="preserve"> </w:t>
      </w:r>
      <w:r w:rsidRPr="006C38F4">
        <w:rPr>
          <w:shd w:val="clear" w:color="auto" w:fill="FFFFFF"/>
          <w:lang w:val="en-US"/>
        </w:rPr>
        <w:t>file</w:t>
      </w:r>
    </w:p>
    <w:p w14:paraId="0C610645" w14:textId="77777777" w:rsidR="00E56491" w:rsidRPr="006C38F4" w:rsidRDefault="00E56491" w:rsidP="0032415B">
      <w:pPr>
        <w:pStyle w:val="ListParagraph"/>
        <w:numPr>
          <w:ilvl w:val="0"/>
          <w:numId w:val="245"/>
        </w:numPr>
        <w:rPr>
          <w:shd w:val="clear" w:color="auto" w:fill="FFFFFF"/>
          <w:lang w:val="en-US"/>
        </w:rPr>
      </w:pPr>
      <w:r w:rsidRPr="006C38F4">
        <w:rPr>
          <w:shd w:val="clear" w:color="auto" w:fill="FFFFFF"/>
          <w:lang w:val="en-US"/>
        </w:rPr>
        <w:t>Provider plugins</w:t>
      </w:r>
    </w:p>
    <w:p w14:paraId="013A4489" w14:textId="77777777" w:rsidR="00E56491" w:rsidRPr="006C38F4" w:rsidRDefault="00E56491" w:rsidP="0032415B">
      <w:pPr>
        <w:pStyle w:val="ListParagraph"/>
        <w:numPr>
          <w:ilvl w:val="0"/>
          <w:numId w:val="245"/>
        </w:numPr>
        <w:rPr>
          <w:shd w:val="clear" w:color="auto" w:fill="FFFFFF"/>
          <w:lang w:val="en-US"/>
        </w:rPr>
      </w:pPr>
      <w:r w:rsidRPr="006C38F4">
        <w:rPr>
          <w:shd w:val="clear" w:color="auto" w:fill="FFFFFF"/>
          <w:lang w:val="en-US"/>
        </w:rPr>
        <w:t>Terraform binary</w:t>
      </w:r>
    </w:p>
    <w:p w14:paraId="3363E97A" w14:textId="77777777" w:rsidR="00E56491" w:rsidRPr="006469D5" w:rsidRDefault="00E56491" w:rsidP="006469D5">
      <w:pPr>
        <w:pStyle w:val="Heading2"/>
        <w:ind w:left="0"/>
        <w:rPr>
          <w:rStyle w:val="Heading2Char"/>
          <w:lang w:val="en-US"/>
        </w:rPr>
      </w:pPr>
      <w:r>
        <w:rPr>
          <w:rStyle w:val="Heading2Char"/>
          <w:lang w:val="en-US"/>
        </w:rPr>
        <w:lastRenderedPageBreak/>
        <w:t>Answer</w:t>
      </w:r>
    </w:p>
    <w:p w14:paraId="1B00BF85" w14:textId="77777777" w:rsidR="00E56491" w:rsidRDefault="00E56491" w:rsidP="00E56491">
      <w:pPr>
        <w:ind w:left="360"/>
        <w:rPr>
          <w:b/>
          <w:bCs/>
          <w:lang w:val="en-US"/>
        </w:rPr>
      </w:pPr>
      <w:r w:rsidRPr="00357222">
        <w:rPr>
          <w:b/>
          <w:bCs/>
          <w:lang w:val="en-US"/>
        </w:rPr>
        <w:t>Correct Answer:</w:t>
      </w:r>
      <w:r>
        <w:rPr>
          <w:b/>
          <w:bCs/>
          <w:lang w:val="en-US"/>
        </w:rPr>
        <w:t xml:space="preserve">  B</w:t>
      </w:r>
    </w:p>
    <w:p w14:paraId="06C01A43" w14:textId="77777777" w:rsidR="00E56491" w:rsidRDefault="00E56491" w:rsidP="00E56491">
      <w:pPr>
        <w:ind w:left="360"/>
        <w:rPr>
          <w:b/>
          <w:bCs/>
          <w:lang w:val="en-US"/>
        </w:rPr>
      </w:pPr>
      <w:r>
        <w:rPr>
          <w:b/>
          <w:bCs/>
          <w:lang w:val="en-US"/>
        </w:rPr>
        <w:t xml:space="preserve">Explanation: </w:t>
      </w:r>
    </w:p>
    <w:p w14:paraId="12BC3C5F" w14:textId="77777777" w:rsidR="00E56491" w:rsidRPr="00A710B1" w:rsidRDefault="00E56491" w:rsidP="00E56491">
      <w:pPr>
        <w:ind w:left="360"/>
        <w:rPr>
          <w:lang w:val="en-GB"/>
        </w:rPr>
      </w:pPr>
      <w:r w:rsidRPr="00A710B1">
        <w:rPr>
          <w:lang w:val="en-GB"/>
        </w:rPr>
        <w:t>The default "local" Terraform backend stores the state file in a local file named terraform.tfstate, which can be used to track and manage the state of your infrastructure.</w:t>
      </w:r>
    </w:p>
    <w:p w14:paraId="5A64B0EF" w14:textId="23A51FE1" w:rsidR="00E56491" w:rsidRPr="00E378C9" w:rsidRDefault="00E56491" w:rsidP="00E56491">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B16449" w:rsidRPr="00491CDC">
        <w:rPr>
          <w:lang w:val="en-US"/>
        </w:rPr>
        <w:t>EXAMHEIST-2</w:t>
      </w:r>
      <w:r w:rsidR="00B16449">
        <w:rPr>
          <w:lang w:val="en-US"/>
        </w:rPr>
        <w:t>8</w:t>
      </w:r>
      <w:r w:rsidR="00F12009">
        <w:rPr>
          <w:lang w:val="en-US"/>
        </w:rPr>
        <w:t>4</w:t>
      </w:r>
    </w:p>
    <w:p w14:paraId="63E4ADA8" w14:textId="77777777" w:rsidR="00E56491" w:rsidRDefault="00E56491" w:rsidP="00E56491">
      <w:pPr>
        <w:pStyle w:val="Question"/>
        <w:rPr>
          <w:shd w:val="clear" w:color="auto" w:fill="FFFFFF"/>
        </w:rPr>
      </w:pPr>
      <w:r>
        <w:rPr>
          <w:shd w:val="clear" w:color="auto" w:fill="FFFFFF"/>
        </w:rPr>
        <w:t>Question.</w:t>
      </w:r>
    </w:p>
    <w:p w14:paraId="56E6ECAF" w14:textId="77777777" w:rsidR="00E56491" w:rsidRPr="007C3FB2" w:rsidRDefault="00E56491" w:rsidP="00E56491">
      <w:pPr>
        <w:rPr>
          <w:shd w:val="clear" w:color="auto" w:fill="FFFFFF"/>
          <w:lang w:val="en-GB"/>
        </w:rPr>
      </w:pPr>
      <w:r w:rsidRPr="007C3FB2">
        <w:rPr>
          <w:shd w:val="clear" w:color="auto" w:fill="FFFFFF"/>
          <w:lang w:val="en-GB"/>
        </w:rPr>
        <w:t>What command can you run to generate DOT (Document Template) formatted data to visualize Terraform dependencies?</w:t>
      </w:r>
    </w:p>
    <w:p w14:paraId="7412C991" w14:textId="77777777" w:rsidR="00E56491" w:rsidRPr="007C3FB2" w:rsidRDefault="00E56491" w:rsidP="0032415B">
      <w:pPr>
        <w:pStyle w:val="ListParagraph"/>
        <w:numPr>
          <w:ilvl w:val="0"/>
          <w:numId w:val="247"/>
        </w:numPr>
        <w:rPr>
          <w:shd w:val="clear" w:color="auto" w:fill="FFFFFF"/>
          <w:lang w:val="en-GB"/>
        </w:rPr>
      </w:pPr>
      <w:r w:rsidRPr="007C3FB2">
        <w:rPr>
          <w:shd w:val="clear" w:color="auto" w:fill="FFFFFF"/>
          <w:lang w:val="en-GB"/>
        </w:rPr>
        <w:t>terraform graph</w:t>
      </w:r>
    </w:p>
    <w:p w14:paraId="0FCBB145" w14:textId="77777777" w:rsidR="00E56491" w:rsidRPr="007C3FB2" w:rsidRDefault="00E56491" w:rsidP="0032415B">
      <w:pPr>
        <w:pStyle w:val="ListParagraph"/>
        <w:numPr>
          <w:ilvl w:val="0"/>
          <w:numId w:val="247"/>
        </w:numPr>
        <w:rPr>
          <w:shd w:val="clear" w:color="auto" w:fill="FFFFFF"/>
          <w:lang w:val="en-GB"/>
        </w:rPr>
      </w:pPr>
      <w:r w:rsidRPr="007C3FB2">
        <w:rPr>
          <w:shd w:val="clear" w:color="auto" w:fill="FFFFFF"/>
          <w:lang w:val="en-GB"/>
        </w:rPr>
        <w:t>terraform refresh</w:t>
      </w:r>
    </w:p>
    <w:p w14:paraId="145C65A2" w14:textId="77777777" w:rsidR="00E56491" w:rsidRPr="007C3FB2" w:rsidRDefault="00E56491" w:rsidP="0032415B">
      <w:pPr>
        <w:pStyle w:val="ListParagraph"/>
        <w:numPr>
          <w:ilvl w:val="0"/>
          <w:numId w:val="247"/>
        </w:numPr>
        <w:rPr>
          <w:shd w:val="clear" w:color="auto" w:fill="FFFFFF"/>
          <w:lang w:val="en-GB"/>
        </w:rPr>
      </w:pPr>
      <w:r w:rsidRPr="007C3FB2">
        <w:rPr>
          <w:shd w:val="clear" w:color="auto" w:fill="FFFFFF"/>
          <w:lang w:val="en-GB"/>
        </w:rPr>
        <w:t>terraform output</w:t>
      </w:r>
    </w:p>
    <w:p w14:paraId="37B3A8DB" w14:textId="77777777" w:rsidR="00E56491" w:rsidRPr="007C3FB2" w:rsidRDefault="00E56491" w:rsidP="0032415B">
      <w:pPr>
        <w:pStyle w:val="ListParagraph"/>
        <w:numPr>
          <w:ilvl w:val="0"/>
          <w:numId w:val="247"/>
        </w:numPr>
        <w:rPr>
          <w:shd w:val="clear" w:color="auto" w:fill="FFFFFF"/>
          <w:lang w:val="en-GB"/>
        </w:rPr>
      </w:pPr>
      <w:r w:rsidRPr="007C3FB2">
        <w:rPr>
          <w:shd w:val="clear" w:color="auto" w:fill="FFFFFF"/>
          <w:lang w:val="en-GB"/>
        </w:rPr>
        <w:t>terraform show</w:t>
      </w:r>
    </w:p>
    <w:p w14:paraId="0261AB76" w14:textId="77777777" w:rsidR="00E56491" w:rsidRPr="006469D5" w:rsidRDefault="00E56491" w:rsidP="006469D5">
      <w:pPr>
        <w:pStyle w:val="Heading2"/>
        <w:ind w:left="0"/>
        <w:rPr>
          <w:rStyle w:val="Heading2Char"/>
          <w:lang w:val="en-US"/>
        </w:rPr>
      </w:pPr>
      <w:r>
        <w:rPr>
          <w:rStyle w:val="Heading2Char"/>
          <w:lang w:val="en-US"/>
        </w:rPr>
        <w:t>Answer</w:t>
      </w:r>
    </w:p>
    <w:p w14:paraId="77FB6F6F" w14:textId="77777777" w:rsidR="00E56491" w:rsidRDefault="00E56491" w:rsidP="00E56491">
      <w:pPr>
        <w:ind w:left="360"/>
        <w:rPr>
          <w:b/>
          <w:bCs/>
          <w:lang w:val="en-US"/>
        </w:rPr>
      </w:pPr>
      <w:r w:rsidRPr="00357222">
        <w:rPr>
          <w:b/>
          <w:bCs/>
          <w:lang w:val="en-US"/>
        </w:rPr>
        <w:t>Correct Answer:</w:t>
      </w:r>
      <w:r>
        <w:rPr>
          <w:b/>
          <w:bCs/>
          <w:lang w:val="en-US"/>
        </w:rPr>
        <w:t xml:space="preserve">  A</w:t>
      </w:r>
    </w:p>
    <w:p w14:paraId="03EEDD8E" w14:textId="77777777" w:rsidR="00E56491" w:rsidRPr="00192E72" w:rsidRDefault="00E56491" w:rsidP="00E56491">
      <w:pPr>
        <w:ind w:left="360"/>
        <w:rPr>
          <w:lang w:val="en-US"/>
        </w:rPr>
      </w:pPr>
      <w:r>
        <w:rPr>
          <w:b/>
          <w:bCs/>
          <w:lang w:val="en-US"/>
        </w:rPr>
        <w:t xml:space="preserve">Explanation: </w:t>
      </w:r>
    </w:p>
    <w:p w14:paraId="7DB64E19" w14:textId="7EE71178" w:rsidR="00E56491" w:rsidRPr="00242F88" w:rsidRDefault="00E56491" w:rsidP="00E56491">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00B16449" w:rsidRPr="00491CDC">
        <w:rPr>
          <w:lang w:val="en-US"/>
        </w:rPr>
        <w:t>EXAMHEIST-2</w:t>
      </w:r>
      <w:r w:rsidR="00B16449">
        <w:rPr>
          <w:lang w:val="en-US"/>
        </w:rPr>
        <w:t>85</w:t>
      </w:r>
    </w:p>
    <w:p w14:paraId="55DF1A27" w14:textId="77777777" w:rsidR="00E56491" w:rsidRDefault="00E56491" w:rsidP="00E56491">
      <w:pPr>
        <w:pStyle w:val="Question"/>
        <w:rPr>
          <w:shd w:val="clear" w:color="auto" w:fill="FFFFFF"/>
        </w:rPr>
      </w:pPr>
      <w:r>
        <w:rPr>
          <w:shd w:val="clear" w:color="auto" w:fill="FFFFFF"/>
        </w:rPr>
        <w:t>Question.</w:t>
      </w:r>
    </w:p>
    <w:p w14:paraId="6AFB3AC8" w14:textId="2DAC09A4" w:rsidR="00E56491" w:rsidRPr="0093147F" w:rsidRDefault="00E56491" w:rsidP="00E56491">
      <w:pPr>
        <w:rPr>
          <w:b/>
          <w:bCs/>
          <w:shd w:val="clear" w:color="auto" w:fill="FFFFFF"/>
          <w:lang w:val="en-GB"/>
        </w:rPr>
      </w:pPr>
      <w:r w:rsidRPr="00C74AA5">
        <w:rPr>
          <w:shd w:val="clear" w:color="auto" w:fill="FFFFFF"/>
          <w:lang w:val="en-GB"/>
        </w:rPr>
        <w:t xml:space="preserve">A resource block is shown in the Exhibit space of this page. </w:t>
      </w:r>
    </w:p>
    <w:tbl>
      <w:tblPr>
        <w:tblStyle w:val="TableGrid"/>
        <w:tblW w:w="0" w:type="auto"/>
        <w:tblLook w:val="04A0" w:firstRow="1" w:lastRow="0" w:firstColumn="1" w:lastColumn="0" w:noHBand="0" w:noVBand="1"/>
      </w:tblPr>
      <w:tblGrid>
        <w:gridCol w:w="3823"/>
      </w:tblGrid>
      <w:tr w:rsidR="004C4F4F" w14:paraId="7683A25C" w14:textId="77777777" w:rsidTr="004C4F4F">
        <w:tc>
          <w:tcPr>
            <w:tcW w:w="3823" w:type="dxa"/>
          </w:tcPr>
          <w:p w14:paraId="49E30D59" w14:textId="77777777" w:rsidR="004C4F4F" w:rsidRPr="004C4F4F" w:rsidRDefault="004C4F4F" w:rsidP="004C4F4F">
            <w:pPr>
              <w:rPr>
                <w:b/>
                <w:bCs/>
                <w:sz w:val="18"/>
                <w:szCs w:val="18"/>
                <w:shd w:val="clear" w:color="auto" w:fill="FFFFFF"/>
                <w:lang w:val="en-GB"/>
              </w:rPr>
            </w:pPr>
            <w:r w:rsidRPr="004C4F4F">
              <w:rPr>
                <w:b/>
                <w:bCs/>
                <w:sz w:val="18"/>
                <w:szCs w:val="18"/>
                <w:shd w:val="clear" w:color="auto" w:fill="FFFFFF"/>
                <w:lang w:val="en-GB"/>
              </w:rPr>
              <w:t>resource "azurerm_resource_group" "dev" {</w:t>
            </w:r>
          </w:p>
          <w:p w14:paraId="2683F0E4" w14:textId="222A7EEE" w:rsidR="004C4F4F" w:rsidRPr="004C4F4F" w:rsidRDefault="004C4F4F" w:rsidP="004C4F4F">
            <w:pPr>
              <w:rPr>
                <w:b/>
                <w:bCs/>
                <w:sz w:val="18"/>
                <w:szCs w:val="18"/>
                <w:shd w:val="clear" w:color="auto" w:fill="FFFFFF"/>
                <w:lang w:val="en-GB"/>
              </w:rPr>
            </w:pPr>
            <w:r w:rsidRPr="004C4F4F">
              <w:rPr>
                <w:b/>
                <w:bCs/>
                <w:sz w:val="18"/>
                <w:szCs w:val="18"/>
                <w:shd w:val="clear" w:color="auto" w:fill="FFFFFF"/>
                <w:lang w:val="en-GB"/>
              </w:rPr>
              <w:t xml:space="preserve">  </w:t>
            </w:r>
            <w:r w:rsidR="005C32FF">
              <w:rPr>
                <w:b/>
                <w:bCs/>
                <w:sz w:val="18"/>
                <w:szCs w:val="18"/>
                <w:shd w:val="clear" w:color="auto" w:fill="FFFFFF"/>
                <w:lang w:val="en-GB"/>
              </w:rPr>
              <w:t xml:space="preserve"> </w:t>
            </w:r>
            <w:r w:rsidRPr="004C4F4F">
              <w:rPr>
                <w:b/>
                <w:bCs/>
                <w:sz w:val="18"/>
                <w:szCs w:val="18"/>
                <w:shd w:val="clear" w:color="auto" w:fill="FFFFFF"/>
                <w:lang w:val="en-GB"/>
              </w:rPr>
              <w:t>name     = "test"</w:t>
            </w:r>
          </w:p>
          <w:p w14:paraId="2EBD2156" w14:textId="535422D0" w:rsidR="004C4F4F" w:rsidRPr="004C4F4F" w:rsidRDefault="004C4F4F" w:rsidP="004C4F4F">
            <w:pPr>
              <w:rPr>
                <w:b/>
                <w:bCs/>
                <w:sz w:val="18"/>
                <w:szCs w:val="18"/>
                <w:shd w:val="clear" w:color="auto" w:fill="FFFFFF"/>
                <w:lang w:val="en-GB"/>
              </w:rPr>
            </w:pPr>
            <w:r w:rsidRPr="004C4F4F">
              <w:rPr>
                <w:b/>
                <w:bCs/>
                <w:sz w:val="18"/>
                <w:szCs w:val="18"/>
                <w:shd w:val="clear" w:color="auto" w:fill="FFFFFF"/>
                <w:lang w:val="en-GB"/>
              </w:rPr>
              <w:t> </w:t>
            </w:r>
            <w:r w:rsidR="005C32FF">
              <w:rPr>
                <w:b/>
                <w:bCs/>
                <w:sz w:val="18"/>
                <w:szCs w:val="18"/>
                <w:shd w:val="clear" w:color="auto" w:fill="FFFFFF"/>
                <w:lang w:val="en-GB"/>
              </w:rPr>
              <w:t xml:space="preserve"> </w:t>
            </w:r>
            <w:r w:rsidRPr="004C4F4F">
              <w:rPr>
                <w:b/>
                <w:bCs/>
                <w:sz w:val="18"/>
                <w:szCs w:val="18"/>
                <w:shd w:val="clear" w:color="auto" w:fill="FFFFFF"/>
                <w:lang w:val="en-GB"/>
              </w:rPr>
              <w:t xml:space="preserve"> location = "westus"</w:t>
            </w:r>
          </w:p>
          <w:p w14:paraId="7B9AA39C" w14:textId="7A0F1EC7" w:rsidR="004C4F4F" w:rsidRDefault="004C4F4F" w:rsidP="004C4F4F">
            <w:pPr>
              <w:rPr>
                <w:shd w:val="clear" w:color="auto" w:fill="FFFFFF"/>
                <w:lang w:val="en-GB"/>
              </w:rPr>
            </w:pPr>
            <w:r w:rsidRPr="004C4F4F">
              <w:rPr>
                <w:b/>
                <w:bCs/>
                <w:sz w:val="18"/>
                <w:szCs w:val="18"/>
                <w:shd w:val="clear" w:color="auto" w:fill="FFFFFF"/>
                <w:lang w:val="en-GB"/>
              </w:rPr>
              <w:t>}</w:t>
            </w:r>
          </w:p>
        </w:tc>
      </w:tr>
    </w:tbl>
    <w:p w14:paraId="0F90822E" w14:textId="77777777" w:rsidR="001F62BC" w:rsidRDefault="001F62BC" w:rsidP="00E56491">
      <w:pPr>
        <w:rPr>
          <w:shd w:val="clear" w:color="auto" w:fill="FFFFFF"/>
          <w:lang w:val="en-GB"/>
        </w:rPr>
      </w:pPr>
    </w:p>
    <w:p w14:paraId="71CEBDE0" w14:textId="77777777" w:rsidR="0093147F" w:rsidRPr="0093147F" w:rsidRDefault="0093147F" w:rsidP="0093147F">
      <w:pPr>
        <w:rPr>
          <w:b/>
          <w:bCs/>
          <w:shd w:val="clear" w:color="auto" w:fill="FFFFFF"/>
          <w:lang w:val="en-GB"/>
        </w:rPr>
      </w:pPr>
      <w:r w:rsidRPr="0093147F">
        <w:rPr>
          <w:b/>
          <w:bCs/>
          <w:shd w:val="clear" w:color="auto" w:fill="FFFFFF"/>
          <w:lang w:val="en-GB"/>
        </w:rPr>
        <w:t>What is the Terraform resource name of that resource block?</w:t>
      </w:r>
    </w:p>
    <w:p w14:paraId="19B50B5C" w14:textId="77777777" w:rsidR="00E56491" w:rsidRPr="00D10EA9" w:rsidRDefault="00E56491" w:rsidP="0032415B">
      <w:pPr>
        <w:pStyle w:val="ListParagraph"/>
        <w:numPr>
          <w:ilvl w:val="0"/>
          <w:numId w:val="246"/>
        </w:numPr>
        <w:rPr>
          <w:shd w:val="clear" w:color="auto" w:fill="FFFFFF"/>
          <w:lang w:val="en-GB"/>
        </w:rPr>
      </w:pPr>
      <w:r w:rsidRPr="00D10EA9">
        <w:rPr>
          <w:shd w:val="clear" w:color="auto" w:fill="FFFFFF"/>
          <w:lang w:val="en-GB"/>
        </w:rPr>
        <w:t>azurerm</w:t>
      </w:r>
    </w:p>
    <w:p w14:paraId="51817D05" w14:textId="77777777" w:rsidR="00E56491" w:rsidRPr="00D10EA9" w:rsidRDefault="00E56491" w:rsidP="0032415B">
      <w:pPr>
        <w:pStyle w:val="ListParagraph"/>
        <w:numPr>
          <w:ilvl w:val="0"/>
          <w:numId w:val="246"/>
        </w:numPr>
        <w:rPr>
          <w:shd w:val="clear" w:color="auto" w:fill="FFFFFF"/>
          <w:lang w:val="en-GB"/>
        </w:rPr>
      </w:pPr>
      <w:r w:rsidRPr="00D10EA9">
        <w:rPr>
          <w:shd w:val="clear" w:color="auto" w:fill="FFFFFF"/>
          <w:lang w:val="en-GB"/>
        </w:rPr>
        <w:t>azurerm_resource_group</w:t>
      </w:r>
    </w:p>
    <w:p w14:paraId="6FA61649" w14:textId="77777777" w:rsidR="00E56491" w:rsidRPr="00D10EA9" w:rsidRDefault="00E56491" w:rsidP="0032415B">
      <w:pPr>
        <w:pStyle w:val="ListParagraph"/>
        <w:numPr>
          <w:ilvl w:val="0"/>
          <w:numId w:val="246"/>
        </w:numPr>
        <w:rPr>
          <w:shd w:val="clear" w:color="auto" w:fill="FFFFFF"/>
          <w:lang w:val="en-GB"/>
        </w:rPr>
      </w:pPr>
      <w:r w:rsidRPr="00D10EA9">
        <w:rPr>
          <w:shd w:val="clear" w:color="auto" w:fill="FFFFFF"/>
          <w:lang w:val="en-GB"/>
        </w:rPr>
        <w:t>test</w:t>
      </w:r>
    </w:p>
    <w:p w14:paraId="51B1D6D2" w14:textId="77777777" w:rsidR="00E56491" w:rsidRPr="00D10EA9" w:rsidRDefault="00E56491" w:rsidP="0032415B">
      <w:pPr>
        <w:pStyle w:val="ListParagraph"/>
        <w:numPr>
          <w:ilvl w:val="0"/>
          <w:numId w:val="246"/>
        </w:numPr>
        <w:rPr>
          <w:shd w:val="clear" w:color="auto" w:fill="FFFFFF"/>
          <w:lang w:val="en-US"/>
        </w:rPr>
      </w:pPr>
      <w:r w:rsidRPr="00D10EA9">
        <w:rPr>
          <w:shd w:val="clear" w:color="auto" w:fill="FFFFFF"/>
          <w:lang w:val="en-GB"/>
        </w:rPr>
        <w:t>dev</w:t>
      </w:r>
    </w:p>
    <w:p w14:paraId="2E8B0A23" w14:textId="77777777" w:rsidR="00E56491" w:rsidRPr="006469D5" w:rsidRDefault="00E56491" w:rsidP="006469D5">
      <w:pPr>
        <w:pStyle w:val="Heading2"/>
        <w:ind w:left="0"/>
        <w:rPr>
          <w:rStyle w:val="Heading2Char"/>
          <w:lang w:val="en-US"/>
        </w:rPr>
      </w:pPr>
      <w:r>
        <w:rPr>
          <w:rStyle w:val="Heading2Char"/>
          <w:lang w:val="en-US"/>
        </w:rPr>
        <w:t>Answer</w:t>
      </w:r>
    </w:p>
    <w:p w14:paraId="27109E02" w14:textId="77777777" w:rsidR="00E56491" w:rsidRDefault="00E56491" w:rsidP="00E56491">
      <w:pPr>
        <w:ind w:left="360"/>
        <w:rPr>
          <w:b/>
          <w:bCs/>
          <w:lang w:val="en-US"/>
        </w:rPr>
      </w:pPr>
      <w:r w:rsidRPr="00357222">
        <w:rPr>
          <w:b/>
          <w:bCs/>
          <w:lang w:val="en-US"/>
        </w:rPr>
        <w:t>Correct Answer:</w:t>
      </w:r>
      <w:r>
        <w:rPr>
          <w:b/>
          <w:bCs/>
          <w:lang w:val="en-US"/>
        </w:rPr>
        <w:t xml:space="preserve">  D</w:t>
      </w:r>
    </w:p>
    <w:p w14:paraId="438A7C88" w14:textId="77777777" w:rsidR="00E56491" w:rsidRPr="00192E72" w:rsidRDefault="00E56491" w:rsidP="00E56491">
      <w:pPr>
        <w:ind w:left="360"/>
        <w:rPr>
          <w:lang w:val="en-US"/>
        </w:rPr>
      </w:pPr>
      <w:r>
        <w:rPr>
          <w:b/>
          <w:bCs/>
          <w:lang w:val="en-US"/>
        </w:rPr>
        <w:t xml:space="preserve">Explanation: </w:t>
      </w:r>
    </w:p>
    <w:p w14:paraId="32D84406" w14:textId="022CDB5B" w:rsidR="00E56491" w:rsidRPr="00C74AA5" w:rsidRDefault="00E56491" w:rsidP="00E56491">
      <w:pPr>
        <w:rPr>
          <w:lang w:val="en-GB"/>
        </w:rPr>
      </w:pPr>
      <w:r>
        <w:rPr>
          <w:b/>
          <w:bCs/>
          <w:lang w:val="en-US"/>
        </w:rPr>
        <w:lastRenderedPageBreak/>
        <w:t>Discussion:</w:t>
      </w:r>
      <w:r w:rsidRPr="00B95341">
        <w:rPr>
          <w:rFonts w:ascii="Roboto Condensed" w:hAnsi="Roboto Condensed"/>
          <w:color w:val="505050"/>
          <w:shd w:val="clear" w:color="auto" w:fill="F8F9FA"/>
          <w:lang w:val="en-US"/>
        </w:rPr>
        <w:t xml:space="preserve"> </w:t>
      </w:r>
      <w:r w:rsidR="00B16449" w:rsidRPr="00491CDC">
        <w:rPr>
          <w:lang w:val="en-US"/>
        </w:rPr>
        <w:t>EXAMHEIST-2</w:t>
      </w:r>
      <w:r w:rsidR="00B16449">
        <w:rPr>
          <w:lang w:val="en-US"/>
        </w:rPr>
        <w:t>86</w:t>
      </w:r>
    </w:p>
    <w:p w14:paraId="323679B3" w14:textId="0669F431" w:rsidR="00DC20E3" w:rsidRDefault="00DC20E3" w:rsidP="00DC20E3">
      <w:pPr>
        <w:pStyle w:val="Question"/>
        <w:rPr>
          <w:shd w:val="clear" w:color="auto" w:fill="FFFFFF"/>
        </w:rPr>
      </w:pPr>
      <w:r>
        <w:rPr>
          <w:shd w:val="clear" w:color="auto" w:fill="FFFFFF"/>
        </w:rPr>
        <w:t xml:space="preserve">Question. </w:t>
      </w:r>
    </w:p>
    <w:p w14:paraId="6EE78803" w14:textId="77777777" w:rsidR="00DC20E3" w:rsidRPr="00CD1E9A" w:rsidRDefault="00DC20E3" w:rsidP="00DC20E3">
      <w:pPr>
        <w:rPr>
          <w:shd w:val="clear" w:color="auto" w:fill="FFFFFF"/>
          <w:lang w:val="en-GB"/>
        </w:rPr>
      </w:pPr>
      <w:r w:rsidRPr="00CD1E9A">
        <w:rPr>
          <w:shd w:val="clear" w:color="auto" w:fill="FFFFFF"/>
          <w:lang w:val="en-GB"/>
        </w:rPr>
        <w:t xml:space="preserve">Which syntax check errors when you run </w:t>
      </w:r>
      <w:r w:rsidRPr="00B90F75">
        <w:rPr>
          <w:b/>
          <w:bCs/>
          <w:i/>
          <w:iCs/>
          <w:shd w:val="clear" w:color="auto" w:fill="FFFFFF"/>
          <w:lang w:val="en-GB"/>
        </w:rPr>
        <w:t>terraform validate</w:t>
      </w:r>
      <w:r w:rsidRPr="00CD1E9A">
        <w:rPr>
          <w:shd w:val="clear" w:color="auto" w:fill="FFFFFF"/>
          <w:lang w:val="en-GB"/>
        </w:rPr>
        <w:t>?</w:t>
      </w:r>
    </w:p>
    <w:p w14:paraId="4359DFF0" w14:textId="77777777" w:rsidR="00DC20E3" w:rsidRPr="00CD1E9A" w:rsidRDefault="00DC20E3" w:rsidP="0032415B">
      <w:pPr>
        <w:pStyle w:val="ListParagraph"/>
        <w:numPr>
          <w:ilvl w:val="0"/>
          <w:numId w:val="248"/>
        </w:numPr>
        <w:rPr>
          <w:shd w:val="clear" w:color="auto" w:fill="FFFFFF"/>
          <w:lang w:val="en-GB"/>
        </w:rPr>
      </w:pPr>
      <w:r w:rsidRPr="00CD1E9A">
        <w:rPr>
          <w:shd w:val="clear" w:color="auto" w:fill="FFFFFF"/>
          <w:lang w:val="en-GB"/>
        </w:rPr>
        <w:t>The code contains tabs for indentation instead of spaces.</w:t>
      </w:r>
    </w:p>
    <w:p w14:paraId="69F0D5F9" w14:textId="77777777" w:rsidR="00DC20E3" w:rsidRPr="00CD1E9A" w:rsidRDefault="00DC20E3" w:rsidP="0032415B">
      <w:pPr>
        <w:pStyle w:val="ListParagraph"/>
        <w:numPr>
          <w:ilvl w:val="0"/>
          <w:numId w:val="248"/>
        </w:numPr>
        <w:rPr>
          <w:shd w:val="clear" w:color="auto" w:fill="FFFFFF"/>
          <w:lang w:val="en-GB"/>
        </w:rPr>
      </w:pPr>
      <w:r w:rsidRPr="00CD1E9A">
        <w:rPr>
          <w:shd w:val="clear" w:color="auto" w:fill="FFFFFF"/>
          <w:lang w:val="en-GB"/>
        </w:rPr>
        <w:t>There is a missing value for a variable.</w:t>
      </w:r>
    </w:p>
    <w:p w14:paraId="574D9EDA" w14:textId="77777777" w:rsidR="00DC20E3" w:rsidRPr="00CD1E9A" w:rsidRDefault="00DC20E3" w:rsidP="0032415B">
      <w:pPr>
        <w:pStyle w:val="ListParagraph"/>
        <w:numPr>
          <w:ilvl w:val="0"/>
          <w:numId w:val="248"/>
        </w:numPr>
        <w:rPr>
          <w:shd w:val="clear" w:color="auto" w:fill="FFFFFF"/>
          <w:lang w:val="en-GB"/>
        </w:rPr>
      </w:pPr>
      <w:r w:rsidRPr="00CD1E9A">
        <w:rPr>
          <w:shd w:val="clear" w:color="auto" w:fill="FFFFFF"/>
          <w:lang w:val="en-GB"/>
        </w:rPr>
        <w:t>The state file docs not match the current infrastructure.</w:t>
      </w:r>
    </w:p>
    <w:p w14:paraId="57D3F287" w14:textId="77777777" w:rsidR="00DC20E3" w:rsidRPr="00CD1E9A" w:rsidRDefault="00DC20E3" w:rsidP="0032415B">
      <w:pPr>
        <w:pStyle w:val="ListParagraph"/>
        <w:numPr>
          <w:ilvl w:val="0"/>
          <w:numId w:val="248"/>
        </w:numPr>
        <w:rPr>
          <w:shd w:val="clear" w:color="auto" w:fill="FFFFFF"/>
          <w:lang w:val="en-GB"/>
        </w:rPr>
      </w:pPr>
      <w:r w:rsidRPr="00CD1E9A">
        <w:rPr>
          <w:shd w:val="clear" w:color="auto" w:fill="FFFFFF"/>
          <w:lang w:val="en-GB"/>
        </w:rPr>
        <w:t>None of the above.</w:t>
      </w:r>
    </w:p>
    <w:p w14:paraId="790BFD01" w14:textId="77777777" w:rsidR="00DC20E3" w:rsidRPr="004E37B0" w:rsidRDefault="00DC20E3" w:rsidP="004E37B0">
      <w:pPr>
        <w:pStyle w:val="Heading2"/>
        <w:ind w:left="0"/>
        <w:rPr>
          <w:rStyle w:val="Heading2Char"/>
          <w:lang w:val="en-US"/>
        </w:rPr>
      </w:pPr>
      <w:r>
        <w:rPr>
          <w:rStyle w:val="Heading2Char"/>
          <w:lang w:val="en-US"/>
        </w:rPr>
        <w:t>Answer</w:t>
      </w:r>
    </w:p>
    <w:p w14:paraId="5BF61901" w14:textId="77777777" w:rsidR="00DC20E3" w:rsidRDefault="00DC20E3" w:rsidP="00DC20E3">
      <w:pPr>
        <w:ind w:left="360"/>
        <w:rPr>
          <w:b/>
          <w:bCs/>
          <w:lang w:val="en-US"/>
        </w:rPr>
      </w:pPr>
      <w:r w:rsidRPr="00357222">
        <w:rPr>
          <w:b/>
          <w:bCs/>
          <w:lang w:val="en-US"/>
        </w:rPr>
        <w:t>Correct Answer:</w:t>
      </w:r>
      <w:r>
        <w:rPr>
          <w:b/>
          <w:bCs/>
          <w:lang w:val="en-US"/>
        </w:rPr>
        <w:t xml:space="preserve">  D</w:t>
      </w:r>
    </w:p>
    <w:p w14:paraId="0B2A2F22" w14:textId="77777777" w:rsidR="00DC20E3" w:rsidRDefault="00DC20E3" w:rsidP="00DC20E3">
      <w:pPr>
        <w:ind w:left="360"/>
        <w:rPr>
          <w:b/>
          <w:bCs/>
          <w:lang w:val="en-US"/>
        </w:rPr>
      </w:pPr>
      <w:r>
        <w:rPr>
          <w:b/>
          <w:bCs/>
          <w:lang w:val="en-US"/>
        </w:rPr>
        <w:t xml:space="preserve">Explanation: </w:t>
      </w:r>
    </w:p>
    <w:p w14:paraId="6C5ED0D0" w14:textId="77777777" w:rsidR="00DC20E3" w:rsidRPr="00B76156" w:rsidRDefault="00DC20E3" w:rsidP="00DC20E3">
      <w:pPr>
        <w:ind w:left="360"/>
        <w:rPr>
          <w:lang w:val="en-US"/>
        </w:rPr>
      </w:pPr>
      <w:r w:rsidRPr="00B76156">
        <w:rPr>
          <w:b/>
          <w:bCs/>
          <w:lang w:val="en-US"/>
        </w:rPr>
        <w:t>terraform validate checks only the syntax and internal consistency of your Terraform configuration files</w:t>
      </w:r>
      <w:r w:rsidRPr="00B76156">
        <w:rPr>
          <w:lang w:val="en-US"/>
        </w:rPr>
        <w:t>.</w:t>
      </w:r>
    </w:p>
    <w:p w14:paraId="0C7DB4E0" w14:textId="77777777" w:rsidR="00DC20E3" w:rsidRPr="00B76156" w:rsidRDefault="00DC20E3" w:rsidP="00DC20E3">
      <w:pPr>
        <w:ind w:left="360"/>
        <w:rPr>
          <w:lang w:val="en-US"/>
        </w:rPr>
      </w:pPr>
      <w:r w:rsidRPr="00B76156">
        <w:rPr>
          <w:lang w:val="en-US"/>
        </w:rPr>
        <w:t>It does not:</w:t>
      </w:r>
    </w:p>
    <w:p w14:paraId="4D90ABD9" w14:textId="77777777" w:rsidR="00DC20E3" w:rsidRPr="00B76156" w:rsidRDefault="00DC20E3" w:rsidP="0032415B">
      <w:pPr>
        <w:pStyle w:val="ListParagraph"/>
        <w:numPr>
          <w:ilvl w:val="0"/>
          <w:numId w:val="249"/>
        </w:numPr>
        <w:rPr>
          <w:lang w:val="en-US"/>
        </w:rPr>
      </w:pPr>
      <w:r w:rsidRPr="00B76156">
        <w:rPr>
          <w:lang w:val="en-US"/>
        </w:rPr>
        <w:t>Care about whether you use tabs or spaces (A). Terraform accepts both.</w:t>
      </w:r>
    </w:p>
    <w:p w14:paraId="421D7FB2" w14:textId="77777777" w:rsidR="00DC20E3" w:rsidRPr="00B76156" w:rsidRDefault="00DC20E3" w:rsidP="0032415B">
      <w:pPr>
        <w:pStyle w:val="ListParagraph"/>
        <w:numPr>
          <w:ilvl w:val="0"/>
          <w:numId w:val="249"/>
        </w:numPr>
        <w:rPr>
          <w:lang w:val="en-US"/>
        </w:rPr>
      </w:pPr>
      <w:r w:rsidRPr="00B76156">
        <w:rPr>
          <w:lang w:val="en-US"/>
        </w:rPr>
        <w:t>Check whether variables have values (B). That’s validated at plan/apply time, not during validate.</w:t>
      </w:r>
    </w:p>
    <w:p w14:paraId="00B89DAB" w14:textId="77777777" w:rsidR="00DC20E3" w:rsidRPr="00B76156" w:rsidRDefault="00DC20E3" w:rsidP="0032415B">
      <w:pPr>
        <w:pStyle w:val="ListParagraph"/>
        <w:numPr>
          <w:ilvl w:val="0"/>
          <w:numId w:val="249"/>
        </w:numPr>
        <w:rPr>
          <w:lang w:val="en-US"/>
        </w:rPr>
      </w:pPr>
      <w:r w:rsidRPr="00B76156">
        <w:rPr>
          <w:lang w:val="en-US"/>
        </w:rPr>
        <w:t>Compare the state file with real infrastructure (C). That happens during terraform plan or terraform refresh.</w:t>
      </w:r>
    </w:p>
    <w:p w14:paraId="45855FF8" w14:textId="2914E5CC" w:rsidR="00DC20E3" w:rsidRPr="00A25532" w:rsidRDefault="00DC20E3" w:rsidP="00DC20E3">
      <w:pPr>
        <w:rPr>
          <w:lang w:val="en-GB"/>
        </w:rPr>
      </w:pPr>
      <w:r>
        <w:rPr>
          <w:b/>
          <w:bCs/>
          <w:lang w:val="en-US"/>
        </w:rPr>
        <w:t>Discussion:</w:t>
      </w:r>
      <w:r w:rsidRPr="00B95341">
        <w:rPr>
          <w:rFonts w:ascii="Roboto Condensed" w:hAnsi="Roboto Condensed"/>
          <w:color w:val="505050"/>
          <w:shd w:val="clear" w:color="auto" w:fill="F8F9FA"/>
          <w:lang w:val="en-US"/>
        </w:rPr>
        <w:t xml:space="preserve"> </w:t>
      </w:r>
      <w:r w:rsidRPr="00491CDC">
        <w:rPr>
          <w:lang w:val="en-US"/>
        </w:rPr>
        <w:t>EXAMHEIST-2</w:t>
      </w:r>
      <w:r w:rsidR="005A5C24">
        <w:rPr>
          <w:lang w:val="en-US"/>
        </w:rPr>
        <w:t>92</w:t>
      </w:r>
    </w:p>
    <w:p w14:paraId="28BF8570" w14:textId="77777777" w:rsidR="00DC20E3" w:rsidRPr="00A25532" w:rsidRDefault="00DC20E3" w:rsidP="00DC20E3">
      <w:pPr>
        <w:rPr>
          <w:lang w:val="en-GB"/>
        </w:rPr>
      </w:pPr>
    </w:p>
    <w:p w14:paraId="5CC79B18" w14:textId="48BE0B99" w:rsidR="00E914ED" w:rsidRPr="00FA6645" w:rsidRDefault="00E914ED" w:rsidP="00E914ED">
      <w:pPr>
        <w:rPr>
          <w:lang w:val="en-GB"/>
        </w:rPr>
      </w:pPr>
    </w:p>
    <w:p w14:paraId="7C9B4A4E" w14:textId="77777777" w:rsidR="00E914ED" w:rsidRPr="003B31F1" w:rsidRDefault="00E914ED" w:rsidP="00620087">
      <w:pPr>
        <w:rPr>
          <w:lang w:val="en-GB"/>
        </w:rPr>
      </w:pPr>
    </w:p>
    <w:p w14:paraId="1FE56429" w14:textId="77777777" w:rsidR="00856F24" w:rsidRPr="00B41F97" w:rsidRDefault="00856F24" w:rsidP="00192E72">
      <w:pPr>
        <w:rPr>
          <w:shd w:val="clear" w:color="auto" w:fill="FFFFFF"/>
          <w:lang w:val="en-US"/>
        </w:rPr>
      </w:pPr>
    </w:p>
    <w:p w14:paraId="780D4056" w14:textId="77777777" w:rsidR="00952949" w:rsidRPr="00B41F97" w:rsidRDefault="00952949" w:rsidP="00192E72">
      <w:pPr>
        <w:rPr>
          <w:shd w:val="clear" w:color="auto" w:fill="FFFFFF"/>
          <w:lang w:val="en-US"/>
        </w:rPr>
      </w:pPr>
    </w:p>
    <w:p w14:paraId="42B0A013" w14:textId="77777777" w:rsidR="009B7016" w:rsidRPr="00B41F97" w:rsidRDefault="009B7016" w:rsidP="00192E72">
      <w:pPr>
        <w:rPr>
          <w:shd w:val="clear" w:color="auto" w:fill="FFFFFF"/>
          <w:lang w:val="en-US"/>
        </w:rPr>
      </w:pPr>
    </w:p>
    <w:p w14:paraId="199DC844" w14:textId="77777777" w:rsidR="00561E56" w:rsidRPr="00B41F97" w:rsidRDefault="00561E56" w:rsidP="00192E72">
      <w:pPr>
        <w:rPr>
          <w:shd w:val="clear" w:color="auto" w:fill="FFFFFF"/>
          <w:lang w:val="en-US"/>
        </w:rPr>
      </w:pPr>
    </w:p>
    <w:p w14:paraId="6321AB75" w14:textId="77777777" w:rsidR="001D5373" w:rsidRPr="00B41F97" w:rsidRDefault="001D5373" w:rsidP="00192E72">
      <w:pPr>
        <w:rPr>
          <w:shd w:val="clear" w:color="auto" w:fill="FFFFFF"/>
          <w:lang w:val="en-US"/>
        </w:rPr>
      </w:pPr>
    </w:p>
    <w:p w14:paraId="6C7C497C" w14:textId="77777777" w:rsidR="00205A33" w:rsidRPr="00B41F97" w:rsidRDefault="00205A33" w:rsidP="00192E72">
      <w:pPr>
        <w:rPr>
          <w:shd w:val="clear" w:color="auto" w:fill="FFFFFF"/>
          <w:lang w:val="en-US"/>
        </w:rPr>
      </w:pPr>
    </w:p>
    <w:p w14:paraId="577EFCB6" w14:textId="77777777" w:rsidR="00282C2A" w:rsidRPr="00033C03" w:rsidRDefault="00282C2A" w:rsidP="00807B82">
      <w:pPr>
        <w:rPr>
          <w:lang w:val="en-GB"/>
        </w:rPr>
      </w:pPr>
    </w:p>
    <w:sectPr w:rsidR="00282C2A" w:rsidRPr="00033C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Condensed">
    <w:altName w:val="Arial"/>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FE1"/>
    <w:multiLevelType w:val="multilevel"/>
    <w:tmpl w:val="96E2F008"/>
    <w:lvl w:ilvl="0">
      <w:start w:val="1"/>
      <w:numFmt w:val="upperLetter"/>
      <w:lvlText w:val="%1."/>
      <w:lvlJc w:val="left"/>
      <w:pPr>
        <w:tabs>
          <w:tab w:val="num" w:pos="720"/>
        </w:tabs>
        <w:ind w:left="720" w:hanging="360"/>
      </w:pPr>
      <w:rPr>
        <w:rFonts w:hint="default"/>
        <w:sz w:val="20"/>
      </w:rPr>
    </w:lvl>
    <w:lvl w:ilvl="1">
      <w:start w:val="1"/>
      <w:numFmt w:val="bullet"/>
      <w:lvlText w:val=""/>
      <w:lvlJc w:val="left"/>
      <w:pPr>
        <w:ind w:left="1080" w:hanging="360"/>
      </w:pPr>
      <w:rPr>
        <w:rFonts w:ascii="Symbol" w:hAnsi="Symbol"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4F99"/>
    <w:multiLevelType w:val="hybridMultilevel"/>
    <w:tmpl w:val="7D242B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967C3E"/>
    <w:multiLevelType w:val="hybridMultilevel"/>
    <w:tmpl w:val="BB16CA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C0393E"/>
    <w:multiLevelType w:val="hybridMultilevel"/>
    <w:tmpl w:val="CCAA1D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7124A2"/>
    <w:multiLevelType w:val="hybridMultilevel"/>
    <w:tmpl w:val="E7962672"/>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3882D5C"/>
    <w:multiLevelType w:val="hybridMultilevel"/>
    <w:tmpl w:val="17DEFA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3DC3C82"/>
    <w:multiLevelType w:val="hybridMultilevel"/>
    <w:tmpl w:val="37AAD1C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A855DE"/>
    <w:multiLevelType w:val="hybridMultilevel"/>
    <w:tmpl w:val="E9C861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50964E9"/>
    <w:multiLevelType w:val="hybridMultilevel"/>
    <w:tmpl w:val="BE44D9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5DA2D13"/>
    <w:multiLevelType w:val="multilevel"/>
    <w:tmpl w:val="96E2F008"/>
    <w:lvl w:ilvl="0">
      <w:start w:val="1"/>
      <w:numFmt w:val="upperLetter"/>
      <w:lvlText w:val="%1."/>
      <w:lvlJc w:val="left"/>
      <w:pPr>
        <w:tabs>
          <w:tab w:val="num" w:pos="720"/>
        </w:tabs>
        <w:ind w:left="720" w:hanging="360"/>
      </w:pPr>
      <w:rPr>
        <w:rFonts w:hint="default"/>
        <w:sz w:val="20"/>
      </w:rPr>
    </w:lvl>
    <w:lvl w:ilvl="1">
      <w:start w:val="1"/>
      <w:numFmt w:val="bullet"/>
      <w:lvlText w:val=""/>
      <w:lvlJc w:val="left"/>
      <w:pPr>
        <w:ind w:left="1080" w:hanging="360"/>
      </w:pPr>
      <w:rPr>
        <w:rFonts w:ascii="Symbol" w:hAnsi="Symbol"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11B36"/>
    <w:multiLevelType w:val="hybridMultilevel"/>
    <w:tmpl w:val="CF5C8FA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6970E05"/>
    <w:multiLevelType w:val="hybridMultilevel"/>
    <w:tmpl w:val="228CDD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06FC3261"/>
    <w:multiLevelType w:val="hybridMultilevel"/>
    <w:tmpl w:val="299A559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72B1E83"/>
    <w:multiLevelType w:val="hybridMultilevel"/>
    <w:tmpl w:val="C6E02348"/>
    <w:lvl w:ilvl="0" w:tplc="0809000F">
      <w:start w:val="1"/>
      <w:numFmt w:val="decimal"/>
      <w:lvlText w:val="%1."/>
      <w:lvlJc w:val="left"/>
      <w:pPr>
        <w:ind w:left="1080" w:hanging="360"/>
      </w:pPr>
    </w:lvl>
    <w:lvl w:ilvl="1" w:tplc="EC4473D4">
      <w:start w:val="1"/>
      <w:numFmt w:val="upperLetter"/>
      <w:lvlText w:val="%2."/>
      <w:lvlJc w:val="left"/>
      <w:pPr>
        <w:ind w:left="927"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07574950"/>
    <w:multiLevelType w:val="hybridMultilevel"/>
    <w:tmpl w:val="94483B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7736C49"/>
    <w:multiLevelType w:val="hybridMultilevel"/>
    <w:tmpl w:val="1A582C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77C4481"/>
    <w:multiLevelType w:val="hybridMultilevel"/>
    <w:tmpl w:val="ED242DD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7946947"/>
    <w:multiLevelType w:val="hybridMultilevel"/>
    <w:tmpl w:val="0036590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7AC77BA"/>
    <w:multiLevelType w:val="hybridMultilevel"/>
    <w:tmpl w:val="3474A33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81708FA"/>
    <w:multiLevelType w:val="hybridMultilevel"/>
    <w:tmpl w:val="E58CF2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8624B46"/>
    <w:multiLevelType w:val="hybridMultilevel"/>
    <w:tmpl w:val="53461D1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8BA6A2A"/>
    <w:multiLevelType w:val="hybridMultilevel"/>
    <w:tmpl w:val="EBB04B3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CE6D60"/>
    <w:multiLevelType w:val="hybridMultilevel"/>
    <w:tmpl w:val="938873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9762507"/>
    <w:multiLevelType w:val="hybridMultilevel"/>
    <w:tmpl w:val="DD0EDFE6"/>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9BB07E7"/>
    <w:multiLevelType w:val="multilevel"/>
    <w:tmpl w:val="D2405C82"/>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029E1"/>
    <w:multiLevelType w:val="hybridMultilevel"/>
    <w:tmpl w:val="081A238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0ABB579F"/>
    <w:multiLevelType w:val="hybridMultilevel"/>
    <w:tmpl w:val="BD8893D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AD23D53"/>
    <w:multiLevelType w:val="hybridMultilevel"/>
    <w:tmpl w:val="340AE7C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0C5301E1"/>
    <w:multiLevelType w:val="multilevel"/>
    <w:tmpl w:val="7D6E4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90159B"/>
    <w:multiLevelType w:val="hybridMultilevel"/>
    <w:tmpl w:val="2F5C2FD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0D553320"/>
    <w:multiLevelType w:val="hybridMultilevel"/>
    <w:tmpl w:val="028874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0E1B58CC"/>
    <w:multiLevelType w:val="hybridMultilevel"/>
    <w:tmpl w:val="6444072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0EF209EE"/>
    <w:multiLevelType w:val="hybridMultilevel"/>
    <w:tmpl w:val="318E722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0F555116"/>
    <w:multiLevelType w:val="hybridMultilevel"/>
    <w:tmpl w:val="4120D6F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03B530A"/>
    <w:multiLevelType w:val="hybridMultilevel"/>
    <w:tmpl w:val="876CB63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08C0B93"/>
    <w:multiLevelType w:val="hybridMultilevel"/>
    <w:tmpl w:val="B5006C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107735B"/>
    <w:multiLevelType w:val="hybridMultilevel"/>
    <w:tmpl w:val="2E0A950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1297594"/>
    <w:multiLevelType w:val="hybridMultilevel"/>
    <w:tmpl w:val="85D0F7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11CF778C"/>
    <w:multiLevelType w:val="hybridMultilevel"/>
    <w:tmpl w:val="A998BB6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1F8007A"/>
    <w:multiLevelType w:val="hybridMultilevel"/>
    <w:tmpl w:val="B09C02F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12161939"/>
    <w:multiLevelType w:val="hybridMultilevel"/>
    <w:tmpl w:val="750827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13281A7A"/>
    <w:multiLevelType w:val="hybridMultilevel"/>
    <w:tmpl w:val="B8A63C9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14757CC9"/>
    <w:multiLevelType w:val="hybridMultilevel"/>
    <w:tmpl w:val="B38A633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14761627"/>
    <w:multiLevelType w:val="hybridMultilevel"/>
    <w:tmpl w:val="50F2D81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148440F3"/>
    <w:multiLevelType w:val="hybridMultilevel"/>
    <w:tmpl w:val="0282B0E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15B749F7"/>
    <w:multiLevelType w:val="hybridMultilevel"/>
    <w:tmpl w:val="3036CF6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16AE50F5"/>
    <w:multiLevelType w:val="hybridMultilevel"/>
    <w:tmpl w:val="CACC9B0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16DA6555"/>
    <w:multiLevelType w:val="hybridMultilevel"/>
    <w:tmpl w:val="C8A86D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16F607F6"/>
    <w:multiLevelType w:val="hybridMultilevel"/>
    <w:tmpl w:val="28361C1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1750146D"/>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612990"/>
    <w:multiLevelType w:val="hybridMultilevel"/>
    <w:tmpl w:val="8DCC625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17887216"/>
    <w:multiLevelType w:val="hybridMultilevel"/>
    <w:tmpl w:val="F2869C6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179904AB"/>
    <w:multiLevelType w:val="hybridMultilevel"/>
    <w:tmpl w:val="4872C2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18564B1F"/>
    <w:multiLevelType w:val="multilevel"/>
    <w:tmpl w:val="168EA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06E43"/>
    <w:multiLevelType w:val="hybridMultilevel"/>
    <w:tmpl w:val="DB7826C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19230F39"/>
    <w:multiLevelType w:val="hybridMultilevel"/>
    <w:tmpl w:val="411426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19E92585"/>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EE7143"/>
    <w:multiLevelType w:val="hybridMultilevel"/>
    <w:tmpl w:val="54300FA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1A137189"/>
    <w:multiLevelType w:val="hybridMultilevel"/>
    <w:tmpl w:val="C5A27FB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1AA13C61"/>
    <w:multiLevelType w:val="multilevel"/>
    <w:tmpl w:val="371A2898"/>
    <w:lvl w:ilvl="0">
      <w:start w:val="1"/>
      <w:numFmt w:val="decimal"/>
      <w:pStyle w:val="REVIEW"/>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1AA4306D"/>
    <w:multiLevelType w:val="hybridMultilevel"/>
    <w:tmpl w:val="D6900E9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1AF54E93"/>
    <w:multiLevelType w:val="multilevel"/>
    <w:tmpl w:val="06703B42"/>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4228D"/>
    <w:multiLevelType w:val="hybridMultilevel"/>
    <w:tmpl w:val="86F8502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1BB11DA8"/>
    <w:multiLevelType w:val="hybridMultilevel"/>
    <w:tmpl w:val="511E64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1BD162EB"/>
    <w:multiLevelType w:val="multilevel"/>
    <w:tmpl w:val="4A306DE0"/>
    <w:lvl w:ilvl="0">
      <w:start w:val="1"/>
      <mc:AlternateContent>
        <mc:Choice Requires="w14">
          <w:numFmt w:val="custom" w:format="001, 002, 003, ..."/>
        </mc:Choice>
        <mc:Fallback>
          <w:numFmt w:val="decimal"/>
        </mc:Fallback>
      </mc:AlternateContent>
      <w:pStyle w:val="Question"/>
      <w:suff w:val="nothing"/>
      <w:lvlText w:val="%1 "/>
      <w:lvlJc w:val="left"/>
      <w:pPr>
        <w:ind w:left="2552" w:firstLine="0"/>
      </w:pPr>
      <w:rPr>
        <w:rFonts w:hint="default"/>
      </w:rPr>
    </w:lvl>
    <w:lvl w:ilvl="1">
      <w:start w:val="1"/>
      <w:numFmt w:val="none"/>
      <w:pStyle w:val="Heading2"/>
      <w:suff w:val="nothing"/>
      <w:lvlText w:val=""/>
      <w:lvlJc w:val="left"/>
      <w:pPr>
        <w:ind w:left="-567" w:firstLine="0"/>
      </w:pPr>
      <w:rPr>
        <w:rFonts w:hint="default"/>
      </w:rPr>
    </w:lvl>
    <w:lvl w:ilvl="2">
      <w:start w:val="1"/>
      <w:numFmt w:val="none"/>
      <w:pStyle w:val="Heading3"/>
      <w:suff w:val="nothing"/>
      <w:lvlText w:val=""/>
      <w:lvlJc w:val="left"/>
      <w:pPr>
        <w:ind w:left="-567" w:firstLine="0"/>
      </w:pPr>
      <w:rPr>
        <w:rFonts w:hint="default"/>
      </w:rPr>
    </w:lvl>
    <w:lvl w:ilvl="3">
      <w:start w:val="1"/>
      <w:numFmt w:val="none"/>
      <w:pStyle w:val="Heading4"/>
      <w:suff w:val="nothing"/>
      <w:lvlText w:val=""/>
      <w:lvlJc w:val="left"/>
      <w:pPr>
        <w:ind w:left="-567" w:firstLine="0"/>
      </w:pPr>
      <w:rPr>
        <w:rFonts w:hint="default"/>
      </w:rPr>
    </w:lvl>
    <w:lvl w:ilvl="4">
      <w:start w:val="1"/>
      <w:numFmt w:val="none"/>
      <w:pStyle w:val="Heading5"/>
      <w:suff w:val="nothing"/>
      <w:lvlText w:val=""/>
      <w:lvlJc w:val="left"/>
      <w:pPr>
        <w:ind w:left="-567" w:firstLine="0"/>
      </w:pPr>
      <w:rPr>
        <w:rFonts w:hint="default"/>
      </w:rPr>
    </w:lvl>
    <w:lvl w:ilvl="5">
      <w:start w:val="1"/>
      <w:numFmt w:val="none"/>
      <w:pStyle w:val="Heading6"/>
      <w:suff w:val="nothing"/>
      <w:lvlText w:val=""/>
      <w:lvlJc w:val="left"/>
      <w:pPr>
        <w:ind w:left="-567" w:firstLine="0"/>
      </w:pPr>
      <w:rPr>
        <w:rFonts w:hint="default"/>
      </w:rPr>
    </w:lvl>
    <w:lvl w:ilvl="6">
      <w:start w:val="1"/>
      <w:numFmt w:val="none"/>
      <w:pStyle w:val="Heading7"/>
      <w:suff w:val="nothing"/>
      <w:lvlText w:val=""/>
      <w:lvlJc w:val="left"/>
      <w:pPr>
        <w:ind w:left="-567" w:firstLine="0"/>
      </w:pPr>
      <w:rPr>
        <w:rFonts w:hint="default"/>
      </w:rPr>
    </w:lvl>
    <w:lvl w:ilvl="7">
      <w:start w:val="1"/>
      <w:numFmt w:val="none"/>
      <w:pStyle w:val="Heading8"/>
      <w:suff w:val="nothing"/>
      <w:lvlText w:val=""/>
      <w:lvlJc w:val="left"/>
      <w:pPr>
        <w:ind w:left="-567" w:firstLine="0"/>
      </w:pPr>
      <w:rPr>
        <w:rFonts w:hint="default"/>
      </w:rPr>
    </w:lvl>
    <w:lvl w:ilvl="8">
      <w:start w:val="1"/>
      <w:numFmt w:val="none"/>
      <w:pStyle w:val="Heading9"/>
      <w:suff w:val="nothing"/>
      <w:lvlText w:val=""/>
      <w:lvlJc w:val="left"/>
      <w:pPr>
        <w:ind w:left="-567" w:firstLine="0"/>
      </w:pPr>
      <w:rPr>
        <w:rFonts w:hint="default"/>
      </w:rPr>
    </w:lvl>
  </w:abstractNum>
  <w:abstractNum w:abstractNumId="65" w15:restartNumberingAfterBreak="0">
    <w:nsid w:val="1BDD19BF"/>
    <w:multiLevelType w:val="hybridMultilevel"/>
    <w:tmpl w:val="A5040D5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1C0346C7"/>
    <w:multiLevelType w:val="hybridMultilevel"/>
    <w:tmpl w:val="66600AE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1C192185"/>
    <w:multiLevelType w:val="hybridMultilevel"/>
    <w:tmpl w:val="0A269BC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1C2B453F"/>
    <w:multiLevelType w:val="hybridMultilevel"/>
    <w:tmpl w:val="6A04B5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9" w15:restartNumberingAfterBreak="0">
    <w:nsid w:val="1CC27A2C"/>
    <w:multiLevelType w:val="hybridMultilevel"/>
    <w:tmpl w:val="72D607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 w15:restartNumberingAfterBreak="0">
    <w:nsid w:val="1DBD054B"/>
    <w:multiLevelType w:val="hybridMultilevel"/>
    <w:tmpl w:val="A89C030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1DDC411E"/>
    <w:multiLevelType w:val="hybridMultilevel"/>
    <w:tmpl w:val="DE54E3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2" w15:restartNumberingAfterBreak="0">
    <w:nsid w:val="1E392E73"/>
    <w:multiLevelType w:val="multilevel"/>
    <w:tmpl w:val="5F743B6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9E3A27"/>
    <w:multiLevelType w:val="hybridMultilevel"/>
    <w:tmpl w:val="0C28B5D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1F204C49"/>
    <w:multiLevelType w:val="hybridMultilevel"/>
    <w:tmpl w:val="253848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1F4F4284"/>
    <w:multiLevelType w:val="hybridMultilevel"/>
    <w:tmpl w:val="B8481E8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1F5E09D0"/>
    <w:multiLevelType w:val="hybridMultilevel"/>
    <w:tmpl w:val="BD12E2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20A51A95"/>
    <w:multiLevelType w:val="hybridMultilevel"/>
    <w:tmpl w:val="E892DE0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2187657D"/>
    <w:multiLevelType w:val="hybridMultilevel"/>
    <w:tmpl w:val="5AB06E6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21950746"/>
    <w:multiLevelType w:val="hybridMultilevel"/>
    <w:tmpl w:val="1D3496C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21F02EF9"/>
    <w:multiLevelType w:val="hybridMultilevel"/>
    <w:tmpl w:val="644AD5C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2238096C"/>
    <w:multiLevelType w:val="hybridMultilevel"/>
    <w:tmpl w:val="AE06C63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243E13E6"/>
    <w:multiLevelType w:val="hybridMultilevel"/>
    <w:tmpl w:val="615A43B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24632DD6"/>
    <w:multiLevelType w:val="hybridMultilevel"/>
    <w:tmpl w:val="E83000F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24CD01DE"/>
    <w:multiLevelType w:val="hybridMultilevel"/>
    <w:tmpl w:val="05F0245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250C0366"/>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2F28FE"/>
    <w:multiLevelType w:val="hybridMultilevel"/>
    <w:tmpl w:val="C7602F7A"/>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5544275"/>
    <w:multiLevelType w:val="hybridMultilevel"/>
    <w:tmpl w:val="883CFBD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26775CD3"/>
    <w:multiLevelType w:val="hybridMultilevel"/>
    <w:tmpl w:val="7C928E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26C50549"/>
    <w:multiLevelType w:val="hybridMultilevel"/>
    <w:tmpl w:val="8CDC4E3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6DA4247"/>
    <w:multiLevelType w:val="hybridMultilevel"/>
    <w:tmpl w:val="3856840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7D31362"/>
    <w:multiLevelType w:val="hybridMultilevel"/>
    <w:tmpl w:val="0DEEB33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27DE1948"/>
    <w:multiLevelType w:val="hybridMultilevel"/>
    <w:tmpl w:val="9A147F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8050CF4"/>
    <w:multiLevelType w:val="hybridMultilevel"/>
    <w:tmpl w:val="709467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2822694D"/>
    <w:multiLevelType w:val="hybridMultilevel"/>
    <w:tmpl w:val="024EE50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284C3705"/>
    <w:multiLevelType w:val="hybridMultilevel"/>
    <w:tmpl w:val="E63C0CD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28AC0356"/>
    <w:multiLevelType w:val="multilevel"/>
    <w:tmpl w:val="96E2F008"/>
    <w:lvl w:ilvl="0">
      <w:start w:val="1"/>
      <w:numFmt w:val="upperLetter"/>
      <w:lvlText w:val="%1."/>
      <w:lvlJc w:val="left"/>
      <w:pPr>
        <w:tabs>
          <w:tab w:val="num" w:pos="720"/>
        </w:tabs>
        <w:ind w:left="720" w:hanging="360"/>
      </w:pPr>
      <w:rPr>
        <w:rFonts w:hint="default"/>
        <w:sz w:val="20"/>
      </w:rPr>
    </w:lvl>
    <w:lvl w:ilvl="1">
      <w:start w:val="1"/>
      <w:numFmt w:val="bullet"/>
      <w:lvlText w:val=""/>
      <w:lvlJc w:val="left"/>
      <w:pPr>
        <w:ind w:left="1080" w:hanging="360"/>
      </w:pPr>
      <w:rPr>
        <w:rFonts w:ascii="Symbol" w:hAnsi="Symbol" w:hint="default"/>
      </w:rPr>
    </w:lvl>
    <w:lvl w:ilvl="2">
      <w:start w:val="1"/>
      <w:numFmt w:val="upperLetter"/>
      <w:lvlText w:val="%3."/>
      <w:lvlJc w:val="left"/>
      <w:pPr>
        <w:ind w:left="2160" w:hanging="360"/>
      </w:pPr>
      <w:rPr>
        <w:rFont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C718AE"/>
    <w:multiLevelType w:val="hybridMultilevel"/>
    <w:tmpl w:val="B56ED0F0"/>
    <w:lvl w:ilvl="0" w:tplc="0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8F463B5"/>
    <w:multiLevelType w:val="hybridMultilevel"/>
    <w:tmpl w:val="F1A6F0C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292931A9"/>
    <w:multiLevelType w:val="hybridMultilevel"/>
    <w:tmpl w:val="F61AD5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2B9D60CC"/>
    <w:multiLevelType w:val="hybridMultilevel"/>
    <w:tmpl w:val="F64422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2C9C1ACE"/>
    <w:multiLevelType w:val="hybridMultilevel"/>
    <w:tmpl w:val="03DC70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2CD06E36"/>
    <w:multiLevelType w:val="hybridMultilevel"/>
    <w:tmpl w:val="5CD81F1C"/>
    <w:lvl w:ilvl="0" w:tplc="0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D571DC4"/>
    <w:multiLevelType w:val="multilevel"/>
    <w:tmpl w:val="175C988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1776FC"/>
    <w:multiLevelType w:val="hybridMultilevel"/>
    <w:tmpl w:val="4976BCF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2E18150D"/>
    <w:multiLevelType w:val="hybridMultilevel"/>
    <w:tmpl w:val="674428E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2EB63554"/>
    <w:multiLevelType w:val="hybridMultilevel"/>
    <w:tmpl w:val="664E3C1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2EB91D3A"/>
    <w:multiLevelType w:val="hybridMultilevel"/>
    <w:tmpl w:val="569CF21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30B72471"/>
    <w:multiLevelType w:val="hybridMultilevel"/>
    <w:tmpl w:val="F08823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30BA1084"/>
    <w:multiLevelType w:val="hybridMultilevel"/>
    <w:tmpl w:val="40C082C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1124E54"/>
    <w:multiLevelType w:val="hybridMultilevel"/>
    <w:tmpl w:val="70A868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1" w15:restartNumberingAfterBreak="0">
    <w:nsid w:val="31792AF2"/>
    <w:multiLevelType w:val="hybridMultilevel"/>
    <w:tmpl w:val="C6040C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31861EB2"/>
    <w:multiLevelType w:val="hybridMultilevel"/>
    <w:tmpl w:val="8222B58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32176004"/>
    <w:multiLevelType w:val="hybridMultilevel"/>
    <w:tmpl w:val="78B07A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4" w15:restartNumberingAfterBreak="0">
    <w:nsid w:val="322D2378"/>
    <w:multiLevelType w:val="hybridMultilevel"/>
    <w:tmpl w:val="034A85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325F16E1"/>
    <w:multiLevelType w:val="hybridMultilevel"/>
    <w:tmpl w:val="53D8F20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32855F0A"/>
    <w:multiLevelType w:val="hybridMultilevel"/>
    <w:tmpl w:val="2986888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336A1AAE"/>
    <w:multiLevelType w:val="hybridMultilevel"/>
    <w:tmpl w:val="EB18AA1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33E17BCE"/>
    <w:multiLevelType w:val="hybridMultilevel"/>
    <w:tmpl w:val="53F659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3449151B"/>
    <w:multiLevelType w:val="hybridMultilevel"/>
    <w:tmpl w:val="19424DB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34BC54A8"/>
    <w:multiLevelType w:val="hybridMultilevel"/>
    <w:tmpl w:val="E05A7D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353A3BEA"/>
    <w:multiLevelType w:val="hybridMultilevel"/>
    <w:tmpl w:val="E3DE67E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35F81F72"/>
    <w:multiLevelType w:val="hybridMultilevel"/>
    <w:tmpl w:val="31781A6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36213C08"/>
    <w:multiLevelType w:val="hybridMultilevel"/>
    <w:tmpl w:val="5F56D77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36615380"/>
    <w:multiLevelType w:val="hybridMultilevel"/>
    <w:tmpl w:val="25489E9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36784CCE"/>
    <w:multiLevelType w:val="multilevel"/>
    <w:tmpl w:val="FBDCC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B27ECE"/>
    <w:multiLevelType w:val="hybridMultilevel"/>
    <w:tmpl w:val="E0F265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36CB4AE5"/>
    <w:multiLevelType w:val="hybridMultilevel"/>
    <w:tmpl w:val="229413E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371E3E61"/>
    <w:multiLevelType w:val="hybridMultilevel"/>
    <w:tmpl w:val="61429E9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37323CF3"/>
    <w:multiLevelType w:val="multilevel"/>
    <w:tmpl w:val="40F2DB08"/>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B31B4A"/>
    <w:multiLevelType w:val="multilevel"/>
    <w:tmpl w:val="168EA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240C70"/>
    <w:multiLevelType w:val="hybridMultilevel"/>
    <w:tmpl w:val="505C4A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2" w15:restartNumberingAfterBreak="0">
    <w:nsid w:val="394135B3"/>
    <w:multiLevelType w:val="hybridMultilevel"/>
    <w:tmpl w:val="6580770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39DA25D9"/>
    <w:multiLevelType w:val="hybridMultilevel"/>
    <w:tmpl w:val="5BF40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3A0103AF"/>
    <w:multiLevelType w:val="hybridMultilevel"/>
    <w:tmpl w:val="FB1E489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3AEA579B"/>
    <w:multiLevelType w:val="multilevel"/>
    <w:tmpl w:val="175C988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5615DA"/>
    <w:multiLevelType w:val="hybridMultilevel"/>
    <w:tmpl w:val="70CE1E0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3C204A65"/>
    <w:multiLevelType w:val="hybridMultilevel"/>
    <w:tmpl w:val="2AEAD7A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3C3F7944"/>
    <w:multiLevelType w:val="hybridMultilevel"/>
    <w:tmpl w:val="C43A673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3CBF22C5"/>
    <w:multiLevelType w:val="hybridMultilevel"/>
    <w:tmpl w:val="63DEC5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3EA501E2"/>
    <w:multiLevelType w:val="hybridMultilevel"/>
    <w:tmpl w:val="D07CD1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1" w15:restartNumberingAfterBreak="0">
    <w:nsid w:val="3ECB2C22"/>
    <w:multiLevelType w:val="hybridMultilevel"/>
    <w:tmpl w:val="AAB2E5A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3EE76A58"/>
    <w:multiLevelType w:val="multilevel"/>
    <w:tmpl w:val="25FE0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1D0862"/>
    <w:multiLevelType w:val="hybridMultilevel"/>
    <w:tmpl w:val="5F2A5E2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3FE862C0"/>
    <w:multiLevelType w:val="multilevel"/>
    <w:tmpl w:val="96E2F008"/>
    <w:lvl w:ilvl="0">
      <w:start w:val="1"/>
      <w:numFmt w:val="upperLetter"/>
      <w:lvlText w:val="%1."/>
      <w:lvlJc w:val="left"/>
      <w:pPr>
        <w:tabs>
          <w:tab w:val="num" w:pos="720"/>
        </w:tabs>
        <w:ind w:left="720" w:hanging="360"/>
      </w:pPr>
      <w:rPr>
        <w:rFonts w:hint="default"/>
        <w:sz w:val="20"/>
      </w:rPr>
    </w:lvl>
    <w:lvl w:ilvl="1">
      <w:start w:val="1"/>
      <w:numFmt w:val="bullet"/>
      <w:lvlText w:val=""/>
      <w:lvlJc w:val="left"/>
      <w:pPr>
        <w:ind w:left="1080" w:hanging="360"/>
      </w:pPr>
      <w:rPr>
        <w:rFonts w:ascii="Symbol" w:hAnsi="Symbol"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453C19"/>
    <w:multiLevelType w:val="hybridMultilevel"/>
    <w:tmpl w:val="3B14DF0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15:restartNumberingAfterBreak="0">
    <w:nsid w:val="42D94879"/>
    <w:multiLevelType w:val="multilevel"/>
    <w:tmpl w:val="6E3EA326"/>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FA3397"/>
    <w:multiLevelType w:val="hybridMultilevel"/>
    <w:tmpl w:val="D226AAA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43560735"/>
    <w:multiLevelType w:val="hybridMultilevel"/>
    <w:tmpl w:val="263292E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15:restartNumberingAfterBreak="0">
    <w:nsid w:val="43DC1F5E"/>
    <w:multiLevelType w:val="hybridMultilevel"/>
    <w:tmpl w:val="86FA96D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45051FB5"/>
    <w:multiLevelType w:val="hybridMultilevel"/>
    <w:tmpl w:val="5CF0D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45FC214B"/>
    <w:multiLevelType w:val="hybridMultilevel"/>
    <w:tmpl w:val="968028D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463C3401"/>
    <w:multiLevelType w:val="hybridMultilevel"/>
    <w:tmpl w:val="A10CFC04"/>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465E42B8"/>
    <w:multiLevelType w:val="hybridMultilevel"/>
    <w:tmpl w:val="7C10D91E"/>
    <w:lvl w:ilvl="0" w:tplc="DFE4DBD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4" w15:restartNumberingAfterBreak="0">
    <w:nsid w:val="46E4673A"/>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914834"/>
    <w:multiLevelType w:val="hybridMultilevel"/>
    <w:tmpl w:val="C0B0AB9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6" w15:restartNumberingAfterBreak="0">
    <w:nsid w:val="48A408D6"/>
    <w:multiLevelType w:val="multilevel"/>
    <w:tmpl w:val="1AE6502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BF046E"/>
    <w:multiLevelType w:val="hybridMultilevel"/>
    <w:tmpl w:val="9F4CD45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49546FBF"/>
    <w:multiLevelType w:val="hybridMultilevel"/>
    <w:tmpl w:val="3C16787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9" w15:restartNumberingAfterBreak="0">
    <w:nsid w:val="49E93ECB"/>
    <w:multiLevelType w:val="multilevel"/>
    <w:tmpl w:val="4D7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0D1D2C"/>
    <w:multiLevelType w:val="hybridMultilevel"/>
    <w:tmpl w:val="D172916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1" w15:restartNumberingAfterBreak="0">
    <w:nsid w:val="4AAD0596"/>
    <w:multiLevelType w:val="hybridMultilevel"/>
    <w:tmpl w:val="8FA2A1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4AEE5B89"/>
    <w:multiLevelType w:val="hybridMultilevel"/>
    <w:tmpl w:val="92D0A2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4B1C3601"/>
    <w:multiLevelType w:val="hybridMultilevel"/>
    <w:tmpl w:val="C86EC0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4C5C36A2"/>
    <w:multiLevelType w:val="hybridMultilevel"/>
    <w:tmpl w:val="45787E2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4D476A0C"/>
    <w:multiLevelType w:val="hybridMultilevel"/>
    <w:tmpl w:val="2E944C2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6" w15:restartNumberingAfterBreak="0">
    <w:nsid w:val="4D8E7CC0"/>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4A7F3E"/>
    <w:multiLevelType w:val="hybridMultilevel"/>
    <w:tmpl w:val="EDBABFD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4F886622"/>
    <w:multiLevelType w:val="hybridMultilevel"/>
    <w:tmpl w:val="97F4FBE2"/>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514E76F4"/>
    <w:multiLevelType w:val="hybridMultilevel"/>
    <w:tmpl w:val="060A1AF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5152709F"/>
    <w:multiLevelType w:val="hybridMultilevel"/>
    <w:tmpl w:val="498623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519A3C3A"/>
    <w:multiLevelType w:val="hybridMultilevel"/>
    <w:tmpl w:val="806065F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51E20C14"/>
    <w:multiLevelType w:val="hybridMultilevel"/>
    <w:tmpl w:val="ADAC3BE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3" w15:restartNumberingAfterBreak="0">
    <w:nsid w:val="520C53BF"/>
    <w:multiLevelType w:val="multilevel"/>
    <w:tmpl w:val="96E2F008"/>
    <w:lvl w:ilvl="0">
      <w:start w:val="1"/>
      <w:numFmt w:val="upperLetter"/>
      <w:lvlText w:val="%1."/>
      <w:lvlJc w:val="left"/>
      <w:pPr>
        <w:tabs>
          <w:tab w:val="num" w:pos="720"/>
        </w:tabs>
        <w:ind w:left="720" w:hanging="360"/>
      </w:pPr>
      <w:rPr>
        <w:rFonts w:hint="default"/>
        <w:sz w:val="20"/>
      </w:rPr>
    </w:lvl>
    <w:lvl w:ilvl="1">
      <w:start w:val="1"/>
      <w:numFmt w:val="bullet"/>
      <w:lvlText w:val=""/>
      <w:lvlJc w:val="left"/>
      <w:pPr>
        <w:ind w:left="1080" w:hanging="360"/>
      </w:pPr>
      <w:rPr>
        <w:rFonts w:ascii="Symbol" w:hAnsi="Symbol"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3D4303"/>
    <w:multiLevelType w:val="hybridMultilevel"/>
    <w:tmpl w:val="9D3A4A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52CE7341"/>
    <w:multiLevelType w:val="hybridMultilevel"/>
    <w:tmpl w:val="4E9083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15:restartNumberingAfterBreak="0">
    <w:nsid w:val="52D1674E"/>
    <w:multiLevelType w:val="hybridMultilevel"/>
    <w:tmpl w:val="F30A6F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534E13D3"/>
    <w:multiLevelType w:val="hybridMultilevel"/>
    <w:tmpl w:val="CC14C0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541210FA"/>
    <w:multiLevelType w:val="hybridMultilevel"/>
    <w:tmpl w:val="90A0B2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9" w15:restartNumberingAfterBreak="0">
    <w:nsid w:val="543E1364"/>
    <w:multiLevelType w:val="hybridMultilevel"/>
    <w:tmpl w:val="F618A9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0" w15:restartNumberingAfterBreak="0">
    <w:nsid w:val="54F20E8E"/>
    <w:multiLevelType w:val="hybridMultilevel"/>
    <w:tmpl w:val="3A60D7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1" w15:restartNumberingAfterBreak="0">
    <w:nsid w:val="550E5149"/>
    <w:multiLevelType w:val="hybridMultilevel"/>
    <w:tmpl w:val="36EC486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56315922"/>
    <w:multiLevelType w:val="hybridMultilevel"/>
    <w:tmpl w:val="358CA34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3" w15:restartNumberingAfterBreak="0">
    <w:nsid w:val="568E40EB"/>
    <w:multiLevelType w:val="hybridMultilevel"/>
    <w:tmpl w:val="4918AB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574A7717"/>
    <w:multiLevelType w:val="hybridMultilevel"/>
    <w:tmpl w:val="58344B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578437D1"/>
    <w:multiLevelType w:val="hybridMultilevel"/>
    <w:tmpl w:val="0E4827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6" w15:restartNumberingAfterBreak="0">
    <w:nsid w:val="579A06A4"/>
    <w:multiLevelType w:val="hybridMultilevel"/>
    <w:tmpl w:val="56C8BD8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7" w15:restartNumberingAfterBreak="0">
    <w:nsid w:val="57E12787"/>
    <w:multiLevelType w:val="hybridMultilevel"/>
    <w:tmpl w:val="801425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8" w15:restartNumberingAfterBreak="0">
    <w:nsid w:val="59362E70"/>
    <w:multiLevelType w:val="hybridMultilevel"/>
    <w:tmpl w:val="4980159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9" w15:restartNumberingAfterBreak="0">
    <w:nsid w:val="59387FB4"/>
    <w:multiLevelType w:val="hybridMultilevel"/>
    <w:tmpl w:val="BEDC6E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0" w15:restartNumberingAfterBreak="0">
    <w:nsid w:val="5964142F"/>
    <w:multiLevelType w:val="multilevel"/>
    <w:tmpl w:val="96E2F008"/>
    <w:lvl w:ilvl="0">
      <w:start w:val="1"/>
      <w:numFmt w:val="upperLetter"/>
      <w:lvlText w:val="%1."/>
      <w:lvlJc w:val="left"/>
      <w:pPr>
        <w:tabs>
          <w:tab w:val="num" w:pos="720"/>
        </w:tabs>
        <w:ind w:left="720" w:hanging="360"/>
      </w:pPr>
      <w:rPr>
        <w:rFonts w:hint="default"/>
        <w:sz w:val="20"/>
      </w:rPr>
    </w:lvl>
    <w:lvl w:ilvl="1">
      <w:start w:val="1"/>
      <w:numFmt w:val="bullet"/>
      <w:lvlText w:val=""/>
      <w:lvlJc w:val="left"/>
      <w:pPr>
        <w:ind w:left="1080" w:hanging="360"/>
      </w:pPr>
      <w:rPr>
        <w:rFonts w:ascii="Symbol" w:hAnsi="Symbol"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E02CC6"/>
    <w:multiLevelType w:val="hybridMultilevel"/>
    <w:tmpl w:val="47B2EAE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5A330E45"/>
    <w:multiLevelType w:val="hybridMultilevel"/>
    <w:tmpl w:val="CC209D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3" w15:restartNumberingAfterBreak="0">
    <w:nsid w:val="5A401543"/>
    <w:multiLevelType w:val="hybridMultilevel"/>
    <w:tmpl w:val="C278F9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5A942C3C"/>
    <w:multiLevelType w:val="hybridMultilevel"/>
    <w:tmpl w:val="030AE6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5" w15:restartNumberingAfterBreak="0">
    <w:nsid w:val="5A9B29B9"/>
    <w:multiLevelType w:val="hybridMultilevel"/>
    <w:tmpl w:val="D062EC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6" w15:restartNumberingAfterBreak="0">
    <w:nsid w:val="5AEB3E24"/>
    <w:multiLevelType w:val="hybridMultilevel"/>
    <w:tmpl w:val="F8903F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5B62043E"/>
    <w:multiLevelType w:val="hybridMultilevel"/>
    <w:tmpl w:val="01963C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8" w15:restartNumberingAfterBreak="0">
    <w:nsid w:val="5BF878F4"/>
    <w:multiLevelType w:val="hybridMultilevel"/>
    <w:tmpl w:val="CA5805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9" w15:restartNumberingAfterBreak="0">
    <w:nsid w:val="5CA55E88"/>
    <w:multiLevelType w:val="hybridMultilevel"/>
    <w:tmpl w:val="3A2ADDB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0" w15:restartNumberingAfterBreak="0">
    <w:nsid w:val="5CFB5804"/>
    <w:multiLevelType w:val="multilevel"/>
    <w:tmpl w:val="2610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DBB21DD"/>
    <w:multiLevelType w:val="hybridMultilevel"/>
    <w:tmpl w:val="C25265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5FF33AA0"/>
    <w:multiLevelType w:val="hybridMultilevel"/>
    <w:tmpl w:val="06AC58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3" w15:restartNumberingAfterBreak="0">
    <w:nsid w:val="60240FCB"/>
    <w:multiLevelType w:val="hybridMultilevel"/>
    <w:tmpl w:val="721876A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4" w15:restartNumberingAfterBreak="0">
    <w:nsid w:val="602B2A52"/>
    <w:multiLevelType w:val="hybridMultilevel"/>
    <w:tmpl w:val="E2E86F0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5" w15:restartNumberingAfterBreak="0">
    <w:nsid w:val="60752B5B"/>
    <w:multiLevelType w:val="hybridMultilevel"/>
    <w:tmpl w:val="9C4809C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6" w15:restartNumberingAfterBreak="0">
    <w:nsid w:val="61571018"/>
    <w:multiLevelType w:val="hybridMultilevel"/>
    <w:tmpl w:val="7670239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7" w15:restartNumberingAfterBreak="0">
    <w:nsid w:val="617C19E5"/>
    <w:multiLevelType w:val="hybridMultilevel"/>
    <w:tmpl w:val="C1A42D2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8" w15:restartNumberingAfterBreak="0">
    <w:nsid w:val="61861E8E"/>
    <w:multiLevelType w:val="multilevel"/>
    <w:tmpl w:val="CAD6EC3C"/>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C935D1"/>
    <w:multiLevelType w:val="hybridMultilevel"/>
    <w:tmpl w:val="460A76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0" w15:restartNumberingAfterBreak="0">
    <w:nsid w:val="622B662F"/>
    <w:multiLevelType w:val="hybridMultilevel"/>
    <w:tmpl w:val="ADE0D73A"/>
    <w:lvl w:ilvl="0" w:tplc="DFE4DBD4">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1" w15:restartNumberingAfterBreak="0">
    <w:nsid w:val="637E2A6F"/>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9F0945"/>
    <w:multiLevelType w:val="hybridMultilevel"/>
    <w:tmpl w:val="AD4A95F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3" w15:restartNumberingAfterBreak="0">
    <w:nsid w:val="641D7F11"/>
    <w:multiLevelType w:val="hybridMultilevel"/>
    <w:tmpl w:val="186AE2D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4" w15:restartNumberingAfterBreak="0">
    <w:nsid w:val="64601436"/>
    <w:multiLevelType w:val="hybridMultilevel"/>
    <w:tmpl w:val="6D3C019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5" w15:restartNumberingAfterBreak="0">
    <w:nsid w:val="64880196"/>
    <w:multiLevelType w:val="hybridMultilevel"/>
    <w:tmpl w:val="FFB68C36"/>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6" w15:restartNumberingAfterBreak="0">
    <w:nsid w:val="65275B4C"/>
    <w:multiLevelType w:val="hybridMultilevel"/>
    <w:tmpl w:val="9F54D5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7" w15:restartNumberingAfterBreak="0">
    <w:nsid w:val="65577F04"/>
    <w:multiLevelType w:val="hybridMultilevel"/>
    <w:tmpl w:val="CD04D05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8" w15:restartNumberingAfterBreak="0">
    <w:nsid w:val="656D5401"/>
    <w:multiLevelType w:val="hybridMultilevel"/>
    <w:tmpl w:val="C5FCDF24"/>
    <w:lvl w:ilvl="0" w:tplc="2F7C2AB4">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9" w15:restartNumberingAfterBreak="0">
    <w:nsid w:val="65716957"/>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8F4479"/>
    <w:multiLevelType w:val="hybridMultilevel"/>
    <w:tmpl w:val="62A4B94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66E062E4"/>
    <w:multiLevelType w:val="hybridMultilevel"/>
    <w:tmpl w:val="E700A5E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2" w15:restartNumberingAfterBreak="0">
    <w:nsid w:val="67F5671D"/>
    <w:multiLevelType w:val="hybridMultilevel"/>
    <w:tmpl w:val="C1AA333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3" w15:restartNumberingAfterBreak="0">
    <w:nsid w:val="684152F1"/>
    <w:multiLevelType w:val="hybridMultilevel"/>
    <w:tmpl w:val="62C470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698A2FBA"/>
    <w:multiLevelType w:val="multilevel"/>
    <w:tmpl w:val="FBDC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B80C26"/>
    <w:multiLevelType w:val="multilevel"/>
    <w:tmpl w:val="729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BC1FEF"/>
    <w:multiLevelType w:val="hybridMultilevel"/>
    <w:tmpl w:val="A7A4EF8C"/>
    <w:lvl w:ilvl="0" w:tplc="0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E172835"/>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026962"/>
    <w:multiLevelType w:val="hybridMultilevel"/>
    <w:tmpl w:val="3F8C55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9" w15:restartNumberingAfterBreak="0">
    <w:nsid w:val="6FB07764"/>
    <w:multiLevelType w:val="hybridMultilevel"/>
    <w:tmpl w:val="666A8E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0" w15:restartNumberingAfterBreak="0">
    <w:nsid w:val="6FD91D9B"/>
    <w:multiLevelType w:val="hybridMultilevel"/>
    <w:tmpl w:val="A61AB6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1" w15:restartNumberingAfterBreak="0">
    <w:nsid w:val="70763726"/>
    <w:multiLevelType w:val="hybridMultilevel"/>
    <w:tmpl w:val="F68E67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2" w15:restartNumberingAfterBreak="0">
    <w:nsid w:val="718957F9"/>
    <w:multiLevelType w:val="hybridMultilevel"/>
    <w:tmpl w:val="43C42B6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3" w15:restartNumberingAfterBreak="0">
    <w:nsid w:val="718B3FDF"/>
    <w:multiLevelType w:val="multilevel"/>
    <w:tmpl w:val="175C988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7E143F"/>
    <w:multiLevelType w:val="hybridMultilevel"/>
    <w:tmpl w:val="715C61F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5" w15:restartNumberingAfterBreak="0">
    <w:nsid w:val="72FF045C"/>
    <w:multiLevelType w:val="hybridMultilevel"/>
    <w:tmpl w:val="7084D8E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6" w15:restartNumberingAfterBreak="0">
    <w:nsid w:val="73C33E27"/>
    <w:multiLevelType w:val="hybridMultilevel"/>
    <w:tmpl w:val="4A28742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7" w15:restartNumberingAfterBreak="0">
    <w:nsid w:val="751570F8"/>
    <w:multiLevelType w:val="hybridMultilevel"/>
    <w:tmpl w:val="051EC59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8" w15:restartNumberingAfterBreak="0">
    <w:nsid w:val="75BD2438"/>
    <w:multiLevelType w:val="hybridMultilevel"/>
    <w:tmpl w:val="F1A86BF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9" w15:restartNumberingAfterBreak="0">
    <w:nsid w:val="75C97382"/>
    <w:multiLevelType w:val="hybridMultilevel"/>
    <w:tmpl w:val="AF3E62A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0" w15:restartNumberingAfterBreak="0">
    <w:nsid w:val="77512270"/>
    <w:multiLevelType w:val="hybridMultilevel"/>
    <w:tmpl w:val="BB2AD1A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1" w15:restartNumberingAfterBreak="0">
    <w:nsid w:val="77D86AEF"/>
    <w:multiLevelType w:val="hybridMultilevel"/>
    <w:tmpl w:val="4286962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2" w15:restartNumberingAfterBreak="0">
    <w:nsid w:val="78CB6259"/>
    <w:multiLevelType w:val="hybridMultilevel"/>
    <w:tmpl w:val="B754BA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3" w15:restartNumberingAfterBreak="0">
    <w:nsid w:val="78D2651F"/>
    <w:multiLevelType w:val="hybridMultilevel"/>
    <w:tmpl w:val="62F6E6F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4" w15:restartNumberingAfterBreak="0">
    <w:nsid w:val="79267141"/>
    <w:multiLevelType w:val="multilevel"/>
    <w:tmpl w:val="96E2F008"/>
    <w:lvl w:ilvl="0">
      <w:start w:val="1"/>
      <w:numFmt w:val="upperLetter"/>
      <w:lvlText w:val="%1."/>
      <w:lvlJc w:val="left"/>
      <w:pPr>
        <w:tabs>
          <w:tab w:val="num" w:pos="720"/>
        </w:tabs>
        <w:ind w:left="720" w:hanging="360"/>
      </w:pPr>
      <w:rPr>
        <w:rFonts w:hint="default"/>
        <w:sz w:val="20"/>
      </w:rPr>
    </w:lvl>
    <w:lvl w:ilvl="1">
      <w:start w:val="1"/>
      <w:numFmt w:val="bullet"/>
      <w:lvlText w:val=""/>
      <w:lvlJc w:val="left"/>
      <w:pPr>
        <w:ind w:left="1080" w:hanging="360"/>
      </w:pPr>
      <w:rPr>
        <w:rFonts w:ascii="Symbol" w:hAnsi="Symbol"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2847BC"/>
    <w:multiLevelType w:val="hybridMultilevel"/>
    <w:tmpl w:val="F29AAF0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79B72A77"/>
    <w:multiLevelType w:val="hybridMultilevel"/>
    <w:tmpl w:val="B29C8A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7" w15:restartNumberingAfterBreak="0">
    <w:nsid w:val="7ACA7A7B"/>
    <w:multiLevelType w:val="hybridMultilevel"/>
    <w:tmpl w:val="F0A4728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8" w15:restartNumberingAfterBreak="0">
    <w:nsid w:val="7ADA5965"/>
    <w:multiLevelType w:val="hybridMultilevel"/>
    <w:tmpl w:val="981C10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9" w15:restartNumberingAfterBreak="0">
    <w:nsid w:val="7B5F49E8"/>
    <w:multiLevelType w:val="hybridMultilevel"/>
    <w:tmpl w:val="F4225F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0" w15:restartNumberingAfterBreak="0">
    <w:nsid w:val="7B682322"/>
    <w:multiLevelType w:val="hybridMultilevel"/>
    <w:tmpl w:val="2D86E1A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1" w15:restartNumberingAfterBreak="0">
    <w:nsid w:val="7BA534CC"/>
    <w:multiLevelType w:val="hybridMultilevel"/>
    <w:tmpl w:val="8DF2150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2" w15:restartNumberingAfterBreak="0">
    <w:nsid w:val="7C075AD0"/>
    <w:multiLevelType w:val="hybridMultilevel"/>
    <w:tmpl w:val="3B3007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3" w15:restartNumberingAfterBreak="0">
    <w:nsid w:val="7C255A19"/>
    <w:multiLevelType w:val="hybridMultilevel"/>
    <w:tmpl w:val="332446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4" w15:restartNumberingAfterBreak="0">
    <w:nsid w:val="7C72050E"/>
    <w:multiLevelType w:val="multilevel"/>
    <w:tmpl w:val="83804F9A"/>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CC61A5"/>
    <w:multiLevelType w:val="hybridMultilevel"/>
    <w:tmpl w:val="6E566C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6" w15:restartNumberingAfterBreak="0">
    <w:nsid w:val="7D0204AE"/>
    <w:multiLevelType w:val="hybridMultilevel"/>
    <w:tmpl w:val="BCF464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7D184C98"/>
    <w:multiLevelType w:val="hybridMultilevel"/>
    <w:tmpl w:val="560A59F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7D741141"/>
    <w:multiLevelType w:val="hybridMultilevel"/>
    <w:tmpl w:val="13C2699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9" w15:restartNumberingAfterBreak="0">
    <w:nsid w:val="7DFA2B8B"/>
    <w:multiLevelType w:val="multilevel"/>
    <w:tmpl w:val="7146EFB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DFF66F3"/>
    <w:multiLevelType w:val="hybridMultilevel"/>
    <w:tmpl w:val="1DEAEE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6231280">
    <w:abstractNumId w:val="64"/>
  </w:num>
  <w:num w:numId="2" w16cid:durableId="1477913289">
    <w:abstractNumId w:val="59"/>
  </w:num>
  <w:num w:numId="3" w16cid:durableId="820804681">
    <w:abstractNumId w:val="248"/>
  </w:num>
  <w:num w:numId="4" w16cid:durableId="435097942">
    <w:abstractNumId w:val="139"/>
  </w:num>
  <w:num w:numId="5" w16cid:durableId="774983128">
    <w:abstractNumId w:val="107"/>
  </w:num>
  <w:num w:numId="6" w16cid:durableId="2067022732">
    <w:abstractNumId w:val="158"/>
  </w:num>
  <w:num w:numId="7" w16cid:durableId="132797382">
    <w:abstractNumId w:val="90"/>
  </w:num>
  <w:num w:numId="8" w16cid:durableId="156577712">
    <w:abstractNumId w:val="236"/>
  </w:num>
  <w:num w:numId="9" w16cid:durableId="579487563">
    <w:abstractNumId w:val="70"/>
  </w:num>
  <w:num w:numId="10" w16cid:durableId="563104465">
    <w:abstractNumId w:val="51"/>
  </w:num>
  <w:num w:numId="11" w16cid:durableId="2096706949">
    <w:abstractNumId w:val="200"/>
  </w:num>
  <w:num w:numId="12" w16cid:durableId="1685089215">
    <w:abstractNumId w:val="96"/>
  </w:num>
  <w:num w:numId="13" w16cid:durableId="1269389803">
    <w:abstractNumId w:val="76"/>
  </w:num>
  <w:num w:numId="14" w16cid:durableId="1142187239">
    <w:abstractNumId w:val="92"/>
  </w:num>
  <w:num w:numId="15" w16cid:durableId="592325042">
    <w:abstractNumId w:val="40"/>
  </w:num>
  <w:num w:numId="16" w16cid:durableId="1492258361">
    <w:abstractNumId w:val="216"/>
  </w:num>
  <w:num w:numId="17" w16cid:durableId="1731614657">
    <w:abstractNumId w:val="26"/>
  </w:num>
  <w:num w:numId="18" w16cid:durableId="196434357">
    <w:abstractNumId w:val="128"/>
  </w:num>
  <w:num w:numId="19" w16cid:durableId="453603510">
    <w:abstractNumId w:val="185"/>
  </w:num>
  <w:num w:numId="20" w16cid:durableId="331226151">
    <w:abstractNumId w:val="234"/>
  </w:num>
  <w:num w:numId="21" w16cid:durableId="1874002796">
    <w:abstractNumId w:val="245"/>
  </w:num>
  <w:num w:numId="22" w16cid:durableId="1060372529">
    <w:abstractNumId w:val="221"/>
  </w:num>
  <w:num w:numId="23" w16cid:durableId="105851534">
    <w:abstractNumId w:val="229"/>
  </w:num>
  <w:num w:numId="24" w16cid:durableId="1828550857">
    <w:abstractNumId w:val="182"/>
  </w:num>
  <w:num w:numId="25" w16cid:durableId="814176286">
    <w:abstractNumId w:val="132"/>
  </w:num>
  <w:num w:numId="26" w16cid:durableId="688214810">
    <w:abstractNumId w:val="22"/>
  </w:num>
  <w:num w:numId="27" w16cid:durableId="58863513">
    <w:abstractNumId w:val="57"/>
  </w:num>
  <w:num w:numId="28" w16cid:durableId="414861117">
    <w:abstractNumId w:val="214"/>
  </w:num>
  <w:num w:numId="29" w16cid:durableId="384330627">
    <w:abstractNumId w:val="242"/>
  </w:num>
  <w:num w:numId="30" w16cid:durableId="1562523740">
    <w:abstractNumId w:val="95"/>
  </w:num>
  <w:num w:numId="31" w16cid:durableId="1120492112">
    <w:abstractNumId w:val="237"/>
  </w:num>
  <w:num w:numId="32" w16cid:durableId="683941456">
    <w:abstractNumId w:val="165"/>
  </w:num>
  <w:num w:numId="33" w16cid:durableId="1734040802">
    <w:abstractNumId w:val="27"/>
  </w:num>
  <w:num w:numId="34" w16cid:durableId="396708651">
    <w:abstractNumId w:val="54"/>
  </w:num>
  <w:num w:numId="35" w16cid:durableId="1353648345">
    <w:abstractNumId w:val="12"/>
  </w:num>
  <w:num w:numId="36" w16cid:durableId="1655330734">
    <w:abstractNumId w:val="98"/>
  </w:num>
  <w:num w:numId="37" w16cid:durableId="597252525">
    <w:abstractNumId w:val="29"/>
  </w:num>
  <w:num w:numId="38" w16cid:durableId="1626233830">
    <w:abstractNumId w:val="39"/>
  </w:num>
  <w:num w:numId="39" w16cid:durableId="1649288930">
    <w:abstractNumId w:val="238"/>
  </w:num>
  <w:num w:numId="40" w16cid:durableId="208230442">
    <w:abstractNumId w:val="17"/>
  </w:num>
  <w:num w:numId="41" w16cid:durableId="937717226">
    <w:abstractNumId w:val="67"/>
  </w:num>
  <w:num w:numId="42" w16cid:durableId="170416623">
    <w:abstractNumId w:val="41"/>
  </w:num>
  <w:num w:numId="43" w16cid:durableId="1897160154">
    <w:abstractNumId w:val="154"/>
  </w:num>
  <w:num w:numId="44" w16cid:durableId="1541893425">
    <w:abstractNumId w:val="14"/>
  </w:num>
  <w:num w:numId="45" w16cid:durableId="1729840755">
    <w:abstractNumId w:val="193"/>
  </w:num>
  <w:num w:numId="46" w16cid:durableId="110394253">
    <w:abstractNumId w:val="127"/>
  </w:num>
  <w:num w:numId="47" w16cid:durableId="1046683290">
    <w:abstractNumId w:val="255"/>
  </w:num>
  <w:num w:numId="48" w16cid:durableId="122042336">
    <w:abstractNumId w:val="235"/>
  </w:num>
  <w:num w:numId="49" w16cid:durableId="1458833922">
    <w:abstractNumId w:val="257"/>
  </w:num>
  <w:num w:numId="50" w16cid:durableId="360907858">
    <w:abstractNumId w:val="58"/>
  </w:num>
  <w:num w:numId="51" w16cid:durableId="1328633713">
    <w:abstractNumId w:val="201"/>
  </w:num>
  <w:num w:numId="52" w16cid:durableId="2107537077">
    <w:abstractNumId w:val="34"/>
  </w:num>
  <w:num w:numId="53" w16cid:durableId="1161583053">
    <w:abstractNumId w:val="230"/>
  </w:num>
  <w:num w:numId="54" w16cid:durableId="2072651165">
    <w:abstractNumId w:val="62"/>
  </w:num>
  <w:num w:numId="55" w16cid:durableId="181752015">
    <w:abstractNumId w:val="3"/>
  </w:num>
  <w:num w:numId="56" w16cid:durableId="1918399515">
    <w:abstractNumId w:val="91"/>
  </w:num>
  <w:num w:numId="57" w16cid:durableId="930770790">
    <w:abstractNumId w:val="35"/>
  </w:num>
  <w:num w:numId="58" w16cid:durableId="119152455">
    <w:abstractNumId w:val="186"/>
  </w:num>
  <w:num w:numId="59" w16cid:durableId="2024816455">
    <w:abstractNumId w:val="151"/>
  </w:num>
  <w:num w:numId="60" w16cid:durableId="117341366">
    <w:abstractNumId w:val="122"/>
  </w:num>
  <w:num w:numId="61" w16cid:durableId="1797409806">
    <w:abstractNumId w:val="10"/>
  </w:num>
  <w:num w:numId="62" w16cid:durableId="796532429">
    <w:abstractNumId w:val="207"/>
  </w:num>
  <w:num w:numId="63" w16cid:durableId="1410544342">
    <w:abstractNumId w:val="169"/>
  </w:num>
  <w:num w:numId="64" w16cid:durableId="1215628421">
    <w:abstractNumId w:val="124"/>
  </w:num>
  <w:num w:numId="65" w16cid:durableId="1593196925">
    <w:abstractNumId w:val="184"/>
  </w:num>
  <w:num w:numId="66" w16cid:durableId="1099251480">
    <w:abstractNumId w:val="206"/>
  </w:num>
  <w:num w:numId="67" w16cid:durableId="1755084205">
    <w:abstractNumId w:val="106"/>
  </w:num>
  <w:num w:numId="68" w16cid:durableId="26109098">
    <w:abstractNumId w:val="104"/>
  </w:num>
  <w:num w:numId="69" w16cid:durableId="1373506381">
    <w:abstractNumId w:val="89"/>
  </w:num>
  <w:num w:numId="70" w16cid:durableId="1315374050">
    <w:abstractNumId w:val="116"/>
  </w:num>
  <w:num w:numId="71" w16cid:durableId="101536570">
    <w:abstractNumId w:val="209"/>
  </w:num>
  <w:num w:numId="72" w16cid:durableId="1835608198">
    <w:abstractNumId w:val="157"/>
  </w:num>
  <w:num w:numId="73" w16cid:durableId="706638388">
    <w:abstractNumId w:val="250"/>
  </w:num>
  <w:num w:numId="74" w16cid:durableId="66419649">
    <w:abstractNumId w:val="134"/>
  </w:num>
  <w:num w:numId="75" w16cid:durableId="1596817331">
    <w:abstractNumId w:val="75"/>
  </w:num>
  <w:num w:numId="76" w16cid:durableId="587932794">
    <w:abstractNumId w:val="32"/>
  </w:num>
  <w:num w:numId="77" w16cid:durableId="1668636086">
    <w:abstractNumId w:val="8"/>
  </w:num>
  <w:num w:numId="78" w16cid:durableId="1017926272">
    <w:abstractNumId w:val="162"/>
  </w:num>
  <w:num w:numId="79" w16cid:durableId="28378140">
    <w:abstractNumId w:val="97"/>
  </w:num>
  <w:num w:numId="80" w16cid:durableId="208802997">
    <w:abstractNumId w:val="135"/>
  </w:num>
  <w:num w:numId="81" w16cid:durableId="612590845">
    <w:abstractNumId w:val="254"/>
  </w:num>
  <w:num w:numId="82" w16cid:durableId="1025980661">
    <w:abstractNumId w:val="72"/>
  </w:num>
  <w:num w:numId="83" w16cid:durableId="481577808">
    <w:abstractNumId w:val="53"/>
  </w:num>
  <w:num w:numId="84" w16cid:durableId="2072149638">
    <w:abstractNumId w:val="130"/>
  </w:num>
  <w:num w:numId="85" w16cid:durableId="1788236975">
    <w:abstractNumId w:val="28"/>
  </w:num>
  <w:num w:numId="86" w16cid:durableId="1761443182">
    <w:abstractNumId w:val="133"/>
  </w:num>
  <w:num w:numId="87" w16cid:durableId="1448236980">
    <w:abstractNumId w:val="166"/>
  </w:num>
  <w:num w:numId="88" w16cid:durableId="1970279904">
    <w:abstractNumId w:val="147"/>
  </w:num>
  <w:num w:numId="89" w16cid:durableId="1994867306">
    <w:abstractNumId w:val="43"/>
  </w:num>
  <w:num w:numId="90" w16cid:durableId="987589317">
    <w:abstractNumId w:val="174"/>
  </w:num>
  <w:num w:numId="91" w16cid:durableId="65492272">
    <w:abstractNumId w:val="246"/>
  </w:num>
  <w:num w:numId="92" w16cid:durableId="1188057525">
    <w:abstractNumId w:val="222"/>
  </w:num>
  <w:num w:numId="93" w16cid:durableId="1619490878">
    <w:abstractNumId w:val="170"/>
  </w:num>
  <w:num w:numId="94" w16cid:durableId="1080295883">
    <w:abstractNumId w:val="160"/>
  </w:num>
  <w:num w:numId="95" w16cid:durableId="1554073085">
    <w:abstractNumId w:val="187"/>
  </w:num>
  <w:num w:numId="96" w16cid:durableId="330913611">
    <w:abstractNumId w:val="56"/>
  </w:num>
  <w:num w:numId="97" w16cid:durableId="1965037906">
    <w:abstractNumId w:val="183"/>
  </w:num>
  <w:num w:numId="98" w16cid:durableId="805582318">
    <w:abstractNumId w:val="20"/>
  </w:num>
  <w:num w:numId="99" w16cid:durableId="1217158363">
    <w:abstractNumId w:val="74"/>
  </w:num>
  <w:num w:numId="100" w16cid:durableId="300497229">
    <w:abstractNumId w:val="202"/>
  </w:num>
  <w:num w:numId="101" w16cid:durableId="349988441">
    <w:abstractNumId w:val="149"/>
  </w:num>
  <w:num w:numId="102" w16cid:durableId="179126832">
    <w:abstractNumId w:val="16"/>
  </w:num>
  <w:num w:numId="103" w16cid:durableId="1867018237">
    <w:abstractNumId w:val="18"/>
  </w:num>
  <w:num w:numId="104" w16cid:durableId="518350040">
    <w:abstractNumId w:val="101"/>
  </w:num>
  <w:num w:numId="105" w16cid:durableId="352263263">
    <w:abstractNumId w:val="68"/>
  </w:num>
  <w:num w:numId="106" w16cid:durableId="1319377998">
    <w:abstractNumId w:val="119"/>
  </w:num>
  <w:num w:numId="107" w16cid:durableId="960843221">
    <w:abstractNumId w:val="203"/>
  </w:num>
  <w:num w:numId="108" w16cid:durableId="953755894">
    <w:abstractNumId w:val="188"/>
  </w:num>
  <w:num w:numId="109" w16cid:durableId="1025399497">
    <w:abstractNumId w:val="63"/>
  </w:num>
  <w:num w:numId="110" w16cid:durableId="7412395">
    <w:abstractNumId w:val="136"/>
  </w:num>
  <w:num w:numId="111" w16cid:durableId="1581792519">
    <w:abstractNumId w:val="30"/>
  </w:num>
  <w:num w:numId="112" w16cid:durableId="952637911">
    <w:abstractNumId w:val="249"/>
  </w:num>
  <w:num w:numId="113" w16cid:durableId="2007976251">
    <w:abstractNumId w:val="55"/>
  </w:num>
  <w:num w:numId="114" w16cid:durableId="1175269160">
    <w:abstractNumId w:val="161"/>
  </w:num>
  <w:num w:numId="115" w16cid:durableId="94135604">
    <w:abstractNumId w:val="140"/>
  </w:num>
  <w:num w:numId="116" w16cid:durableId="54473900">
    <w:abstractNumId w:val="239"/>
  </w:num>
  <w:num w:numId="117" w16cid:durableId="238950054">
    <w:abstractNumId w:val="45"/>
  </w:num>
  <w:num w:numId="118" w16cid:durableId="397173434">
    <w:abstractNumId w:val="205"/>
  </w:num>
  <w:num w:numId="119" w16cid:durableId="1738474611">
    <w:abstractNumId w:val="172"/>
  </w:num>
  <w:num w:numId="120" w16cid:durableId="676033296">
    <w:abstractNumId w:val="228"/>
  </w:num>
  <w:num w:numId="121" w16cid:durableId="910235222">
    <w:abstractNumId w:val="148"/>
  </w:num>
  <w:num w:numId="122" w16cid:durableId="1433352547">
    <w:abstractNumId w:val="87"/>
  </w:num>
  <w:num w:numId="123" w16cid:durableId="941299379">
    <w:abstractNumId w:val="156"/>
  </w:num>
  <w:num w:numId="124" w16cid:durableId="327371434">
    <w:abstractNumId w:val="109"/>
  </w:num>
  <w:num w:numId="125" w16cid:durableId="458572180">
    <w:abstractNumId w:val="260"/>
  </w:num>
  <w:num w:numId="126" w16cid:durableId="42951516">
    <w:abstractNumId w:val="36"/>
  </w:num>
  <w:num w:numId="127" w16cid:durableId="1174150121">
    <w:abstractNumId w:val="99"/>
  </w:num>
  <w:num w:numId="128" w16cid:durableId="211888663">
    <w:abstractNumId w:val="233"/>
  </w:num>
  <w:num w:numId="129" w16cid:durableId="1768882709">
    <w:abstractNumId w:val="219"/>
  </w:num>
  <w:num w:numId="130" w16cid:durableId="384762541">
    <w:abstractNumId w:val="111"/>
  </w:num>
  <w:num w:numId="131" w16cid:durableId="249507312">
    <w:abstractNumId w:val="179"/>
  </w:num>
  <w:num w:numId="132" w16cid:durableId="451442640">
    <w:abstractNumId w:val="178"/>
  </w:num>
  <w:num w:numId="133" w16cid:durableId="1276524895">
    <w:abstractNumId w:val="191"/>
  </w:num>
  <w:num w:numId="134" w16cid:durableId="1700206305">
    <w:abstractNumId w:val="215"/>
  </w:num>
  <w:num w:numId="135" w16cid:durableId="1573856075">
    <w:abstractNumId w:val="102"/>
  </w:num>
  <w:num w:numId="136" w16cid:durableId="2112314719">
    <w:abstractNumId w:val="9"/>
  </w:num>
  <w:num w:numId="137" w16cid:durableId="195508029">
    <w:abstractNumId w:val="190"/>
  </w:num>
  <w:num w:numId="138" w16cid:durableId="869798945">
    <w:abstractNumId w:val="144"/>
  </w:num>
  <w:num w:numId="139" w16cid:durableId="1300040300">
    <w:abstractNumId w:val="244"/>
  </w:num>
  <w:num w:numId="140" w16cid:durableId="1146164588">
    <w:abstractNumId w:val="241"/>
  </w:num>
  <w:num w:numId="141" w16cid:durableId="372078365">
    <w:abstractNumId w:val="42"/>
  </w:num>
  <w:num w:numId="142" w16cid:durableId="678461383">
    <w:abstractNumId w:val="93"/>
  </w:num>
  <w:num w:numId="143" w16cid:durableId="1408767246">
    <w:abstractNumId w:val="86"/>
  </w:num>
  <w:num w:numId="144" w16cid:durableId="1756971582">
    <w:abstractNumId w:val="258"/>
  </w:num>
  <w:num w:numId="145" w16cid:durableId="2113669766">
    <w:abstractNumId w:val="120"/>
  </w:num>
  <w:num w:numId="146" w16cid:durableId="1201238795">
    <w:abstractNumId w:val="152"/>
  </w:num>
  <w:num w:numId="147" w16cid:durableId="1531258017">
    <w:abstractNumId w:val="47"/>
  </w:num>
  <w:num w:numId="148" w16cid:durableId="1964341293">
    <w:abstractNumId w:val="252"/>
  </w:num>
  <w:num w:numId="149" w16cid:durableId="452603866">
    <w:abstractNumId w:val="5"/>
  </w:num>
  <w:num w:numId="150" w16cid:durableId="1376196111">
    <w:abstractNumId w:val="189"/>
  </w:num>
  <w:num w:numId="151" w16cid:durableId="2043046094">
    <w:abstractNumId w:val="212"/>
  </w:num>
  <w:num w:numId="152" w16cid:durableId="722680087">
    <w:abstractNumId w:val="180"/>
  </w:num>
  <w:num w:numId="153" w16cid:durableId="1758676037">
    <w:abstractNumId w:val="171"/>
  </w:num>
  <w:num w:numId="154" w16cid:durableId="401492203">
    <w:abstractNumId w:val="118"/>
  </w:num>
  <w:num w:numId="155" w16cid:durableId="2557523">
    <w:abstractNumId w:val="168"/>
  </w:num>
  <w:num w:numId="156" w16cid:durableId="778573175">
    <w:abstractNumId w:val="105"/>
  </w:num>
  <w:num w:numId="157" w16cid:durableId="480926073">
    <w:abstractNumId w:val="112"/>
  </w:num>
  <w:num w:numId="158" w16cid:durableId="2137988455">
    <w:abstractNumId w:val="131"/>
  </w:num>
  <w:num w:numId="159" w16cid:durableId="951396514">
    <w:abstractNumId w:val="7"/>
  </w:num>
  <w:num w:numId="160" w16cid:durableId="584457023">
    <w:abstractNumId w:val="73"/>
  </w:num>
  <w:num w:numId="161" w16cid:durableId="1564292254">
    <w:abstractNumId w:val="226"/>
  </w:num>
  <w:num w:numId="162" w16cid:durableId="151533437">
    <w:abstractNumId w:val="4"/>
  </w:num>
  <w:num w:numId="163" w16cid:durableId="848446753">
    <w:abstractNumId w:val="88"/>
  </w:num>
  <w:num w:numId="164" w16cid:durableId="834733969">
    <w:abstractNumId w:val="13"/>
  </w:num>
  <w:num w:numId="165" w16cid:durableId="207568754">
    <w:abstractNumId w:val="243"/>
  </w:num>
  <w:num w:numId="166" w16cid:durableId="1940985085">
    <w:abstractNumId w:val="210"/>
  </w:num>
  <w:num w:numId="167" w16cid:durableId="1054348038">
    <w:abstractNumId w:val="23"/>
  </w:num>
  <w:num w:numId="168" w16cid:durableId="1027681931">
    <w:abstractNumId w:val="153"/>
  </w:num>
  <w:num w:numId="169" w16cid:durableId="1839997395">
    <w:abstractNumId w:val="192"/>
  </w:num>
  <w:num w:numId="170" w16cid:durableId="1579750490">
    <w:abstractNumId w:val="121"/>
  </w:num>
  <w:num w:numId="171" w16cid:durableId="1209729740">
    <w:abstractNumId w:val="213"/>
  </w:num>
  <w:num w:numId="172" w16cid:durableId="2034110610">
    <w:abstractNumId w:val="198"/>
  </w:num>
  <w:num w:numId="173" w16cid:durableId="518128602">
    <w:abstractNumId w:val="224"/>
  </w:num>
  <w:num w:numId="174" w16cid:durableId="1750224264">
    <w:abstractNumId w:val="82"/>
  </w:num>
  <w:num w:numId="175" w16cid:durableId="276644898">
    <w:abstractNumId w:val="142"/>
  </w:num>
  <w:num w:numId="176" w16cid:durableId="1595241620">
    <w:abstractNumId w:val="48"/>
  </w:num>
  <w:num w:numId="177" w16cid:durableId="360597314">
    <w:abstractNumId w:val="240"/>
  </w:num>
  <w:num w:numId="178" w16cid:durableId="1544363503">
    <w:abstractNumId w:val="79"/>
  </w:num>
  <w:num w:numId="179" w16cid:durableId="2052417850">
    <w:abstractNumId w:val="123"/>
  </w:num>
  <w:num w:numId="180" w16cid:durableId="1092705944">
    <w:abstractNumId w:val="80"/>
  </w:num>
  <w:num w:numId="181" w16cid:durableId="931888265">
    <w:abstractNumId w:val="77"/>
  </w:num>
  <w:num w:numId="182" w16cid:durableId="2135631337">
    <w:abstractNumId w:val="175"/>
  </w:num>
  <w:num w:numId="183" w16cid:durableId="1152796854">
    <w:abstractNumId w:val="141"/>
  </w:num>
  <w:num w:numId="184" w16cid:durableId="263146853">
    <w:abstractNumId w:val="138"/>
  </w:num>
  <w:num w:numId="185" w16cid:durableId="1616987259">
    <w:abstractNumId w:val="108"/>
  </w:num>
  <w:num w:numId="186" w16cid:durableId="1571575967">
    <w:abstractNumId w:val="71"/>
  </w:num>
  <w:num w:numId="187" w16cid:durableId="457576727">
    <w:abstractNumId w:val="256"/>
  </w:num>
  <w:num w:numId="188" w16cid:durableId="244069569">
    <w:abstractNumId w:val="197"/>
  </w:num>
  <w:num w:numId="189" w16cid:durableId="2032222776">
    <w:abstractNumId w:val="164"/>
  </w:num>
  <w:num w:numId="190" w16cid:durableId="227807509">
    <w:abstractNumId w:val="25"/>
  </w:num>
  <w:num w:numId="191" w16cid:durableId="2103603424">
    <w:abstractNumId w:val="11"/>
  </w:num>
  <w:num w:numId="192" w16cid:durableId="278686084">
    <w:abstractNumId w:val="110"/>
  </w:num>
  <w:num w:numId="193" w16cid:durableId="45643152">
    <w:abstractNumId w:val="231"/>
  </w:num>
  <w:num w:numId="194" w16cid:durableId="1736126192">
    <w:abstractNumId w:val="46"/>
  </w:num>
  <w:num w:numId="195" w16cid:durableId="194468415">
    <w:abstractNumId w:val="247"/>
  </w:num>
  <w:num w:numId="196" w16cid:durableId="2062827780">
    <w:abstractNumId w:val="218"/>
  </w:num>
  <w:num w:numId="197" w16cid:durableId="611547054">
    <w:abstractNumId w:val="15"/>
  </w:num>
  <w:num w:numId="198" w16cid:durableId="839389306">
    <w:abstractNumId w:val="38"/>
  </w:num>
  <w:num w:numId="199" w16cid:durableId="2081901018">
    <w:abstractNumId w:val="94"/>
  </w:num>
  <w:num w:numId="200" w16cid:durableId="1044138341">
    <w:abstractNumId w:val="155"/>
  </w:num>
  <w:num w:numId="201" w16cid:durableId="595290671">
    <w:abstractNumId w:val="217"/>
  </w:num>
  <w:num w:numId="202" w16cid:durableId="737628246">
    <w:abstractNumId w:val="37"/>
  </w:num>
  <w:num w:numId="203" w16cid:durableId="981035316">
    <w:abstractNumId w:val="125"/>
  </w:num>
  <w:num w:numId="204" w16cid:durableId="1981304070">
    <w:abstractNumId w:val="66"/>
  </w:num>
  <w:num w:numId="205" w16cid:durableId="1154372249">
    <w:abstractNumId w:val="196"/>
  </w:num>
  <w:num w:numId="206" w16cid:durableId="789472022">
    <w:abstractNumId w:val="44"/>
  </w:num>
  <w:num w:numId="207" w16cid:durableId="1799376712">
    <w:abstractNumId w:val="220"/>
  </w:num>
  <w:num w:numId="208" w16cid:durableId="277300699">
    <w:abstractNumId w:val="113"/>
  </w:num>
  <w:num w:numId="209" w16cid:durableId="1553421196">
    <w:abstractNumId w:val="117"/>
  </w:num>
  <w:num w:numId="210" w16cid:durableId="1925727210">
    <w:abstractNumId w:val="143"/>
  </w:num>
  <w:num w:numId="211" w16cid:durableId="44716594">
    <w:abstractNumId w:val="84"/>
  </w:num>
  <w:num w:numId="212" w16cid:durableId="407506970">
    <w:abstractNumId w:val="83"/>
  </w:num>
  <w:num w:numId="213" w16cid:durableId="306592418">
    <w:abstractNumId w:val="137"/>
  </w:num>
  <w:num w:numId="214" w16cid:durableId="764423351">
    <w:abstractNumId w:val="52"/>
  </w:num>
  <w:num w:numId="215" w16cid:durableId="139419432">
    <w:abstractNumId w:val="2"/>
  </w:num>
  <w:num w:numId="216" w16cid:durableId="1800563171">
    <w:abstractNumId w:val="223"/>
  </w:num>
  <w:num w:numId="217" w16cid:durableId="1739013385">
    <w:abstractNumId w:val="251"/>
  </w:num>
  <w:num w:numId="218" w16cid:durableId="920875983">
    <w:abstractNumId w:val="159"/>
  </w:num>
  <w:num w:numId="219" w16cid:durableId="1173378097">
    <w:abstractNumId w:val="199"/>
  </w:num>
  <w:num w:numId="220" w16cid:durableId="437797569">
    <w:abstractNumId w:val="181"/>
  </w:num>
  <w:num w:numId="221" w16cid:durableId="688488116">
    <w:abstractNumId w:val="225"/>
  </w:num>
  <w:num w:numId="222" w16cid:durableId="1806506769">
    <w:abstractNumId w:val="114"/>
  </w:num>
  <w:num w:numId="223" w16cid:durableId="1840146773">
    <w:abstractNumId w:val="145"/>
  </w:num>
  <w:num w:numId="224" w16cid:durableId="1851871601">
    <w:abstractNumId w:val="6"/>
  </w:num>
  <w:num w:numId="225" w16cid:durableId="705645950">
    <w:abstractNumId w:val="232"/>
  </w:num>
  <w:num w:numId="226" w16cid:durableId="1996454025">
    <w:abstractNumId w:val="19"/>
  </w:num>
  <w:num w:numId="227" w16cid:durableId="1978338695">
    <w:abstractNumId w:val="150"/>
  </w:num>
  <w:num w:numId="228" w16cid:durableId="1499034507">
    <w:abstractNumId w:val="176"/>
  </w:num>
  <w:num w:numId="229" w16cid:durableId="78794342">
    <w:abstractNumId w:val="177"/>
  </w:num>
  <w:num w:numId="230" w16cid:durableId="1223325252">
    <w:abstractNumId w:val="60"/>
  </w:num>
  <w:num w:numId="231" w16cid:durableId="269702815">
    <w:abstractNumId w:val="195"/>
  </w:num>
  <w:num w:numId="232" w16cid:durableId="58554515">
    <w:abstractNumId w:val="204"/>
  </w:num>
  <w:num w:numId="233" w16cid:durableId="111437406">
    <w:abstractNumId w:val="21"/>
  </w:num>
  <w:num w:numId="234" w16cid:durableId="669256359">
    <w:abstractNumId w:val="259"/>
  </w:num>
  <w:num w:numId="235" w16cid:durableId="515080015">
    <w:abstractNumId w:val="50"/>
  </w:num>
  <w:num w:numId="236" w16cid:durableId="334655706">
    <w:abstractNumId w:val="115"/>
  </w:num>
  <w:num w:numId="237" w16cid:durableId="1035422050">
    <w:abstractNumId w:val="194"/>
  </w:num>
  <w:num w:numId="238" w16cid:durableId="1203789415">
    <w:abstractNumId w:val="126"/>
  </w:num>
  <w:num w:numId="239" w16cid:durableId="721057544">
    <w:abstractNumId w:val="1"/>
  </w:num>
  <w:num w:numId="240" w16cid:durableId="1665165147">
    <w:abstractNumId w:val="81"/>
  </w:num>
  <w:num w:numId="241" w16cid:durableId="1738436859">
    <w:abstractNumId w:val="78"/>
  </w:num>
  <w:num w:numId="242" w16cid:durableId="1310093473">
    <w:abstractNumId w:val="33"/>
  </w:num>
  <w:num w:numId="243" w16cid:durableId="97724547">
    <w:abstractNumId w:val="163"/>
  </w:num>
  <w:num w:numId="244" w16cid:durableId="1412893115">
    <w:abstractNumId w:val="100"/>
  </w:num>
  <w:num w:numId="245" w16cid:durableId="1476147586">
    <w:abstractNumId w:val="167"/>
  </w:num>
  <w:num w:numId="246" w16cid:durableId="10373840">
    <w:abstractNumId w:val="65"/>
  </w:num>
  <w:num w:numId="247" w16cid:durableId="1089082699">
    <w:abstractNumId w:val="253"/>
  </w:num>
  <w:num w:numId="248" w16cid:durableId="1757091798">
    <w:abstractNumId w:val="31"/>
  </w:num>
  <w:num w:numId="249" w16cid:durableId="609551667">
    <w:abstractNumId w:val="69"/>
  </w:num>
  <w:num w:numId="250" w16cid:durableId="355738537">
    <w:abstractNumId w:val="103"/>
  </w:num>
  <w:num w:numId="251" w16cid:durableId="1482429641">
    <w:abstractNumId w:val="49"/>
  </w:num>
  <w:num w:numId="252" w16cid:durableId="561134845">
    <w:abstractNumId w:val="211"/>
  </w:num>
  <w:num w:numId="253" w16cid:durableId="1049963423">
    <w:abstractNumId w:val="85"/>
  </w:num>
  <w:num w:numId="254" w16cid:durableId="867136158">
    <w:abstractNumId w:val="227"/>
  </w:num>
  <w:num w:numId="255" w16cid:durableId="1678726257">
    <w:abstractNumId w:val="0"/>
  </w:num>
  <w:num w:numId="256" w16cid:durableId="1823306404">
    <w:abstractNumId w:val="173"/>
  </w:num>
  <w:num w:numId="257" w16cid:durableId="118570028">
    <w:abstractNumId w:val="146"/>
  </w:num>
  <w:num w:numId="258" w16cid:durableId="1334454346">
    <w:abstractNumId w:val="24"/>
  </w:num>
  <w:num w:numId="259" w16cid:durableId="1843662464">
    <w:abstractNumId w:val="208"/>
  </w:num>
  <w:num w:numId="260" w16cid:durableId="1844319870">
    <w:abstractNumId w:val="129"/>
  </w:num>
  <w:num w:numId="261" w16cid:durableId="454713523">
    <w:abstractNumId w:val="61"/>
  </w:num>
  <w:numIdMacAtCleanup w:val="2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F1E"/>
    <w:rsid w:val="00000027"/>
    <w:rsid w:val="0000170F"/>
    <w:rsid w:val="00001FE6"/>
    <w:rsid w:val="00002071"/>
    <w:rsid w:val="00002637"/>
    <w:rsid w:val="00003546"/>
    <w:rsid w:val="000036F3"/>
    <w:rsid w:val="00006558"/>
    <w:rsid w:val="00006A28"/>
    <w:rsid w:val="000110BA"/>
    <w:rsid w:val="000129EA"/>
    <w:rsid w:val="00013CBF"/>
    <w:rsid w:val="000149A8"/>
    <w:rsid w:val="00015185"/>
    <w:rsid w:val="00015452"/>
    <w:rsid w:val="00017310"/>
    <w:rsid w:val="00017ABA"/>
    <w:rsid w:val="00020E7A"/>
    <w:rsid w:val="000215A1"/>
    <w:rsid w:val="00021774"/>
    <w:rsid w:val="00025A26"/>
    <w:rsid w:val="00025AB0"/>
    <w:rsid w:val="00026B8C"/>
    <w:rsid w:val="000300F1"/>
    <w:rsid w:val="0003027B"/>
    <w:rsid w:val="00030309"/>
    <w:rsid w:val="00031D89"/>
    <w:rsid w:val="00031DB1"/>
    <w:rsid w:val="00031ED8"/>
    <w:rsid w:val="00032C40"/>
    <w:rsid w:val="00033661"/>
    <w:rsid w:val="00033C03"/>
    <w:rsid w:val="000358F0"/>
    <w:rsid w:val="00035C3C"/>
    <w:rsid w:val="00036591"/>
    <w:rsid w:val="000412CC"/>
    <w:rsid w:val="000416F2"/>
    <w:rsid w:val="000418D9"/>
    <w:rsid w:val="000423FB"/>
    <w:rsid w:val="00042A5F"/>
    <w:rsid w:val="000454B8"/>
    <w:rsid w:val="0004589F"/>
    <w:rsid w:val="000478EC"/>
    <w:rsid w:val="00047B6B"/>
    <w:rsid w:val="0005118B"/>
    <w:rsid w:val="00051D40"/>
    <w:rsid w:val="00054337"/>
    <w:rsid w:val="00054358"/>
    <w:rsid w:val="00054CEB"/>
    <w:rsid w:val="000550DF"/>
    <w:rsid w:val="00056BA7"/>
    <w:rsid w:val="000574CF"/>
    <w:rsid w:val="00057F1E"/>
    <w:rsid w:val="00060053"/>
    <w:rsid w:val="00063E1A"/>
    <w:rsid w:val="000662D0"/>
    <w:rsid w:val="0006681C"/>
    <w:rsid w:val="00066A8F"/>
    <w:rsid w:val="00066F3E"/>
    <w:rsid w:val="00067447"/>
    <w:rsid w:val="00071622"/>
    <w:rsid w:val="0007162C"/>
    <w:rsid w:val="00074BCE"/>
    <w:rsid w:val="00074E8F"/>
    <w:rsid w:val="00075FEF"/>
    <w:rsid w:val="0007628B"/>
    <w:rsid w:val="00080A3C"/>
    <w:rsid w:val="00080C49"/>
    <w:rsid w:val="000824DA"/>
    <w:rsid w:val="00083AD5"/>
    <w:rsid w:val="00086131"/>
    <w:rsid w:val="000863D6"/>
    <w:rsid w:val="00087289"/>
    <w:rsid w:val="0009173A"/>
    <w:rsid w:val="0009174E"/>
    <w:rsid w:val="00091882"/>
    <w:rsid w:val="00092D2E"/>
    <w:rsid w:val="0009507C"/>
    <w:rsid w:val="000960EC"/>
    <w:rsid w:val="00097CC7"/>
    <w:rsid w:val="000A14A5"/>
    <w:rsid w:val="000A26A9"/>
    <w:rsid w:val="000A4013"/>
    <w:rsid w:val="000A516E"/>
    <w:rsid w:val="000A5F77"/>
    <w:rsid w:val="000A60BD"/>
    <w:rsid w:val="000A6C98"/>
    <w:rsid w:val="000A7AEC"/>
    <w:rsid w:val="000B0A19"/>
    <w:rsid w:val="000B2679"/>
    <w:rsid w:val="000B3939"/>
    <w:rsid w:val="000B3ACE"/>
    <w:rsid w:val="000B4C0D"/>
    <w:rsid w:val="000B5028"/>
    <w:rsid w:val="000B6061"/>
    <w:rsid w:val="000B7B62"/>
    <w:rsid w:val="000C2542"/>
    <w:rsid w:val="000C481E"/>
    <w:rsid w:val="000C5928"/>
    <w:rsid w:val="000C5BD6"/>
    <w:rsid w:val="000C7DDC"/>
    <w:rsid w:val="000D0B41"/>
    <w:rsid w:val="000D1DE1"/>
    <w:rsid w:val="000D1E61"/>
    <w:rsid w:val="000D22F5"/>
    <w:rsid w:val="000D2744"/>
    <w:rsid w:val="000D32DE"/>
    <w:rsid w:val="000D573C"/>
    <w:rsid w:val="000D623D"/>
    <w:rsid w:val="000D64B1"/>
    <w:rsid w:val="000D6CEB"/>
    <w:rsid w:val="000E0118"/>
    <w:rsid w:val="000E0662"/>
    <w:rsid w:val="000E3B35"/>
    <w:rsid w:val="000E6D51"/>
    <w:rsid w:val="000F0391"/>
    <w:rsid w:val="000F3394"/>
    <w:rsid w:val="000F3F13"/>
    <w:rsid w:val="000F4622"/>
    <w:rsid w:val="000F689E"/>
    <w:rsid w:val="001023C4"/>
    <w:rsid w:val="001045EC"/>
    <w:rsid w:val="0010517D"/>
    <w:rsid w:val="00105A50"/>
    <w:rsid w:val="00107075"/>
    <w:rsid w:val="00112C80"/>
    <w:rsid w:val="00113BEC"/>
    <w:rsid w:val="0011502B"/>
    <w:rsid w:val="00115D0F"/>
    <w:rsid w:val="00115D7F"/>
    <w:rsid w:val="00116679"/>
    <w:rsid w:val="00116BC4"/>
    <w:rsid w:val="0011787D"/>
    <w:rsid w:val="001203B1"/>
    <w:rsid w:val="00120BBB"/>
    <w:rsid w:val="001228FD"/>
    <w:rsid w:val="0012460E"/>
    <w:rsid w:val="00125D4A"/>
    <w:rsid w:val="001266FF"/>
    <w:rsid w:val="001353A3"/>
    <w:rsid w:val="001356B8"/>
    <w:rsid w:val="00136B95"/>
    <w:rsid w:val="00137C7F"/>
    <w:rsid w:val="00143C9E"/>
    <w:rsid w:val="00145B39"/>
    <w:rsid w:val="00145C45"/>
    <w:rsid w:val="0014685F"/>
    <w:rsid w:val="00150150"/>
    <w:rsid w:val="00150340"/>
    <w:rsid w:val="00152026"/>
    <w:rsid w:val="0015210F"/>
    <w:rsid w:val="001525EF"/>
    <w:rsid w:val="00153427"/>
    <w:rsid w:val="00153856"/>
    <w:rsid w:val="00153DFE"/>
    <w:rsid w:val="0015547B"/>
    <w:rsid w:val="0015574D"/>
    <w:rsid w:val="001568D9"/>
    <w:rsid w:val="00156CF2"/>
    <w:rsid w:val="00156D6D"/>
    <w:rsid w:val="001573E7"/>
    <w:rsid w:val="00160CA0"/>
    <w:rsid w:val="00162DD4"/>
    <w:rsid w:val="00163150"/>
    <w:rsid w:val="00163859"/>
    <w:rsid w:val="00164FAF"/>
    <w:rsid w:val="001657A7"/>
    <w:rsid w:val="001665B9"/>
    <w:rsid w:val="00166710"/>
    <w:rsid w:val="00167D5D"/>
    <w:rsid w:val="001701C3"/>
    <w:rsid w:val="0017118B"/>
    <w:rsid w:val="001720DA"/>
    <w:rsid w:val="0017362D"/>
    <w:rsid w:val="00173EF2"/>
    <w:rsid w:val="00177623"/>
    <w:rsid w:val="001811AE"/>
    <w:rsid w:val="00181673"/>
    <w:rsid w:val="00190122"/>
    <w:rsid w:val="00190158"/>
    <w:rsid w:val="00192E72"/>
    <w:rsid w:val="00194D91"/>
    <w:rsid w:val="00195CD2"/>
    <w:rsid w:val="001967CB"/>
    <w:rsid w:val="00196ED2"/>
    <w:rsid w:val="001A24C0"/>
    <w:rsid w:val="001A4C51"/>
    <w:rsid w:val="001A4CFD"/>
    <w:rsid w:val="001A54AA"/>
    <w:rsid w:val="001B0156"/>
    <w:rsid w:val="001B01D9"/>
    <w:rsid w:val="001B1411"/>
    <w:rsid w:val="001B1EA5"/>
    <w:rsid w:val="001B25BD"/>
    <w:rsid w:val="001B2839"/>
    <w:rsid w:val="001B66AA"/>
    <w:rsid w:val="001B6F84"/>
    <w:rsid w:val="001C00F0"/>
    <w:rsid w:val="001C1AD4"/>
    <w:rsid w:val="001C3337"/>
    <w:rsid w:val="001C37B0"/>
    <w:rsid w:val="001C4CE2"/>
    <w:rsid w:val="001C524F"/>
    <w:rsid w:val="001C7F2A"/>
    <w:rsid w:val="001D2CA6"/>
    <w:rsid w:val="001D5373"/>
    <w:rsid w:val="001D60A6"/>
    <w:rsid w:val="001D70C5"/>
    <w:rsid w:val="001E04B5"/>
    <w:rsid w:val="001E16D6"/>
    <w:rsid w:val="001E34C0"/>
    <w:rsid w:val="001E34DE"/>
    <w:rsid w:val="001E7AF0"/>
    <w:rsid w:val="001F0544"/>
    <w:rsid w:val="001F16E8"/>
    <w:rsid w:val="001F2670"/>
    <w:rsid w:val="001F2EDF"/>
    <w:rsid w:val="001F3083"/>
    <w:rsid w:val="001F3240"/>
    <w:rsid w:val="001F4996"/>
    <w:rsid w:val="001F4D1A"/>
    <w:rsid w:val="001F62BC"/>
    <w:rsid w:val="001F764C"/>
    <w:rsid w:val="001F7D6A"/>
    <w:rsid w:val="00201B80"/>
    <w:rsid w:val="00203DA5"/>
    <w:rsid w:val="00204A17"/>
    <w:rsid w:val="00205432"/>
    <w:rsid w:val="00205A33"/>
    <w:rsid w:val="0020631F"/>
    <w:rsid w:val="002065B6"/>
    <w:rsid w:val="00206D9E"/>
    <w:rsid w:val="0021116C"/>
    <w:rsid w:val="00211581"/>
    <w:rsid w:val="00212013"/>
    <w:rsid w:val="0021231D"/>
    <w:rsid w:val="00212A97"/>
    <w:rsid w:val="00213A69"/>
    <w:rsid w:val="00214687"/>
    <w:rsid w:val="00215D1A"/>
    <w:rsid w:val="00216E7E"/>
    <w:rsid w:val="00220699"/>
    <w:rsid w:val="00220859"/>
    <w:rsid w:val="002222BA"/>
    <w:rsid w:val="00222F1C"/>
    <w:rsid w:val="00224743"/>
    <w:rsid w:val="00224855"/>
    <w:rsid w:val="00224DB8"/>
    <w:rsid w:val="0022634B"/>
    <w:rsid w:val="00232B4E"/>
    <w:rsid w:val="0023316A"/>
    <w:rsid w:val="0023376D"/>
    <w:rsid w:val="00234E22"/>
    <w:rsid w:val="0023529D"/>
    <w:rsid w:val="00237FF3"/>
    <w:rsid w:val="00240FA2"/>
    <w:rsid w:val="002414FB"/>
    <w:rsid w:val="00241A9D"/>
    <w:rsid w:val="00242F88"/>
    <w:rsid w:val="00244876"/>
    <w:rsid w:val="00244A43"/>
    <w:rsid w:val="00244B85"/>
    <w:rsid w:val="002457D0"/>
    <w:rsid w:val="00245D3D"/>
    <w:rsid w:val="00251952"/>
    <w:rsid w:val="0025663C"/>
    <w:rsid w:val="00257B3A"/>
    <w:rsid w:val="0026153C"/>
    <w:rsid w:val="00262231"/>
    <w:rsid w:val="002623DA"/>
    <w:rsid w:val="002626A4"/>
    <w:rsid w:val="002635C0"/>
    <w:rsid w:val="00267C09"/>
    <w:rsid w:val="002713F5"/>
    <w:rsid w:val="002722D0"/>
    <w:rsid w:val="00273954"/>
    <w:rsid w:val="002740CD"/>
    <w:rsid w:val="00276507"/>
    <w:rsid w:val="0027790C"/>
    <w:rsid w:val="002809C9"/>
    <w:rsid w:val="00281884"/>
    <w:rsid w:val="00282C2A"/>
    <w:rsid w:val="002861E4"/>
    <w:rsid w:val="00286D1F"/>
    <w:rsid w:val="00287482"/>
    <w:rsid w:val="00287C22"/>
    <w:rsid w:val="0029052C"/>
    <w:rsid w:val="002905FD"/>
    <w:rsid w:val="0029143F"/>
    <w:rsid w:val="00293653"/>
    <w:rsid w:val="0029397C"/>
    <w:rsid w:val="0029443F"/>
    <w:rsid w:val="00295566"/>
    <w:rsid w:val="00297C1B"/>
    <w:rsid w:val="002A0B44"/>
    <w:rsid w:val="002A2054"/>
    <w:rsid w:val="002A26D2"/>
    <w:rsid w:val="002A2EF9"/>
    <w:rsid w:val="002A3DCB"/>
    <w:rsid w:val="002A5BC0"/>
    <w:rsid w:val="002A66E1"/>
    <w:rsid w:val="002A69A4"/>
    <w:rsid w:val="002A6A20"/>
    <w:rsid w:val="002B2090"/>
    <w:rsid w:val="002B2D21"/>
    <w:rsid w:val="002B2D67"/>
    <w:rsid w:val="002B5159"/>
    <w:rsid w:val="002B5949"/>
    <w:rsid w:val="002B5E4C"/>
    <w:rsid w:val="002C042A"/>
    <w:rsid w:val="002C0DD2"/>
    <w:rsid w:val="002C21C8"/>
    <w:rsid w:val="002C50EF"/>
    <w:rsid w:val="002C56D0"/>
    <w:rsid w:val="002C7268"/>
    <w:rsid w:val="002D064F"/>
    <w:rsid w:val="002D0DA4"/>
    <w:rsid w:val="002D4719"/>
    <w:rsid w:val="002D4C7F"/>
    <w:rsid w:val="002D4E79"/>
    <w:rsid w:val="002D5394"/>
    <w:rsid w:val="002D6DD9"/>
    <w:rsid w:val="002E1B36"/>
    <w:rsid w:val="002E3838"/>
    <w:rsid w:val="002E423D"/>
    <w:rsid w:val="002E5E37"/>
    <w:rsid w:val="002E60A2"/>
    <w:rsid w:val="002E775B"/>
    <w:rsid w:val="002F10DE"/>
    <w:rsid w:val="002F22AE"/>
    <w:rsid w:val="002F29C8"/>
    <w:rsid w:val="002F363E"/>
    <w:rsid w:val="002F3B80"/>
    <w:rsid w:val="002F5F7E"/>
    <w:rsid w:val="002F65A0"/>
    <w:rsid w:val="002F7644"/>
    <w:rsid w:val="00300738"/>
    <w:rsid w:val="0030223D"/>
    <w:rsid w:val="00304420"/>
    <w:rsid w:val="0030506A"/>
    <w:rsid w:val="00305396"/>
    <w:rsid w:val="00305EB3"/>
    <w:rsid w:val="00310262"/>
    <w:rsid w:val="00310FE5"/>
    <w:rsid w:val="0031477E"/>
    <w:rsid w:val="00316D84"/>
    <w:rsid w:val="003174FF"/>
    <w:rsid w:val="00320C64"/>
    <w:rsid w:val="00321391"/>
    <w:rsid w:val="003237EA"/>
    <w:rsid w:val="00323ADD"/>
    <w:rsid w:val="0032415B"/>
    <w:rsid w:val="00324207"/>
    <w:rsid w:val="003245F5"/>
    <w:rsid w:val="00326115"/>
    <w:rsid w:val="00327374"/>
    <w:rsid w:val="00333B88"/>
    <w:rsid w:val="00334574"/>
    <w:rsid w:val="0033472E"/>
    <w:rsid w:val="00335D98"/>
    <w:rsid w:val="00335F10"/>
    <w:rsid w:val="00336F10"/>
    <w:rsid w:val="00337117"/>
    <w:rsid w:val="00340318"/>
    <w:rsid w:val="0034431C"/>
    <w:rsid w:val="00344743"/>
    <w:rsid w:val="00346130"/>
    <w:rsid w:val="00346365"/>
    <w:rsid w:val="0034710E"/>
    <w:rsid w:val="00350850"/>
    <w:rsid w:val="00351489"/>
    <w:rsid w:val="00351C92"/>
    <w:rsid w:val="003525D4"/>
    <w:rsid w:val="00354BE4"/>
    <w:rsid w:val="00355B08"/>
    <w:rsid w:val="00356791"/>
    <w:rsid w:val="00357A85"/>
    <w:rsid w:val="00362124"/>
    <w:rsid w:val="00363CF5"/>
    <w:rsid w:val="003644BF"/>
    <w:rsid w:val="00365CDD"/>
    <w:rsid w:val="00365CF6"/>
    <w:rsid w:val="00366773"/>
    <w:rsid w:val="003668C8"/>
    <w:rsid w:val="0036737E"/>
    <w:rsid w:val="003676BB"/>
    <w:rsid w:val="00370D7E"/>
    <w:rsid w:val="00374B20"/>
    <w:rsid w:val="0037661A"/>
    <w:rsid w:val="003767B9"/>
    <w:rsid w:val="00381977"/>
    <w:rsid w:val="00384DE8"/>
    <w:rsid w:val="00384FBD"/>
    <w:rsid w:val="00386B2F"/>
    <w:rsid w:val="00390021"/>
    <w:rsid w:val="00391A1E"/>
    <w:rsid w:val="00391B35"/>
    <w:rsid w:val="00392E89"/>
    <w:rsid w:val="003A1612"/>
    <w:rsid w:val="003A1756"/>
    <w:rsid w:val="003A1D8C"/>
    <w:rsid w:val="003A38BC"/>
    <w:rsid w:val="003A3C7D"/>
    <w:rsid w:val="003A4702"/>
    <w:rsid w:val="003A57F4"/>
    <w:rsid w:val="003A5A27"/>
    <w:rsid w:val="003B0509"/>
    <w:rsid w:val="003B29BF"/>
    <w:rsid w:val="003B31F1"/>
    <w:rsid w:val="003B3DFF"/>
    <w:rsid w:val="003B3FFF"/>
    <w:rsid w:val="003B6BC9"/>
    <w:rsid w:val="003C0F06"/>
    <w:rsid w:val="003C1170"/>
    <w:rsid w:val="003C1A58"/>
    <w:rsid w:val="003C28E4"/>
    <w:rsid w:val="003C31A5"/>
    <w:rsid w:val="003C3AA6"/>
    <w:rsid w:val="003C48C7"/>
    <w:rsid w:val="003C53EB"/>
    <w:rsid w:val="003D0DBC"/>
    <w:rsid w:val="003D0E2C"/>
    <w:rsid w:val="003D214A"/>
    <w:rsid w:val="003D24AA"/>
    <w:rsid w:val="003D451E"/>
    <w:rsid w:val="003D5F17"/>
    <w:rsid w:val="003D638D"/>
    <w:rsid w:val="003D64E5"/>
    <w:rsid w:val="003D6C39"/>
    <w:rsid w:val="003D740B"/>
    <w:rsid w:val="003E0D91"/>
    <w:rsid w:val="003E205C"/>
    <w:rsid w:val="003E4218"/>
    <w:rsid w:val="003F0ECB"/>
    <w:rsid w:val="003F2117"/>
    <w:rsid w:val="003F2685"/>
    <w:rsid w:val="003F2804"/>
    <w:rsid w:val="003F2F6E"/>
    <w:rsid w:val="003F3675"/>
    <w:rsid w:val="003F4D73"/>
    <w:rsid w:val="003F5989"/>
    <w:rsid w:val="003F5C3D"/>
    <w:rsid w:val="003F5FAD"/>
    <w:rsid w:val="003F6100"/>
    <w:rsid w:val="003F618C"/>
    <w:rsid w:val="004031F6"/>
    <w:rsid w:val="00404A64"/>
    <w:rsid w:val="004057A5"/>
    <w:rsid w:val="0040580D"/>
    <w:rsid w:val="00405F1E"/>
    <w:rsid w:val="00406084"/>
    <w:rsid w:val="0041162A"/>
    <w:rsid w:val="00414333"/>
    <w:rsid w:val="00416ECE"/>
    <w:rsid w:val="004239AE"/>
    <w:rsid w:val="00431974"/>
    <w:rsid w:val="00431ED4"/>
    <w:rsid w:val="00432ADA"/>
    <w:rsid w:val="004337D8"/>
    <w:rsid w:val="00436D9E"/>
    <w:rsid w:val="00437D43"/>
    <w:rsid w:val="004434F7"/>
    <w:rsid w:val="00443E62"/>
    <w:rsid w:val="004470AB"/>
    <w:rsid w:val="00450B55"/>
    <w:rsid w:val="0045183C"/>
    <w:rsid w:val="0045329A"/>
    <w:rsid w:val="00454025"/>
    <w:rsid w:val="00454335"/>
    <w:rsid w:val="00454761"/>
    <w:rsid w:val="004549B5"/>
    <w:rsid w:val="00454ED7"/>
    <w:rsid w:val="00454FE3"/>
    <w:rsid w:val="004552CA"/>
    <w:rsid w:val="0045536E"/>
    <w:rsid w:val="00455604"/>
    <w:rsid w:val="00455C18"/>
    <w:rsid w:val="004562C8"/>
    <w:rsid w:val="0046132B"/>
    <w:rsid w:val="00461583"/>
    <w:rsid w:val="0046354D"/>
    <w:rsid w:val="0046571A"/>
    <w:rsid w:val="004711FD"/>
    <w:rsid w:val="00472060"/>
    <w:rsid w:val="00472B0A"/>
    <w:rsid w:val="00475B93"/>
    <w:rsid w:val="0048308E"/>
    <w:rsid w:val="00483942"/>
    <w:rsid w:val="004840ED"/>
    <w:rsid w:val="00485930"/>
    <w:rsid w:val="0048602E"/>
    <w:rsid w:val="00487060"/>
    <w:rsid w:val="00490B67"/>
    <w:rsid w:val="00491CDC"/>
    <w:rsid w:val="00492052"/>
    <w:rsid w:val="004937DE"/>
    <w:rsid w:val="0049459D"/>
    <w:rsid w:val="004962B6"/>
    <w:rsid w:val="00496C44"/>
    <w:rsid w:val="004970EB"/>
    <w:rsid w:val="004A0EDE"/>
    <w:rsid w:val="004A0FF4"/>
    <w:rsid w:val="004A2C88"/>
    <w:rsid w:val="004A4405"/>
    <w:rsid w:val="004A52C9"/>
    <w:rsid w:val="004A7802"/>
    <w:rsid w:val="004B1AC8"/>
    <w:rsid w:val="004B1CDD"/>
    <w:rsid w:val="004B26B0"/>
    <w:rsid w:val="004B3702"/>
    <w:rsid w:val="004B42C7"/>
    <w:rsid w:val="004B53BC"/>
    <w:rsid w:val="004B5884"/>
    <w:rsid w:val="004B6601"/>
    <w:rsid w:val="004B66AF"/>
    <w:rsid w:val="004B7231"/>
    <w:rsid w:val="004B797B"/>
    <w:rsid w:val="004B7D2C"/>
    <w:rsid w:val="004C1227"/>
    <w:rsid w:val="004C49CC"/>
    <w:rsid w:val="004C4F4F"/>
    <w:rsid w:val="004C552C"/>
    <w:rsid w:val="004C5D49"/>
    <w:rsid w:val="004C5DDF"/>
    <w:rsid w:val="004C611A"/>
    <w:rsid w:val="004C7D82"/>
    <w:rsid w:val="004D1CE0"/>
    <w:rsid w:val="004D2BBD"/>
    <w:rsid w:val="004D5FD4"/>
    <w:rsid w:val="004D682C"/>
    <w:rsid w:val="004D6CD9"/>
    <w:rsid w:val="004D6F1C"/>
    <w:rsid w:val="004E1CB4"/>
    <w:rsid w:val="004E2429"/>
    <w:rsid w:val="004E37B0"/>
    <w:rsid w:val="004E41F6"/>
    <w:rsid w:val="004E5774"/>
    <w:rsid w:val="004E6EB6"/>
    <w:rsid w:val="004E7C28"/>
    <w:rsid w:val="004F0A84"/>
    <w:rsid w:val="004F12ED"/>
    <w:rsid w:val="004F1575"/>
    <w:rsid w:val="004F1BAD"/>
    <w:rsid w:val="004F1D60"/>
    <w:rsid w:val="004F2348"/>
    <w:rsid w:val="004F275A"/>
    <w:rsid w:val="004F286E"/>
    <w:rsid w:val="004F32BD"/>
    <w:rsid w:val="004F3770"/>
    <w:rsid w:val="004F4951"/>
    <w:rsid w:val="004F496B"/>
    <w:rsid w:val="004F53BB"/>
    <w:rsid w:val="004F5B23"/>
    <w:rsid w:val="004F6DE1"/>
    <w:rsid w:val="004F736C"/>
    <w:rsid w:val="005009D6"/>
    <w:rsid w:val="005028D3"/>
    <w:rsid w:val="00502DAA"/>
    <w:rsid w:val="00502F6D"/>
    <w:rsid w:val="00504A8F"/>
    <w:rsid w:val="0051072D"/>
    <w:rsid w:val="005108D8"/>
    <w:rsid w:val="0051144A"/>
    <w:rsid w:val="005124AC"/>
    <w:rsid w:val="00513C19"/>
    <w:rsid w:val="005171DF"/>
    <w:rsid w:val="00520EAA"/>
    <w:rsid w:val="00521705"/>
    <w:rsid w:val="00521B5C"/>
    <w:rsid w:val="005241C4"/>
    <w:rsid w:val="00524B66"/>
    <w:rsid w:val="00526248"/>
    <w:rsid w:val="0052783A"/>
    <w:rsid w:val="00527DA4"/>
    <w:rsid w:val="00530317"/>
    <w:rsid w:val="00532792"/>
    <w:rsid w:val="00533B1C"/>
    <w:rsid w:val="00534FC3"/>
    <w:rsid w:val="0053534F"/>
    <w:rsid w:val="005353D0"/>
    <w:rsid w:val="00535F3C"/>
    <w:rsid w:val="00536181"/>
    <w:rsid w:val="005367B1"/>
    <w:rsid w:val="005411C4"/>
    <w:rsid w:val="0054181C"/>
    <w:rsid w:val="00541B82"/>
    <w:rsid w:val="00542A3B"/>
    <w:rsid w:val="00543BF2"/>
    <w:rsid w:val="00547F8C"/>
    <w:rsid w:val="00553A32"/>
    <w:rsid w:val="00554D1C"/>
    <w:rsid w:val="00555FFD"/>
    <w:rsid w:val="005600F7"/>
    <w:rsid w:val="00560242"/>
    <w:rsid w:val="00561C8D"/>
    <w:rsid w:val="00561E56"/>
    <w:rsid w:val="00562B59"/>
    <w:rsid w:val="00564A6B"/>
    <w:rsid w:val="00565455"/>
    <w:rsid w:val="00565C53"/>
    <w:rsid w:val="005661F1"/>
    <w:rsid w:val="0056641A"/>
    <w:rsid w:val="00567FD7"/>
    <w:rsid w:val="005700B2"/>
    <w:rsid w:val="005703F1"/>
    <w:rsid w:val="005704C9"/>
    <w:rsid w:val="00570EB9"/>
    <w:rsid w:val="00571869"/>
    <w:rsid w:val="005739F7"/>
    <w:rsid w:val="00573C8D"/>
    <w:rsid w:val="00573D91"/>
    <w:rsid w:val="0057430F"/>
    <w:rsid w:val="0057455B"/>
    <w:rsid w:val="00574732"/>
    <w:rsid w:val="00575E49"/>
    <w:rsid w:val="00577958"/>
    <w:rsid w:val="00580D5E"/>
    <w:rsid w:val="0058319C"/>
    <w:rsid w:val="0058677D"/>
    <w:rsid w:val="00587A78"/>
    <w:rsid w:val="00590071"/>
    <w:rsid w:val="0059096A"/>
    <w:rsid w:val="005916C7"/>
    <w:rsid w:val="0059451F"/>
    <w:rsid w:val="0059463C"/>
    <w:rsid w:val="005946EE"/>
    <w:rsid w:val="00594F89"/>
    <w:rsid w:val="0059564A"/>
    <w:rsid w:val="00595A44"/>
    <w:rsid w:val="005970BC"/>
    <w:rsid w:val="00597C89"/>
    <w:rsid w:val="005A1DDA"/>
    <w:rsid w:val="005A26CA"/>
    <w:rsid w:val="005A381D"/>
    <w:rsid w:val="005A3C1E"/>
    <w:rsid w:val="005A3F96"/>
    <w:rsid w:val="005A58D0"/>
    <w:rsid w:val="005A5C24"/>
    <w:rsid w:val="005A7670"/>
    <w:rsid w:val="005A76DF"/>
    <w:rsid w:val="005A7C31"/>
    <w:rsid w:val="005B17CC"/>
    <w:rsid w:val="005B375D"/>
    <w:rsid w:val="005B3775"/>
    <w:rsid w:val="005B558A"/>
    <w:rsid w:val="005B641D"/>
    <w:rsid w:val="005B7E6F"/>
    <w:rsid w:val="005B7E91"/>
    <w:rsid w:val="005C110B"/>
    <w:rsid w:val="005C1645"/>
    <w:rsid w:val="005C2093"/>
    <w:rsid w:val="005C23FF"/>
    <w:rsid w:val="005C32FF"/>
    <w:rsid w:val="005C3886"/>
    <w:rsid w:val="005C6CAE"/>
    <w:rsid w:val="005D36CF"/>
    <w:rsid w:val="005D3A9C"/>
    <w:rsid w:val="005D3D10"/>
    <w:rsid w:val="005D4D43"/>
    <w:rsid w:val="005D722C"/>
    <w:rsid w:val="005D7610"/>
    <w:rsid w:val="005D77DC"/>
    <w:rsid w:val="005D78AA"/>
    <w:rsid w:val="005D7ACB"/>
    <w:rsid w:val="005E0B2C"/>
    <w:rsid w:val="005E4E7E"/>
    <w:rsid w:val="005E57B2"/>
    <w:rsid w:val="005F1D6D"/>
    <w:rsid w:val="005F254D"/>
    <w:rsid w:val="005F395B"/>
    <w:rsid w:val="005F503B"/>
    <w:rsid w:val="005F50EE"/>
    <w:rsid w:val="005F593D"/>
    <w:rsid w:val="006010BA"/>
    <w:rsid w:val="00601628"/>
    <w:rsid w:val="00602960"/>
    <w:rsid w:val="00602FE4"/>
    <w:rsid w:val="006034A1"/>
    <w:rsid w:val="006042BA"/>
    <w:rsid w:val="00605EFF"/>
    <w:rsid w:val="0060613B"/>
    <w:rsid w:val="0060679F"/>
    <w:rsid w:val="00607EB9"/>
    <w:rsid w:val="00611D0F"/>
    <w:rsid w:val="00612C8D"/>
    <w:rsid w:val="00613A93"/>
    <w:rsid w:val="00616207"/>
    <w:rsid w:val="00616FE0"/>
    <w:rsid w:val="0061790E"/>
    <w:rsid w:val="00620087"/>
    <w:rsid w:val="00621F2D"/>
    <w:rsid w:val="006240F2"/>
    <w:rsid w:val="006241A1"/>
    <w:rsid w:val="00624632"/>
    <w:rsid w:val="00630102"/>
    <w:rsid w:val="00630E61"/>
    <w:rsid w:val="006313C9"/>
    <w:rsid w:val="00631C56"/>
    <w:rsid w:val="00632209"/>
    <w:rsid w:val="0063301C"/>
    <w:rsid w:val="00634FC2"/>
    <w:rsid w:val="00634FFC"/>
    <w:rsid w:val="006355F1"/>
    <w:rsid w:val="00636A04"/>
    <w:rsid w:val="006422B5"/>
    <w:rsid w:val="00642A96"/>
    <w:rsid w:val="00643BF8"/>
    <w:rsid w:val="00645789"/>
    <w:rsid w:val="00645D89"/>
    <w:rsid w:val="006469D5"/>
    <w:rsid w:val="00647561"/>
    <w:rsid w:val="00647A90"/>
    <w:rsid w:val="00647E4B"/>
    <w:rsid w:val="00650510"/>
    <w:rsid w:val="00650CBC"/>
    <w:rsid w:val="00650EA6"/>
    <w:rsid w:val="00651CF0"/>
    <w:rsid w:val="00652DCB"/>
    <w:rsid w:val="006565DF"/>
    <w:rsid w:val="00660528"/>
    <w:rsid w:val="00661687"/>
    <w:rsid w:val="0066298D"/>
    <w:rsid w:val="00664DAE"/>
    <w:rsid w:val="00665938"/>
    <w:rsid w:val="00667D03"/>
    <w:rsid w:val="006706D9"/>
    <w:rsid w:val="00671063"/>
    <w:rsid w:val="006735FB"/>
    <w:rsid w:val="00673E34"/>
    <w:rsid w:val="00677EC0"/>
    <w:rsid w:val="006808A4"/>
    <w:rsid w:val="0068146C"/>
    <w:rsid w:val="00683F3C"/>
    <w:rsid w:val="00684CDC"/>
    <w:rsid w:val="006858D1"/>
    <w:rsid w:val="00685F9A"/>
    <w:rsid w:val="00686D63"/>
    <w:rsid w:val="00690C20"/>
    <w:rsid w:val="00692C73"/>
    <w:rsid w:val="00692D59"/>
    <w:rsid w:val="00695E22"/>
    <w:rsid w:val="006A0E69"/>
    <w:rsid w:val="006A480F"/>
    <w:rsid w:val="006A6E12"/>
    <w:rsid w:val="006A6E58"/>
    <w:rsid w:val="006B175B"/>
    <w:rsid w:val="006B2FCC"/>
    <w:rsid w:val="006B3AFD"/>
    <w:rsid w:val="006B72A2"/>
    <w:rsid w:val="006C166A"/>
    <w:rsid w:val="006C3074"/>
    <w:rsid w:val="006C38F4"/>
    <w:rsid w:val="006C73EA"/>
    <w:rsid w:val="006D160F"/>
    <w:rsid w:val="006D23BB"/>
    <w:rsid w:val="006D2412"/>
    <w:rsid w:val="006D2B97"/>
    <w:rsid w:val="006D2EEC"/>
    <w:rsid w:val="006D3503"/>
    <w:rsid w:val="006D3A22"/>
    <w:rsid w:val="006D4DA2"/>
    <w:rsid w:val="006D620B"/>
    <w:rsid w:val="006D67F9"/>
    <w:rsid w:val="006D6B45"/>
    <w:rsid w:val="006E0B5F"/>
    <w:rsid w:val="006E1CC9"/>
    <w:rsid w:val="006E2A14"/>
    <w:rsid w:val="006E657F"/>
    <w:rsid w:val="006E729D"/>
    <w:rsid w:val="006E73CB"/>
    <w:rsid w:val="006F01FB"/>
    <w:rsid w:val="006F1BA1"/>
    <w:rsid w:val="006F43AF"/>
    <w:rsid w:val="006F6B16"/>
    <w:rsid w:val="007006E2"/>
    <w:rsid w:val="007006F9"/>
    <w:rsid w:val="00700F2C"/>
    <w:rsid w:val="007010A5"/>
    <w:rsid w:val="0070345D"/>
    <w:rsid w:val="00703CCF"/>
    <w:rsid w:val="0070409A"/>
    <w:rsid w:val="00704870"/>
    <w:rsid w:val="00704C54"/>
    <w:rsid w:val="00704F25"/>
    <w:rsid w:val="00705621"/>
    <w:rsid w:val="00706F0B"/>
    <w:rsid w:val="00710813"/>
    <w:rsid w:val="00713413"/>
    <w:rsid w:val="00713692"/>
    <w:rsid w:val="00715380"/>
    <w:rsid w:val="007170C5"/>
    <w:rsid w:val="007201E6"/>
    <w:rsid w:val="00721BBB"/>
    <w:rsid w:val="0072243C"/>
    <w:rsid w:val="007228A5"/>
    <w:rsid w:val="007238DA"/>
    <w:rsid w:val="00723AFE"/>
    <w:rsid w:val="0072556D"/>
    <w:rsid w:val="00725ACA"/>
    <w:rsid w:val="00726C92"/>
    <w:rsid w:val="00726EDB"/>
    <w:rsid w:val="00731B45"/>
    <w:rsid w:val="00731FE2"/>
    <w:rsid w:val="007323BA"/>
    <w:rsid w:val="00734154"/>
    <w:rsid w:val="00735FE2"/>
    <w:rsid w:val="00740997"/>
    <w:rsid w:val="0074471A"/>
    <w:rsid w:val="0075053D"/>
    <w:rsid w:val="00750E19"/>
    <w:rsid w:val="0075116D"/>
    <w:rsid w:val="0075150B"/>
    <w:rsid w:val="00751EC8"/>
    <w:rsid w:val="007545F5"/>
    <w:rsid w:val="00762AC2"/>
    <w:rsid w:val="00764B07"/>
    <w:rsid w:val="00765302"/>
    <w:rsid w:val="0076557F"/>
    <w:rsid w:val="0076634F"/>
    <w:rsid w:val="007722A1"/>
    <w:rsid w:val="0077317E"/>
    <w:rsid w:val="00774621"/>
    <w:rsid w:val="0078066A"/>
    <w:rsid w:val="007819B3"/>
    <w:rsid w:val="00782EC2"/>
    <w:rsid w:val="00783D7D"/>
    <w:rsid w:val="00786A54"/>
    <w:rsid w:val="00787379"/>
    <w:rsid w:val="00790C02"/>
    <w:rsid w:val="00791FF8"/>
    <w:rsid w:val="00792681"/>
    <w:rsid w:val="007928B7"/>
    <w:rsid w:val="00793EC3"/>
    <w:rsid w:val="00794968"/>
    <w:rsid w:val="007A003D"/>
    <w:rsid w:val="007A19CD"/>
    <w:rsid w:val="007A1F72"/>
    <w:rsid w:val="007A216B"/>
    <w:rsid w:val="007A316C"/>
    <w:rsid w:val="007A34DC"/>
    <w:rsid w:val="007A5274"/>
    <w:rsid w:val="007A580E"/>
    <w:rsid w:val="007A5F73"/>
    <w:rsid w:val="007A685B"/>
    <w:rsid w:val="007B1798"/>
    <w:rsid w:val="007B4A87"/>
    <w:rsid w:val="007B6B4B"/>
    <w:rsid w:val="007B731A"/>
    <w:rsid w:val="007B74DD"/>
    <w:rsid w:val="007B7754"/>
    <w:rsid w:val="007C00A0"/>
    <w:rsid w:val="007C08E6"/>
    <w:rsid w:val="007C22C5"/>
    <w:rsid w:val="007C3FB2"/>
    <w:rsid w:val="007C494B"/>
    <w:rsid w:val="007C619C"/>
    <w:rsid w:val="007C6517"/>
    <w:rsid w:val="007C6A81"/>
    <w:rsid w:val="007D2809"/>
    <w:rsid w:val="007D32D5"/>
    <w:rsid w:val="007D36DE"/>
    <w:rsid w:val="007D3CF9"/>
    <w:rsid w:val="007D3FD6"/>
    <w:rsid w:val="007D448A"/>
    <w:rsid w:val="007D58F4"/>
    <w:rsid w:val="007D5DE7"/>
    <w:rsid w:val="007D700A"/>
    <w:rsid w:val="007E4A18"/>
    <w:rsid w:val="007E6DB6"/>
    <w:rsid w:val="007E7161"/>
    <w:rsid w:val="007E76CC"/>
    <w:rsid w:val="007E7962"/>
    <w:rsid w:val="007E7C9E"/>
    <w:rsid w:val="007F0C5C"/>
    <w:rsid w:val="007F1FBE"/>
    <w:rsid w:val="007F3251"/>
    <w:rsid w:val="007F4511"/>
    <w:rsid w:val="00800C83"/>
    <w:rsid w:val="00801B9C"/>
    <w:rsid w:val="00802F64"/>
    <w:rsid w:val="00803494"/>
    <w:rsid w:val="00803B0E"/>
    <w:rsid w:val="00804107"/>
    <w:rsid w:val="00806254"/>
    <w:rsid w:val="00806670"/>
    <w:rsid w:val="00807B82"/>
    <w:rsid w:val="00813EEA"/>
    <w:rsid w:val="0081406A"/>
    <w:rsid w:val="00814C0B"/>
    <w:rsid w:val="00815026"/>
    <w:rsid w:val="0081673E"/>
    <w:rsid w:val="0081675F"/>
    <w:rsid w:val="0082011A"/>
    <w:rsid w:val="00822683"/>
    <w:rsid w:val="00822964"/>
    <w:rsid w:val="00822CC4"/>
    <w:rsid w:val="00822DB9"/>
    <w:rsid w:val="00823189"/>
    <w:rsid w:val="008268BD"/>
    <w:rsid w:val="00831258"/>
    <w:rsid w:val="00831644"/>
    <w:rsid w:val="00833F45"/>
    <w:rsid w:val="00834896"/>
    <w:rsid w:val="008354A0"/>
    <w:rsid w:val="00835F93"/>
    <w:rsid w:val="00836D05"/>
    <w:rsid w:val="0084184F"/>
    <w:rsid w:val="00843CA6"/>
    <w:rsid w:val="0084594E"/>
    <w:rsid w:val="008461EC"/>
    <w:rsid w:val="00846D79"/>
    <w:rsid w:val="00846EF6"/>
    <w:rsid w:val="00850279"/>
    <w:rsid w:val="00851D7C"/>
    <w:rsid w:val="00852A30"/>
    <w:rsid w:val="00852ABB"/>
    <w:rsid w:val="00852DC2"/>
    <w:rsid w:val="00853361"/>
    <w:rsid w:val="0085538E"/>
    <w:rsid w:val="00856F24"/>
    <w:rsid w:val="0085763E"/>
    <w:rsid w:val="00860427"/>
    <w:rsid w:val="00861607"/>
    <w:rsid w:val="008616E2"/>
    <w:rsid w:val="0086330B"/>
    <w:rsid w:val="008635B3"/>
    <w:rsid w:val="00863EFF"/>
    <w:rsid w:val="00864F1D"/>
    <w:rsid w:val="00865721"/>
    <w:rsid w:val="00865F0D"/>
    <w:rsid w:val="008664CC"/>
    <w:rsid w:val="00867590"/>
    <w:rsid w:val="00867A81"/>
    <w:rsid w:val="00870047"/>
    <w:rsid w:val="00870859"/>
    <w:rsid w:val="0087192F"/>
    <w:rsid w:val="00872B22"/>
    <w:rsid w:val="00873671"/>
    <w:rsid w:val="0087394D"/>
    <w:rsid w:val="00874E05"/>
    <w:rsid w:val="00875C2A"/>
    <w:rsid w:val="00875D0B"/>
    <w:rsid w:val="0087622F"/>
    <w:rsid w:val="008762F3"/>
    <w:rsid w:val="00876C7E"/>
    <w:rsid w:val="008809D7"/>
    <w:rsid w:val="00881519"/>
    <w:rsid w:val="00881D70"/>
    <w:rsid w:val="008820F7"/>
    <w:rsid w:val="00885152"/>
    <w:rsid w:val="0088548A"/>
    <w:rsid w:val="00887B41"/>
    <w:rsid w:val="00890522"/>
    <w:rsid w:val="008914AF"/>
    <w:rsid w:val="008933E3"/>
    <w:rsid w:val="00894A26"/>
    <w:rsid w:val="00896152"/>
    <w:rsid w:val="00896428"/>
    <w:rsid w:val="00897D3E"/>
    <w:rsid w:val="008A064D"/>
    <w:rsid w:val="008A1913"/>
    <w:rsid w:val="008A2A7A"/>
    <w:rsid w:val="008A3036"/>
    <w:rsid w:val="008A3234"/>
    <w:rsid w:val="008A35AD"/>
    <w:rsid w:val="008A48F2"/>
    <w:rsid w:val="008A5A7B"/>
    <w:rsid w:val="008A603A"/>
    <w:rsid w:val="008A6B02"/>
    <w:rsid w:val="008A6B28"/>
    <w:rsid w:val="008A703C"/>
    <w:rsid w:val="008B1172"/>
    <w:rsid w:val="008B20E1"/>
    <w:rsid w:val="008B22E7"/>
    <w:rsid w:val="008B535C"/>
    <w:rsid w:val="008B652D"/>
    <w:rsid w:val="008B7A0D"/>
    <w:rsid w:val="008B7C1D"/>
    <w:rsid w:val="008C5438"/>
    <w:rsid w:val="008C5E03"/>
    <w:rsid w:val="008D02D8"/>
    <w:rsid w:val="008D0ECD"/>
    <w:rsid w:val="008D1A0B"/>
    <w:rsid w:val="008D5E94"/>
    <w:rsid w:val="008D6AA1"/>
    <w:rsid w:val="008D7480"/>
    <w:rsid w:val="008E0C79"/>
    <w:rsid w:val="008E0CBD"/>
    <w:rsid w:val="008E0DEE"/>
    <w:rsid w:val="008E31F9"/>
    <w:rsid w:val="008E3471"/>
    <w:rsid w:val="008E598F"/>
    <w:rsid w:val="008E5EC5"/>
    <w:rsid w:val="008E6255"/>
    <w:rsid w:val="008E679D"/>
    <w:rsid w:val="008E6971"/>
    <w:rsid w:val="008F2530"/>
    <w:rsid w:val="008F3872"/>
    <w:rsid w:val="008F69AF"/>
    <w:rsid w:val="008F770C"/>
    <w:rsid w:val="008F7DAA"/>
    <w:rsid w:val="00903974"/>
    <w:rsid w:val="00903F92"/>
    <w:rsid w:val="009040AE"/>
    <w:rsid w:val="00904ABB"/>
    <w:rsid w:val="00907DA9"/>
    <w:rsid w:val="00910CC5"/>
    <w:rsid w:val="00912CFE"/>
    <w:rsid w:val="009147DD"/>
    <w:rsid w:val="0091601B"/>
    <w:rsid w:val="00916818"/>
    <w:rsid w:val="009175C9"/>
    <w:rsid w:val="00920932"/>
    <w:rsid w:val="009223CC"/>
    <w:rsid w:val="009237BE"/>
    <w:rsid w:val="00925F64"/>
    <w:rsid w:val="009262AC"/>
    <w:rsid w:val="00927D0D"/>
    <w:rsid w:val="00927D56"/>
    <w:rsid w:val="0093038E"/>
    <w:rsid w:val="009311EF"/>
    <w:rsid w:val="0093147F"/>
    <w:rsid w:val="009314C9"/>
    <w:rsid w:val="00932FA2"/>
    <w:rsid w:val="00934738"/>
    <w:rsid w:val="0093594F"/>
    <w:rsid w:val="009361FC"/>
    <w:rsid w:val="009367F8"/>
    <w:rsid w:val="00936DED"/>
    <w:rsid w:val="00936E77"/>
    <w:rsid w:val="00937C84"/>
    <w:rsid w:val="0094137B"/>
    <w:rsid w:val="00942A7D"/>
    <w:rsid w:val="00942B3D"/>
    <w:rsid w:val="00942EFC"/>
    <w:rsid w:val="00943B9C"/>
    <w:rsid w:val="00943E2E"/>
    <w:rsid w:val="009451CD"/>
    <w:rsid w:val="009458A9"/>
    <w:rsid w:val="00946CC3"/>
    <w:rsid w:val="00950936"/>
    <w:rsid w:val="00950DB4"/>
    <w:rsid w:val="00952949"/>
    <w:rsid w:val="00952B53"/>
    <w:rsid w:val="00956C53"/>
    <w:rsid w:val="00956D1B"/>
    <w:rsid w:val="009602D9"/>
    <w:rsid w:val="00961BDC"/>
    <w:rsid w:val="00961EED"/>
    <w:rsid w:val="00962BFD"/>
    <w:rsid w:val="009636F7"/>
    <w:rsid w:val="009637A3"/>
    <w:rsid w:val="009643B3"/>
    <w:rsid w:val="00964621"/>
    <w:rsid w:val="009666A2"/>
    <w:rsid w:val="009666BD"/>
    <w:rsid w:val="00966F76"/>
    <w:rsid w:val="00972AA6"/>
    <w:rsid w:val="00973A27"/>
    <w:rsid w:val="00973E19"/>
    <w:rsid w:val="00974AFA"/>
    <w:rsid w:val="00974D79"/>
    <w:rsid w:val="00976C0D"/>
    <w:rsid w:val="0098211C"/>
    <w:rsid w:val="009831ED"/>
    <w:rsid w:val="00985271"/>
    <w:rsid w:val="00985D40"/>
    <w:rsid w:val="00991B43"/>
    <w:rsid w:val="009923E3"/>
    <w:rsid w:val="00993FE3"/>
    <w:rsid w:val="0099429E"/>
    <w:rsid w:val="00994CA3"/>
    <w:rsid w:val="009963E8"/>
    <w:rsid w:val="009A26F8"/>
    <w:rsid w:val="009A7B4A"/>
    <w:rsid w:val="009A7EAF"/>
    <w:rsid w:val="009B14C0"/>
    <w:rsid w:val="009B1BF1"/>
    <w:rsid w:val="009B2EF3"/>
    <w:rsid w:val="009B3DC6"/>
    <w:rsid w:val="009B4916"/>
    <w:rsid w:val="009B494A"/>
    <w:rsid w:val="009B4B55"/>
    <w:rsid w:val="009B5D4B"/>
    <w:rsid w:val="009B7016"/>
    <w:rsid w:val="009C373C"/>
    <w:rsid w:val="009C3E2B"/>
    <w:rsid w:val="009C3E81"/>
    <w:rsid w:val="009C40A4"/>
    <w:rsid w:val="009C4A84"/>
    <w:rsid w:val="009C4E2A"/>
    <w:rsid w:val="009C4E5B"/>
    <w:rsid w:val="009C6A1A"/>
    <w:rsid w:val="009D15DB"/>
    <w:rsid w:val="009D1D79"/>
    <w:rsid w:val="009D2513"/>
    <w:rsid w:val="009D3BD7"/>
    <w:rsid w:val="009D4BED"/>
    <w:rsid w:val="009D565B"/>
    <w:rsid w:val="009E001D"/>
    <w:rsid w:val="009E00D7"/>
    <w:rsid w:val="009E0D17"/>
    <w:rsid w:val="009E2213"/>
    <w:rsid w:val="009E22FF"/>
    <w:rsid w:val="009E2613"/>
    <w:rsid w:val="009E2E1C"/>
    <w:rsid w:val="009E3B3D"/>
    <w:rsid w:val="009E4A2A"/>
    <w:rsid w:val="009E5EDB"/>
    <w:rsid w:val="009E7E4C"/>
    <w:rsid w:val="009F131F"/>
    <w:rsid w:val="009F5475"/>
    <w:rsid w:val="009F638D"/>
    <w:rsid w:val="009F6E0B"/>
    <w:rsid w:val="009F7396"/>
    <w:rsid w:val="009F73D1"/>
    <w:rsid w:val="00A03213"/>
    <w:rsid w:val="00A03393"/>
    <w:rsid w:val="00A0403C"/>
    <w:rsid w:val="00A06450"/>
    <w:rsid w:val="00A06B8D"/>
    <w:rsid w:val="00A06E9B"/>
    <w:rsid w:val="00A129D7"/>
    <w:rsid w:val="00A1522E"/>
    <w:rsid w:val="00A1608B"/>
    <w:rsid w:val="00A161C6"/>
    <w:rsid w:val="00A16316"/>
    <w:rsid w:val="00A1682E"/>
    <w:rsid w:val="00A16B74"/>
    <w:rsid w:val="00A16D73"/>
    <w:rsid w:val="00A21B1F"/>
    <w:rsid w:val="00A225FA"/>
    <w:rsid w:val="00A23B7D"/>
    <w:rsid w:val="00A262CA"/>
    <w:rsid w:val="00A262FD"/>
    <w:rsid w:val="00A26728"/>
    <w:rsid w:val="00A27C66"/>
    <w:rsid w:val="00A27F57"/>
    <w:rsid w:val="00A3114A"/>
    <w:rsid w:val="00A32251"/>
    <w:rsid w:val="00A3389B"/>
    <w:rsid w:val="00A34CF3"/>
    <w:rsid w:val="00A3516C"/>
    <w:rsid w:val="00A376C8"/>
    <w:rsid w:val="00A409B4"/>
    <w:rsid w:val="00A431C6"/>
    <w:rsid w:val="00A43C89"/>
    <w:rsid w:val="00A44E1E"/>
    <w:rsid w:val="00A46670"/>
    <w:rsid w:val="00A466B9"/>
    <w:rsid w:val="00A46AB8"/>
    <w:rsid w:val="00A5068D"/>
    <w:rsid w:val="00A510A0"/>
    <w:rsid w:val="00A51495"/>
    <w:rsid w:val="00A5210A"/>
    <w:rsid w:val="00A52454"/>
    <w:rsid w:val="00A533E3"/>
    <w:rsid w:val="00A53437"/>
    <w:rsid w:val="00A5595B"/>
    <w:rsid w:val="00A5728C"/>
    <w:rsid w:val="00A623A1"/>
    <w:rsid w:val="00A6272E"/>
    <w:rsid w:val="00A65165"/>
    <w:rsid w:val="00A6606C"/>
    <w:rsid w:val="00A70FBB"/>
    <w:rsid w:val="00A710B1"/>
    <w:rsid w:val="00A72331"/>
    <w:rsid w:val="00A730E8"/>
    <w:rsid w:val="00A74546"/>
    <w:rsid w:val="00A746D1"/>
    <w:rsid w:val="00A74E9A"/>
    <w:rsid w:val="00A74F47"/>
    <w:rsid w:val="00A76147"/>
    <w:rsid w:val="00A76A60"/>
    <w:rsid w:val="00A76A93"/>
    <w:rsid w:val="00A8042E"/>
    <w:rsid w:val="00A82944"/>
    <w:rsid w:val="00A8349A"/>
    <w:rsid w:val="00A84F87"/>
    <w:rsid w:val="00A85525"/>
    <w:rsid w:val="00A87CC8"/>
    <w:rsid w:val="00A9026C"/>
    <w:rsid w:val="00A90313"/>
    <w:rsid w:val="00A914CE"/>
    <w:rsid w:val="00A923D2"/>
    <w:rsid w:val="00A931AA"/>
    <w:rsid w:val="00A93525"/>
    <w:rsid w:val="00A945F1"/>
    <w:rsid w:val="00A949B3"/>
    <w:rsid w:val="00A95D17"/>
    <w:rsid w:val="00A96FB3"/>
    <w:rsid w:val="00AA0F9E"/>
    <w:rsid w:val="00AA370F"/>
    <w:rsid w:val="00AA436F"/>
    <w:rsid w:val="00AA4499"/>
    <w:rsid w:val="00AA463C"/>
    <w:rsid w:val="00AA5144"/>
    <w:rsid w:val="00AA573D"/>
    <w:rsid w:val="00AA63EF"/>
    <w:rsid w:val="00AA70B5"/>
    <w:rsid w:val="00AB1932"/>
    <w:rsid w:val="00AB3C69"/>
    <w:rsid w:val="00AB5293"/>
    <w:rsid w:val="00AB6FF3"/>
    <w:rsid w:val="00AB7002"/>
    <w:rsid w:val="00AB701D"/>
    <w:rsid w:val="00AB7B92"/>
    <w:rsid w:val="00AC00C0"/>
    <w:rsid w:val="00AC0F4B"/>
    <w:rsid w:val="00AC20A4"/>
    <w:rsid w:val="00AC4FD9"/>
    <w:rsid w:val="00AC5C7C"/>
    <w:rsid w:val="00AC7DDD"/>
    <w:rsid w:val="00AD03B0"/>
    <w:rsid w:val="00AD16C5"/>
    <w:rsid w:val="00AD2A07"/>
    <w:rsid w:val="00AD5354"/>
    <w:rsid w:val="00AD6857"/>
    <w:rsid w:val="00AD725B"/>
    <w:rsid w:val="00AD7FEF"/>
    <w:rsid w:val="00AE0363"/>
    <w:rsid w:val="00AE0385"/>
    <w:rsid w:val="00AE0D18"/>
    <w:rsid w:val="00AE1E88"/>
    <w:rsid w:val="00AE3497"/>
    <w:rsid w:val="00AE36B2"/>
    <w:rsid w:val="00AE3D1E"/>
    <w:rsid w:val="00AE4E83"/>
    <w:rsid w:val="00AE5AB1"/>
    <w:rsid w:val="00AE6A0A"/>
    <w:rsid w:val="00AE756A"/>
    <w:rsid w:val="00AF1291"/>
    <w:rsid w:val="00AF286E"/>
    <w:rsid w:val="00AF476D"/>
    <w:rsid w:val="00AF5217"/>
    <w:rsid w:val="00AF6BC2"/>
    <w:rsid w:val="00AF6D1B"/>
    <w:rsid w:val="00B00EF8"/>
    <w:rsid w:val="00B01CFA"/>
    <w:rsid w:val="00B03AB0"/>
    <w:rsid w:val="00B0561A"/>
    <w:rsid w:val="00B058C1"/>
    <w:rsid w:val="00B05FCF"/>
    <w:rsid w:val="00B06D27"/>
    <w:rsid w:val="00B07CA0"/>
    <w:rsid w:val="00B1109D"/>
    <w:rsid w:val="00B13B69"/>
    <w:rsid w:val="00B13BF0"/>
    <w:rsid w:val="00B161D9"/>
    <w:rsid w:val="00B16449"/>
    <w:rsid w:val="00B16536"/>
    <w:rsid w:val="00B16BB5"/>
    <w:rsid w:val="00B17169"/>
    <w:rsid w:val="00B22BEA"/>
    <w:rsid w:val="00B239F5"/>
    <w:rsid w:val="00B23D15"/>
    <w:rsid w:val="00B24C6D"/>
    <w:rsid w:val="00B26397"/>
    <w:rsid w:val="00B26EAA"/>
    <w:rsid w:val="00B300C6"/>
    <w:rsid w:val="00B31D19"/>
    <w:rsid w:val="00B32229"/>
    <w:rsid w:val="00B328D8"/>
    <w:rsid w:val="00B33944"/>
    <w:rsid w:val="00B37172"/>
    <w:rsid w:val="00B37FD8"/>
    <w:rsid w:val="00B41245"/>
    <w:rsid w:val="00B42A0F"/>
    <w:rsid w:val="00B43D03"/>
    <w:rsid w:val="00B445C5"/>
    <w:rsid w:val="00B45531"/>
    <w:rsid w:val="00B502E5"/>
    <w:rsid w:val="00B50B9A"/>
    <w:rsid w:val="00B50DCB"/>
    <w:rsid w:val="00B52ED2"/>
    <w:rsid w:val="00B55347"/>
    <w:rsid w:val="00B571D2"/>
    <w:rsid w:val="00B5795E"/>
    <w:rsid w:val="00B6063B"/>
    <w:rsid w:val="00B60BEC"/>
    <w:rsid w:val="00B6269D"/>
    <w:rsid w:val="00B65911"/>
    <w:rsid w:val="00B66221"/>
    <w:rsid w:val="00B71D39"/>
    <w:rsid w:val="00B71E99"/>
    <w:rsid w:val="00B725F9"/>
    <w:rsid w:val="00B751CC"/>
    <w:rsid w:val="00B76156"/>
    <w:rsid w:val="00B7676E"/>
    <w:rsid w:val="00B76BFA"/>
    <w:rsid w:val="00B77D39"/>
    <w:rsid w:val="00B8025C"/>
    <w:rsid w:val="00B86138"/>
    <w:rsid w:val="00B86E14"/>
    <w:rsid w:val="00B87979"/>
    <w:rsid w:val="00B900AC"/>
    <w:rsid w:val="00B90A81"/>
    <w:rsid w:val="00B912DE"/>
    <w:rsid w:val="00B92074"/>
    <w:rsid w:val="00B93601"/>
    <w:rsid w:val="00B9395E"/>
    <w:rsid w:val="00B9614E"/>
    <w:rsid w:val="00B963F4"/>
    <w:rsid w:val="00BA1D68"/>
    <w:rsid w:val="00BA2CF6"/>
    <w:rsid w:val="00BA3B83"/>
    <w:rsid w:val="00BA44F8"/>
    <w:rsid w:val="00BA4511"/>
    <w:rsid w:val="00BA54B5"/>
    <w:rsid w:val="00BA66F8"/>
    <w:rsid w:val="00BA68A2"/>
    <w:rsid w:val="00BA7B12"/>
    <w:rsid w:val="00BB0ACF"/>
    <w:rsid w:val="00BB168B"/>
    <w:rsid w:val="00BB168F"/>
    <w:rsid w:val="00BB1EEE"/>
    <w:rsid w:val="00BB2EAE"/>
    <w:rsid w:val="00BB4C1F"/>
    <w:rsid w:val="00BB589A"/>
    <w:rsid w:val="00BB78F6"/>
    <w:rsid w:val="00BB7979"/>
    <w:rsid w:val="00BC0227"/>
    <w:rsid w:val="00BC1B61"/>
    <w:rsid w:val="00BC1C41"/>
    <w:rsid w:val="00BC52B1"/>
    <w:rsid w:val="00BC52B3"/>
    <w:rsid w:val="00BC5689"/>
    <w:rsid w:val="00BC5691"/>
    <w:rsid w:val="00BC5F72"/>
    <w:rsid w:val="00BC6CC0"/>
    <w:rsid w:val="00BC7E2B"/>
    <w:rsid w:val="00BD0523"/>
    <w:rsid w:val="00BD3163"/>
    <w:rsid w:val="00BD36EA"/>
    <w:rsid w:val="00BD3703"/>
    <w:rsid w:val="00BD4071"/>
    <w:rsid w:val="00BD6045"/>
    <w:rsid w:val="00BE0FAA"/>
    <w:rsid w:val="00BE2138"/>
    <w:rsid w:val="00BE3156"/>
    <w:rsid w:val="00BE3EC8"/>
    <w:rsid w:val="00BE5048"/>
    <w:rsid w:val="00BE6649"/>
    <w:rsid w:val="00BE7A34"/>
    <w:rsid w:val="00BE7BFB"/>
    <w:rsid w:val="00BF1F09"/>
    <w:rsid w:val="00BF3E92"/>
    <w:rsid w:val="00BF7975"/>
    <w:rsid w:val="00C0046D"/>
    <w:rsid w:val="00C019DE"/>
    <w:rsid w:val="00C01FC1"/>
    <w:rsid w:val="00C02A77"/>
    <w:rsid w:val="00C03676"/>
    <w:rsid w:val="00C06407"/>
    <w:rsid w:val="00C1165B"/>
    <w:rsid w:val="00C12B8F"/>
    <w:rsid w:val="00C135F4"/>
    <w:rsid w:val="00C139CF"/>
    <w:rsid w:val="00C14DF4"/>
    <w:rsid w:val="00C15377"/>
    <w:rsid w:val="00C1655C"/>
    <w:rsid w:val="00C1678B"/>
    <w:rsid w:val="00C173E9"/>
    <w:rsid w:val="00C200AD"/>
    <w:rsid w:val="00C22507"/>
    <w:rsid w:val="00C233FD"/>
    <w:rsid w:val="00C23403"/>
    <w:rsid w:val="00C25A23"/>
    <w:rsid w:val="00C27EF0"/>
    <w:rsid w:val="00C3027C"/>
    <w:rsid w:val="00C32C56"/>
    <w:rsid w:val="00C33370"/>
    <w:rsid w:val="00C33725"/>
    <w:rsid w:val="00C339D9"/>
    <w:rsid w:val="00C34195"/>
    <w:rsid w:val="00C3578C"/>
    <w:rsid w:val="00C36426"/>
    <w:rsid w:val="00C40393"/>
    <w:rsid w:val="00C40D98"/>
    <w:rsid w:val="00C4294C"/>
    <w:rsid w:val="00C42BE2"/>
    <w:rsid w:val="00C436FE"/>
    <w:rsid w:val="00C43C6B"/>
    <w:rsid w:val="00C441BD"/>
    <w:rsid w:val="00C4457A"/>
    <w:rsid w:val="00C44F5E"/>
    <w:rsid w:val="00C45A0A"/>
    <w:rsid w:val="00C47186"/>
    <w:rsid w:val="00C503B1"/>
    <w:rsid w:val="00C517E0"/>
    <w:rsid w:val="00C52DAC"/>
    <w:rsid w:val="00C5482A"/>
    <w:rsid w:val="00C554D6"/>
    <w:rsid w:val="00C57623"/>
    <w:rsid w:val="00C57E88"/>
    <w:rsid w:val="00C6043F"/>
    <w:rsid w:val="00C60A20"/>
    <w:rsid w:val="00C619C4"/>
    <w:rsid w:val="00C62285"/>
    <w:rsid w:val="00C6515E"/>
    <w:rsid w:val="00C67F8C"/>
    <w:rsid w:val="00C708F8"/>
    <w:rsid w:val="00C7207C"/>
    <w:rsid w:val="00C73446"/>
    <w:rsid w:val="00C7493D"/>
    <w:rsid w:val="00C74AA5"/>
    <w:rsid w:val="00C77B4A"/>
    <w:rsid w:val="00C77BAC"/>
    <w:rsid w:val="00C84B39"/>
    <w:rsid w:val="00C85006"/>
    <w:rsid w:val="00C868EA"/>
    <w:rsid w:val="00C8765C"/>
    <w:rsid w:val="00C878C6"/>
    <w:rsid w:val="00C87CF1"/>
    <w:rsid w:val="00C87D2F"/>
    <w:rsid w:val="00C9078F"/>
    <w:rsid w:val="00C913AD"/>
    <w:rsid w:val="00C917FD"/>
    <w:rsid w:val="00C92DD3"/>
    <w:rsid w:val="00C95A84"/>
    <w:rsid w:val="00C95F5C"/>
    <w:rsid w:val="00CA02F1"/>
    <w:rsid w:val="00CA29C9"/>
    <w:rsid w:val="00CA39EF"/>
    <w:rsid w:val="00CA4844"/>
    <w:rsid w:val="00CA4E30"/>
    <w:rsid w:val="00CA6590"/>
    <w:rsid w:val="00CA6D6C"/>
    <w:rsid w:val="00CA78BB"/>
    <w:rsid w:val="00CB057C"/>
    <w:rsid w:val="00CB1C28"/>
    <w:rsid w:val="00CB450A"/>
    <w:rsid w:val="00CB5298"/>
    <w:rsid w:val="00CB6612"/>
    <w:rsid w:val="00CB72C9"/>
    <w:rsid w:val="00CB7D05"/>
    <w:rsid w:val="00CC269F"/>
    <w:rsid w:val="00CC3896"/>
    <w:rsid w:val="00CC407D"/>
    <w:rsid w:val="00CC576D"/>
    <w:rsid w:val="00CC5A2A"/>
    <w:rsid w:val="00CC6E01"/>
    <w:rsid w:val="00CC7AC4"/>
    <w:rsid w:val="00CD1E9A"/>
    <w:rsid w:val="00CD3C82"/>
    <w:rsid w:val="00CD5A1B"/>
    <w:rsid w:val="00CE036F"/>
    <w:rsid w:val="00CE1D0B"/>
    <w:rsid w:val="00CE29C5"/>
    <w:rsid w:val="00CE55CE"/>
    <w:rsid w:val="00CF0A00"/>
    <w:rsid w:val="00CF1597"/>
    <w:rsid w:val="00CF1B41"/>
    <w:rsid w:val="00CF24E4"/>
    <w:rsid w:val="00CF3D18"/>
    <w:rsid w:val="00CF4734"/>
    <w:rsid w:val="00CF4D59"/>
    <w:rsid w:val="00CF5E5A"/>
    <w:rsid w:val="00CF6B4E"/>
    <w:rsid w:val="00D0017F"/>
    <w:rsid w:val="00D00978"/>
    <w:rsid w:val="00D01439"/>
    <w:rsid w:val="00D01907"/>
    <w:rsid w:val="00D03E77"/>
    <w:rsid w:val="00D05D42"/>
    <w:rsid w:val="00D060B9"/>
    <w:rsid w:val="00D07E1A"/>
    <w:rsid w:val="00D07E98"/>
    <w:rsid w:val="00D1066E"/>
    <w:rsid w:val="00D10EA9"/>
    <w:rsid w:val="00D11290"/>
    <w:rsid w:val="00D120C5"/>
    <w:rsid w:val="00D13845"/>
    <w:rsid w:val="00D140F2"/>
    <w:rsid w:val="00D15B68"/>
    <w:rsid w:val="00D15DAE"/>
    <w:rsid w:val="00D165F8"/>
    <w:rsid w:val="00D1772A"/>
    <w:rsid w:val="00D17772"/>
    <w:rsid w:val="00D21804"/>
    <w:rsid w:val="00D219E7"/>
    <w:rsid w:val="00D22618"/>
    <w:rsid w:val="00D22C55"/>
    <w:rsid w:val="00D22CBD"/>
    <w:rsid w:val="00D22FEA"/>
    <w:rsid w:val="00D23023"/>
    <w:rsid w:val="00D23875"/>
    <w:rsid w:val="00D23FD3"/>
    <w:rsid w:val="00D265FC"/>
    <w:rsid w:val="00D268B9"/>
    <w:rsid w:val="00D270E8"/>
    <w:rsid w:val="00D27C7E"/>
    <w:rsid w:val="00D32BD3"/>
    <w:rsid w:val="00D34A6C"/>
    <w:rsid w:val="00D35CB9"/>
    <w:rsid w:val="00D36328"/>
    <w:rsid w:val="00D37207"/>
    <w:rsid w:val="00D3754A"/>
    <w:rsid w:val="00D3768B"/>
    <w:rsid w:val="00D37BC9"/>
    <w:rsid w:val="00D4292F"/>
    <w:rsid w:val="00D4405B"/>
    <w:rsid w:val="00D447D0"/>
    <w:rsid w:val="00D45358"/>
    <w:rsid w:val="00D465E9"/>
    <w:rsid w:val="00D46656"/>
    <w:rsid w:val="00D52233"/>
    <w:rsid w:val="00D52AA8"/>
    <w:rsid w:val="00D54787"/>
    <w:rsid w:val="00D54880"/>
    <w:rsid w:val="00D54B69"/>
    <w:rsid w:val="00D54D6E"/>
    <w:rsid w:val="00D5657B"/>
    <w:rsid w:val="00D5760A"/>
    <w:rsid w:val="00D57B94"/>
    <w:rsid w:val="00D607C9"/>
    <w:rsid w:val="00D61E44"/>
    <w:rsid w:val="00D63B07"/>
    <w:rsid w:val="00D64614"/>
    <w:rsid w:val="00D661B8"/>
    <w:rsid w:val="00D67074"/>
    <w:rsid w:val="00D700BF"/>
    <w:rsid w:val="00D70876"/>
    <w:rsid w:val="00D71EDC"/>
    <w:rsid w:val="00D7318B"/>
    <w:rsid w:val="00D750EC"/>
    <w:rsid w:val="00D77258"/>
    <w:rsid w:val="00D776AC"/>
    <w:rsid w:val="00D77733"/>
    <w:rsid w:val="00D77AA6"/>
    <w:rsid w:val="00D80508"/>
    <w:rsid w:val="00D835C5"/>
    <w:rsid w:val="00D840AE"/>
    <w:rsid w:val="00D8411C"/>
    <w:rsid w:val="00D84B6F"/>
    <w:rsid w:val="00D878D2"/>
    <w:rsid w:val="00D905F9"/>
    <w:rsid w:val="00D906CF"/>
    <w:rsid w:val="00D91333"/>
    <w:rsid w:val="00D91AB9"/>
    <w:rsid w:val="00D91D74"/>
    <w:rsid w:val="00D92F5F"/>
    <w:rsid w:val="00D930A9"/>
    <w:rsid w:val="00D9489C"/>
    <w:rsid w:val="00D952FD"/>
    <w:rsid w:val="00D9568B"/>
    <w:rsid w:val="00D95F60"/>
    <w:rsid w:val="00D96998"/>
    <w:rsid w:val="00DA00C8"/>
    <w:rsid w:val="00DA0318"/>
    <w:rsid w:val="00DA04D9"/>
    <w:rsid w:val="00DA0E1C"/>
    <w:rsid w:val="00DA29DB"/>
    <w:rsid w:val="00DA2D82"/>
    <w:rsid w:val="00DA3F0A"/>
    <w:rsid w:val="00DA4BFB"/>
    <w:rsid w:val="00DA5D73"/>
    <w:rsid w:val="00DA6ABE"/>
    <w:rsid w:val="00DA6F85"/>
    <w:rsid w:val="00DB00C6"/>
    <w:rsid w:val="00DB05B0"/>
    <w:rsid w:val="00DB0775"/>
    <w:rsid w:val="00DB170B"/>
    <w:rsid w:val="00DB1D6C"/>
    <w:rsid w:val="00DB2DB3"/>
    <w:rsid w:val="00DB63B6"/>
    <w:rsid w:val="00DB6A80"/>
    <w:rsid w:val="00DC0F2B"/>
    <w:rsid w:val="00DC1D0E"/>
    <w:rsid w:val="00DC20E3"/>
    <w:rsid w:val="00DC278F"/>
    <w:rsid w:val="00DC2C40"/>
    <w:rsid w:val="00DC3C86"/>
    <w:rsid w:val="00DC4482"/>
    <w:rsid w:val="00DC661A"/>
    <w:rsid w:val="00DC6A65"/>
    <w:rsid w:val="00DC7E1A"/>
    <w:rsid w:val="00DD2BEC"/>
    <w:rsid w:val="00DE3369"/>
    <w:rsid w:val="00DE3F06"/>
    <w:rsid w:val="00DE5CAE"/>
    <w:rsid w:val="00DE6B16"/>
    <w:rsid w:val="00DF12C6"/>
    <w:rsid w:val="00DF2136"/>
    <w:rsid w:val="00DF22FF"/>
    <w:rsid w:val="00DF2A17"/>
    <w:rsid w:val="00DF3795"/>
    <w:rsid w:val="00DF42F5"/>
    <w:rsid w:val="00DF6779"/>
    <w:rsid w:val="00DF69DC"/>
    <w:rsid w:val="00DF75D2"/>
    <w:rsid w:val="00E04735"/>
    <w:rsid w:val="00E06C7B"/>
    <w:rsid w:val="00E07336"/>
    <w:rsid w:val="00E103CC"/>
    <w:rsid w:val="00E109EF"/>
    <w:rsid w:val="00E10FF3"/>
    <w:rsid w:val="00E112E1"/>
    <w:rsid w:val="00E12147"/>
    <w:rsid w:val="00E1277D"/>
    <w:rsid w:val="00E13276"/>
    <w:rsid w:val="00E20CB4"/>
    <w:rsid w:val="00E22485"/>
    <w:rsid w:val="00E229F4"/>
    <w:rsid w:val="00E2478D"/>
    <w:rsid w:val="00E249E9"/>
    <w:rsid w:val="00E25309"/>
    <w:rsid w:val="00E26B91"/>
    <w:rsid w:val="00E26BD8"/>
    <w:rsid w:val="00E27168"/>
    <w:rsid w:val="00E27C7E"/>
    <w:rsid w:val="00E30163"/>
    <w:rsid w:val="00E31059"/>
    <w:rsid w:val="00E3273F"/>
    <w:rsid w:val="00E3383D"/>
    <w:rsid w:val="00E33CA4"/>
    <w:rsid w:val="00E36DA7"/>
    <w:rsid w:val="00E378C9"/>
    <w:rsid w:val="00E37A3F"/>
    <w:rsid w:val="00E37AA0"/>
    <w:rsid w:val="00E40F74"/>
    <w:rsid w:val="00E41098"/>
    <w:rsid w:val="00E41470"/>
    <w:rsid w:val="00E42B58"/>
    <w:rsid w:val="00E44689"/>
    <w:rsid w:val="00E45137"/>
    <w:rsid w:val="00E46010"/>
    <w:rsid w:val="00E46C15"/>
    <w:rsid w:val="00E47EFA"/>
    <w:rsid w:val="00E56023"/>
    <w:rsid w:val="00E56491"/>
    <w:rsid w:val="00E564B1"/>
    <w:rsid w:val="00E574DC"/>
    <w:rsid w:val="00E57B8B"/>
    <w:rsid w:val="00E6275C"/>
    <w:rsid w:val="00E6293A"/>
    <w:rsid w:val="00E641B0"/>
    <w:rsid w:val="00E65314"/>
    <w:rsid w:val="00E65CC9"/>
    <w:rsid w:val="00E664EB"/>
    <w:rsid w:val="00E6750B"/>
    <w:rsid w:val="00E6751A"/>
    <w:rsid w:val="00E70042"/>
    <w:rsid w:val="00E70806"/>
    <w:rsid w:val="00E70D12"/>
    <w:rsid w:val="00E74473"/>
    <w:rsid w:val="00E7481C"/>
    <w:rsid w:val="00E74E7D"/>
    <w:rsid w:val="00E765F3"/>
    <w:rsid w:val="00E76B34"/>
    <w:rsid w:val="00E76DDB"/>
    <w:rsid w:val="00E80642"/>
    <w:rsid w:val="00E83F05"/>
    <w:rsid w:val="00E84149"/>
    <w:rsid w:val="00E844C8"/>
    <w:rsid w:val="00E86068"/>
    <w:rsid w:val="00E8633D"/>
    <w:rsid w:val="00E86793"/>
    <w:rsid w:val="00E914ED"/>
    <w:rsid w:val="00E921B3"/>
    <w:rsid w:val="00E93FC5"/>
    <w:rsid w:val="00E95DA8"/>
    <w:rsid w:val="00E95E38"/>
    <w:rsid w:val="00EA1A2A"/>
    <w:rsid w:val="00EA1AB5"/>
    <w:rsid w:val="00EA2103"/>
    <w:rsid w:val="00EA24CD"/>
    <w:rsid w:val="00EA7CC5"/>
    <w:rsid w:val="00EB09B4"/>
    <w:rsid w:val="00EB0BE3"/>
    <w:rsid w:val="00EB29AB"/>
    <w:rsid w:val="00EB2FE4"/>
    <w:rsid w:val="00EB3116"/>
    <w:rsid w:val="00EB32BE"/>
    <w:rsid w:val="00EB4603"/>
    <w:rsid w:val="00EB5C6D"/>
    <w:rsid w:val="00EC0703"/>
    <w:rsid w:val="00EC0D91"/>
    <w:rsid w:val="00EC2B00"/>
    <w:rsid w:val="00EC30E5"/>
    <w:rsid w:val="00EC5B8D"/>
    <w:rsid w:val="00EC5C78"/>
    <w:rsid w:val="00EC625C"/>
    <w:rsid w:val="00EC70DE"/>
    <w:rsid w:val="00ED0C63"/>
    <w:rsid w:val="00ED1ED5"/>
    <w:rsid w:val="00ED356C"/>
    <w:rsid w:val="00ED3C72"/>
    <w:rsid w:val="00ED443E"/>
    <w:rsid w:val="00EE0899"/>
    <w:rsid w:val="00EE10CC"/>
    <w:rsid w:val="00EE37F0"/>
    <w:rsid w:val="00EE4583"/>
    <w:rsid w:val="00EE545A"/>
    <w:rsid w:val="00EE6B62"/>
    <w:rsid w:val="00EE7656"/>
    <w:rsid w:val="00EE7DFA"/>
    <w:rsid w:val="00EF0924"/>
    <w:rsid w:val="00EF1175"/>
    <w:rsid w:val="00EF4A14"/>
    <w:rsid w:val="00EF4CED"/>
    <w:rsid w:val="00EF4E9E"/>
    <w:rsid w:val="00EF6869"/>
    <w:rsid w:val="00EF77F3"/>
    <w:rsid w:val="00F01865"/>
    <w:rsid w:val="00F01C52"/>
    <w:rsid w:val="00F0240E"/>
    <w:rsid w:val="00F0516E"/>
    <w:rsid w:val="00F05984"/>
    <w:rsid w:val="00F05B58"/>
    <w:rsid w:val="00F06ACC"/>
    <w:rsid w:val="00F12009"/>
    <w:rsid w:val="00F15F6F"/>
    <w:rsid w:val="00F16471"/>
    <w:rsid w:val="00F166AB"/>
    <w:rsid w:val="00F16A68"/>
    <w:rsid w:val="00F16B8F"/>
    <w:rsid w:val="00F17164"/>
    <w:rsid w:val="00F17A78"/>
    <w:rsid w:val="00F17EFB"/>
    <w:rsid w:val="00F2407B"/>
    <w:rsid w:val="00F24434"/>
    <w:rsid w:val="00F249A8"/>
    <w:rsid w:val="00F24D95"/>
    <w:rsid w:val="00F261BB"/>
    <w:rsid w:val="00F26E42"/>
    <w:rsid w:val="00F30869"/>
    <w:rsid w:val="00F34D2D"/>
    <w:rsid w:val="00F35031"/>
    <w:rsid w:val="00F3527D"/>
    <w:rsid w:val="00F3559E"/>
    <w:rsid w:val="00F35940"/>
    <w:rsid w:val="00F3710E"/>
    <w:rsid w:val="00F37B1D"/>
    <w:rsid w:val="00F37DEC"/>
    <w:rsid w:val="00F4125B"/>
    <w:rsid w:val="00F4135D"/>
    <w:rsid w:val="00F41CF8"/>
    <w:rsid w:val="00F42D79"/>
    <w:rsid w:val="00F43661"/>
    <w:rsid w:val="00F43795"/>
    <w:rsid w:val="00F443A1"/>
    <w:rsid w:val="00F448AB"/>
    <w:rsid w:val="00F455A0"/>
    <w:rsid w:val="00F46A43"/>
    <w:rsid w:val="00F5254F"/>
    <w:rsid w:val="00F53D72"/>
    <w:rsid w:val="00F573A8"/>
    <w:rsid w:val="00F577E9"/>
    <w:rsid w:val="00F6073E"/>
    <w:rsid w:val="00F62E7A"/>
    <w:rsid w:val="00F638D0"/>
    <w:rsid w:val="00F64690"/>
    <w:rsid w:val="00F654C2"/>
    <w:rsid w:val="00F65A88"/>
    <w:rsid w:val="00F714B5"/>
    <w:rsid w:val="00F72EEF"/>
    <w:rsid w:val="00F7330B"/>
    <w:rsid w:val="00F742C5"/>
    <w:rsid w:val="00F77E19"/>
    <w:rsid w:val="00F80E01"/>
    <w:rsid w:val="00F8200F"/>
    <w:rsid w:val="00F8450F"/>
    <w:rsid w:val="00F904C2"/>
    <w:rsid w:val="00F94D18"/>
    <w:rsid w:val="00F95779"/>
    <w:rsid w:val="00F97403"/>
    <w:rsid w:val="00F975B1"/>
    <w:rsid w:val="00FA04C1"/>
    <w:rsid w:val="00FA1D89"/>
    <w:rsid w:val="00FA2CFA"/>
    <w:rsid w:val="00FA50AD"/>
    <w:rsid w:val="00FA5E8C"/>
    <w:rsid w:val="00FA6645"/>
    <w:rsid w:val="00FA6FEB"/>
    <w:rsid w:val="00FB1DDF"/>
    <w:rsid w:val="00FB2088"/>
    <w:rsid w:val="00FB29B7"/>
    <w:rsid w:val="00FB49B4"/>
    <w:rsid w:val="00FB4B0A"/>
    <w:rsid w:val="00FB4F2A"/>
    <w:rsid w:val="00FB519D"/>
    <w:rsid w:val="00FB51BC"/>
    <w:rsid w:val="00FB5752"/>
    <w:rsid w:val="00FB6283"/>
    <w:rsid w:val="00FC0727"/>
    <w:rsid w:val="00FC0958"/>
    <w:rsid w:val="00FC1168"/>
    <w:rsid w:val="00FC18BA"/>
    <w:rsid w:val="00FC3F68"/>
    <w:rsid w:val="00FC6874"/>
    <w:rsid w:val="00FD14BE"/>
    <w:rsid w:val="00FD1603"/>
    <w:rsid w:val="00FD1899"/>
    <w:rsid w:val="00FD1C69"/>
    <w:rsid w:val="00FD22A1"/>
    <w:rsid w:val="00FD4B2A"/>
    <w:rsid w:val="00FD4E07"/>
    <w:rsid w:val="00FD68E2"/>
    <w:rsid w:val="00FD6FE3"/>
    <w:rsid w:val="00FE04F6"/>
    <w:rsid w:val="00FE0D7C"/>
    <w:rsid w:val="00FE1862"/>
    <w:rsid w:val="00FE19CB"/>
    <w:rsid w:val="00FE1B67"/>
    <w:rsid w:val="00FE47E9"/>
    <w:rsid w:val="00FE4A8C"/>
    <w:rsid w:val="00FE6B98"/>
    <w:rsid w:val="00FE7434"/>
    <w:rsid w:val="00FF2F77"/>
    <w:rsid w:val="00FF3211"/>
    <w:rsid w:val="00FF3DFF"/>
    <w:rsid w:val="00FF44BC"/>
    <w:rsid w:val="00FF53C7"/>
    <w:rsid w:val="00FF6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CADBC"/>
  <w15:chartTrackingRefBased/>
  <w15:docId w15:val="{B22A5C16-1A81-47EF-B36E-8FF637AC6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A64"/>
    <w:rPr>
      <w:kern w:val="0"/>
      <w:lang w:val="es-ES_tradnl"/>
      <w14:ligatures w14:val="none"/>
    </w:rPr>
  </w:style>
  <w:style w:type="paragraph" w:styleId="Heading1">
    <w:name w:val="heading 1"/>
    <w:basedOn w:val="Normal"/>
    <w:next w:val="Normal"/>
    <w:link w:val="Heading1Char"/>
    <w:uiPriority w:val="9"/>
    <w:qFormat/>
    <w:rsid w:val="00192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2E72"/>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2E7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2E7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92E7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E7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E7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E7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E7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2E72"/>
    <w:rPr>
      <w:rFonts w:asciiTheme="majorHAnsi" w:eastAsiaTheme="majorEastAsia" w:hAnsiTheme="majorHAnsi" w:cstheme="majorBidi"/>
      <w:color w:val="0F4761" w:themeColor="accent1" w:themeShade="BF"/>
      <w:kern w:val="0"/>
      <w:sz w:val="32"/>
      <w:szCs w:val="32"/>
      <w:lang w:val="es-ES_tradnl"/>
      <w14:ligatures w14:val="none"/>
    </w:rPr>
  </w:style>
  <w:style w:type="character" w:customStyle="1" w:styleId="Heading3Char">
    <w:name w:val="Heading 3 Char"/>
    <w:basedOn w:val="DefaultParagraphFont"/>
    <w:link w:val="Heading3"/>
    <w:uiPriority w:val="9"/>
    <w:rsid w:val="00192E72"/>
    <w:rPr>
      <w:rFonts w:eastAsiaTheme="majorEastAsia" w:cstheme="majorBidi"/>
      <w:color w:val="0F4761" w:themeColor="accent1" w:themeShade="BF"/>
      <w:kern w:val="0"/>
      <w:sz w:val="28"/>
      <w:szCs w:val="28"/>
      <w:lang w:val="es-ES_tradnl"/>
      <w14:ligatures w14:val="none"/>
    </w:rPr>
  </w:style>
  <w:style w:type="character" w:customStyle="1" w:styleId="Heading4Char">
    <w:name w:val="Heading 4 Char"/>
    <w:basedOn w:val="DefaultParagraphFont"/>
    <w:link w:val="Heading4"/>
    <w:uiPriority w:val="9"/>
    <w:rsid w:val="00192E72"/>
    <w:rPr>
      <w:rFonts w:eastAsiaTheme="majorEastAsia" w:cstheme="majorBidi"/>
      <w:i/>
      <w:iCs/>
      <w:color w:val="0F4761" w:themeColor="accent1" w:themeShade="BF"/>
      <w:kern w:val="0"/>
      <w:lang w:val="es-ES_tradnl"/>
      <w14:ligatures w14:val="none"/>
    </w:rPr>
  </w:style>
  <w:style w:type="character" w:customStyle="1" w:styleId="Heading5Char">
    <w:name w:val="Heading 5 Char"/>
    <w:basedOn w:val="DefaultParagraphFont"/>
    <w:link w:val="Heading5"/>
    <w:uiPriority w:val="9"/>
    <w:rsid w:val="00192E72"/>
    <w:rPr>
      <w:rFonts w:eastAsiaTheme="majorEastAsia" w:cstheme="majorBidi"/>
      <w:color w:val="0F4761" w:themeColor="accent1" w:themeShade="BF"/>
      <w:kern w:val="0"/>
      <w:lang w:val="es-ES_tradnl"/>
      <w14:ligatures w14:val="none"/>
    </w:rPr>
  </w:style>
  <w:style w:type="character" w:customStyle="1" w:styleId="Heading6Char">
    <w:name w:val="Heading 6 Char"/>
    <w:basedOn w:val="DefaultParagraphFont"/>
    <w:link w:val="Heading6"/>
    <w:uiPriority w:val="9"/>
    <w:semiHidden/>
    <w:rsid w:val="00192E72"/>
    <w:rPr>
      <w:rFonts w:eastAsiaTheme="majorEastAsia" w:cstheme="majorBidi"/>
      <w:i/>
      <w:iCs/>
      <w:color w:val="595959" w:themeColor="text1" w:themeTint="A6"/>
      <w:kern w:val="0"/>
      <w:lang w:val="es-ES_tradnl"/>
      <w14:ligatures w14:val="none"/>
    </w:rPr>
  </w:style>
  <w:style w:type="character" w:customStyle="1" w:styleId="Heading7Char">
    <w:name w:val="Heading 7 Char"/>
    <w:basedOn w:val="DefaultParagraphFont"/>
    <w:link w:val="Heading7"/>
    <w:uiPriority w:val="9"/>
    <w:semiHidden/>
    <w:rsid w:val="00192E72"/>
    <w:rPr>
      <w:rFonts w:eastAsiaTheme="majorEastAsia" w:cstheme="majorBidi"/>
      <w:color w:val="595959" w:themeColor="text1" w:themeTint="A6"/>
      <w:kern w:val="0"/>
      <w:lang w:val="es-ES_tradnl"/>
      <w14:ligatures w14:val="none"/>
    </w:rPr>
  </w:style>
  <w:style w:type="character" w:customStyle="1" w:styleId="Heading8Char">
    <w:name w:val="Heading 8 Char"/>
    <w:basedOn w:val="DefaultParagraphFont"/>
    <w:link w:val="Heading8"/>
    <w:uiPriority w:val="9"/>
    <w:semiHidden/>
    <w:rsid w:val="00192E72"/>
    <w:rPr>
      <w:rFonts w:eastAsiaTheme="majorEastAsia" w:cstheme="majorBidi"/>
      <w:i/>
      <w:iCs/>
      <w:color w:val="272727" w:themeColor="text1" w:themeTint="D8"/>
      <w:kern w:val="0"/>
      <w:lang w:val="es-ES_tradnl"/>
      <w14:ligatures w14:val="none"/>
    </w:rPr>
  </w:style>
  <w:style w:type="character" w:customStyle="1" w:styleId="Heading9Char">
    <w:name w:val="Heading 9 Char"/>
    <w:basedOn w:val="DefaultParagraphFont"/>
    <w:link w:val="Heading9"/>
    <w:uiPriority w:val="9"/>
    <w:semiHidden/>
    <w:rsid w:val="00192E72"/>
    <w:rPr>
      <w:rFonts w:eastAsiaTheme="majorEastAsia" w:cstheme="majorBidi"/>
      <w:color w:val="272727" w:themeColor="text1" w:themeTint="D8"/>
      <w:kern w:val="0"/>
      <w:lang w:val="es-ES_tradnl"/>
      <w14:ligatures w14:val="none"/>
    </w:rPr>
  </w:style>
  <w:style w:type="paragraph" w:styleId="Title">
    <w:name w:val="Title"/>
    <w:basedOn w:val="Normal"/>
    <w:next w:val="Normal"/>
    <w:link w:val="TitleChar"/>
    <w:uiPriority w:val="10"/>
    <w:qFormat/>
    <w:rsid w:val="00192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E72"/>
    <w:pPr>
      <w:spacing w:before="160"/>
      <w:jc w:val="center"/>
    </w:pPr>
    <w:rPr>
      <w:i/>
      <w:iCs/>
      <w:color w:val="404040" w:themeColor="text1" w:themeTint="BF"/>
    </w:rPr>
  </w:style>
  <w:style w:type="character" w:customStyle="1" w:styleId="QuoteChar">
    <w:name w:val="Quote Char"/>
    <w:basedOn w:val="DefaultParagraphFont"/>
    <w:link w:val="Quote"/>
    <w:uiPriority w:val="29"/>
    <w:rsid w:val="00192E72"/>
    <w:rPr>
      <w:i/>
      <w:iCs/>
      <w:color w:val="404040" w:themeColor="text1" w:themeTint="BF"/>
    </w:rPr>
  </w:style>
  <w:style w:type="paragraph" w:styleId="ListParagraph">
    <w:name w:val="List Paragraph"/>
    <w:basedOn w:val="Normal"/>
    <w:uiPriority w:val="34"/>
    <w:qFormat/>
    <w:rsid w:val="00192E72"/>
    <w:pPr>
      <w:ind w:left="720"/>
      <w:contextualSpacing/>
    </w:pPr>
  </w:style>
  <w:style w:type="character" w:styleId="IntenseEmphasis">
    <w:name w:val="Intense Emphasis"/>
    <w:basedOn w:val="DefaultParagraphFont"/>
    <w:uiPriority w:val="21"/>
    <w:qFormat/>
    <w:rsid w:val="00192E72"/>
    <w:rPr>
      <w:i/>
      <w:iCs/>
      <w:color w:val="0F4761" w:themeColor="accent1" w:themeShade="BF"/>
    </w:rPr>
  </w:style>
  <w:style w:type="paragraph" w:styleId="IntenseQuote">
    <w:name w:val="Intense Quote"/>
    <w:basedOn w:val="Normal"/>
    <w:next w:val="Normal"/>
    <w:link w:val="IntenseQuoteChar"/>
    <w:uiPriority w:val="30"/>
    <w:qFormat/>
    <w:rsid w:val="00192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E72"/>
    <w:rPr>
      <w:i/>
      <w:iCs/>
      <w:color w:val="0F4761" w:themeColor="accent1" w:themeShade="BF"/>
    </w:rPr>
  </w:style>
  <w:style w:type="character" w:styleId="IntenseReference">
    <w:name w:val="Intense Reference"/>
    <w:basedOn w:val="DefaultParagraphFont"/>
    <w:uiPriority w:val="32"/>
    <w:qFormat/>
    <w:rsid w:val="00192E72"/>
    <w:rPr>
      <w:b/>
      <w:bCs/>
      <w:smallCaps/>
      <w:color w:val="0F4761" w:themeColor="accent1" w:themeShade="BF"/>
      <w:spacing w:val="5"/>
    </w:rPr>
  </w:style>
  <w:style w:type="character" w:styleId="Hyperlink">
    <w:name w:val="Hyperlink"/>
    <w:basedOn w:val="DefaultParagraphFont"/>
    <w:uiPriority w:val="99"/>
    <w:unhideWhenUsed/>
    <w:rsid w:val="00192E72"/>
    <w:rPr>
      <w:color w:val="467886" w:themeColor="hyperlink"/>
      <w:u w:val="single"/>
    </w:rPr>
  </w:style>
  <w:style w:type="paragraph" w:customStyle="1" w:styleId="Question">
    <w:name w:val="Question"/>
    <w:basedOn w:val="Heading1"/>
    <w:link w:val="QuestionChar"/>
    <w:qFormat/>
    <w:rsid w:val="00192E72"/>
    <w:pPr>
      <w:numPr>
        <w:numId w:val="1"/>
      </w:numPr>
      <w:ind w:left="0"/>
    </w:pPr>
    <w:rPr>
      <w:lang w:val="en-US"/>
    </w:rPr>
  </w:style>
  <w:style w:type="character" w:customStyle="1" w:styleId="QuestionChar">
    <w:name w:val="Question Char"/>
    <w:basedOn w:val="Heading1Char"/>
    <w:link w:val="Question"/>
    <w:rsid w:val="00192E72"/>
    <w:rPr>
      <w:rFonts w:asciiTheme="majorHAnsi" w:eastAsiaTheme="majorEastAsia" w:hAnsiTheme="majorHAnsi" w:cstheme="majorBidi"/>
      <w:color w:val="0F4761" w:themeColor="accent1" w:themeShade="BF"/>
      <w:kern w:val="0"/>
      <w:sz w:val="40"/>
      <w:szCs w:val="40"/>
      <w14:ligatures w14:val="none"/>
    </w:rPr>
  </w:style>
  <w:style w:type="character" w:styleId="UnresolvedMention">
    <w:name w:val="Unresolved Mention"/>
    <w:basedOn w:val="DefaultParagraphFont"/>
    <w:uiPriority w:val="99"/>
    <w:semiHidden/>
    <w:unhideWhenUsed/>
    <w:rsid w:val="00192E72"/>
    <w:rPr>
      <w:color w:val="605E5C"/>
      <w:shd w:val="clear" w:color="auto" w:fill="E1DFDD"/>
    </w:rPr>
  </w:style>
  <w:style w:type="table" w:styleId="TableGrid">
    <w:name w:val="Table Grid"/>
    <w:basedOn w:val="TableNormal"/>
    <w:uiPriority w:val="39"/>
    <w:rsid w:val="0089642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655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557F"/>
    <w:rPr>
      <w:rFonts w:ascii="Consolas" w:hAnsi="Consolas"/>
      <w:kern w:val="0"/>
      <w:sz w:val="20"/>
      <w:szCs w:val="20"/>
      <w:lang w:val="es-ES_tradnl"/>
      <w14:ligatures w14:val="none"/>
    </w:rPr>
  </w:style>
  <w:style w:type="paragraph" w:styleId="NormalWeb">
    <w:name w:val="Normal (Web)"/>
    <w:basedOn w:val="Normal"/>
    <w:uiPriority w:val="99"/>
    <w:semiHidden/>
    <w:unhideWhenUsed/>
    <w:rsid w:val="00E25309"/>
    <w:rPr>
      <w:rFonts w:ascii="Times New Roman" w:hAnsi="Times New Roman" w:cs="Times New Roman"/>
      <w:sz w:val="24"/>
      <w:szCs w:val="24"/>
    </w:rPr>
  </w:style>
  <w:style w:type="paragraph" w:customStyle="1" w:styleId="REVIEW">
    <w:name w:val="REVIEW"/>
    <w:rsid w:val="00AA70B5"/>
    <w:pPr>
      <w:keepNext/>
      <w:keepLines/>
      <w:numPr>
        <w:numId w:val="2"/>
      </w:numPr>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xamtopics.com/discussions/hashicorp/view/402414-exam-terraform-associate-004-topic-6-question-23-discussion/" TargetMode="External"/><Relationship Id="rId21" Type="http://schemas.openxmlformats.org/officeDocument/2006/relationships/hyperlink" Target="https://www.examtopics.com/discussions/hashicorp/view/402392-exam-terraform-associate-004-topic-1-question-11-discussion/" TargetMode="External"/><Relationship Id="rId42" Type="http://schemas.openxmlformats.org/officeDocument/2006/relationships/hyperlink" Target="https://www.examtopics.com/discussions/hashicorp/view/385593-exam-terraform-associate-004-topic-3-question-5-discussion/" TargetMode="External"/><Relationship Id="rId63" Type="http://schemas.openxmlformats.org/officeDocument/2006/relationships/hyperlink" Target="https://www.examtopics.com/discussions/hashicorp/view/385582-exam-terraform-associate-004-topic-4-question-3-discussion/" TargetMode="External"/><Relationship Id="rId84" Type="http://schemas.openxmlformats.org/officeDocument/2006/relationships/hyperlink" Target="https://www.examtopics.com/discussions/hashicorp/view/385565-exam-terraform-associate-004-topic-5-question-2-discussion/" TargetMode="External"/><Relationship Id="rId138" Type="http://schemas.openxmlformats.org/officeDocument/2006/relationships/fontTable" Target="fontTable.xml"/><Relationship Id="rId16" Type="http://schemas.openxmlformats.org/officeDocument/2006/relationships/hyperlink" Target="https://www.examtopics.com/discussions/hashicorp/view/385614-exam-terraform-associate-004-topic-1-question-6-discussion/" TargetMode="External"/><Relationship Id="rId107" Type="http://schemas.openxmlformats.org/officeDocument/2006/relationships/hyperlink" Target="https://www.examtopics.com/discussions/hashicorp/view/385544-exam-terraform-associate-004-topic-6-question-13-discussion/" TargetMode="External"/><Relationship Id="rId11" Type="http://schemas.openxmlformats.org/officeDocument/2006/relationships/hyperlink" Target="https://www.examtopics.com/discussions/hashicorp/view/385616-exam-terraform-associate-004-topic-1-question-1-discussion/" TargetMode="External"/><Relationship Id="rId32" Type="http://schemas.openxmlformats.org/officeDocument/2006/relationships/hyperlink" Target="https://www.examtopics.com/discussions/hashicorp/view/385596-exam-terraform-associate-004-topic-2-question-11-discussion/" TargetMode="External"/><Relationship Id="rId37" Type="http://schemas.openxmlformats.org/officeDocument/2006/relationships/hyperlink" Target="https://www.examtopics.com/discussions/hashicorp/view/402397-exam-terraform-associate-004-topic-2-question-16-discussion/" TargetMode="External"/><Relationship Id="rId53" Type="http://schemas.openxmlformats.org/officeDocument/2006/relationships/hyperlink" Target="https://www.examtopics.com/discussions/hashicorp/view/385585-exam-terraform-associate-004-topic-3-question-16-discussion/" TargetMode="External"/><Relationship Id="rId58" Type="http://schemas.openxmlformats.org/officeDocument/2006/relationships/hyperlink" Target="https://www.examtopics.com/discussions/hashicorp/view/402401-exam-terraform-associate-004-topic-3-question-21-discussion/" TargetMode="External"/><Relationship Id="rId74" Type="http://schemas.openxmlformats.org/officeDocument/2006/relationships/hyperlink" Target="https://www.examtopics.com/discussions/hashicorp/view/385571-exam-terraform-associate-004-topic-4-question-14-discussion/" TargetMode="External"/><Relationship Id="rId79" Type="http://schemas.openxmlformats.org/officeDocument/2006/relationships/hyperlink" Target="https://www.examtopics.com/discussions/hashicorp/view/385566-exam-terraform-associate-004-topic-4-question-19-discussion/" TargetMode="External"/><Relationship Id="rId102" Type="http://schemas.openxmlformats.org/officeDocument/2006/relationships/hyperlink" Target="https://www.examtopics.com/discussions/hashicorp/view/385547-exam-terraform-associate-004-topic-6-question-8-discussion/" TargetMode="External"/><Relationship Id="rId123" Type="http://schemas.openxmlformats.org/officeDocument/2006/relationships/hyperlink" Target="https://www.examtopics.com/discussions/hashicorp/view/385533-exam-terraform-associate-004-topic-7-question-5-discussion/" TargetMode="External"/><Relationship Id="rId128" Type="http://schemas.openxmlformats.org/officeDocument/2006/relationships/hyperlink" Target="https://www.examtopics.com/discussions/hashicorp/view/385528-exam-terraform-associate-004-topic-8-question-1-discussion/" TargetMode="External"/><Relationship Id="rId5" Type="http://schemas.openxmlformats.org/officeDocument/2006/relationships/webSettings" Target="webSettings.xml"/><Relationship Id="rId90" Type="http://schemas.openxmlformats.org/officeDocument/2006/relationships/hyperlink" Target="https://www.examtopics.com/discussions/hashicorp/view/385556-exam-terraform-associate-004-topic-5-question-9-discussion/" TargetMode="External"/><Relationship Id="rId95" Type="http://schemas.openxmlformats.org/officeDocument/2006/relationships/hyperlink" Target="https://www.examtopics.com/discussions/hashicorp/view/385555-exam-terraform-associate-004-topic-6-question-1-discussion/" TargetMode="External"/><Relationship Id="rId22" Type="http://schemas.openxmlformats.org/officeDocument/2006/relationships/hyperlink" Target="https://www.examtopics.com/discussions/hashicorp/view/385611-exam-terraform-associate-004-topic-2-question-1-discussion/" TargetMode="External"/><Relationship Id="rId27" Type="http://schemas.openxmlformats.org/officeDocument/2006/relationships/hyperlink" Target="https://www.examtopics.com/discussions/hashicorp/view/385604-exam-terraform-associate-004-topic-2-question-6-discussion/" TargetMode="External"/><Relationship Id="rId43" Type="http://schemas.openxmlformats.org/officeDocument/2006/relationships/hyperlink" Target="https://www.examtopics.com/discussions/hashicorp/view/385591-exam-terraform-associate-004-topic-3-question-6-discussion/" TargetMode="External"/><Relationship Id="rId48" Type="http://schemas.openxmlformats.org/officeDocument/2006/relationships/hyperlink" Target="https://www.examtopics.com/discussions/hashicorp/view/385588-exam-terraform-associate-004-topic-3-question-11-discussion/" TargetMode="External"/><Relationship Id="rId64" Type="http://schemas.openxmlformats.org/officeDocument/2006/relationships/hyperlink" Target="https://www.examtopics.com/discussions/hashicorp/view/385581-exam-terraform-associate-004-topic-4-question-4-discussion/" TargetMode="External"/><Relationship Id="rId69" Type="http://schemas.openxmlformats.org/officeDocument/2006/relationships/hyperlink" Target="https://www.examtopics.com/discussions/hashicorp/view/385576-exam-terraform-associate-004-topic-4-question-9-discussion/" TargetMode="External"/><Relationship Id="rId113" Type="http://schemas.openxmlformats.org/officeDocument/2006/relationships/hyperlink" Target="https://www.examtopics.com/discussions/hashicorp/view/402410-exam-terraform-associate-004-topic-6-question-19-discussion/" TargetMode="External"/><Relationship Id="rId118" Type="http://schemas.openxmlformats.org/officeDocument/2006/relationships/hyperlink" Target="https://www.examtopics.com/discussions/hashicorp/view/402415-exam-terraform-associate-004-topic-6-question-24-discussion/" TargetMode="External"/><Relationship Id="rId134" Type="http://schemas.openxmlformats.org/officeDocument/2006/relationships/hyperlink" Target="https://www.examtopics.com/discussions/hashicorp/view/385522-exam-terraform-associate-004-topic-8-question-7-discussion/" TargetMode="External"/><Relationship Id="rId139" Type="http://schemas.openxmlformats.org/officeDocument/2006/relationships/theme" Target="theme/theme1.xml"/><Relationship Id="rId80" Type="http://schemas.openxmlformats.org/officeDocument/2006/relationships/hyperlink" Target="https://www.examtopics.com/discussions/hashicorp/view/402404-exam-terraform-associate-004-topic-4-question-20-discussion/" TargetMode="External"/><Relationship Id="rId85" Type="http://schemas.openxmlformats.org/officeDocument/2006/relationships/hyperlink" Target="https://www.examtopics.com/discussions/hashicorp/view/391658-exam-terraform-associate-004-topic-5-question-3-discussion/" TargetMode="External"/><Relationship Id="rId12" Type="http://schemas.openxmlformats.org/officeDocument/2006/relationships/hyperlink" Target="https://www.examtopics.com/discussions/hashicorp/view/385617-exam-terraform-associate-004-topic-1-question-2-discussion/" TargetMode="External"/><Relationship Id="rId17" Type="http://schemas.openxmlformats.org/officeDocument/2006/relationships/hyperlink" Target="https://www.examtopics.com/discussions/hashicorp/view/385613-exam-terraform-associate-004-topic-1-question-7-discussion/" TargetMode="External"/><Relationship Id="rId33" Type="http://schemas.openxmlformats.org/officeDocument/2006/relationships/hyperlink" Target="https://www.examtopics.com/discussions/hashicorp/view/402393-exam-terraform-associate-004-topic-2-question-12-discussion/" TargetMode="External"/><Relationship Id="rId38" Type="http://schemas.openxmlformats.org/officeDocument/2006/relationships/hyperlink" Target="https://www.examtopics.com/discussions/hashicorp/view/385600-exam-terraform-associate-004-topic-3-question-1-discussion/" TargetMode="External"/><Relationship Id="rId59" Type="http://schemas.openxmlformats.org/officeDocument/2006/relationships/hyperlink" Target="https://www.examtopics.com/discussions/hashicorp/view/402402-exam-terraform-associate-004-topic-3-question-22-discussion/" TargetMode="External"/><Relationship Id="rId103" Type="http://schemas.openxmlformats.org/officeDocument/2006/relationships/hyperlink" Target="https://www.examtopics.com/discussions/hashicorp/view/385548-exam-terraform-associate-004-topic-6-question-9-discussion/" TargetMode="External"/><Relationship Id="rId108" Type="http://schemas.openxmlformats.org/officeDocument/2006/relationships/hyperlink" Target="https://www.examtopics.com/discussions/hashicorp/view/385541-exam-terraform-associate-004-topic-6-question-14-discussion/" TargetMode="External"/><Relationship Id="rId124" Type="http://schemas.openxmlformats.org/officeDocument/2006/relationships/hyperlink" Target="https://www.examtopics.com/discussions/hashicorp/view/385532-exam-terraform-associate-004-topic-7-question-6-discussion/" TargetMode="External"/><Relationship Id="rId129" Type="http://schemas.openxmlformats.org/officeDocument/2006/relationships/hyperlink" Target="https://www.examtopics.com/discussions/hashicorp/view/385527-exam-terraform-associate-004-topic-8-question-2-discussion/" TargetMode="External"/><Relationship Id="rId54" Type="http://schemas.openxmlformats.org/officeDocument/2006/relationships/hyperlink" Target="https://www.examtopics.com/discussions/hashicorp/view/385559-exam-terraform-associate-004-topic-3-question-17-discussion/" TargetMode="External"/><Relationship Id="rId70" Type="http://schemas.openxmlformats.org/officeDocument/2006/relationships/hyperlink" Target="https://www.examtopics.com/discussions/hashicorp/view/385575-exam-terraform-associate-004-topic-4-question-10-discussion/" TargetMode="External"/><Relationship Id="rId75" Type="http://schemas.openxmlformats.org/officeDocument/2006/relationships/hyperlink" Target="https://www.examtopics.com/discussions/hashicorp/view/385570-exam-terraform-associate-004-topic-4-question-15-discussion/" TargetMode="External"/><Relationship Id="rId91" Type="http://schemas.openxmlformats.org/officeDocument/2006/relationships/hyperlink" Target="https://www.examtopics.com/discussions/hashicorp/view/385557-exam-terraform-associate-004-topic-5-question-10-discussion/" TargetMode="External"/><Relationship Id="rId96" Type="http://schemas.openxmlformats.org/officeDocument/2006/relationships/hyperlink" Target="https://www.examtopics.com/discussions/hashicorp/view/385554-exam-terraform-associate-004-topic-6-question-2-discussion/"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examtopics.com/discussions/hashicorp/view/385599-exam-terraform-associate-004-topic-2-question-2-discussion/" TargetMode="External"/><Relationship Id="rId28" Type="http://schemas.openxmlformats.org/officeDocument/2006/relationships/hyperlink" Target="https://www.examtopics.com/discussions/hashicorp/view/385605-exam-terraform-associate-004-topic-2-question-7-discussion/" TargetMode="External"/><Relationship Id="rId49" Type="http://schemas.openxmlformats.org/officeDocument/2006/relationships/hyperlink" Target="https://www.examtopics.com/discussions/hashicorp/view/385587-exam-terraform-associate-004-topic-3-question-12-discussion/" TargetMode="External"/><Relationship Id="rId114" Type="http://schemas.openxmlformats.org/officeDocument/2006/relationships/hyperlink" Target="https://www.examtopics.com/discussions/hashicorp/view/402411-exam-terraform-associate-004-topic-6-question-20-discussion/" TargetMode="External"/><Relationship Id="rId119" Type="http://schemas.openxmlformats.org/officeDocument/2006/relationships/hyperlink" Target="https://www.examtopics.com/discussions/hashicorp/view/385537-exam-terraform-associate-004-topic-7-question-1-discussion/" TargetMode="External"/><Relationship Id="rId44" Type="http://schemas.openxmlformats.org/officeDocument/2006/relationships/hyperlink" Target="https://www.examtopics.com/discussions/hashicorp/view/385592-exam-terraform-associate-004-topic-3-question-7-discussion/" TargetMode="External"/><Relationship Id="rId60" Type="http://schemas.openxmlformats.org/officeDocument/2006/relationships/hyperlink" Target="https://www.examtopics.com/discussions/hashicorp/view/402403-exam-terraform-associate-004-topic-3-question-23-discussion/" TargetMode="External"/><Relationship Id="rId65" Type="http://schemas.openxmlformats.org/officeDocument/2006/relationships/hyperlink" Target="https://www.examtopics.com/discussions/hashicorp/view/385580-exam-terraform-associate-004-topic-4-question-5-discussion/" TargetMode="External"/><Relationship Id="rId81" Type="http://schemas.openxmlformats.org/officeDocument/2006/relationships/hyperlink" Target="https://www.examtopics.com/discussions/hashicorp/view/402405-exam-terraform-associate-004-topic-4-question-21-discussion/" TargetMode="External"/><Relationship Id="rId86" Type="http://schemas.openxmlformats.org/officeDocument/2006/relationships/hyperlink" Target="https://www.examtopics.com/discussions/hashicorp/view/385563-exam-terraform-associate-004-topic-5-question-4-discussion/" TargetMode="External"/><Relationship Id="rId130" Type="http://schemas.openxmlformats.org/officeDocument/2006/relationships/hyperlink" Target="https://www.examtopics.com/discussions/hashicorp/view/385526-exam-terraform-associate-004-topic-8-question-3-discussion/" TargetMode="External"/><Relationship Id="rId135" Type="http://schemas.openxmlformats.org/officeDocument/2006/relationships/hyperlink" Target="https://www.examtopics.com/discussions/hashicorp/view/402416-exam-terraform-associate-004-topic-8-question-8-discussion/" TargetMode="External"/><Relationship Id="rId13" Type="http://schemas.openxmlformats.org/officeDocument/2006/relationships/hyperlink" Target="https://www.examtopics.com/discussions/hashicorp/view/391660-exam-terraform-associate-004-topic-1-question-3-discussion/" TargetMode="External"/><Relationship Id="rId18" Type="http://schemas.openxmlformats.org/officeDocument/2006/relationships/hyperlink" Target="https://www.examtopics.com/discussions/hashicorp/view/385612-exam-terraform-associate-004-topic-1-question-8-discussion/" TargetMode="External"/><Relationship Id="rId39" Type="http://schemas.openxmlformats.org/officeDocument/2006/relationships/hyperlink" Target="https://www.examtopics.com/discussions/hashicorp/view/385597-exam-terraform-associate-004-topic-3-question-2-discussion/" TargetMode="External"/><Relationship Id="rId109" Type="http://schemas.openxmlformats.org/officeDocument/2006/relationships/hyperlink" Target="https://www.examtopics.com/discussions/hashicorp/view/385542-exam-terraform-associate-004-topic-6-question-15-discussion/" TargetMode="External"/><Relationship Id="rId34" Type="http://schemas.openxmlformats.org/officeDocument/2006/relationships/hyperlink" Target="https://www.examtopics.com/discussions/hashicorp/view/402394-exam-terraform-associate-004-topic-2-question-13-discussion/" TargetMode="External"/><Relationship Id="rId50" Type="http://schemas.openxmlformats.org/officeDocument/2006/relationships/hyperlink" Target="https://www.examtopics.com/discussions/hashicorp/view/391659-exam-terraform-associate-004-topic-3-question-13-discussion/" TargetMode="External"/><Relationship Id="rId55" Type="http://schemas.openxmlformats.org/officeDocument/2006/relationships/hyperlink" Target="https://www.examtopics.com/discussions/hashicorp/view/402398-exam-terraform-associate-004-topic-3-question-18-discussion/" TargetMode="External"/><Relationship Id="rId76" Type="http://schemas.openxmlformats.org/officeDocument/2006/relationships/hyperlink" Target="https://www.examtopics.com/discussions/hashicorp/view/385569-exam-terraform-associate-004-topic-4-question-16-discussion/" TargetMode="External"/><Relationship Id="rId97" Type="http://schemas.openxmlformats.org/officeDocument/2006/relationships/hyperlink" Target="https://www.examtopics.com/discussions/hashicorp/view/385553-exam-terraform-associate-004-topic-6-question-3-discussion/" TargetMode="External"/><Relationship Id="rId104" Type="http://schemas.openxmlformats.org/officeDocument/2006/relationships/hyperlink" Target="https://www.examtopics.com/discussions/hashicorp/view/385546-exam-terraform-associate-004-topic-6-question-10-discussion/" TargetMode="External"/><Relationship Id="rId120" Type="http://schemas.openxmlformats.org/officeDocument/2006/relationships/hyperlink" Target="https://www.examtopics.com/discussions/hashicorp/view/385536-exam-terraform-associate-004-topic-7-question-2-discussion/" TargetMode="External"/><Relationship Id="rId125" Type="http://schemas.openxmlformats.org/officeDocument/2006/relationships/hyperlink" Target="https://www.examtopics.com/discussions/hashicorp/view/385531-exam-terraform-associate-004-topic-7-question-7-discussion/" TargetMode="External"/><Relationship Id="rId7" Type="http://schemas.openxmlformats.org/officeDocument/2006/relationships/image" Target="media/image2.png"/><Relationship Id="rId71" Type="http://schemas.openxmlformats.org/officeDocument/2006/relationships/hyperlink" Target="https://www.examtopics.com/discussions/hashicorp/view/385574-exam-terraform-associate-004-topic-4-question-11-discussion/" TargetMode="External"/><Relationship Id="rId92" Type="http://schemas.openxmlformats.org/officeDocument/2006/relationships/hyperlink" Target="https://www.examtopics.com/discussions/hashicorp/view/402407-exam-terraform-associate-004-topic-5-question-11-discussion/" TargetMode="External"/><Relationship Id="rId2" Type="http://schemas.openxmlformats.org/officeDocument/2006/relationships/numbering" Target="numbering.xml"/><Relationship Id="rId29" Type="http://schemas.openxmlformats.org/officeDocument/2006/relationships/hyperlink" Target="https://www.examtopics.com/discussions/hashicorp/view/385602-exam-terraform-associate-004-topic-2-question-8-discussion/" TargetMode="External"/><Relationship Id="rId24" Type="http://schemas.openxmlformats.org/officeDocument/2006/relationships/hyperlink" Target="https://www.examtopics.com/discussions/hashicorp/view/385610-exam-terraform-associate-004-topic-2-question-3-discussion/" TargetMode="External"/><Relationship Id="rId40" Type="http://schemas.openxmlformats.org/officeDocument/2006/relationships/hyperlink" Target="https://www.examtopics.com/discussions/hashicorp/view/385595-exam-terraform-associate-004-topic-3-question-3-discussion/" TargetMode="External"/><Relationship Id="rId45" Type="http://schemas.openxmlformats.org/officeDocument/2006/relationships/hyperlink" Target="https://www.examtopics.com/discussions/hashicorp/view/385589-exam-terraform-associate-004-topic-3-question-8-discussion/" TargetMode="External"/><Relationship Id="rId66" Type="http://schemas.openxmlformats.org/officeDocument/2006/relationships/hyperlink" Target="https://www.examtopics.com/discussions/hashicorp/view/385579-exam-terraform-associate-004-topic-4-question-6-discussion/" TargetMode="External"/><Relationship Id="rId87" Type="http://schemas.openxmlformats.org/officeDocument/2006/relationships/hyperlink" Target="https://www.examtopics.com/discussions/hashicorp/view/385562-exam-terraform-associate-004-topic-5-question-5-discussion/" TargetMode="External"/><Relationship Id="rId110" Type="http://schemas.openxmlformats.org/officeDocument/2006/relationships/hyperlink" Target="https://www.examtopics.com/discussions/hashicorp/view/385539-exam-terraform-associate-004-topic-6-question-16-discussion/" TargetMode="External"/><Relationship Id="rId115" Type="http://schemas.openxmlformats.org/officeDocument/2006/relationships/hyperlink" Target="https://www.examtopics.com/discussions/hashicorp/view/402412-exam-terraform-associate-004-topic-6-question-21-discussion/" TargetMode="External"/><Relationship Id="rId131" Type="http://schemas.openxmlformats.org/officeDocument/2006/relationships/hyperlink" Target="https://www.examtopics.com/discussions/hashicorp/view/385525-exam-terraform-associate-004-topic-8-question-4-discussion/" TargetMode="External"/><Relationship Id="rId136" Type="http://schemas.openxmlformats.org/officeDocument/2006/relationships/hyperlink" Target="https://www.examtopics.com/discussions/hashicorp/view/402417-exam-terraform-associate-004-topic-8-question-9-discussion/" TargetMode="External"/><Relationship Id="rId61" Type="http://schemas.openxmlformats.org/officeDocument/2006/relationships/hyperlink" Target="https://www.examtopics.com/discussions/hashicorp/view/385583-exam-terraform-associate-004-topic-4-question-1-discussion/" TargetMode="External"/><Relationship Id="rId82" Type="http://schemas.openxmlformats.org/officeDocument/2006/relationships/hyperlink" Target="https://www.examtopics.com/discussions/hashicorp/view/402406-exam-terraform-associate-004-topic-4-question-22-discussion/" TargetMode="External"/><Relationship Id="rId19" Type="http://schemas.openxmlformats.org/officeDocument/2006/relationships/hyperlink" Target="https://www.examtopics.com/discussions/hashicorp/view/402390-exam-terraform-associate-004-topic-1-question-9-discussion/" TargetMode="External"/><Relationship Id="rId14" Type="http://schemas.openxmlformats.org/officeDocument/2006/relationships/hyperlink" Target="https://www.examtopics.com/discussions/hashicorp/view/385238-exam-terraform-associate-004-topic-1-question-4-discussion/" TargetMode="External"/><Relationship Id="rId30" Type="http://schemas.openxmlformats.org/officeDocument/2006/relationships/hyperlink" Target="https://www.examtopics.com/discussions/hashicorp/view/385603-exam-terraform-associate-004-topic-2-question-9-discussion/" TargetMode="External"/><Relationship Id="rId35" Type="http://schemas.openxmlformats.org/officeDocument/2006/relationships/hyperlink" Target="https://www.examtopics.com/discussions/hashicorp/view/402395-exam-terraform-associate-004-topic-2-question-14-discussion/" TargetMode="External"/><Relationship Id="rId56" Type="http://schemas.openxmlformats.org/officeDocument/2006/relationships/hyperlink" Target="https://www.examtopics.com/discussions/hashicorp/view/402399-exam-terraform-associate-004-topic-3-question-19-discussion/" TargetMode="External"/><Relationship Id="rId77" Type="http://schemas.openxmlformats.org/officeDocument/2006/relationships/hyperlink" Target="https://www.examtopics.com/discussions/hashicorp/view/385568-exam-terraform-associate-004-topic-4-question-17-discussion/" TargetMode="External"/><Relationship Id="rId100" Type="http://schemas.openxmlformats.org/officeDocument/2006/relationships/hyperlink" Target="https://www.examtopics.com/discussions/hashicorp/view/385551-exam-terraform-associate-004-topic-6-question-6-discussion/" TargetMode="External"/><Relationship Id="rId105" Type="http://schemas.openxmlformats.org/officeDocument/2006/relationships/hyperlink" Target="https://www.examtopics.com/discussions/hashicorp/view/385545-exam-terraform-associate-004-topic-6-question-11-discussion/" TargetMode="External"/><Relationship Id="rId126" Type="http://schemas.openxmlformats.org/officeDocument/2006/relationships/hyperlink" Target="https://www.examtopics.com/discussions/hashicorp/view/385530-exam-terraform-associate-004-topic-7-question-8-discussion/" TargetMode="External"/><Relationship Id="rId8" Type="http://schemas.openxmlformats.org/officeDocument/2006/relationships/image" Target="media/image3.png"/><Relationship Id="rId51" Type="http://schemas.openxmlformats.org/officeDocument/2006/relationships/hyperlink" Target="https://www.examtopics.com/discussions/hashicorp/view/385560-exam-terraform-associate-004-topic-3-question-14-discussion/" TargetMode="External"/><Relationship Id="rId72" Type="http://schemas.openxmlformats.org/officeDocument/2006/relationships/hyperlink" Target="https://www.examtopics.com/discussions/hashicorp/view/385573-exam-terraform-associate-004-topic-4-question-12-discussion/" TargetMode="External"/><Relationship Id="rId93" Type="http://schemas.openxmlformats.org/officeDocument/2006/relationships/hyperlink" Target="https://www.examtopics.com/discussions/hashicorp/view/402408-exam-terraform-associate-004-topic-5-question-12-discussion/" TargetMode="External"/><Relationship Id="rId98" Type="http://schemas.openxmlformats.org/officeDocument/2006/relationships/hyperlink" Target="https://www.examtopics.com/discussions/hashicorp/view/385552-exam-terraform-associate-004-topic-6-question-4-discussion/" TargetMode="External"/><Relationship Id="rId121" Type="http://schemas.openxmlformats.org/officeDocument/2006/relationships/hyperlink" Target="https://www.examtopics.com/discussions/hashicorp/view/385535-exam-terraform-associate-004-topic-7-question-3-discussion/" TargetMode="External"/><Relationship Id="rId3" Type="http://schemas.openxmlformats.org/officeDocument/2006/relationships/styles" Target="styles.xml"/><Relationship Id="rId25" Type="http://schemas.openxmlformats.org/officeDocument/2006/relationships/hyperlink" Target="https://www.examtopics.com/discussions/hashicorp/view/385598-exam-terraform-associate-004-topic-2-question-4-discussion/" TargetMode="External"/><Relationship Id="rId46" Type="http://schemas.openxmlformats.org/officeDocument/2006/relationships/hyperlink" Target="https://www.examtopics.com/discussions/hashicorp/view/385590-exam-terraform-associate-004-topic-3-question-9-discussion/" TargetMode="External"/><Relationship Id="rId67" Type="http://schemas.openxmlformats.org/officeDocument/2006/relationships/hyperlink" Target="https://www.examtopics.com/discussions/hashicorp/view/385578-exam-terraform-associate-004-topic-4-question-7-discussion/" TargetMode="External"/><Relationship Id="rId116" Type="http://schemas.openxmlformats.org/officeDocument/2006/relationships/hyperlink" Target="https://www.examtopics.com/discussions/hashicorp/view/402413-exam-terraform-associate-004-topic-6-question-22-discussion/" TargetMode="External"/><Relationship Id="rId137" Type="http://schemas.openxmlformats.org/officeDocument/2006/relationships/hyperlink" Target="https://www.examtopics.com/discussions/hashicorp/view/402418-exam-terraform-associate-004-topic-8-question-10-discussion/" TargetMode="External"/><Relationship Id="rId20" Type="http://schemas.openxmlformats.org/officeDocument/2006/relationships/hyperlink" Target="https://www.examtopics.com/discussions/hashicorp/view/402391-exam-terraform-associate-004-topic-1-question-10-discussion/" TargetMode="External"/><Relationship Id="rId41" Type="http://schemas.openxmlformats.org/officeDocument/2006/relationships/hyperlink" Target="https://www.examtopics.com/discussions/hashicorp/view/385594-exam-terraform-associate-004-topic-3-question-4-discussion/" TargetMode="External"/><Relationship Id="rId62" Type="http://schemas.openxmlformats.org/officeDocument/2006/relationships/hyperlink" Target="https://www.examtopics.com/discussions/hashicorp/view/385073-exam-terraform-associate-004-topic-4-question-2-discussion/" TargetMode="External"/><Relationship Id="rId83" Type="http://schemas.openxmlformats.org/officeDocument/2006/relationships/hyperlink" Target="https://www.examtopics.com/discussions/hashicorp/view/385564-exam-terraform-associate-004-topic-5-question-1-discussion/" TargetMode="External"/><Relationship Id="rId88" Type="http://schemas.openxmlformats.org/officeDocument/2006/relationships/hyperlink" Target="https://www.examtopics.com/discussions/hashicorp/view/385561-exam-terraform-associate-004-topic-5-question-6-discussion/" TargetMode="External"/><Relationship Id="rId111" Type="http://schemas.openxmlformats.org/officeDocument/2006/relationships/hyperlink" Target="https://www.examtopics.com/discussions/hashicorp/view/385540-exam-terraform-associate-004-topic-6-question-17-discussion/" TargetMode="External"/><Relationship Id="rId132" Type="http://schemas.openxmlformats.org/officeDocument/2006/relationships/hyperlink" Target="https://www.examtopics.com/discussions/hashicorp/view/385524-exam-terraform-associate-004-topic-8-question-5-discussion/" TargetMode="External"/><Relationship Id="rId15" Type="http://schemas.openxmlformats.org/officeDocument/2006/relationships/hyperlink" Target="https://www.examtopics.com/discussions/hashicorp/view/385615-exam-terraform-associate-004-topic-1-question-5-discussion/" TargetMode="External"/><Relationship Id="rId36" Type="http://schemas.openxmlformats.org/officeDocument/2006/relationships/hyperlink" Target="https://www.examtopics.com/discussions/hashicorp/view/402396-exam-terraform-associate-004-topic-2-question-15-discussion/" TargetMode="External"/><Relationship Id="rId57" Type="http://schemas.openxmlformats.org/officeDocument/2006/relationships/hyperlink" Target="https://www.examtopics.com/discussions/hashicorp/view/402400-exam-terraform-associate-004-topic-3-question-20-discussion/" TargetMode="External"/><Relationship Id="rId106" Type="http://schemas.openxmlformats.org/officeDocument/2006/relationships/hyperlink" Target="https://www.examtopics.com/discussions/hashicorp/view/385543-exam-terraform-associate-004-topic-6-question-12-discussion/" TargetMode="External"/><Relationship Id="rId127" Type="http://schemas.openxmlformats.org/officeDocument/2006/relationships/hyperlink" Target="https://www.examtopics.com/discussions/hashicorp/view/385529-exam-terraform-associate-004-topic-7-question-9-discussion/" TargetMode="External"/><Relationship Id="rId10" Type="http://schemas.openxmlformats.org/officeDocument/2006/relationships/image" Target="media/image5.png"/><Relationship Id="rId31" Type="http://schemas.openxmlformats.org/officeDocument/2006/relationships/hyperlink" Target="https://www.examtopics.com/discussions/hashicorp/view/385601-exam-terraform-associate-004-topic-2-question-10-discussion/" TargetMode="External"/><Relationship Id="rId52" Type="http://schemas.openxmlformats.org/officeDocument/2006/relationships/hyperlink" Target="https://www.examtopics.com/discussions/hashicorp/view/385584-exam-terraform-associate-004-topic-3-question-15-discussion/" TargetMode="External"/><Relationship Id="rId73" Type="http://schemas.openxmlformats.org/officeDocument/2006/relationships/hyperlink" Target="https://www.examtopics.com/discussions/hashicorp/view/385572-exam-terraform-associate-004-topic-4-question-13-discussion/" TargetMode="External"/><Relationship Id="rId78" Type="http://schemas.openxmlformats.org/officeDocument/2006/relationships/hyperlink" Target="https://www.examtopics.com/discussions/hashicorp/view/385567-exam-terraform-associate-004-topic-4-question-18-discussion/" TargetMode="External"/><Relationship Id="rId94" Type="http://schemas.openxmlformats.org/officeDocument/2006/relationships/hyperlink" Target="https://www.examtopics.com/discussions/hashicorp/view/402409-exam-terraform-associate-004-topic-5-question-13-discussion/" TargetMode="External"/><Relationship Id="rId99" Type="http://schemas.openxmlformats.org/officeDocument/2006/relationships/hyperlink" Target="https://www.examtopics.com/discussions/hashicorp/view/385549-exam-terraform-associate-004-topic-6-question-5-discussion/" TargetMode="External"/><Relationship Id="rId101" Type="http://schemas.openxmlformats.org/officeDocument/2006/relationships/hyperlink" Target="https://www.examtopics.com/discussions/hashicorp/view/385550-exam-terraform-associate-004-topic-6-question-7-discussion/" TargetMode="External"/><Relationship Id="rId122" Type="http://schemas.openxmlformats.org/officeDocument/2006/relationships/hyperlink" Target="https://www.examtopics.com/discussions/hashicorp/view/385534-exam-terraform-associate-004-topic-7-question-4-discussion/"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hyperlink" Target="https://www.examtopics.com/discussions/hashicorp/view/385606-exam-terraform-associate-004-topic-2-question-5-discussion/" TargetMode="External"/><Relationship Id="rId47" Type="http://schemas.openxmlformats.org/officeDocument/2006/relationships/hyperlink" Target="https://www.examtopics.com/discussions/hashicorp/view/385586-exam-terraform-associate-004-topic-3-question-10-discussion/" TargetMode="External"/><Relationship Id="rId68" Type="http://schemas.openxmlformats.org/officeDocument/2006/relationships/hyperlink" Target="https://www.examtopics.com/discussions/hashicorp/view/385577-exam-terraform-associate-004-topic-4-question-8-discussion/" TargetMode="External"/><Relationship Id="rId89" Type="http://schemas.openxmlformats.org/officeDocument/2006/relationships/hyperlink" Target="https://www.examtopics.com/discussions/hashicorp/view/385558-exam-terraform-associate-004-topic-5-question-8-discussion/" TargetMode="External"/><Relationship Id="rId112" Type="http://schemas.openxmlformats.org/officeDocument/2006/relationships/hyperlink" Target="https://www.examtopics.com/discussions/hashicorp/view/385538-exam-terraform-associate-004-topic-6-question-18-discussion/" TargetMode="External"/><Relationship Id="rId133" Type="http://schemas.openxmlformats.org/officeDocument/2006/relationships/hyperlink" Target="https://www.examtopics.com/discussions/hashicorp/view/385523-exam-terraform-associate-004-topic-8-question-6-discus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oreno.garcia\OneDrive%20-%20Avanade\Documents\Learning\Examenes\Terraform%20003\Plantilla-Q&amp;A.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77AAE-535A-484A-BF78-BBCBEB159758}">
  <ds:schemaRefs>
    <ds:schemaRef ds:uri="http://schemas.openxmlformats.org/officeDocument/2006/bibliography"/>
  </ds:schemaRefs>
</ds:datastoreItem>
</file>

<file path=docMetadata/LabelInfo.xml><?xml version="1.0" encoding="utf-8"?>
<clbl:labelList xmlns:clbl="http://schemas.microsoft.com/office/2020/mipLabelMetadata">
  <clbl:label id="{aeece3c5-2e6a-4bcf-acf2-6ee49669618d}" enabled="1" method="Privileged" siteId="{cf36141c-ddd7-45a7-b073-111f66d0b30c}" removed="0"/>
</clbl:labelList>
</file>

<file path=docProps/app.xml><?xml version="1.0" encoding="utf-8"?>
<Properties xmlns="http://schemas.openxmlformats.org/officeDocument/2006/extended-properties" xmlns:vt="http://schemas.openxmlformats.org/officeDocument/2006/docPropsVTypes">
  <Template>Plantilla-Q&amp;A.v2.0.dotx</Template>
  <TotalTime>43474</TotalTime>
  <Pages>101</Pages>
  <Words>21753</Words>
  <Characters>122906</Characters>
  <Application>Microsoft Office Word</Application>
  <DocSecurity>0</DocSecurity>
  <Lines>3614</Lines>
  <Paragraphs>3287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Moreno García</dc:creator>
  <cp:keywords/>
  <dc:description/>
  <cp:lastModifiedBy>Javier Moreno García</cp:lastModifiedBy>
  <cp:revision>1108</cp:revision>
  <dcterms:created xsi:type="dcterms:W3CDTF">2026-01-05T13:21:00Z</dcterms:created>
  <dcterms:modified xsi:type="dcterms:W3CDTF">2026-09-28T07:59:00Z</dcterms:modified>
</cp:coreProperties>
</file>