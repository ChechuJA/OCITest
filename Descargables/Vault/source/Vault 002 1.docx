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4301" w14:textId="51A5C8E5" w:rsidR="00896428" w:rsidRPr="005204CA" w:rsidRDefault="00896428" w:rsidP="00896428">
      <w:pPr>
        <w:pStyle w:val="Heading1"/>
      </w:pPr>
      <w:r w:rsidRPr="005204CA">
        <w:t>Instructions</w:t>
      </w:r>
    </w:p>
    <w:tbl>
      <w:tblPr>
        <w:tblStyle w:val="TableGrid"/>
        <w:tblW w:w="0" w:type="auto"/>
        <w:tblLayout w:type="fixed"/>
        <w:tblLook w:val="04A0" w:firstRow="1" w:lastRow="0" w:firstColumn="1" w:lastColumn="0" w:noHBand="0" w:noVBand="1"/>
      </w:tblPr>
      <w:tblGrid>
        <w:gridCol w:w="4220"/>
        <w:gridCol w:w="5070"/>
      </w:tblGrid>
      <w:tr w:rsidR="00896428" w:rsidRPr="005204CA" w14:paraId="64C1D219" w14:textId="77777777" w:rsidTr="0098734F">
        <w:trPr>
          <w:trHeight w:val="2007"/>
        </w:trPr>
        <w:tc>
          <w:tcPr>
            <w:tcW w:w="4220" w:type="dxa"/>
          </w:tcPr>
          <w:p w14:paraId="56535E18" w14:textId="60EB6671" w:rsidR="00896428" w:rsidRPr="005204CA" w:rsidRDefault="00896428" w:rsidP="00E3628A">
            <w:r w:rsidRPr="005204CA">
              <w:t>Before tak</w:t>
            </w:r>
            <w:r w:rsidR="005171DF" w:rsidRPr="005204CA">
              <w:t>ing</w:t>
            </w:r>
            <w:r w:rsidRPr="005204CA">
              <w:t xml:space="preserve"> the test, hide Questions and Answers by clicking on a heading</w:t>
            </w:r>
            <w:r w:rsidRPr="005204CA">
              <w:sym w:font="Wingdings" w:char="F0E0"/>
            </w:r>
            <w:r w:rsidRPr="005204CA">
              <w:t xml:space="preserve"> Expand Collapse and Select “Collapse All Headings.” </w:t>
            </w:r>
          </w:p>
          <w:p w14:paraId="574DABAA" w14:textId="77777777" w:rsidR="00896428" w:rsidRPr="005204CA" w:rsidRDefault="00896428" w:rsidP="00E3628A"/>
          <w:p w14:paraId="59BF76A4" w14:textId="77777777" w:rsidR="00896428" w:rsidRPr="005204CA" w:rsidRDefault="00896428" w:rsidP="00E3628A">
            <w:r w:rsidRPr="005204CA">
              <w:t xml:space="preserve">Navigate through the Questions to read them and Expand the Answer to check if you are successful. </w:t>
            </w:r>
          </w:p>
        </w:tc>
        <w:tc>
          <w:tcPr>
            <w:tcW w:w="5070" w:type="dxa"/>
          </w:tcPr>
          <w:p w14:paraId="21376246" w14:textId="77777777" w:rsidR="00896428" w:rsidRPr="005204CA" w:rsidRDefault="00896428" w:rsidP="00E3628A">
            <w:r w:rsidRPr="005204CA">
              <w:rPr>
                <w:noProof/>
              </w:rPr>
              <w:drawing>
                <wp:inline distT="0" distB="0" distL="0" distR="0" wp14:anchorId="55DD783E" wp14:editId="2C5AC2F5">
                  <wp:extent cx="3255818" cy="1627909"/>
                  <wp:effectExtent l="0" t="0" r="1905" b="0"/>
                  <wp:docPr id="1022532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2979" name="Picture 1" descr="A screenshot of a computer&#10;&#10;Description automatically generated"/>
                          <pic:cNvPicPr/>
                        </pic:nvPicPr>
                        <pic:blipFill>
                          <a:blip r:embed="rId6"/>
                          <a:stretch>
                            <a:fillRect/>
                          </a:stretch>
                        </pic:blipFill>
                        <pic:spPr>
                          <a:xfrm>
                            <a:off x="0" y="0"/>
                            <a:ext cx="3279030" cy="1639515"/>
                          </a:xfrm>
                          <a:prstGeom prst="rect">
                            <a:avLst/>
                          </a:prstGeom>
                        </pic:spPr>
                      </pic:pic>
                    </a:graphicData>
                  </a:graphic>
                </wp:inline>
              </w:drawing>
            </w:r>
          </w:p>
        </w:tc>
      </w:tr>
      <w:tr w:rsidR="00896428" w:rsidRPr="005204CA" w14:paraId="5C16AEB2" w14:textId="77777777" w:rsidTr="0098734F">
        <w:trPr>
          <w:trHeight w:val="763"/>
        </w:trPr>
        <w:tc>
          <w:tcPr>
            <w:tcW w:w="4220" w:type="dxa"/>
          </w:tcPr>
          <w:p w14:paraId="7AA5EB89" w14:textId="77777777" w:rsidR="00896428" w:rsidRPr="005204CA" w:rsidRDefault="00896428" w:rsidP="00E3628A">
            <w:r w:rsidRPr="005204CA">
              <w:t>MACRO ICONS</w:t>
            </w:r>
            <w:r w:rsidR="00EB0BE3" w:rsidRPr="005204CA">
              <w:t xml:space="preserve">: </w:t>
            </w:r>
          </w:p>
          <w:p w14:paraId="4A49DA89" w14:textId="77777777" w:rsidR="00502DAA" w:rsidRPr="005204CA" w:rsidRDefault="00502DAA" w:rsidP="00E3628A">
            <w:r w:rsidRPr="005204CA">
              <w:rPr>
                <w:noProof/>
              </w:rPr>
              <w:drawing>
                <wp:inline distT="0" distB="0" distL="0" distR="0" wp14:anchorId="30F60214" wp14:editId="68BA8145">
                  <wp:extent cx="2543530" cy="333422"/>
                  <wp:effectExtent l="0" t="0" r="0" b="9525"/>
                  <wp:docPr id="120589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4119" name=""/>
                          <pic:cNvPicPr/>
                        </pic:nvPicPr>
                        <pic:blipFill>
                          <a:blip r:embed="rId7"/>
                          <a:stretch>
                            <a:fillRect/>
                          </a:stretch>
                        </pic:blipFill>
                        <pic:spPr>
                          <a:xfrm>
                            <a:off x="0" y="0"/>
                            <a:ext cx="2543530" cy="333422"/>
                          </a:xfrm>
                          <a:prstGeom prst="rect">
                            <a:avLst/>
                          </a:prstGeom>
                        </pic:spPr>
                      </pic:pic>
                    </a:graphicData>
                  </a:graphic>
                </wp:inline>
              </w:drawing>
            </w:r>
          </w:p>
        </w:tc>
        <w:tc>
          <w:tcPr>
            <w:tcW w:w="5070" w:type="dxa"/>
          </w:tcPr>
          <w:p w14:paraId="0E5185AD" w14:textId="77777777" w:rsidR="00896428" w:rsidRPr="005204CA" w:rsidRDefault="00A161C6" w:rsidP="00E3628A">
            <w:r w:rsidRPr="005204CA">
              <w:rPr>
                <w:noProof/>
              </w:rPr>
              <w:drawing>
                <wp:inline distT="0" distB="0" distL="0" distR="0" wp14:anchorId="55FE2342" wp14:editId="119B8A19">
                  <wp:extent cx="257211" cy="276264"/>
                  <wp:effectExtent l="0" t="0" r="9525" b="9525"/>
                  <wp:docPr id="13036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0827" name=""/>
                          <pic:cNvPicPr/>
                        </pic:nvPicPr>
                        <pic:blipFill>
                          <a:blip r:embed="rId8"/>
                          <a:stretch>
                            <a:fillRect/>
                          </a:stretch>
                        </pic:blipFill>
                        <pic:spPr>
                          <a:xfrm>
                            <a:off x="0" y="0"/>
                            <a:ext cx="257211" cy="276264"/>
                          </a:xfrm>
                          <a:prstGeom prst="rect">
                            <a:avLst/>
                          </a:prstGeom>
                        </pic:spPr>
                      </pic:pic>
                    </a:graphicData>
                  </a:graphic>
                </wp:inline>
              </w:drawing>
            </w:r>
            <w:r w:rsidRPr="005204CA">
              <w:t>: Insert a new blank question to fulfill.</w:t>
            </w:r>
          </w:p>
          <w:p w14:paraId="6881F165" w14:textId="77777777" w:rsidR="00A161C6" w:rsidRPr="005204CA" w:rsidRDefault="003E0D91" w:rsidP="00E3628A">
            <w:r w:rsidRPr="005204CA">
              <w:rPr>
                <w:noProof/>
              </w:rPr>
              <w:drawing>
                <wp:inline distT="0" distB="0" distL="0" distR="0" wp14:anchorId="170DA2DF" wp14:editId="012E0AED">
                  <wp:extent cx="276264" cy="266737"/>
                  <wp:effectExtent l="0" t="0" r="9525" b="0"/>
                  <wp:docPr id="19504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585" name=""/>
                          <pic:cNvPicPr/>
                        </pic:nvPicPr>
                        <pic:blipFill>
                          <a:blip r:embed="rId9"/>
                          <a:stretch>
                            <a:fillRect/>
                          </a:stretch>
                        </pic:blipFill>
                        <pic:spPr>
                          <a:xfrm>
                            <a:off x="0" y="0"/>
                            <a:ext cx="276264" cy="266737"/>
                          </a:xfrm>
                          <a:prstGeom prst="rect">
                            <a:avLst/>
                          </a:prstGeom>
                        </pic:spPr>
                      </pic:pic>
                    </a:graphicData>
                  </a:graphic>
                </wp:inline>
              </w:drawing>
            </w:r>
            <w:r w:rsidRPr="005204CA">
              <w:t>: insert a “</w:t>
            </w:r>
            <w:r w:rsidRPr="005204CA">
              <w:rPr>
                <w:color w:val="4C94D8" w:themeColor="text2" w:themeTint="80"/>
              </w:rPr>
              <w:t>REVIEW</w:t>
            </w:r>
            <w:r w:rsidRPr="005204CA">
              <w:t>” statement</w:t>
            </w:r>
            <w:r w:rsidR="0010517D" w:rsidRPr="005204CA">
              <w:t>.</w:t>
            </w:r>
          </w:p>
        </w:tc>
      </w:tr>
      <w:tr w:rsidR="00D4292F" w:rsidRPr="005204CA" w14:paraId="33F51A6D" w14:textId="77777777" w:rsidTr="0098734F">
        <w:trPr>
          <w:trHeight w:val="1415"/>
        </w:trPr>
        <w:tc>
          <w:tcPr>
            <w:tcW w:w="9290" w:type="dxa"/>
            <w:gridSpan w:val="2"/>
          </w:tcPr>
          <w:p w14:paraId="6D38B7EE" w14:textId="7B50A74A" w:rsidR="00D4292F" w:rsidRPr="005204CA" w:rsidRDefault="00672298" w:rsidP="00D4292F">
            <w:pPr>
              <w:jc w:val="center"/>
            </w:pPr>
            <w:r w:rsidRPr="00672298">
              <w:rPr>
                <w:noProof/>
              </w:rPr>
              <w:drawing>
                <wp:inline distT="0" distB="0" distL="0" distR="0" wp14:anchorId="602ECAB3" wp14:editId="693A0B97">
                  <wp:extent cx="4752975" cy="1085317"/>
                  <wp:effectExtent l="0" t="0" r="0" b="635"/>
                  <wp:docPr id="135020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8807" name=""/>
                          <pic:cNvPicPr/>
                        </pic:nvPicPr>
                        <pic:blipFill>
                          <a:blip r:embed="rId10"/>
                          <a:stretch>
                            <a:fillRect/>
                          </a:stretch>
                        </pic:blipFill>
                        <pic:spPr>
                          <a:xfrm>
                            <a:off x="0" y="0"/>
                            <a:ext cx="4780287" cy="1091554"/>
                          </a:xfrm>
                          <a:prstGeom prst="rect">
                            <a:avLst/>
                          </a:prstGeom>
                        </pic:spPr>
                      </pic:pic>
                    </a:graphicData>
                  </a:graphic>
                </wp:inline>
              </w:drawing>
            </w:r>
          </w:p>
        </w:tc>
      </w:tr>
      <w:tr w:rsidR="0098734F" w:rsidRPr="005204CA" w14:paraId="5328727C" w14:textId="77777777" w:rsidTr="0098734F">
        <w:trPr>
          <w:trHeight w:val="1406"/>
        </w:trPr>
        <w:tc>
          <w:tcPr>
            <w:tcW w:w="9290" w:type="dxa"/>
            <w:gridSpan w:val="2"/>
          </w:tcPr>
          <w:p w14:paraId="4511B3B8" w14:textId="16D794C8" w:rsidR="0098734F" w:rsidRPr="005204CA" w:rsidRDefault="0098734F" w:rsidP="00D4292F">
            <w:pPr>
              <w:jc w:val="center"/>
            </w:pPr>
            <w:r w:rsidRPr="005204CA">
              <w:t xml:space="preserve">        </w:t>
            </w:r>
            <w:r w:rsidR="00B57F2D" w:rsidRPr="00B57F2D">
              <w:rPr>
                <w:noProof/>
              </w:rPr>
              <w:drawing>
                <wp:inline distT="0" distB="0" distL="0" distR="0" wp14:anchorId="677367AA" wp14:editId="515CC8A3">
                  <wp:extent cx="3934374" cy="838317"/>
                  <wp:effectExtent l="0" t="0" r="9525" b="0"/>
                  <wp:docPr id="835393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93369" name=""/>
                          <pic:cNvPicPr/>
                        </pic:nvPicPr>
                        <pic:blipFill>
                          <a:blip r:embed="rId11"/>
                          <a:stretch>
                            <a:fillRect/>
                          </a:stretch>
                        </pic:blipFill>
                        <pic:spPr>
                          <a:xfrm>
                            <a:off x="0" y="0"/>
                            <a:ext cx="3934374" cy="838317"/>
                          </a:xfrm>
                          <a:prstGeom prst="rect">
                            <a:avLst/>
                          </a:prstGeom>
                        </pic:spPr>
                      </pic:pic>
                    </a:graphicData>
                  </a:graphic>
                </wp:inline>
              </w:drawing>
            </w:r>
          </w:p>
        </w:tc>
      </w:tr>
    </w:tbl>
    <w:p w14:paraId="7938EAB1" w14:textId="77777777" w:rsidR="0077171C" w:rsidRDefault="0077171C" w:rsidP="0077171C">
      <w:pPr>
        <w:rPr>
          <w:shd w:val="clear" w:color="auto" w:fill="FFFFFF"/>
        </w:rPr>
      </w:pPr>
    </w:p>
    <w:p w14:paraId="28F1FF29" w14:textId="77777777" w:rsidR="00D31032" w:rsidRDefault="00D31032" w:rsidP="0077171C">
      <w:pPr>
        <w:rPr>
          <w:shd w:val="clear" w:color="auto" w:fill="FFFFFF"/>
        </w:rPr>
      </w:pPr>
    </w:p>
    <w:p w14:paraId="4F55C584" w14:textId="77777777" w:rsidR="00D31032" w:rsidRDefault="00D31032" w:rsidP="0077171C">
      <w:pPr>
        <w:rPr>
          <w:shd w:val="clear" w:color="auto" w:fill="FFFFFF"/>
        </w:rPr>
      </w:pPr>
    </w:p>
    <w:p w14:paraId="1C50ABF3" w14:textId="77777777" w:rsidR="003D13F3" w:rsidRPr="005204CA" w:rsidRDefault="003D13F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B2B96B3" w14:textId="77777777" w:rsidR="0073213C" w:rsidRDefault="0073213C" w:rsidP="0073213C">
      <w:pPr>
        <w:rPr>
          <w:shd w:val="clear" w:color="auto" w:fill="FFFFFF"/>
          <w:lang w:val="en-GB"/>
        </w:rPr>
      </w:pPr>
      <w:r w:rsidRPr="0073213C">
        <w:rPr>
          <w:shd w:val="clear" w:color="auto" w:fill="FFFFFF"/>
          <w:lang w:val="en-GB"/>
        </w:rPr>
        <w:t>You are using the Vault userpass auth method mounted at auth/userpass. How do you create a new user named "</w:t>
      </w:r>
      <w:r w:rsidRPr="0073213C">
        <w:rPr>
          <w:b/>
          <w:bCs/>
          <w:shd w:val="clear" w:color="auto" w:fill="FFFFFF"/>
          <w:lang w:val="en-GB"/>
        </w:rPr>
        <w:t>sally</w:t>
      </w:r>
      <w:r w:rsidRPr="0073213C">
        <w:rPr>
          <w:shd w:val="clear" w:color="auto" w:fill="FFFFFF"/>
          <w:lang w:val="en-GB"/>
        </w:rPr>
        <w:t>" with password "</w:t>
      </w:r>
      <w:r w:rsidRPr="0073213C">
        <w:rPr>
          <w:b/>
          <w:bCs/>
          <w:shd w:val="clear" w:color="auto" w:fill="FFFFFF"/>
          <w:lang w:val="en-GB"/>
        </w:rPr>
        <w:t>h0wN0wB4r0wnC0w"?</w:t>
      </w:r>
      <w:r w:rsidRPr="0073213C">
        <w:rPr>
          <w:shd w:val="clear" w:color="auto" w:fill="FFFFFF"/>
          <w:lang w:val="en-GB"/>
        </w:rPr>
        <w:t xml:space="preserve"> This new user will need the power-users policy.</w:t>
      </w:r>
    </w:p>
    <w:tbl>
      <w:tblPr>
        <w:tblStyle w:val="TableGrid"/>
        <w:tblW w:w="0" w:type="auto"/>
        <w:tblLook w:val="04A0" w:firstRow="1" w:lastRow="0" w:firstColumn="1" w:lastColumn="0" w:noHBand="0" w:noVBand="1"/>
      </w:tblPr>
      <w:tblGrid>
        <w:gridCol w:w="704"/>
        <w:gridCol w:w="5670"/>
      </w:tblGrid>
      <w:tr w:rsidR="0073213C" w14:paraId="104E91EA" w14:textId="77777777" w:rsidTr="00C17639">
        <w:tc>
          <w:tcPr>
            <w:tcW w:w="704" w:type="dxa"/>
          </w:tcPr>
          <w:p w14:paraId="258EC33D" w14:textId="47FEFCCA" w:rsidR="0073213C" w:rsidRDefault="0073213C" w:rsidP="0073213C">
            <w:pPr>
              <w:rPr>
                <w:shd w:val="clear" w:color="auto" w:fill="FFFFFF"/>
                <w:lang w:val="en-GB"/>
              </w:rPr>
            </w:pPr>
            <w:r>
              <w:rPr>
                <w:shd w:val="clear" w:color="auto" w:fill="FFFFFF"/>
                <w:lang w:val="en-GB"/>
              </w:rPr>
              <w:t>A.</w:t>
            </w:r>
          </w:p>
        </w:tc>
        <w:tc>
          <w:tcPr>
            <w:tcW w:w="5670" w:type="dxa"/>
          </w:tcPr>
          <w:p w14:paraId="70E4B05B" w14:textId="0DD4E77A" w:rsidR="0073213C" w:rsidRDefault="00C17639" w:rsidP="0073213C">
            <w:pPr>
              <w:rPr>
                <w:shd w:val="clear" w:color="auto" w:fill="FFFFFF"/>
                <w:lang w:val="en-GB"/>
              </w:rPr>
            </w:pPr>
            <w:r w:rsidRPr="0073213C">
              <w:rPr>
                <w:noProof/>
                <w:shd w:val="clear" w:color="auto" w:fill="FFFFFF"/>
                <w:lang w:val="en-GB"/>
              </w:rPr>
              <w:drawing>
                <wp:inline distT="0" distB="0" distL="0" distR="0" wp14:anchorId="3BC0D8EF" wp14:editId="704F29B4">
                  <wp:extent cx="3248025" cy="1057275"/>
                  <wp:effectExtent l="0" t="0" r="9525" b="9525"/>
                  <wp:docPr id="199746370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8025" cy="1057275"/>
                          </a:xfrm>
                          <a:prstGeom prst="rect">
                            <a:avLst/>
                          </a:prstGeom>
                          <a:noFill/>
                          <a:ln>
                            <a:noFill/>
                          </a:ln>
                        </pic:spPr>
                      </pic:pic>
                    </a:graphicData>
                  </a:graphic>
                </wp:inline>
              </w:drawing>
            </w:r>
          </w:p>
        </w:tc>
      </w:tr>
      <w:tr w:rsidR="0073213C" w14:paraId="41E43A26" w14:textId="77777777" w:rsidTr="00C17639">
        <w:tc>
          <w:tcPr>
            <w:tcW w:w="704" w:type="dxa"/>
          </w:tcPr>
          <w:p w14:paraId="3140856A" w14:textId="2DD86184" w:rsidR="0073213C" w:rsidRDefault="0073213C" w:rsidP="0073213C">
            <w:pPr>
              <w:rPr>
                <w:shd w:val="clear" w:color="auto" w:fill="FFFFFF"/>
                <w:lang w:val="en-GB"/>
              </w:rPr>
            </w:pPr>
            <w:r>
              <w:rPr>
                <w:shd w:val="clear" w:color="auto" w:fill="FFFFFF"/>
                <w:lang w:val="en-GB"/>
              </w:rPr>
              <w:lastRenderedPageBreak/>
              <w:t>B.</w:t>
            </w:r>
          </w:p>
        </w:tc>
        <w:tc>
          <w:tcPr>
            <w:tcW w:w="5670" w:type="dxa"/>
          </w:tcPr>
          <w:p w14:paraId="134B1152" w14:textId="13266B58" w:rsidR="0073213C" w:rsidRDefault="00C17639" w:rsidP="0073213C">
            <w:pPr>
              <w:rPr>
                <w:shd w:val="clear" w:color="auto" w:fill="FFFFFF"/>
                <w:lang w:val="en-GB"/>
              </w:rPr>
            </w:pPr>
            <w:r w:rsidRPr="0073213C">
              <w:rPr>
                <w:noProof/>
                <w:shd w:val="clear" w:color="auto" w:fill="FFFFFF"/>
                <w:lang w:val="en-GB"/>
              </w:rPr>
              <w:drawing>
                <wp:inline distT="0" distB="0" distL="0" distR="0" wp14:anchorId="43F0D5B3" wp14:editId="09431FDA">
                  <wp:extent cx="2514600" cy="1057275"/>
                  <wp:effectExtent l="0" t="0" r="0" b="9525"/>
                  <wp:docPr id="206480819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1057275"/>
                          </a:xfrm>
                          <a:prstGeom prst="rect">
                            <a:avLst/>
                          </a:prstGeom>
                          <a:noFill/>
                          <a:ln>
                            <a:noFill/>
                          </a:ln>
                        </pic:spPr>
                      </pic:pic>
                    </a:graphicData>
                  </a:graphic>
                </wp:inline>
              </w:drawing>
            </w:r>
          </w:p>
        </w:tc>
      </w:tr>
      <w:tr w:rsidR="0073213C" w14:paraId="21E599FE" w14:textId="77777777" w:rsidTr="00C17639">
        <w:tc>
          <w:tcPr>
            <w:tcW w:w="704" w:type="dxa"/>
          </w:tcPr>
          <w:p w14:paraId="6B97A8F5" w14:textId="62C01075" w:rsidR="00C17639" w:rsidRDefault="0073213C" w:rsidP="0073213C">
            <w:pPr>
              <w:rPr>
                <w:shd w:val="clear" w:color="auto" w:fill="FFFFFF"/>
                <w:lang w:val="en-GB"/>
              </w:rPr>
            </w:pPr>
            <w:r>
              <w:rPr>
                <w:shd w:val="clear" w:color="auto" w:fill="FFFFFF"/>
                <w:lang w:val="en-GB"/>
              </w:rPr>
              <w:t>C.</w:t>
            </w:r>
          </w:p>
        </w:tc>
        <w:tc>
          <w:tcPr>
            <w:tcW w:w="5670" w:type="dxa"/>
          </w:tcPr>
          <w:p w14:paraId="3439A116" w14:textId="0C0F9C8C" w:rsidR="0073213C" w:rsidRDefault="00C17639" w:rsidP="0073213C">
            <w:pPr>
              <w:rPr>
                <w:shd w:val="clear" w:color="auto" w:fill="FFFFFF"/>
                <w:lang w:val="en-GB"/>
              </w:rPr>
            </w:pPr>
            <w:r w:rsidRPr="0073213C">
              <w:rPr>
                <w:noProof/>
                <w:shd w:val="clear" w:color="auto" w:fill="FFFFFF"/>
                <w:lang w:val="en-GB"/>
              </w:rPr>
              <w:drawing>
                <wp:inline distT="0" distB="0" distL="0" distR="0" wp14:anchorId="4DF56353" wp14:editId="59F05765">
                  <wp:extent cx="2781300" cy="1095375"/>
                  <wp:effectExtent l="0" t="0" r="0" b="9525"/>
                  <wp:docPr id="204566530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1095375"/>
                          </a:xfrm>
                          <a:prstGeom prst="rect">
                            <a:avLst/>
                          </a:prstGeom>
                          <a:noFill/>
                          <a:ln>
                            <a:noFill/>
                          </a:ln>
                        </pic:spPr>
                      </pic:pic>
                    </a:graphicData>
                  </a:graphic>
                </wp:inline>
              </w:drawing>
            </w:r>
          </w:p>
        </w:tc>
      </w:tr>
      <w:tr w:rsidR="0073213C" w14:paraId="1341D9D7" w14:textId="77777777" w:rsidTr="00C17639">
        <w:tc>
          <w:tcPr>
            <w:tcW w:w="704" w:type="dxa"/>
          </w:tcPr>
          <w:p w14:paraId="00516651" w14:textId="3ED00EAC" w:rsidR="0073213C" w:rsidRDefault="00C17639" w:rsidP="0073213C">
            <w:pPr>
              <w:rPr>
                <w:shd w:val="clear" w:color="auto" w:fill="FFFFFF"/>
                <w:lang w:val="en-GB"/>
              </w:rPr>
            </w:pPr>
            <w:r>
              <w:rPr>
                <w:shd w:val="clear" w:color="auto" w:fill="FFFFFF"/>
                <w:lang w:val="en-GB"/>
              </w:rPr>
              <w:t>D.</w:t>
            </w:r>
          </w:p>
        </w:tc>
        <w:tc>
          <w:tcPr>
            <w:tcW w:w="5670" w:type="dxa"/>
          </w:tcPr>
          <w:p w14:paraId="4DCED803" w14:textId="7DBFD9B6" w:rsidR="0073213C" w:rsidRDefault="00C17639" w:rsidP="0073213C">
            <w:pPr>
              <w:rPr>
                <w:shd w:val="clear" w:color="auto" w:fill="FFFFFF"/>
                <w:lang w:val="en-GB"/>
              </w:rPr>
            </w:pPr>
            <w:r w:rsidRPr="0073213C">
              <w:rPr>
                <w:noProof/>
                <w:shd w:val="clear" w:color="auto" w:fill="FFFFFF"/>
                <w:lang w:val="en-GB"/>
              </w:rPr>
              <w:drawing>
                <wp:inline distT="0" distB="0" distL="0" distR="0" wp14:anchorId="4410286F" wp14:editId="3AEC0AE8">
                  <wp:extent cx="3419475" cy="1076325"/>
                  <wp:effectExtent l="0" t="0" r="9525" b="9525"/>
                  <wp:docPr id="2003611014"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1076325"/>
                          </a:xfrm>
                          <a:prstGeom prst="rect">
                            <a:avLst/>
                          </a:prstGeom>
                          <a:noFill/>
                          <a:ln>
                            <a:noFill/>
                          </a:ln>
                        </pic:spPr>
                      </pic:pic>
                    </a:graphicData>
                  </a:graphic>
                </wp:inline>
              </w:drawing>
            </w:r>
          </w:p>
        </w:tc>
      </w:tr>
    </w:tbl>
    <w:p w14:paraId="45266AEC" w14:textId="77777777" w:rsidR="0073213C" w:rsidRPr="0073213C" w:rsidRDefault="0073213C" w:rsidP="0073213C">
      <w:pPr>
        <w:rPr>
          <w:shd w:val="clear" w:color="auto" w:fill="FFFFFF"/>
          <w:lang w:val="en-GB"/>
        </w:rPr>
      </w:pPr>
    </w:p>
    <w:p w14:paraId="26C49431" w14:textId="77777777" w:rsidR="003D13F3" w:rsidRPr="005204CA" w:rsidRDefault="003D13F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E75D126" w14:textId="696A9475" w:rsidR="003D13F3" w:rsidRPr="005204CA" w:rsidRDefault="003D13F3" w:rsidP="00A359B4">
      <w:pPr>
        <w:ind w:left="360"/>
        <w:rPr>
          <w:b/>
          <w:bCs/>
        </w:rPr>
      </w:pPr>
      <w:r w:rsidRPr="005204CA">
        <w:rPr>
          <w:b/>
          <w:bCs/>
        </w:rPr>
        <w:t xml:space="preserve">Correct Answer:  </w:t>
      </w:r>
      <w:r w:rsidR="00A34B49">
        <w:rPr>
          <w:b/>
          <w:bCs/>
        </w:rPr>
        <w:t>D</w:t>
      </w:r>
    </w:p>
    <w:p w14:paraId="68E5853B" w14:textId="77777777" w:rsidR="003D13F3" w:rsidRPr="005204CA" w:rsidRDefault="003D13F3" w:rsidP="00A359B4">
      <w:pPr>
        <w:ind w:left="360"/>
        <w:rPr>
          <w:b/>
          <w:bCs/>
        </w:rPr>
      </w:pPr>
      <w:r w:rsidRPr="005204CA">
        <w:rPr>
          <w:b/>
          <w:bCs/>
        </w:rPr>
        <w:t xml:space="preserve">Explanation: </w:t>
      </w:r>
    </w:p>
    <w:p w14:paraId="48350DE3" w14:textId="77777777" w:rsidR="003D13F3" w:rsidRPr="004F063F" w:rsidRDefault="003D13F3" w:rsidP="00A359B4"/>
    <w:p w14:paraId="3662950F" w14:textId="0D3F5106" w:rsidR="003D13F3" w:rsidRPr="007D39DD" w:rsidRDefault="003D13F3"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6" w:history="1">
        <w:r w:rsidR="0073213C" w:rsidRPr="001371D2">
          <w:rPr>
            <w:rStyle w:val="Hyperlink"/>
            <w:rFonts w:ascii="Roboto Condensed" w:hAnsi="Roboto Condensed"/>
            <w:shd w:val="clear" w:color="auto" w:fill="F8F9FA"/>
          </w:rPr>
          <w:t>https://www.examtopics.com/discussions/hashicorp/view/131218-exam-vault-associate-002-topic-1-question-1-discussion/</w:t>
        </w:r>
      </w:hyperlink>
      <w:r w:rsidR="0073213C">
        <w:rPr>
          <w:rFonts w:ascii="Roboto Condensed" w:hAnsi="Roboto Condensed"/>
          <w:color w:val="505050"/>
          <w:shd w:val="clear" w:color="auto" w:fill="F8F9FA"/>
        </w:rPr>
        <w:t xml:space="preserve"> </w:t>
      </w:r>
    </w:p>
    <w:p w14:paraId="292999A8" w14:textId="77777777" w:rsidR="00E23603" w:rsidRPr="005204CA" w:rsidRDefault="00E2360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A343327" w14:textId="77777777" w:rsidR="005D0BC2" w:rsidRPr="005D0BC2" w:rsidRDefault="005D0BC2" w:rsidP="005D0BC2">
      <w:pPr>
        <w:rPr>
          <w:shd w:val="clear" w:color="auto" w:fill="FFFFFF"/>
          <w:lang w:val="en-GB"/>
        </w:rPr>
      </w:pPr>
      <w:r w:rsidRPr="005D0BC2">
        <w:rPr>
          <w:shd w:val="clear" w:color="auto" w:fill="FFFFFF"/>
          <w:lang w:val="en-GB"/>
        </w:rPr>
        <w:t>The vault lease renew command increments the lease time from:</w:t>
      </w:r>
    </w:p>
    <w:p w14:paraId="6F9B4BD0" w14:textId="6B1A57E1" w:rsidR="005D0BC2" w:rsidRPr="005D0BC2" w:rsidRDefault="005D0BC2">
      <w:pPr>
        <w:pStyle w:val="ListParagraph"/>
        <w:numPr>
          <w:ilvl w:val="0"/>
          <w:numId w:val="157"/>
        </w:numPr>
        <w:rPr>
          <w:shd w:val="clear" w:color="auto" w:fill="FFFFFF"/>
          <w:lang w:val="en-GB"/>
        </w:rPr>
      </w:pPr>
      <w:r w:rsidRPr="005D0BC2">
        <w:rPr>
          <w:shd w:val="clear" w:color="auto" w:fill="FFFFFF"/>
          <w:lang w:val="en-GB"/>
        </w:rPr>
        <w:t>The current time</w:t>
      </w:r>
    </w:p>
    <w:p w14:paraId="33B852F0" w14:textId="13237694" w:rsidR="005D0BC2" w:rsidRPr="005D0BC2" w:rsidRDefault="005D0BC2">
      <w:pPr>
        <w:pStyle w:val="ListParagraph"/>
        <w:numPr>
          <w:ilvl w:val="0"/>
          <w:numId w:val="157"/>
        </w:numPr>
        <w:rPr>
          <w:shd w:val="clear" w:color="auto" w:fill="FFFFFF"/>
          <w:lang w:val="en-GB"/>
        </w:rPr>
      </w:pPr>
      <w:r w:rsidRPr="005D0BC2">
        <w:rPr>
          <w:shd w:val="clear" w:color="auto" w:fill="FFFFFF"/>
          <w:lang w:val="en-GB"/>
        </w:rPr>
        <w:t>The end of the lease</w:t>
      </w:r>
    </w:p>
    <w:p w14:paraId="46702602" w14:textId="77777777" w:rsidR="00E23603" w:rsidRPr="005204CA" w:rsidRDefault="00E2360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76F0546" w14:textId="7DB5C038" w:rsidR="00E23603" w:rsidRPr="005204CA" w:rsidRDefault="00E23603" w:rsidP="00A359B4">
      <w:pPr>
        <w:ind w:left="360"/>
        <w:rPr>
          <w:b/>
          <w:bCs/>
        </w:rPr>
      </w:pPr>
      <w:r w:rsidRPr="005204CA">
        <w:rPr>
          <w:b/>
          <w:bCs/>
        </w:rPr>
        <w:t xml:space="preserve">Correct Answer:  </w:t>
      </w:r>
      <w:r w:rsidR="003479AC">
        <w:rPr>
          <w:b/>
          <w:bCs/>
        </w:rPr>
        <w:t>A</w:t>
      </w:r>
    </w:p>
    <w:p w14:paraId="592A3382" w14:textId="77777777" w:rsidR="00E23603" w:rsidRPr="005204CA" w:rsidRDefault="00E23603" w:rsidP="00A359B4">
      <w:pPr>
        <w:ind w:left="360"/>
        <w:rPr>
          <w:b/>
          <w:bCs/>
        </w:rPr>
      </w:pPr>
      <w:r w:rsidRPr="005204CA">
        <w:rPr>
          <w:b/>
          <w:bCs/>
        </w:rPr>
        <w:t xml:space="preserve">Explanation: </w:t>
      </w:r>
    </w:p>
    <w:p w14:paraId="34DFADD9" w14:textId="77777777" w:rsidR="003479AC" w:rsidRPr="003479AC" w:rsidRDefault="003479AC" w:rsidP="003479AC">
      <w:pPr>
        <w:rPr>
          <w:lang w:val="en-GB"/>
        </w:rPr>
      </w:pPr>
      <w:r w:rsidRPr="003479AC">
        <w:rPr>
          <w:lang w:val="en-GB"/>
        </w:rPr>
        <w:t>When you renew a Vault lease using:</w:t>
      </w:r>
    </w:p>
    <w:p w14:paraId="72EA1AE5" w14:textId="77777777" w:rsidR="003479AC" w:rsidRPr="003479AC" w:rsidRDefault="003479AC" w:rsidP="003479AC">
      <w:pPr>
        <w:ind w:firstLine="720"/>
        <w:rPr>
          <w:b/>
          <w:bCs/>
          <w:i/>
          <w:iCs/>
          <w:lang w:val="en-GB"/>
        </w:rPr>
      </w:pPr>
      <w:r w:rsidRPr="003479AC">
        <w:rPr>
          <w:b/>
          <w:bCs/>
          <w:i/>
          <w:iCs/>
          <w:lang w:val="en-GB"/>
        </w:rPr>
        <w:t>vault lease renew &lt;lease_id&gt;</w:t>
      </w:r>
    </w:p>
    <w:p w14:paraId="74CBDD06" w14:textId="77777777" w:rsidR="003479AC" w:rsidRPr="003479AC" w:rsidRDefault="003479AC" w:rsidP="003479AC">
      <w:pPr>
        <w:rPr>
          <w:lang w:val="en-GB"/>
        </w:rPr>
      </w:pPr>
      <w:r w:rsidRPr="003479AC">
        <w:rPr>
          <w:lang w:val="en-GB"/>
        </w:rPr>
        <w:t xml:space="preserve">the lease duration is extended </w:t>
      </w:r>
      <w:r w:rsidRPr="003479AC">
        <w:rPr>
          <w:b/>
          <w:bCs/>
          <w:lang w:val="en-GB"/>
        </w:rPr>
        <w:t>from the time of renewal</w:t>
      </w:r>
      <w:r w:rsidRPr="003479AC">
        <w:rPr>
          <w:lang w:val="en-GB"/>
        </w:rPr>
        <w:t>, not from the original expiration time.</w:t>
      </w:r>
    </w:p>
    <w:p w14:paraId="4BEB26EA" w14:textId="77777777" w:rsidR="003479AC" w:rsidRPr="003479AC" w:rsidRDefault="003479AC" w:rsidP="003479AC">
      <w:pPr>
        <w:rPr>
          <w:lang w:val="en-GB"/>
        </w:rPr>
      </w:pPr>
      <w:r w:rsidRPr="003479AC">
        <w:rPr>
          <w:lang w:val="en-GB"/>
        </w:rPr>
        <w:lastRenderedPageBreak/>
        <w:t>For example:</w:t>
      </w:r>
    </w:p>
    <w:p w14:paraId="1740C30A" w14:textId="77777777" w:rsidR="003479AC" w:rsidRPr="003479AC" w:rsidRDefault="003479AC">
      <w:pPr>
        <w:pStyle w:val="ListParagraph"/>
        <w:numPr>
          <w:ilvl w:val="0"/>
          <w:numId w:val="158"/>
        </w:numPr>
        <w:rPr>
          <w:lang w:val="en-GB"/>
        </w:rPr>
      </w:pPr>
      <w:r w:rsidRPr="003479AC">
        <w:rPr>
          <w:lang w:val="en-GB"/>
        </w:rPr>
        <w:t xml:space="preserve">Original lease: </w:t>
      </w:r>
      <w:r w:rsidRPr="003479AC">
        <w:rPr>
          <w:b/>
          <w:bCs/>
          <w:lang w:val="en-GB"/>
        </w:rPr>
        <w:t>1 hour</w:t>
      </w:r>
    </w:p>
    <w:p w14:paraId="2A871CEB" w14:textId="77777777" w:rsidR="003479AC" w:rsidRPr="003479AC" w:rsidRDefault="003479AC">
      <w:pPr>
        <w:pStyle w:val="ListParagraph"/>
        <w:numPr>
          <w:ilvl w:val="0"/>
          <w:numId w:val="158"/>
        </w:numPr>
        <w:rPr>
          <w:lang w:val="en-GB"/>
        </w:rPr>
      </w:pPr>
      <w:r w:rsidRPr="003479AC">
        <w:rPr>
          <w:lang w:val="en-GB"/>
        </w:rPr>
        <w:t>30 minutes have elapsed</w:t>
      </w:r>
    </w:p>
    <w:p w14:paraId="1C6D2563" w14:textId="77777777" w:rsidR="003479AC" w:rsidRPr="003479AC" w:rsidRDefault="003479AC">
      <w:pPr>
        <w:pStyle w:val="ListParagraph"/>
        <w:numPr>
          <w:ilvl w:val="0"/>
          <w:numId w:val="158"/>
        </w:numPr>
        <w:rPr>
          <w:lang w:val="en-GB"/>
        </w:rPr>
      </w:pPr>
      <w:r w:rsidRPr="003479AC">
        <w:rPr>
          <w:lang w:val="en-GB"/>
        </w:rPr>
        <w:t>Renew for another 1 hour</w:t>
      </w:r>
    </w:p>
    <w:p w14:paraId="223FFB6B" w14:textId="77777777" w:rsidR="003479AC" w:rsidRPr="003479AC" w:rsidRDefault="003479AC" w:rsidP="003479AC">
      <w:pPr>
        <w:rPr>
          <w:lang w:val="en-GB"/>
        </w:rPr>
      </w:pPr>
      <w:r w:rsidRPr="003479AC">
        <w:rPr>
          <w:lang w:val="en-GB"/>
        </w:rPr>
        <w:t>Result:</w:t>
      </w:r>
    </w:p>
    <w:p w14:paraId="0B9CF10B" w14:textId="77777777" w:rsidR="003479AC" w:rsidRPr="003479AC" w:rsidRDefault="003479AC">
      <w:pPr>
        <w:pStyle w:val="ListParagraph"/>
        <w:numPr>
          <w:ilvl w:val="0"/>
          <w:numId w:val="159"/>
        </w:numPr>
        <w:rPr>
          <w:lang w:val="en-GB"/>
        </w:rPr>
      </w:pPr>
      <w:r w:rsidRPr="003479AC">
        <w:rPr>
          <w:lang w:val="en-GB"/>
        </w:rPr>
        <w:t xml:space="preserve">New expiration is approximately </w:t>
      </w:r>
      <w:r w:rsidRPr="003479AC">
        <w:rPr>
          <w:b/>
          <w:bCs/>
          <w:lang w:val="en-GB"/>
        </w:rPr>
        <w:t>1 hour from now</w:t>
      </w:r>
      <w:r w:rsidRPr="003479AC">
        <w:rPr>
          <w:lang w:val="en-GB"/>
        </w:rPr>
        <w:t xml:space="preserve">, not </w:t>
      </w:r>
      <w:r w:rsidRPr="003479AC">
        <w:rPr>
          <w:b/>
          <w:bCs/>
          <w:lang w:val="en-GB"/>
        </w:rPr>
        <w:t>1 hour after the original expiration time</w:t>
      </w:r>
      <w:r w:rsidRPr="003479AC">
        <w:rPr>
          <w:lang w:val="en-GB"/>
        </w:rPr>
        <w:t>.</w:t>
      </w:r>
    </w:p>
    <w:p w14:paraId="1ED7FD2D" w14:textId="77777777" w:rsidR="003479AC" w:rsidRPr="003479AC" w:rsidRDefault="003479AC" w:rsidP="003479AC">
      <w:pPr>
        <w:rPr>
          <w:lang w:val="en-GB"/>
        </w:rPr>
      </w:pPr>
      <w:r w:rsidRPr="003479AC">
        <w:rPr>
          <w:lang w:val="en-GB"/>
        </w:rPr>
        <w:t>This is why renewals are often performed periodically by Vault agents or applications before the lease expires</w:t>
      </w:r>
    </w:p>
    <w:p w14:paraId="32C420C3" w14:textId="16D78A60" w:rsidR="00E23603" w:rsidRDefault="00E23603" w:rsidP="0077171C">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7" w:history="1">
        <w:r w:rsidRPr="001371D2">
          <w:rPr>
            <w:rStyle w:val="Hyperlink"/>
            <w:rFonts w:ascii="Roboto Condensed" w:hAnsi="Roboto Condensed"/>
            <w:shd w:val="clear" w:color="auto" w:fill="F8F9FA"/>
          </w:rPr>
          <w:t>https://www.examtopics.com/discussions/hashicorp/view/131219-exam-vault-associate-002-topic-1-question-2-discussion/</w:t>
        </w:r>
      </w:hyperlink>
      <w:r>
        <w:rPr>
          <w:rFonts w:ascii="Roboto Condensed" w:hAnsi="Roboto Condensed"/>
          <w:color w:val="505050"/>
          <w:shd w:val="clear" w:color="auto" w:fill="F8F9FA"/>
        </w:rPr>
        <w:t xml:space="preserve"> </w:t>
      </w:r>
    </w:p>
    <w:p w14:paraId="7E53D333" w14:textId="77777777" w:rsidR="00AF2A84" w:rsidRPr="005204CA" w:rsidRDefault="00AF2A84"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E562C44" w14:textId="36848CB0" w:rsidR="00026C85" w:rsidRPr="00026C85" w:rsidRDefault="00026C85" w:rsidP="00026C85">
      <w:pPr>
        <w:rPr>
          <w:shd w:val="clear" w:color="auto" w:fill="FFFFFF"/>
          <w:lang w:val="en-GB"/>
        </w:rPr>
      </w:pPr>
      <w:r w:rsidRPr="00026C85">
        <w:rPr>
          <w:shd w:val="clear" w:color="auto" w:fill="FFFFFF"/>
          <w:lang w:val="en-GB"/>
        </w:rPr>
        <w:t>Where do you define the Namespace to log into using the Vault UI?</w:t>
      </w:r>
      <w:r w:rsidRPr="00026C85">
        <w:rPr>
          <w:shd w:val="clear" w:color="auto" w:fill="FFFFFF"/>
          <w:lang w:val="en-GB"/>
        </w:rPr>
        <w:br/>
      </w:r>
      <w:r w:rsidRPr="00026C85">
        <w:rPr>
          <w:shd w:val="clear" w:color="auto" w:fill="FFFFFF"/>
          <w:lang w:val="en-GB"/>
        </w:rPr>
        <w:br/>
        <w:t>To answer this question -</w:t>
      </w:r>
      <w:r w:rsidRPr="00026C85">
        <w:rPr>
          <w:shd w:val="clear" w:color="auto" w:fill="FFFFFF"/>
          <w:lang w:val="en-GB"/>
        </w:rPr>
        <w:br/>
        <w:t xml:space="preserve">Use your mouse to click on the screenshot in the location described above. An arrow indicator will mark where you have clicked. Click the "Answer” button once you have positioned the arrow to </w:t>
      </w:r>
      <w:r w:rsidRPr="00026C85">
        <w:rPr>
          <w:shd w:val="clear" w:color="auto" w:fill="FFFFFF"/>
          <w:lang w:val="en-GB"/>
        </w:rPr>
        <w:lastRenderedPageBreak/>
        <w:t>answer the question. You may need to scroll down to see the entire screenshot.</w:t>
      </w:r>
      <w:r w:rsidRPr="00026C85">
        <w:rPr>
          <w:shd w:val="clear" w:color="auto" w:fill="FFFFFF"/>
          <w:lang w:val="en-GB"/>
        </w:rPr>
        <w:br/>
      </w:r>
      <w:r w:rsidRPr="00026C85">
        <w:rPr>
          <w:noProof/>
          <w:shd w:val="clear" w:color="auto" w:fill="FFFFFF"/>
          <w:lang w:val="en-GB"/>
        </w:rPr>
        <w:drawing>
          <wp:inline distT="0" distB="0" distL="0" distR="0" wp14:anchorId="6429B01D" wp14:editId="4F979C1E">
            <wp:extent cx="4680000" cy="5389200"/>
            <wp:effectExtent l="0" t="0" r="6350" b="2540"/>
            <wp:docPr id="115651875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0000" cy="5389200"/>
                    </a:xfrm>
                    <a:prstGeom prst="rect">
                      <a:avLst/>
                    </a:prstGeom>
                    <a:noFill/>
                    <a:ln>
                      <a:noFill/>
                    </a:ln>
                  </pic:spPr>
                </pic:pic>
              </a:graphicData>
            </a:graphic>
          </wp:inline>
        </w:drawing>
      </w:r>
    </w:p>
    <w:p w14:paraId="7E9B7914" w14:textId="77777777" w:rsidR="00AF2A84" w:rsidRPr="005204CA" w:rsidRDefault="00AF2A84"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D80EABB" w14:textId="77777777" w:rsidR="00AF2A84" w:rsidRDefault="00AF2A84" w:rsidP="00A359B4">
      <w:pPr>
        <w:ind w:left="360"/>
        <w:rPr>
          <w:b/>
          <w:bCs/>
        </w:rPr>
      </w:pPr>
      <w:r w:rsidRPr="005204CA">
        <w:rPr>
          <w:b/>
          <w:bCs/>
        </w:rPr>
        <w:t xml:space="preserve">Correct Answer:  </w:t>
      </w:r>
    </w:p>
    <w:p w14:paraId="640DB985" w14:textId="47A34125" w:rsidR="0041395D" w:rsidRPr="005204CA" w:rsidRDefault="0041395D" w:rsidP="0041395D">
      <w:pPr>
        <w:rPr>
          <w:b/>
          <w:bCs/>
        </w:rPr>
      </w:pPr>
      <w:r>
        <w:rPr>
          <w:noProof/>
        </w:rPr>
        <w:lastRenderedPageBreak/>
        <w:drawing>
          <wp:inline distT="0" distB="0" distL="0" distR="0" wp14:anchorId="5D071011" wp14:editId="4B3332EA">
            <wp:extent cx="4680000" cy="5796000"/>
            <wp:effectExtent l="0" t="0" r="635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0000" cy="5796000"/>
                    </a:xfrm>
                    <a:prstGeom prst="rect">
                      <a:avLst/>
                    </a:prstGeom>
                    <a:noFill/>
                    <a:ln>
                      <a:noFill/>
                    </a:ln>
                  </pic:spPr>
                </pic:pic>
              </a:graphicData>
            </a:graphic>
          </wp:inline>
        </w:drawing>
      </w:r>
    </w:p>
    <w:p w14:paraId="45B9C227" w14:textId="77777777" w:rsidR="00AF2A84" w:rsidRPr="005204CA" w:rsidRDefault="00AF2A84" w:rsidP="00A359B4">
      <w:pPr>
        <w:ind w:left="360"/>
        <w:rPr>
          <w:b/>
          <w:bCs/>
        </w:rPr>
      </w:pPr>
      <w:r w:rsidRPr="005204CA">
        <w:rPr>
          <w:b/>
          <w:bCs/>
        </w:rPr>
        <w:t xml:space="preserve">Explanation: </w:t>
      </w:r>
    </w:p>
    <w:p w14:paraId="025A312E" w14:textId="77777777" w:rsidR="00AF2A84" w:rsidRPr="004F063F" w:rsidRDefault="00AF2A84" w:rsidP="00A359B4"/>
    <w:p w14:paraId="591D7179" w14:textId="3C47135C" w:rsidR="00AF2A84" w:rsidRDefault="00AF2A84"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0" w:history="1">
        <w:r w:rsidR="00026C85" w:rsidRPr="001371D2">
          <w:rPr>
            <w:rStyle w:val="Hyperlink"/>
            <w:rFonts w:ascii="Roboto Condensed" w:hAnsi="Roboto Condensed"/>
            <w:shd w:val="clear" w:color="auto" w:fill="F8F9FA"/>
          </w:rPr>
          <w:t>https://www.examtopics.com/discussions/hashicorp/view/131216-exam-vault-associate-002-topic-1-question-3-discussion/</w:t>
        </w:r>
      </w:hyperlink>
      <w:r w:rsidR="00026C85">
        <w:rPr>
          <w:rFonts w:ascii="Roboto Condensed" w:hAnsi="Roboto Condensed"/>
          <w:color w:val="505050"/>
          <w:shd w:val="clear" w:color="auto" w:fill="F8F9FA"/>
        </w:rPr>
        <w:t xml:space="preserve"> </w:t>
      </w:r>
    </w:p>
    <w:p w14:paraId="70B92C21" w14:textId="77777777" w:rsidR="007B7194" w:rsidRPr="005204CA" w:rsidRDefault="007B7194"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BC4BDC1" w14:textId="77777777" w:rsidR="00FF6A67" w:rsidRPr="00FF6A67" w:rsidRDefault="00FF6A67" w:rsidP="00FF6A67">
      <w:pPr>
        <w:rPr>
          <w:shd w:val="clear" w:color="auto" w:fill="FFFFFF"/>
          <w:lang w:val="en-GB"/>
        </w:rPr>
      </w:pPr>
      <w:r w:rsidRPr="00FF6A67">
        <w:rPr>
          <w:shd w:val="clear" w:color="auto" w:fill="FFFFFF"/>
          <w:lang w:val="en-GB"/>
        </w:rPr>
        <w:t>You have a 2GB Base64 binary large object (blob) that needs to be encrypted. Which of the following best describes the transit secrets engine?</w:t>
      </w:r>
    </w:p>
    <w:p w14:paraId="45B09205" w14:textId="33CA7E50" w:rsidR="00FF6A67" w:rsidRPr="00FF6A67" w:rsidRDefault="00FF6A67">
      <w:pPr>
        <w:pStyle w:val="ListParagraph"/>
        <w:numPr>
          <w:ilvl w:val="0"/>
          <w:numId w:val="160"/>
        </w:numPr>
        <w:rPr>
          <w:shd w:val="clear" w:color="auto" w:fill="FFFFFF"/>
          <w:lang w:val="en-GB"/>
        </w:rPr>
      </w:pPr>
      <w:r w:rsidRPr="00FF6A67">
        <w:rPr>
          <w:shd w:val="clear" w:color="auto" w:fill="FFFFFF"/>
          <w:lang w:val="en-GB"/>
        </w:rPr>
        <w:t>A data key encrypts the blob locally, and the same key decrypts the blob locally.</w:t>
      </w:r>
    </w:p>
    <w:p w14:paraId="21DE9BDD" w14:textId="51428088" w:rsidR="00FF6A67" w:rsidRPr="00FF6A67" w:rsidRDefault="00FF6A67">
      <w:pPr>
        <w:pStyle w:val="ListParagraph"/>
        <w:numPr>
          <w:ilvl w:val="0"/>
          <w:numId w:val="160"/>
        </w:numPr>
        <w:rPr>
          <w:shd w:val="clear" w:color="auto" w:fill="FFFFFF"/>
          <w:lang w:val="en-GB"/>
        </w:rPr>
      </w:pPr>
      <w:r w:rsidRPr="00FF6A67">
        <w:rPr>
          <w:shd w:val="clear" w:color="auto" w:fill="FFFFFF"/>
          <w:lang w:val="en-GB"/>
        </w:rPr>
        <w:lastRenderedPageBreak/>
        <w:t>To process such a large blob. Vault will temporarily store it in the storage backend.</w:t>
      </w:r>
    </w:p>
    <w:p w14:paraId="740E4326" w14:textId="6509D968" w:rsidR="00FF6A67" w:rsidRPr="00FF6A67" w:rsidRDefault="00FF6A67">
      <w:pPr>
        <w:pStyle w:val="ListParagraph"/>
        <w:numPr>
          <w:ilvl w:val="0"/>
          <w:numId w:val="160"/>
        </w:numPr>
        <w:rPr>
          <w:shd w:val="clear" w:color="auto" w:fill="FFFFFF"/>
          <w:lang w:val="en-GB"/>
        </w:rPr>
      </w:pPr>
      <w:r w:rsidRPr="00FF6A67">
        <w:rPr>
          <w:shd w:val="clear" w:color="auto" w:fill="FFFFFF"/>
          <w:lang w:val="en-GB"/>
        </w:rPr>
        <w:t>Vault will store the blob permanently. Be sure to run Vault on a compute optimized machine.</w:t>
      </w:r>
    </w:p>
    <w:p w14:paraId="62330F26" w14:textId="29192459" w:rsidR="00FF6A67" w:rsidRPr="00FF6A67" w:rsidRDefault="00FF6A67">
      <w:pPr>
        <w:pStyle w:val="ListParagraph"/>
        <w:numPr>
          <w:ilvl w:val="0"/>
          <w:numId w:val="160"/>
        </w:numPr>
        <w:rPr>
          <w:shd w:val="clear" w:color="auto" w:fill="FFFFFF"/>
          <w:lang w:val="en-GB"/>
        </w:rPr>
      </w:pPr>
      <w:r w:rsidRPr="00FF6A67">
        <w:rPr>
          <w:shd w:val="clear" w:color="auto" w:fill="FFFFFF"/>
          <w:lang w:val="en-GB"/>
        </w:rPr>
        <w:t>The transit engine is not a good solution for binaries of this size.</w:t>
      </w:r>
    </w:p>
    <w:p w14:paraId="22372413" w14:textId="77777777" w:rsidR="007B7194" w:rsidRPr="005204CA" w:rsidRDefault="007B7194"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86FAF4A" w14:textId="026EC31D" w:rsidR="007B7194" w:rsidRPr="005204CA" w:rsidRDefault="007B7194" w:rsidP="00A359B4">
      <w:pPr>
        <w:ind w:left="360"/>
        <w:rPr>
          <w:b/>
          <w:bCs/>
        </w:rPr>
      </w:pPr>
      <w:r w:rsidRPr="005204CA">
        <w:rPr>
          <w:b/>
          <w:bCs/>
        </w:rPr>
        <w:t xml:space="preserve">Correct Answer:  </w:t>
      </w:r>
      <w:r w:rsidR="00C14976">
        <w:rPr>
          <w:b/>
          <w:bCs/>
        </w:rPr>
        <w:t>D</w:t>
      </w:r>
    </w:p>
    <w:p w14:paraId="2FA4812D" w14:textId="77777777" w:rsidR="007B7194" w:rsidRPr="005204CA" w:rsidRDefault="007B7194" w:rsidP="00A359B4">
      <w:pPr>
        <w:ind w:left="360"/>
        <w:rPr>
          <w:b/>
          <w:bCs/>
        </w:rPr>
      </w:pPr>
      <w:r w:rsidRPr="005204CA">
        <w:rPr>
          <w:b/>
          <w:bCs/>
        </w:rPr>
        <w:t xml:space="preserve">Explanation: </w:t>
      </w:r>
    </w:p>
    <w:p w14:paraId="0863D3C2" w14:textId="77777777" w:rsidR="00563707" w:rsidRPr="00563707" w:rsidRDefault="00563707" w:rsidP="00563707">
      <w:pPr>
        <w:rPr>
          <w:lang w:val="en-GB"/>
        </w:rPr>
      </w:pPr>
      <w:r w:rsidRPr="00563707">
        <w:rPr>
          <w:lang w:val="en-GB"/>
        </w:rPr>
        <w:t xml:space="preserve">The </w:t>
      </w:r>
      <w:r w:rsidRPr="00563707">
        <w:rPr>
          <w:b/>
          <w:bCs/>
          <w:lang w:val="en-GB"/>
        </w:rPr>
        <w:t>Vault Transit Secrets Engine</w:t>
      </w:r>
      <w:r w:rsidRPr="00563707">
        <w:rPr>
          <w:lang w:val="en-GB"/>
        </w:rPr>
        <w:t xml:space="preserve"> is designed to perform cryptographic operations on relatively small amounts of data. It is </w:t>
      </w:r>
      <w:r w:rsidRPr="00563707">
        <w:rPr>
          <w:b/>
          <w:bCs/>
          <w:lang w:val="en-GB"/>
        </w:rPr>
        <w:t>not intended to encrypt very large payloads such as a 2 GB Base64 blob</w:t>
      </w:r>
      <w:r w:rsidRPr="00563707">
        <w:rPr>
          <w:lang w:val="en-GB"/>
        </w:rPr>
        <w:t>.</w:t>
      </w:r>
    </w:p>
    <w:p w14:paraId="78BF7B09" w14:textId="77777777" w:rsidR="00563707" w:rsidRPr="00563707" w:rsidRDefault="00563707" w:rsidP="00563707">
      <w:pPr>
        <w:rPr>
          <w:lang w:val="en-GB"/>
        </w:rPr>
      </w:pPr>
      <w:r w:rsidRPr="00563707">
        <w:rPr>
          <w:lang w:val="en-GB"/>
        </w:rPr>
        <w:t xml:space="preserve">The recommended pattern is </w:t>
      </w:r>
      <w:r w:rsidRPr="00563707">
        <w:rPr>
          <w:b/>
          <w:bCs/>
          <w:lang w:val="en-GB"/>
        </w:rPr>
        <w:t>envelope encryption</w:t>
      </w:r>
      <w:r w:rsidRPr="00563707">
        <w:rPr>
          <w:lang w:val="en-GB"/>
        </w:rPr>
        <w:t>:</w:t>
      </w:r>
    </w:p>
    <w:p w14:paraId="64E005FF" w14:textId="77777777" w:rsidR="00563707" w:rsidRPr="00563707" w:rsidRDefault="00563707">
      <w:pPr>
        <w:pStyle w:val="ListParagraph"/>
        <w:numPr>
          <w:ilvl w:val="0"/>
          <w:numId w:val="161"/>
        </w:numPr>
        <w:rPr>
          <w:lang w:val="en-GB"/>
        </w:rPr>
      </w:pPr>
      <w:r w:rsidRPr="00563707">
        <w:rPr>
          <w:lang w:val="en-GB"/>
        </w:rPr>
        <w:t>Generate a data encryption key (DEK) using the Transit engine.</w:t>
      </w:r>
    </w:p>
    <w:p w14:paraId="0153000D" w14:textId="77777777" w:rsidR="00563707" w:rsidRPr="00563707" w:rsidRDefault="00563707">
      <w:pPr>
        <w:pStyle w:val="ListParagraph"/>
        <w:numPr>
          <w:ilvl w:val="0"/>
          <w:numId w:val="161"/>
        </w:numPr>
        <w:rPr>
          <w:lang w:val="en-GB"/>
        </w:rPr>
      </w:pPr>
      <w:r w:rsidRPr="00563707">
        <w:rPr>
          <w:lang w:val="en-GB"/>
        </w:rPr>
        <w:t>Encrypt the 2 GB blob locally using the DEK (for example, with AES-256).</w:t>
      </w:r>
    </w:p>
    <w:p w14:paraId="6835A23A" w14:textId="77777777" w:rsidR="00563707" w:rsidRPr="00563707" w:rsidRDefault="00563707">
      <w:pPr>
        <w:pStyle w:val="ListParagraph"/>
        <w:numPr>
          <w:ilvl w:val="0"/>
          <w:numId w:val="161"/>
        </w:numPr>
        <w:rPr>
          <w:lang w:val="en-GB"/>
        </w:rPr>
      </w:pPr>
      <w:r w:rsidRPr="00563707">
        <w:rPr>
          <w:lang w:val="en-GB"/>
        </w:rPr>
        <w:t>Store the encrypted blob wherever needed.</w:t>
      </w:r>
    </w:p>
    <w:p w14:paraId="6C9D6B0D" w14:textId="77777777" w:rsidR="00563707" w:rsidRPr="00563707" w:rsidRDefault="00563707">
      <w:pPr>
        <w:pStyle w:val="ListParagraph"/>
        <w:numPr>
          <w:ilvl w:val="0"/>
          <w:numId w:val="161"/>
        </w:numPr>
        <w:rPr>
          <w:lang w:val="en-GB"/>
        </w:rPr>
      </w:pPr>
      <w:r w:rsidRPr="00563707">
        <w:rPr>
          <w:lang w:val="en-GB"/>
        </w:rPr>
        <w:t>Use Vault Transit to encrypt, decrypt, or manage the DEK.</w:t>
      </w:r>
    </w:p>
    <w:p w14:paraId="6E20D12C" w14:textId="77777777" w:rsidR="00563707" w:rsidRPr="00563707" w:rsidRDefault="00563707" w:rsidP="00563707">
      <w:pPr>
        <w:rPr>
          <w:lang w:val="en-GB"/>
        </w:rPr>
      </w:pPr>
      <w:r w:rsidRPr="00563707">
        <w:rPr>
          <w:lang w:val="en-GB"/>
        </w:rPr>
        <w:t>This approach avoids sending huge amounts of data through Vault and is the scalable design for large files and binaries.</w:t>
      </w:r>
    </w:p>
    <w:p w14:paraId="7C058422" w14:textId="77777777" w:rsidR="00563707" w:rsidRPr="00563707" w:rsidRDefault="00563707" w:rsidP="00563707">
      <w:pPr>
        <w:rPr>
          <w:lang w:val="en-GB"/>
        </w:rPr>
      </w:pPr>
      <w:r w:rsidRPr="00563707">
        <w:rPr>
          <w:lang w:val="en-GB"/>
        </w:rPr>
        <w:t>Why the others are incorrect:</w:t>
      </w:r>
    </w:p>
    <w:p w14:paraId="7AAB15FE" w14:textId="77777777" w:rsidR="00563707" w:rsidRPr="00563707" w:rsidRDefault="00563707">
      <w:pPr>
        <w:numPr>
          <w:ilvl w:val="0"/>
          <w:numId w:val="162"/>
        </w:numPr>
        <w:rPr>
          <w:lang w:val="en-GB"/>
        </w:rPr>
      </w:pPr>
      <w:r w:rsidRPr="00563707">
        <w:rPr>
          <w:b/>
          <w:bCs/>
          <w:lang w:val="en-GB"/>
        </w:rPr>
        <w:t>A. A data key encrypts the blob locally, and the same key decrypts the blob locally.</w:t>
      </w:r>
      <w:r w:rsidRPr="00563707">
        <w:rPr>
          <w:lang w:val="en-GB"/>
        </w:rPr>
        <w:t xml:space="preserve"> </w:t>
      </w:r>
      <w:r w:rsidRPr="00563707">
        <w:rPr>
          <w:rFonts w:ascii="Segoe UI Emoji" w:hAnsi="Segoe UI Emoji" w:cs="Segoe UI Emoji"/>
          <w:lang w:val="en-GB"/>
        </w:rPr>
        <w:t>❌</w:t>
      </w:r>
      <w:r w:rsidRPr="00563707">
        <w:rPr>
          <w:lang w:val="en-GB"/>
        </w:rPr>
        <w:br/>
        <w:t xml:space="preserve">This describes envelope encryption, but it does </w:t>
      </w:r>
      <w:r w:rsidRPr="00563707">
        <w:rPr>
          <w:b/>
          <w:bCs/>
          <w:lang w:val="en-GB"/>
        </w:rPr>
        <w:t>not describe the Transit engine itself</w:t>
      </w:r>
      <w:r w:rsidRPr="00563707">
        <w:rPr>
          <w:lang w:val="en-GB"/>
        </w:rPr>
        <w:t xml:space="preserve"> as the best solution for directly processing a 2 GB blob.</w:t>
      </w:r>
    </w:p>
    <w:p w14:paraId="1077A50A" w14:textId="77777777" w:rsidR="00563707" w:rsidRPr="00563707" w:rsidRDefault="00563707">
      <w:pPr>
        <w:numPr>
          <w:ilvl w:val="0"/>
          <w:numId w:val="162"/>
        </w:numPr>
        <w:rPr>
          <w:lang w:val="en-GB"/>
        </w:rPr>
      </w:pPr>
      <w:r w:rsidRPr="00563707">
        <w:rPr>
          <w:b/>
          <w:bCs/>
          <w:lang w:val="en-GB"/>
        </w:rPr>
        <w:t>B. Vault will temporarily store it in the storage backend.</w:t>
      </w:r>
      <w:r w:rsidRPr="00563707">
        <w:rPr>
          <w:lang w:val="en-GB"/>
        </w:rPr>
        <w:t xml:space="preserve"> </w:t>
      </w:r>
      <w:r w:rsidRPr="00563707">
        <w:rPr>
          <w:rFonts w:ascii="Segoe UI Emoji" w:hAnsi="Segoe UI Emoji" w:cs="Segoe UI Emoji"/>
          <w:lang w:val="en-GB"/>
        </w:rPr>
        <w:t>❌</w:t>
      </w:r>
      <w:r w:rsidRPr="00563707">
        <w:rPr>
          <w:lang w:val="en-GB"/>
        </w:rPr>
        <w:br/>
        <w:t>Transit does not temporarily store arbitrary blobs for encryption.</w:t>
      </w:r>
    </w:p>
    <w:p w14:paraId="59033C89" w14:textId="77777777" w:rsidR="00563707" w:rsidRPr="00563707" w:rsidRDefault="00563707">
      <w:pPr>
        <w:numPr>
          <w:ilvl w:val="0"/>
          <w:numId w:val="162"/>
        </w:numPr>
        <w:rPr>
          <w:lang w:val="en-GB"/>
        </w:rPr>
      </w:pPr>
      <w:r w:rsidRPr="00563707">
        <w:rPr>
          <w:b/>
          <w:bCs/>
          <w:lang w:val="en-GB"/>
        </w:rPr>
        <w:t>C. Vault will store the blob permanently.</w:t>
      </w:r>
      <w:r w:rsidRPr="00563707">
        <w:rPr>
          <w:lang w:val="en-GB"/>
        </w:rPr>
        <w:t xml:space="preserve"> </w:t>
      </w:r>
      <w:r w:rsidRPr="00563707">
        <w:rPr>
          <w:rFonts w:ascii="Segoe UI Emoji" w:hAnsi="Segoe UI Emoji" w:cs="Segoe UI Emoji"/>
          <w:lang w:val="en-GB"/>
        </w:rPr>
        <w:t>❌</w:t>
      </w:r>
      <w:r w:rsidRPr="00563707">
        <w:rPr>
          <w:lang w:val="en-GB"/>
        </w:rPr>
        <w:br/>
        <w:t>The Transit engine does not store the data being encrypted.</w:t>
      </w:r>
    </w:p>
    <w:p w14:paraId="71EC7DD8" w14:textId="65C67AC4" w:rsidR="007B7194" w:rsidRPr="007D39DD" w:rsidRDefault="007B7194"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1" w:history="1">
        <w:r w:rsidRPr="001371D2">
          <w:rPr>
            <w:rStyle w:val="Hyperlink"/>
            <w:rFonts w:ascii="Roboto Condensed" w:hAnsi="Roboto Condensed"/>
            <w:shd w:val="clear" w:color="auto" w:fill="F8F9FA"/>
          </w:rPr>
          <w:t>https://www.examtopics.com/discussions/hashicorp/view/131215-exam-vault-associate-002-topic-1-question-4-discussion/</w:t>
        </w:r>
      </w:hyperlink>
      <w:r>
        <w:rPr>
          <w:rFonts w:ascii="Roboto Condensed" w:hAnsi="Roboto Condensed"/>
          <w:color w:val="505050"/>
          <w:shd w:val="clear" w:color="auto" w:fill="F8F9FA"/>
        </w:rPr>
        <w:t xml:space="preserve"> </w:t>
      </w:r>
    </w:p>
    <w:p w14:paraId="0E079E6E" w14:textId="77777777" w:rsidR="00E73CE4" w:rsidRPr="005204CA" w:rsidRDefault="00E73CE4"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E955529" w14:textId="77777777" w:rsidR="00C73285" w:rsidRPr="00C73285" w:rsidRDefault="00C73285" w:rsidP="00C73285">
      <w:pPr>
        <w:rPr>
          <w:shd w:val="clear" w:color="auto" w:fill="FFFFFF"/>
          <w:lang w:val="en-GB"/>
        </w:rPr>
      </w:pPr>
      <w:r w:rsidRPr="00C73285">
        <w:rPr>
          <w:shd w:val="clear" w:color="auto" w:fill="FFFFFF"/>
          <w:lang w:val="en-GB"/>
        </w:rPr>
        <w:t>How would you describe the value of using the Vault transit secrets engine?</w:t>
      </w:r>
    </w:p>
    <w:p w14:paraId="11F0C7FC" w14:textId="154F247B" w:rsidR="00C73285" w:rsidRPr="00C73285" w:rsidRDefault="00C73285">
      <w:pPr>
        <w:pStyle w:val="ListParagraph"/>
        <w:numPr>
          <w:ilvl w:val="0"/>
          <w:numId w:val="154"/>
        </w:numPr>
        <w:rPr>
          <w:shd w:val="clear" w:color="auto" w:fill="FFFFFF"/>
          <w:lang w:val="en-GB"/>
        </w:rPr>
      </w:pPr>
      <w:r w:rsidRPr="00C73285">
        <w:rPr>
          <w:shd w:val="clear" w:color="auto" w:fill="FFFFFF"/>
          <w:lang w:val="en-GB"/>
        </w:rPr>
        <w:t>Vault has an API that can be programmatically consumed by applications</w:t>
      </w:r>
    </w:p>
    <w:p w14:paraId="5D34C9F7" w14:textId="3EF1D51F" w:rsidR="00C73285" w:rsidRPr="00C73285" w:rsidRDefault="00C73285">
      <w:pPr>
        <w:pStyle w:val="ListParagraph"/>
        <w:numPr>
          <w:ilvl w:val="0"/>
          <w:numId w:val="154"/>
        </w:numPr>
        <w:rPr>
          <w:shd w:val="clear" w:color="auto" w:fill="FFFFFF"/>
          <w:lang w:val="en-GB"/>
        </w:rPr>
      </w:pPr>
      <w:r w:rsidRPr="00C73285">
        <w:rPr>
          <w:shd w:val="clear" w:color="auto" w:fill="FFFFFF"/>
          <w:lang w:val="en-GB"/>
        </w:rPr>
        <w:t>The transit secrets engine ensures encryption in-transit and at-rest is enforced enterprise wide</w:t>
      </w:r>
    </w:p>
    <w:p w14:paraId="4D34E424" w14:textId="37D164E8" w:rsidR="00C73285" w:rsidRPr="00C73285" w:rsidRDefault="00C73285">
      <w:pPr>
        <w:pStyle w:val="ListParagraph"/>
        <w:numPr>
          <w:ilvl w:val="0"/>
          <w:numId w:val="154"/>
        </w:numPr>
        <w:rPr>
          <w:shd w:val="clear" w:color="auto" w:fill="FFFFFF"/>
          <w:lang w:val="en-GB"/>
        </w:rPr>
      </w:pPr>
      <w:r w:rsidRPr="00C73285">
        <w:rPr>
          <w:shd w:val="clear" w:color="auto" w:fill="FFFFFF"/>
          <w:lang w:val="en-GB"/>
        </w:rPr>
        <w:t>Encryption for application data is best handled by a storage system or database engine, while storing encryption keys in Vault</w:t>
      </w:r>
    </w:p>
    <w:p w14:paraId="01212A00" w14:textId="7CDFAFCC" w:rsidR="00C73285" w:rsidRPr="00C73285" w:rsidRDefault="00C73285">
      <w:pPr>
        <w:pStyle w:val="ListParagraph"/>
        <w:numPr>
          <w:ilvl w:val="0"/>
          <w:numId w:val="154"/>
        </w:numPr>
        <w:rPr>
          <w:shd w:val="clear" w:color="auto" w:fill="FFFFFF"/>
          <w:lang w:val="en-GB"/>
        </w:rPr>
      </w:pPr>
      <w:r w:rsidRPr="00C73285">
        <w:rPr>
          <w:shd w:val="clear" w:color="auto" w:fill="FFFFFF"/>
          <w:lang w:val="en-GB"/>
        </w:rPr>
        <w:lastRenderedPageBreak/>
        <w:t>The transit secrets engine relieves the burden of proper encryption/decryption from application developers and pushes the burden onto the operators of Vault</w:t>
      </w:r>
    </w:p>
    <w:p w14:paraId="502771CA" w14:textId="77777777" w:rsidR="00E73CE4" w:rsidRPr="005204CA" w:rsidRDefault="00E73CE4"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4452DB9" w14:textId="60280E5E" w:rsidR="00E73CE4" w:rsidRPr="005204CA" w:rsidRDefault="00E73CE4" w:rsidP="00A359B4">
      <w:pPr>
        <w:ind w:left="360"/>
        <w:rPr>
          <w:b/>
          <w:bCs/>
        </w:rPr>
      </w:pPr>
      <w:r w:rsidRPr="005204CA">
        <w:rPr>
          <w:b/>
          <w:bCs/>
        </w:rPr>
        <w:t xml:space="preserve">Correct Answer:  </w:t>
      </w:r>
      <w:r w:rsidR="00AF38F9">
        <w:rPr>
          <w:b/>
          <w:bCs/>
        </w:rPr>
        <w:t>D</w:t>
      </w:r>
    </w:p>
    <w:p w14:paraId="3CF7D5CB" w14:textId="77777777" w:rsidR="00E73CE4" w:rsidRPr="005204CA" w:rsidRDefault="00E73CE4" w:rsidP="00A359B4">
      <w:pPr>
        <w:ind w:left="360"/>
        <w:rPr>
          <w:b/>
          <w:bCs/>
        </w:rPr>
      </w:pPr>
      <w:r w:rsidRPr="005204CA">
        <w:rPr>
          <w:b/>
          <w:bCs/>
        </w:rPr>
        <w:t xml:space="preserve">Explanation: </w:t>
      </w:r>
    </w:p>
    <w:p w14:paraId="1DAE21EA" w14:textId="77777777" w:rsidR="00AF38F9" w:rsidRDefault="00AF38F9" w:rsidP="00AF38F9">
      <w:r>
        <w:t>The primary value of the Vault Transit Secrets Engine is that applications can send data to Vault for encryption, decryption, signing, and key management without handling cryptographic keys themselves.</w:t>
      </w:r>
    </w:p>
    <w:p w14:paraId="0FC00B8A" w14:textId="77777777" w:rsidR="00AF38F9" w:rsidRDefault="00AF38F9" w:rsidP="00AF38F9">
      <w:r>
        <w:t>Benefits include:</w:t>
      </w:r>
    </w:p>
    <w:p w14:paraId="44FF78F0" w14:textId="77777777" w:rsidR="00AF38F9" w:rsidRDefault="00AF38F9">
      <w:pPr>
        <w:pStyle w:val="ListParagraph"/>
        <w:numPr>
          <w:ilvl w:val="0"/>
          <w:numId w:val="156"/>
        </w:numPr>
      </w:pPr>
      <w:r>
        <w:t>Centralized key management</w:t>
      </w:r>
    </w:p>
    <w:p w14:paraId="17CF7AF0" w14:textId="77777777" w:rsidR="00AF38F9" w:rsidRDefault="00AF38F9">
      <w:pPr>
        <w:pStyle w:val="ListParagraph"/>
        <w:numPr>
          <w:ilvl w:val="0"/>
          <w:numId w:val="156"/>
        </w:numPr>
      </w:pPr>
      <w:r>
        <w:t>Consistent cryptographic controls</w:t>
      </w:r>
    </w:p>
    <w:p w14:paraId="0DAC044F" w14:textId="77777777" w:rsidR="00AF38F9" w:rsidRDefault="00AF38F9">
      <w:pPr>
        <w:pStyle w:val="ListParagraph"/>
        <w:numPr>
          <w:ilvl w:val="0"/>
          <w:numId w:val="156"/>
        </w:numPr>
      </w:pPr>
      <w:r>
        <w:t>Key rotation without application changes</w:t>
      </w:r>
    </w:p>
    <w:p w14:paraId="1B2E0A3E" w14:textId="77777777" w:rsidR="00AF38F9" w:rsidRDefault="00AF38F9">
      <w:pPr>
        <w:pStyle w:val="ListParagraph"/>
        <w:numPr>
          <w:ilvl w:val="0"/>
          <w:numId w:val="156"/>
        </w:numPr>
      </w:pPr>
      <w:r>
        <w:t>Reduced risk of developers implementing cryptography incorrectly</w:t>
      </w:r>
    </w:p>
    <w:p w14:paraId="504BA133" w14:textId="77777777" w:rsidR="00AF38F9" w:rsidRDefault="00AF38F9">
      <w:pPr>
        <w:pStyle w:val="ListParagraph"/>
        <w:numPr>
          <w:ilvl w:val="0"/>
          <w:numId w:val="156"/>
        </w:numPr>
      </w:pPr>
      <w:r>
        <w:t>Applications never need direct access to encryption keys</w:t>
      </w:r>
    </w:p>
    <w:p w14:paraId="7ABBCB1F" w14:textId="77777777" w:rsidR="00AF38F9" w:rsidRDefault="00AF38F9" w:rsidP="00AF38F9">
      <w:r>
        <w:t>Why the other options are less accurate:</w:t>
      </w:r>
    </w:p>
    <w:p w14:paraId="057F7025" w14:textId="2EC572B7" w:rsidR="00AF38F9" w:rsidRDefault="00AF38F9">
      <w:pPr>
        <w:pStyle w:val="ListParagraph"/>
        <w:numPr>
          <w:ilvl w:val="0"/>
          <w:numId w:val="155"/>
        </w:numPr>
      </w:pPr>
      <w:r w:rsidRPr="00823190">
        <w:rPr>
          <w:b/>
          <w:bCs/>
        </w:rPr>
        <w:t>Vault has an API that can be programmatically consumed by applications</w:t>
      </w:r>
      <w:r>
        <w:t xml:space="preserve"> </w:t>
      </w:r>
      <w:r w:rsidRPr="00AF38F9">
        <w:rPr>
          <w:rFonts w:ascii="Segoe UI Emoji" w:hAnsi="Segoe UI Emoji" w:cs="Segoe UI Emoji"/>
        </w:rPr>
        <w:t>❌</w:t>
      </w:r>
    </w:p>
    <w:p w14:paraId="04FDEF98" w14:textId="0481BFA1" w:rsidR="00AF38F9" w:rsidRDefault="00AF38F9" w:rsidP="00823190">
      <w:r>
        <w:t>This is true of Vault generally, but it does not specifically describe the value of the Transit Secrets Engine.</w:t>
      </w:r>
    </w:p>
    <w:p w14:paraId="73675B66" w14:textId="35D1906A" w:rsidR="00AF38F9" w:rsidRDefault="00AF38F9">
      <w:pPr>
        <w:pStyle w:val="ListParagraph"/>
        <w:numPr>
          <w:ilvl w:val="0"/>
          <w:numId w:val="155"/>
        </w:numPr>
      </w:pPr>
      <w:r w:rsidRPr="00823190">
        <w:rPr>
          <w:b/>
          <w:bCs/>
        </w:rPr>
        <w:t>The transit secrets engine ensures encryption in-transit and at-rest is enforced enterprise wide</w:t>
      </w:r>
      <w:r>
        <w:t xml:space="preserve"> </w:t>
      </w:r>
      <w:r w:rsidRPr="00AF38F9">
        <w:rPr>
          <w:rFonts w:ascii="Segoe UI Emoji" w:hAnsi="Segoe UI Emoji" w:cs="Segoe UI Emoji"/>
        </w:rPr>
        <w:t>❌</w:t>
      </w:r>
    </w:p>
    <w:p w14:paraId="5F2A5003" w14:textId="706333EC" w:rsidR="00AF38F9" w:rsidRDefault="00AF38F9" w:rsidP="00823190">
      <w:r>
        <w:t>Transit provides cryptographic services, but it does not automatically enforce enterprise-wide encryption policies.</w:t>
      </w:r>
    </w:p>
    <w:p w14:paraId="123BF298" w14:textId="09A64234" w:rsidR="00AF38F9" w:rsidRDefault="00AF38F9">
      <w:pPr>
        <w:pStyle w:val="ListParagraph"/>
        <w:numPr>
          <w:ilvl w:val="0"/>
          <w:numId w:val="155"/>
        </w:numPr>
      </w:pPr>
      <w:r w:rsidRPr="00823190">
        <w:rPr>
          <w:b/>
          <w:bCs/>
        </w:rPr>
        <w:t>Encryption for application data is best handled by a storage system or database engine, while storing encryption keys in Vault</w:t>
      </w:r>
      <w:r>
        <w:t xml:space="preserve"> </w:t>
      </w:r>
      <w:r w:rsidRPr="00AF38F9">
        <w:rPr>
          <w:rFonts w:ascii="Segoe UI Emoji" w:hAnsi="Segoe UI Emoji" w:cs="Segoe UI Emoji"/>
        </w:rPr>
        <w:t>❌</w:t>
      </w:r>
    </w:p>
    <w:p w14:paraId="0AD1A072" w14:textId="49EC3BD4" w:rsidR="00E73CE4" w:rsidRPr="004F063F" w:rsidRDefault="00AF38F9" w:rsidP="00823190">
      <w:r>
        <w:t>This describes a common pattern with external key management, but not the core purpose of the Transit Secrets Engine itself.</w:t>
      </w:r>
    </w:p>
    <w:p w14:paraId="2704E4C5" w14:textId="4D6AB3AA" w:rsidR="00E73CE4" w:rsidRPr="007D39DD" w:rsidRDefault="00E73CE4"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2" w:history="1">
        <w:r w:rsidRPr="001371D2">
          <w:rPr>
            <w:rStyle w:val="Hyperlink"/>
            <w:rFonts w:ascii="Roboto Condensed" w:hAnsi="Roboto Condensed"/>
            <w:shd w:val="clear" w:color="auto" w:fill="F8F9FA"/>
          </w:rPr>
          <w:t>https://www.examtopics.com/discussions/hashicorp/view/131220-exam-vault-associate-002-topic-1-question-5-discussion/</w:t>
        </w:r>
      </w:hyperlink>
      <w:r>
        <w:rPr>
          <w:rFonts w:ascii="Roboto Condensed" w:hAnsi="Roboto Condensed"/>
          <w:color w:val="505050"/>
          <w:shd w:val="clear" w:color="auto" w:fill="F8F9FA"/>
        </w:rPr>
        <w:t xml:space="preserve"> </w:t>
      </w:r>
    </w:p>
    <w:p w14:paraId="755C7C2F" w14:textId="77777777" w:rsidR="00A31625" w:rsidRPr="005204CA" w:rsidRDefault="00A31625"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379F60A" w14:textId="77777777" w:rsidR="00A31625" w:rsidRPr="00A31625" w:rsidRDefault="00A31625" w:rsidP="00A31625">
      <w:pPr>
        <w:rPr>
          <w:shd w:val="clear" w:color="auto" w:fill="FFFFFF"/>
          <w:lang w:val="en-GB"/>
        </w:rPr>
      </w:pPr>
      <w:r w:rsidRPr="00A31625">
        <w:rPr>
          <w:shd w:val="clear" w:color="auto" w:fill="FFFFFF"/>
          <w:lang w:val="en-GB"/>
        </w:rPr>
        <w:t>What is the Vault CLI command to query information about the token the client is currently using?</w:t>
      </w:r>
    </w:p>
    <w:p w14:paraId="08E0BB12" w14:textId="4340D7B4" w:rsidR="00A31625" w:rsidRPr="003A1C4A" w:rsidRDefault="00A31625">
      <w:pPr>
        <w:pStyle w:val="ListParagraph"/>
        <w:numPr>
          <w:ilvl w:val="0"/>
          <w:numId w:val="152"/>
        </w:numPr>
        <w:rPr>
          <w:shd w:val="clear" w:color="auto" w:fill="FFFFFF"/>
          <w:lang w:val="en-GB"/>
        </w:rPr>
      </w:pPr>
      <w:r w:rsidRPr="003A1C4A">
        <w:rPr>
          <w:shd w:val="clear" w:color="auto" w:fill="FFFFFF"/>
          <w:lang w:val="en-GB"/>
        </w:rPr>
        <w:t>vault lookup token</w:t>
      </w:r>
    </w:p>
    <w:p w14:paraId="3075686C" w14:textId="27574E09" w:rsidR="00A31625" w:rsidRPr="003A1C4A" w:rsidRDefault="00A31625">
      <w:pPr>
        <w:pStyle w:val="ListParagraph"/>
        <w:numPr>
          <w:ilvl w:val="0"/>
          <w:numId w:val="152"/>
        </w:numPr>
        <w:rPr>
          <w:shd w:val="clear" w:color="auto" w:fill="FFFFFF"/>
          <w:lang w:val="en-GB"/>
        </w:rPr>
      </w:pPr>
      <w:r w:rsidRPr="003A1C4A">
        <w:rPr>
          <w:shd w:val="clear" w:color="auto" w:fill="FFFFFF"/>
          <w:lang w:val="en-GB"/>
        </w:rPr>
        <w:t>vault token lookup</w:t>
      </w:r>
    </w:p>
    <w:p w14:paraId="2333CAA2" w14:textId="6F2236F8" w:rsidR="00A31625" w:rsidRPr="003A1C4A" w:rsidRDefault="00A31625">
      <w:pPr>
        <w:pStyle w:val="ListParagraph"/>
        <w:numPr>
          <w:ilvl w:val="0"/>
          <w:numId w:val="152"/>
        </w:numPr>
        <w:rPr>
          <w:shd w:val="clear" w:color="auto" w:fill="FFFFFF"/>
          <w:lang w:val="en-GB"/>
        </w:rPr>
      </w:pPr>
      <w:r w:rsidRPr="003A1C4A">
        <w:rPr>
          <w:shd w:val="clear" w:color="auto" w:fill="FFFFFF"/>
          <w:lang w:val="en-GB"/>
        </w:rPr>
        <w:t>vault lookup self</w:t>
      </w:r>
    </w:p>
    <w:p w14:paraId="14F162B3" w14:textId="0664B92A" w:rsidR="00A31625" w:rsidRPr="003A1C4A" w:rsidRDefault="00A31625">
      <w:pPr>
        <w:pStyle w:val="ListParagraph"/>
        <w:numPr>
          <w:ilvl w:val="0"/>
          <w:numId w:val="152"/>
        </w:numPr>
        <w:rPr>
          <w:shd w:val="clear" w:color="auto" w:fill="FFFFFF"/>
          <w:lang w:val="en-GB"/>
        </w:rPr>
      </w:pPr>
      <w:r w:rsidRPr="003A1C4A">
        <w:rPr>
          <w:shd w:val="clear" w:color="auto" w:fill="FFFFFF"/>
          <w:lang w:val="en-GB"/>
        </w:rPr>
        <w:lastRenderedPageBreak/>
        <w:t>vault self lookup</w:t>
      </w:r>
    </w:p>
    <w:p w14:paraId="587BFAF5" w14:textId="77777777" w:rsidR="00A31625" w:rsidRPr="005204CA" w:rsidRDefault="00A31625"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757726E" w14:textId="6B8625D6" w:rsidR="00A31625" w:rsidRPr="005204CA" w:rsidRDefault="00A31625" w:rsidP="00A359B4">
      <w:pPr>
        <w:ind w:left="360"/>
        <w:rPr>
          <w:b/>
          <w:bCs/>
        </w:rPr>
      </w:pPr>
      <w:r w:rsidRPr="005204CA">
        <w:rPr>
          <w:b/>
          <w:bCs/>
        </w:rPr>
        <w:t xml:space="preserve">Correct Answer:  </w:t>
      </w:r>
      <w:r w:rsidR="003A1C4A">
        <w:rPr>
          <w:b/>
          <w:bCs/>
        </w:rPr>
        <w:t>B</w:t>
      </w:r>
    </w:p>
    <w:p w14:paraId="60CDAF3D" w14:textId="77777777" w:rsidR="00A31625" w:rsidRPr="005204CA" w:rsidRDefault="00A31625" w:rsidP="00A359B4">
      <w:pPr>
        <w:ind w:left="360"/>
        <w:rPr>
          <w:b/>
          <w:bCs/>
        </w:rPr>
      </w:pPr>
      <w:r w:rsidRPr="005204CA">
        <w:rPr>
          <w:b/>
          <w:bCs/>
        </w:rPr>
        <w:t xml:space="preserve">Explanation: </w:t>
      </w:r>
    </w:p>
    <w:p w14:paraId="1737022D" w14:textId="77777777" w:rsidR="003A1C4A" w:rsidRPr="003A1C4A" w:rsidRDefault="003A1C4A" w:rsidP="003A1C4A">
      <w:pPr>
        <w:rPr>
          <w:lang w:val="en-GB"/>
        </w:rPr>
      </w:pPr>
      <w:r w:rsidRPr="003A1C4A">
        <w:rPr>
          <w:lang w:val="en-GB"/>
        </w:rPr>
        <w:t>To view information about the token currently being used by the Vault CLI, the command is:</w:t>
      </w:r>
    </w:p>
    <w:p w14:paraId="1D5CDAB7" w14:textId="77777777" w:rsidR="003A1C4A" w:rsidRPr="003A1C4A" w:rsidRDefault="003A1C4A" w:rsidP="003A1C4A">
      <w:pPr>
        <w:ind w:firstLine="720"/>
        <w:rPr>
          <w:b/>
          <w:bCs/>
          <w:i/>
          <w:iCs/>
          <w:lang w:val="en-GB"/>
        </w:rPr>
      </w:pPr>
      <w:r w:rsidRPr="003A1C4A">
        <w:rPr>
          <w:b/>
          <w:bCs/>
          <w:i/>
          <w:iCs/>
          <w:lang w:val="en-GB"/>
        </w:rPr>
        <w:t>vault token lookup</w:t>
      </w:r>
    </w:p>
    <w:p w14:paraId="1F00754C" w14:textId="77777777" w:rsidR="003A1C4A" w:rsidRPr="003A1C4A" w:rsidRDefault="003A1C4A" w:rsidP="003A1C4A">
      <w:pPr>
        <w:rPr>
          <w:lang w:val="en-GB"/>
        </w:rPr>
      </w:pPr>
      <w:r w:rsidRPr="003A1C4A">
        <w:rPr>
          <w:lang w:val="en-GB"/>
        </w:rPr>
        <w:t>This displays details such as:</w:t>
      </w:r>
    </w:p>
    <w:p w14:paraId="6FA09A1B" w14:textId="77777777" w:rsidR="003A1C4A" w:rsidRPr="003A1C4A" w:rsidRDefault="003A1C4A">
      <w:pPr>
        <w:pStyle w:val="ListParagraph"/>
        <w:numPr>
          <w:ilvl w:val="0"/>
          <w:numId w:val="153"/>
        </w:numPr>
        <w:rPr>
          <w:lang w:val="en-GB"/>
        </w:rPr>
      </w:pPr>
      <w:r w:rsidRPr="003A1C4A">
        <w:rPr>
          <w:lang w:val="en-GB"/>
        </w:rPr>
        <w:t>Token ID (if permitted)</w:t>
      </w:r>
    </w:p>
    <w:p w14:paraId="7F44FDAC" w14:textId="77777777" w:rsidR="003A1C4A" w:rsidRPr="003A1C4A" w:rsidRDefault="003A1C4A">
      <w:pPr>
        <w:pStyle w:val="ListParagraph"/>
        <w:numPr>
          <w:ilvl w:val="0"/>
          <w:numId w:val="153"/>
        </w:numPr>
        <w:rPr>
          <w:lang w:val="en-GB"/>
        </w:rPr>
      </w:pPr>
      <w:r w:rsidRPr="003A1C4A">
        <w:rPr>
          <w:lang w:val="en-GB"/>
        </w:rPr>
        <w:t>Policies</w:t>
      </w:r>
    </w:p>
    <w:p w14:paraId="14C49B76" w14:textId="77777777" w:rsidR="003A1C4A" w:rsidRPr="003A1C4A" w:rsidRDefault="003A1C4A">
      <w:pPr>
        <w:pStyle w:val="ListParagraph"/>
        <w:numPr>
          <w:ilvl w:val="0"/>
          <w:numId w:val="153"/>
        </w:numPr>
        <w:rPr>
          <w:lang w:val="en-GB"/>
        </w:rPr>
      </w:pPr>
      <w:r w:rsidRPr="003A1C4A">
        <w:rPr>
          <w:lang w:val="en-GB"/>
        </w:rPr>
        <w:t>TTL</w:t>
      </w:r>
    </w:p>
    <w:p w14:paraId="558CA79A" w14:textId="77777777" w:rsidR="003A1C4A" w:rsidRPr="003A1C4A" w:rsidRDefault="003A1C4A">
      <w:pPr>
        <w:pStyle w:val="ListParagraph"/>
        <w:numPr>
          <w:ilvl w:val="0"/>
          <w:numId w:val="153"/>
        </w:numPr>
        <w:rPr>
          <w:lang w:val="en-GB"/>
        </w:rPr>
      </w:pPr>
      <w:r w:rsidRPr="003A1C4A">
        <w:rPr>
          <w:lang w:val="en-GB"/>
        </w:rPr>
        <w:t>Creation time</w:t>
      </w:r>
    </w:p>
    <w:p w14:paraId="10069F75" w14:textId="77777777" w:rsidR="003A1C4A" w:rsidRPr="003A1C4A" w:rsidRDefault="003A1C4A">
      <w:pPr>
        <w:pStyle w:val="ListParagraph"/>
        <w:numPr>
          <w:ilvl w:val="0"/>
          <w:numId w:val="153"/>
        </w:numPr>
        <w:rPr>
          <w:lang w:val="en-GB"/>
        </w:rPr>
      </w:pPr>
      <w:r w:rsidRPr="003A1C4A">
        <w:rPr>
          <w:lang w:val="en-GB"/>
        </w:rPr>
        <w:t>Renewable status</w:t>
      </w:r>
    </w:p>
    <w:p w14:paraId="691FFD2E" w14:textId="77777777" w:rsidR="003A1C4A" w:rsidRPr="003A1C4A" w:rsidRDefault="003A1C4A">
      <w:pPr>
        <w:pStyle w:val="ListParagraph"/>
        <w:numPr>
          <w:ilvl w:val="0"/>
          <w:numId w:val="153"/>
        </w:numPr>
        <w:rPr>
          <w:lang w:val="en-GB"/>
        </w:rPr>
      </w:pPr>
      <w:r w:rsidRPr="003A1C4A">
        <w:rPr>
          <w:lang w:val="en-GB"/>
        </w:rPr>
        <w:t>Metadata</w:t>
      </w:r>
    </w:p>
    <w:p w14:paraId="0B40B7F6" w14:textId="77777777" w:rsidR="003A1C4A" w:rsidRPr="003A1C4A" w:rsidRDefault="003A1C4A" w:rsidP="003A1C4A">
      <w:pPr>
        <w:rPr>
          <w:lang w:val="en-GB"/>
        </w:rPr>
      </w:pPr>
      <w:r w:rsidRPr="003A1C4A">
        <w:rPr>
          <w:lang w:val="en-GB"/>
        </w:rPr>
        <w:t>You can also explicitly query the current token with:</w:t>
      </w:r>
    </w:p>
    <w:p w14:paraId="18D645C3" w14:textId="77777777" w:rsidR="003A1C4A" w:rsidRPr="003A1C4A" w:rsidRDefault="003A1C4A" w:rsidP="003A1C4A">
      <w:pPr>
        <w:ind w:firstLine="720"/>
        <w:rPr>
          <w:b/>
          <w:bCs/>
          <w:i/>
          <w:iCs/>
          <w:lang w:val="en-GB"/>
        </w:rPr>
      </w:pPr>
      <w:r w:rsidRPr="003A1C4A">
        <w:rPr>
          <w:b/>
          <w:bCs/>
          <w:i/>
          <w:iCs/>
          <w:lang w:val="en-GB"/>
        </w:rPr>
        <w:t>vault token lookup -self</w:t>
      </w:r>
    </w:p>
    <w:p w14:paraId="23B517BD" w14:textId="3B01FFFF" w:rsidR="00A31625" w:rsidRDefault="00A31625" w:rsidP="0077171C">
      <w:pPr>
        <w:rPr>
          <w:shd w:val="clear" w:color="auto" w:fill="FFFFFF"/>
        </w:rPr>
      </w:pPr>
      <w:r w:rsidRPr="005204CA">
        <w:rPr>
          <w:b/>
          <w:bCs/>
        </w:rPr>
        <w:t>Discussion:</w:t>
      </w:r>
      <w:r w:rsidRPr="005204CA">
        <w:rPr>
          <w:rFonts w:ascii="Roboto Condensed" w:hAnsi="Roboto Condensed"/>
          <w:color w:val="505050"/>
          <w:shd w:val="clear" w:color="auto" w:fill="F8F9FA"/>
        </w:rPr>
        <w:t xml:space="preserve"> </w:t>
      </w:r>
      <w:hyperlink r:id="rId23" w:history="1">
        <w:r w:rsidRPr="001371D2">
          <w:rPr>
            <w:rStyle w:val="Hyperlink"/>
            <w:rFonts w:ascii="Roboto Condensed" w:hAnsi="Roboto Condensed"/>
            <w:shd w:val="clear" w:color="auto" w:fill="F8F9FA"/>
          </w:rPr>
          <w:t>https://www.examtopics.com/discussions/hashicorp/view/131221-exam-vault-associate-002-topic-1-question-6-discussion/</w:t>
        </w:r>
      </w:hyperlink>
      <w:r>
        <w:rPr>
          <w:rFonts w:ascii="Roboto Condensed" w:hAnsi="Roboto Condensed"/>
          <w:color w:val="505050"/>
          <w:shd w:val="clear" w:color="auto" w:fill="F8F9FA"/>
        </w:rPr>
        <w:t xml:space="preserve"> </w:t>
      </w:r>
    </w:p>
    <w:p w14:paraId="600C289F" w14:textId="77777777" w:rsidR="00782D69" w:rsidRPr="005204CA" w:rsidRDefault="00782D6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00DAA4A" w14:textId="77777777" w:rsidR="00B57351" w:rsidRPr="00B57351" w:rsidRDefault="00B57351" w:rsidP="00B57351">
      <w:pPr>
        <w:rPr>
          <w:shd w:val="clear" w:color="auto" w:fill="FFFFFF"/>
          <w:lang w:val="en-GB"/>
        </w:rPr>
      </w:pPr>
      <w:r w:rsidRPr="00B57351">
        <w:rPr>
          <w:shd w:val="clear" w:color="auto" w:fill="FFFFFF"/>
          <w:lang w:val="en-GB"/>
        </w:rPr>
        <w:t>Which of the following is a machine-oriented Vault authentication backend?</w:t>
      </w:r>
    </w:p>
    <w:p w14:paraId="374AC501" w14:textId="784DADA2" w:rsidR="00B57351" w:rsidRPr="00B57351" w:rsidRDefault="00B57351">
      <w:pPr>
        <w:pStyle w:val="ListParagraph"/>
        <w:numPr>
          <w:ilvl w:val="0"/>
          <w:numId w:val="150"/>
        </w:numPr>
        <w:rPr>
          <w:shd w:val="clear" w:color="auto" w:fill="FFFFFF"/>
          <w:lang w:val="en-GB"/>
        </w:rPr>
      </w:pPr>
      <w:r w:rsidRPr="00B57351">
        <w:rPr>
          <w:shd w:val="clear" w:color="auto" w:fill="FFFFFF"/>
          <w:lang w:val="en-GB"/>
        </w:rPr>
        <w:t>Okta</w:t>
      </w:r>
    </w:p>
    <w:p w14:paraId="4A749553" w14:textId="5DD4D01C" w:rsidR="00B57351" w:rsidRPr="00B57351" w:rsidRDefault="00B57351">
      <w:pPr>
        <w:pStyle w:val="ListParagraph"/>
        <w:numPr>
          <w:ilvl w:val="0"/>
          <w:numId w:val="150"/>
        </w:numPr>
        <w:rPr>
          <w:shd w:val="clear" w:color="auto" w:fill="FFFFFF"/>
          <w:lang w:val="en-GB"/>
        </w:rPr>
      </w:pPr>
      <w:r w:rsidRPr="00B57351">
        <w:rPr>
          <w:shd w:val="clear" w:color="auto" w:fill="FFFFFF"/>
          <w:lang w:val="en-GB"/>
        </w:rPr>
        <w:t>AppRole</w:t>
      </w:r>
    </w:p>
    <w:p w14:paraId="75916272" w14:textId="2BCF2B44" w:rsidR="00B57351" w:rsidRPr="00B57351" w:rsidRDefault="00B57351">
      <w:pPr>
        <w:pStyle w:val="ListParagraph"/>
        <w:numPr>
          <w:ilvl w:val="0"/>
          <w:numId w:val="150"/>
        </w:numPr>
        <w:rPr>
          <w:shd w:val="clear" w:color="auto" w:fill="FFFFFF"/>
          <w:lang w:val="en-GB"/>
        </w:rPr>
      </w:pPr>
      <w:r w:rsidRPr="00B57351">
        <w:rPr>
          <w:shd w:val="clear" w:color="auto" w:fill="FFFFFF"/>
          <w:lang w:val="en-GB"/>
        </w:rPr>
        <w:t>Transit</w:t>
      </w:r>
    </w:p>
    <w:p w14:paraId="657AB2B0" w14:textId="3A877E11" w:rsidR="00B57351" w:rsidRPr="00B57351" w:rsidRDefault="00B57351">
      <w:pPr>
        <w:pStyle w:val="ListParagraph"/>
        <w:numPr>
          <w:ilvl w:val="0"/>
          <w:numId w:val="150"/>
        </w:numPr>
        <w:rPr>
          <w:shd w:val="clear" w:color="auto" w:fill="FFFFFF"/>
          <w:lang w:val="en-GB"/>
        </w:rPr>
      </w:pPr>
      <w:r w:rsidRPr="00B57351">
        <w:rPr>
          <w:shd w:val="clear" w:color="auto" w:fill="FFFFFF"/>
          <w:lang w:val="en-GB"/>
        </w:rPr>
        <w:t>GitHub</w:t>
      </w:r>
    </w:p>
    <w:p w14:paraId="2831B8D6" w14:textId="77777777" w:rsidR="00782D69" w:rsidRPr="005204CA" w:rsidRDefault="00782D6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68CC216" w14:textId="0195A378" w:rsidR="00782D69" w:rsidRPr="005204CA" w:rsidRDefault="00782D69" w:rsidP="00A359B4">
      <w:pPr>
        <w:ind w:left="360"/>
        <w:rPr>
          <w:b/>
          <w:bCs/>
        </w:rPr>
      </w:pPr>
      <w:r w:rsidRPr="005204CA">
        <w:rPr>
          <w:b/>
          <w:bCs/>
        </w:rPr>
        <w:t xml:space="preserve">Correct Answer:  </w:t>
      </w:r>
      <w:r w:rsidR="00B57351">
        <w:rPr>
          <w:b/>
          <w:bCs/>
        </w:rPr>
        <w:t>B</w:t>
      </w:r>
    </w:p>
    <w:p w14:paraId="30FE7F63" w14:textId="77777777" w:rsidR="00782D69" w:rsidRPr="005204CA" w:rsidRDefault="00782D69" w:rsidP="00A359B4">
      <w:pPr>
        <w:ind w:left="360"/>
        <w:rPr>
          <w:b/>
          <w:bCs/>
        </w:rPr>
      </w:pPr>
      <w:r w:rsidRPr="005204CA">
        <w:rPr>
          <w:b/>
          <w:bCs/>
        </w:rPr>
        <w:t xml:space="preserve">Explanation: </w:t>
      </w:r>
    </w:p>
    <w:p w14:paraId="430D10D5" w14:textId="77777777" w:rsidR="009457AD" w:rsidRPr="009457AD" w:rsidRDefault="009457AD" w:rsidP="009457AD">
      <w:pPr>
        <w:rPr>
          <w:lang w:val="en-GB"/>
        </w:rPr>
      </w:pPr>
      <w:r w:rsidRPr="009457AD">
        <w:rPr>
          <w:b/>
          <w:bCs/>
          <w:lang w:val="en-GB"/>
        </w:rPr>
        <w:t>AppRole</w:t>
      </w:r>
      <w:r w:rsidRPr="009457AD">
        <w:rPr>
          <w:lang w:val="en-GB"/>
        </w:rPr>
        <w:t xml:space="preserve"> is a </w:t>
      </w:r>
      <w:r w:rsidRPr="009457AD">
        <w:rPr>
          <w:b/>
          <w:bCs/>
          <w:lang w:val="en-GB"/>
        </w:rPr>
        <w:t>machine-oriented authentication method</w:t>
      </w:r>
      <w:r w:rsidRPr="009457AD">
        <w:rPr>
          <w:lang w:val="en-GB"/>
        </w:rPr>
        <w:t xml:space="preserve"> designed for applications, services, automation, CI/CD pipelines, and other non-human clients. Authentication is performed using a </w:t>
      </w:r>
      <w:r w:rsidRPr="009457AD">
        <w:rPr>
          <w:b/>
          <w:bCs/>
          <w:lang w:val="en-GB"/>
        </w:rPr>
        <w:t>Role ID</w:t>
      </w:r>
      <w:r w:rsidRPr="009457AD">
        <w:rPr>
          <w:lang w:val="en-GB"/>
        </w:rPr>
        <w:t xml:space="preserve"> and </w:t>
      </w:r>
      <w:r w:rsidRPr="009457AD">
        <w:rPr>
          <w:b/>
          <w:bCs/>
          <w:lang w:val="en-GB"/>
        </w:rPr>
        <w:t>Secret ID</w:t>
      </w:r>
      <w:r w:rsidRPr="009457AD">
        <w:rPr>
          <w:lang w:val="en-GB"/>
        </w:rPr>
        <w:t>, making it well suited for machines and workloads.</w:t>
      </w:r>
    </w:p>
    <w:p w14:paraId="674B80FC" w14:textId="77777777" w:rsidR="009457AD" w:rsidRPr="009457AD" w:rsidRDefault="009457AD" w:rsidP="009457AD">
      <w:pPr>
        <w:rPr>
          <w:lang w:val="en-GB"/>
        </w:rPr>
      </w:pPr>
      <w:r w:rsidRPr="009457AD">
        <w:rPr>
          <w:lang w:val="en-GB"/>
        </w:rPr>
        <w:t>Why the others are incorrect:</w:t>
      </w:r>
    </w:p>
    <w:p w14:paraId="56A039EF" w14:textId="10436FD0" w:rsidR="009457AD" w:rsidRPr="009457AD" w:rsidRDefault="009457AD">
      <w:pPr>
        <w:pStyle w:val="ListParagraph"/>
        <w:numPr>
          <w:ilvl w:val="0"/>
          <w:numId w:val="151"/>
        </w:numPr>
        <w:rPr>
          <w:lang w:val="en-GB"/>
        </w:rPr>
      </w:pPr>
      <w:r w:rsidRPr="009457AD">
        <w:rPr>
          <w:b/>
          <w:bCs/>
          <w:lang w:val="en-GB"/>
        </w:rPr>
        <w:t>Okta</w:t>
      </w:r>
      <w:r w:rsidRPr="009457AD">
        <w:rPr>
          <w:lang w:val="en-GB"/>
        </w:rPr>
        <w:t xml:space="preserve"> </w:t>
      </w:r>
      <w:r w:rsidRPr="009457AD">
        <w:rPr>
          <w:rFonts w:ascii="Segoe UI Emoji" w:hAnsi="Segoe UI Emoji" w:cs="Segoe UI Emoji"/>
          <w:lang w:val="en-GB"/>
        </w:rPr>
        <w:t>❌</w:t>
      </w:r>
      <w:r w:rsidRPr="009457AD">
        <w:rPr>
          <w:lang w:val="en-GB"/>
        </w:rPr>
        <w:br/>
        <w:t>Primarily a human-oriented authentication method for users.</w:t>
      </w:r>
    </w:p>
    <w:p w14:paraId="5BDB5F5D" w14:textId="383E83A4" w:rsidR="009457AD" w:rsidRPr="009457AD" w:rsidRDefault="009457AD">
      <w:pPr>
        <w:pStyle w:val="ListParagraph"/>
        <w:numPr>
          <w:ilvl w:val="0"/>
          <w:numId w:val="151"/>
        </w:numPr>
        <w:rPr>
          <w:lang w:val="en-GB"/>
        </w:rPr>
      </w:pPr>
      <w:r w:rsidRPr="009457AD">
        <w:rPr>
          <w:b/>
          <w:bCs/>
          <w:lang w:val="en-GB"/>
        </w:rPr>
        <w:lastRenderedPageBreak/>
        <w:t>Transit</w:t>
      </w:r>
      <w:r w:rsidRPr="009457AD">
        <w:rPr>
          <w:lang w:val="en-GB"/>
        </w:rPr>
        <w:t xml:space="preserve"> </w:t>
      </w:r>
      <w:r w:rsidRPr="009457AD">
        <w:rPr>
          <w:rFonts w:ascii="Segoe UI Emoji" w:hAnsi="Segoe UI Emoji" w:cs="Segoe UI Emoji"/>
          <w:lang w:val="en-GB"/>
        </w:rPr>
        <w:t>❌</w:t>
      </w:r>
      <w:r w:rsidRPr="009457AD">
        <w:rPr>
          <w:lang w:val="en-GB"/>
        </w:rPr>
        <w:br/>
        <w:t xml:space="preserve">Transit is a </w:t>
      </w:r>
      <w:r w:rsidRPr="009457AD">
        <w:rPr>
          <w:b/>
          <w:bCs/>
          <w:lang w:val="en-GB"/>
        </w:rPr>
        <w:t>Secrets Engine</w:t>
      </w:r>
      <w:r w:rsidRPr="009457AD">
        <w:rPr>
          <w:lang w:val="en-GB"/>
        </w:rPr>
        <w:t xml:space="preserve"> used for encryption, decryption, signing, and key management, not an authentication backend.</w:t>
      </w:r>
    </w:p>
    <w:p w14:paraId="09E64EF3" w14:textId="6671B5F3" w:rsidR="009457AD" w:rsidRPr="009457AD" w:rsidRDefault="009457AD">
      <w:pPr>
        <w:pStyle w:val="ListParagraph"/>
        <w:numPr>
          <w:ilvl w:val="0"/>
          <w:numId w:val="151"/>
        </w:numPr>
        <w:rPr>
          <w:lang w:val="en-GB"/>
        </w:rPr>
      </w:pPr>
      <w:r w:rsidRPr="009457AD">
        <w:rPr>
          <w:b/>
          <w:bCs/>
          <w:lang w:val="en-GB"/>
        </w:rPr>
        <w:t>GitHub</w:t>
      </w:r>
      <w:r w:rsidRPr="009457AD">
        <w:rPr>
          <w:lang w:val="en-GB"/>
        </w:rPr>
        <w:t xml:space="preserve"> </w:t>
      </w:r>
      <w:r w:rsidRPr="009457AD">
        <w:rPr>
          <w:rFonts w:ascii="Segoe UI Emoji" w:hAnsi="Segoe UI Emoji" w:cs="Segoe UI Emoji"/>
          <w:lang w:val="en-GB"/>
        </w:rPr>
        <w:t>❌</w:t>
      </w:r>
      <w:r w:rsidRPr="009457AD">
        <w:rPr>
          <w:lang w:val="en-GB"/>
        </w:rPr>
        <w:br/>
        <w:t>Primarily used for authenticating human users through GitHub accounts and organizations.</w:t>
      </w:r>
    </w:p>
    <w:p w14:paraId="2D923175" w14:textId="05F2A959" w:rsidR="00782D69" w:rsidRDefault="00782D69"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4" w:history="1">
        <w:r w:rsidR="0048415E" w:rsidRPr="001371D2">
          <w:rPr>
            <w:rStyle w:val="Hyperlink"/>
            <w:rFonts w:ascii="Roboto Condensed" w:hAnsi="Roboto Condensed"/>
            <w:shd w:val="clear" w:color="auto" w:fill="F8F9FA"/>
          </w:rPr>
          <w:t>https://www.examtopics.com/discussions/hashicorp/view/131222-exam-vault-associate-002-topic-1-question-7-discussion/</w:t>
        </w:r>
      </w:hyperlink>
      <w:r w:rsidR="0048415E">
        <w:rPr>
          <w:rFonts w:ascii="Roboto Condensed" w:hAnsi="Roboto Condensed"/>
          <w:color w:val="505050"/>
          <w:shd w:val="clear" w:color="auto" w:fill="F8F9FA"/>
        </w:rPr>
        <w:t xml:space="preserve"> </w:t>
      </w:r>
    </w:p>
    <w:p w14:paraId="477C5CCA" w14:textId="77777777" w:rsidR="00464713" w:rsidRPr="005204CA" w:rsidRDefault="0046471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B7E7F13" w14:textId="77777777" w:rsidR="00953D17" w:rsidRPr="00953D17" w:rsidRDefault="00953D17" w:rsidP="00953D17">
      <w:pPr>
        <w:rPr>
          <w:shd w:val="clear" w:color="auto" w:fill="FFFFFF"/>
          <w:lang w:val="en-GB"/>
        </w:rPr>
      </w:pPr>
      <w:r w:rsidRPr="00953D17">
        <w:rPr>
          <w:shd w:val="clear" w:color="auto" w:fill="FFFFFF"/>
          <w:lang w:val="en-GB"/>
        </w:rPr>
        <w:t>Security requirements demand that no secrets appear in the shell history. Which command does not meet this requirement?</w:t>
      </w:r>
    </w:p>
    <w:p w14:paraId="3EDDFC68" w14:textId="69814067" w:rsidR="00953D17" w:rsidRPr="00953D17" w:rsidRDefault="00953D17">
      <w:pPr>
        <w:pStyle w:val="ListParagraph"/>
        <w:numPr>
          <w:ilvl w:val="0"/>
          <w:numId w:val="163"/>
        </w:numPr>
        <w:rPr>
          <w:shd w:val="clear" w:color="auto" w:fill="FFFFFF"/>
          <w:lang w:val="en-GB"/>
        </w:rPr>
      </w:pPr>
      <w:r w:rsidRPr="00953D17">
        <w:rPr>
          <w:shd w:val="clear" w:color="auto" w:fill="FFFFFF"/>
          <w:lang w:val="en-GB"/>
        </w:rPr>
        <w:t>generate-password | vault kv put secret/password value=-</w:t>
      </w:r>
    </w:p>
    <w:p w14:paraId="6528E909" w14:textId="78BADF46" w:rsidR="00953D17" w:rsidRPr="00953D17" w:rsidRDefault="00953D17">
      <w:pPr>
        <w:pStyle w:val="ListParagraph"/>
        <w:numPr>
          <w:ilvl w:val="0"/>
          <w:numId w:val="163"/>
        </w:numPr>
        <w:rPr>
          <w:shd w:val="clear" w:color="auto" w:fill="FFFFFF"/>
          <w:lang w:val="en-GB"/>
        </w:rPr>
      </w:pPr>
      <w:r w:rsidRPr="00953D17">
        <w:rPr>
          <w:shd w:val="clear" w:color="auto" w:fill="FFFFFF"/>
          <w:lang w:val="en-GB"/>
        </w:rPr>
        <w:t>vault kv put secret/password value=itsasecret</w:t>
      </w:r>
    </w:p>
    <w:p w14:paraId="6D80F481" w14:textId="6899EF17" w:rsidR="00953D17" w:rsidRPr="00953D17" w:rsidRDefault="00953D17">
      <w:pPr>
        <w:pStyle w:val="ListParagraph"/>
        <w:numPr>
          <w:ilvl w:val="0"/>
          <w:numId w:val="163"/>
        </w:numPr>
        <w:rPr>
          <w:shd w:val="clear" w:color="auto" w:fill="FFFFFF"/>
          <w:lang w:val="en-GB"/>
        </w:rPr>
      </w:pPr>
      <w:r w:rsidRPr="00953D17">
        <w:rPr>
          <w:shd w:val="clear" w:color="auto" w:fill="FFFFFF"/>
          <w:lang w:val="en-GB"/>
        </w:rPr>
        <w:t>vault kv put secret/password value=@data.txt</w:t>
      </w:r>
    </w:p>
    <w:p w14:paraId="0730EAD5" w14:textId="6E58E30A" w:rsidR="00953D17" w:rsidRPr="00953D17" w:rsidRDefault="00953D17">
      <w:pPr>
        <w:pStyle w:val="ListParagraph"/>
        <w:numPr>
          <w:ilvl w:val="0"/>
          <w:numId w:val="163"/>
        </w:numPr>
        <w:rPr>
          <w:shd w:val="clear" w:color="auto" w:fill="FFFFFF"/>
          <w:lang w:val="en-GB"/>
        </w:rPr>
      </w:pPr>
      <w:r w:rsidRPr="00953D17">
        <w:rPr>
          <w:shd w:val="clear" w:color="auto" w:fill="FFFFFF"/>
          <w:lang w:val="en-GB"/>
        </w:rPr>
        <w:t>vault kv put secret/password value=$SECRET_VALUE</w:t>
      </w:r>
    </w:p>
    <w:p w14:paraId="731B1033" w14:textId="77777777" w:rsidR="00464713" w:rsidRPr="005204CA" w:rsidRDefault="0046471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7049593A" w14:textId="72ADD8EE" w:rsidR="00464713" w:rsidRPr="005204CA" w:rsidRDefault="00464713" w:rsidP="00A359B4">
      <w:pPr>
        <w:ind w:left="360"/>
        <w:rPr>
          <w:b/>
          <w:bCs/>
        </w:rPr>
      </w:pPr>
      <w:r w:rsidRPr="005204CA">
        <w:rPr>
          <w:b/>
          <w:bCs/>
        </w:rPr>
        <w:t xml:space="preserve">Correct Answer:  </w:t>
      </w:r>
      <w:r w:rsidR="00640E3F">
        <w:rPr>
          <w:b/>
          <w:bCs/>
        </w:rPr>
        <w:t>B</w:t>
      </w:r>
    </w:p>
    <w:p w14:paraId="48F10B11" w14:textId="77777777" w:rsidR="00464713" w:rsidRPr="005204CA" w:rsidRDefault="00464713" w:rsidP="00A359B4">
      <w:pPr>
        <w:ind w:left="360"/>
        <w:rPr>
          <w:b/>
          <w:bCs/>
        </w:rPr>
      </w:pPr>
      <w:r w:rsidRPr="005204CA">
        <w:rPr>
          <w:b/>
          <w:bCs/>
        </w:rPr>
        <w:t xml:space="preserve">Explanation: </w:t>
      </w:r>
    </w:p>
    <w:p w14:paraId="624274E6" w14:textId="6C69D0D4" w:rsidR="00464713" w:rsidRPr="00C908C2" w:rsidRDefault="00C908C2" w:rsidP="00A359B4">
      <w:pPr>
        <w:rPr>
          <w:shd w:val="clear" w:color="auto" w:fill="FFFFFF"/>
          <w:lang w:val="en-GB"/>
        </w:rPr>
      </w:pPr>
      <w:r w:rsidRPr="00C908C2">
        <w:rPr>
          <w:shd w:val="clear" w:color="auto" w:fill="FFFFFF"/>
          <w:lang w:val="en-GB"/>
        </w:rPr>
        <w:t>The requirement is that no secrets appear in shell history.</w:t>
      </w:r>
    </w:p>
    <w:p w14:paraId="06D22905" w14:textId="06E10DDB" w:rsidR="00464713" w:rsidRPr="007D39DD" w:rsidRDefault="00464713"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p>
    <w:p w14:paraId="0DB2F0FE" w14:textId="77777777" w:rsidR="002D763B" w:rsidRPr="005204CA" w:rsidRDefault="002D763B"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94DC3A2" w14:textId="77777777" w:rsidR="00D31032" w:rsidRPr="00D31032" w:rsidRDefault="00D31032" w:rsidP="00D31032">
      <w:pPr>
        <w:rPr>
          <w:shd w:val="clear" w:color="auto" w:fill="FFFFFF"/>
          <w:lang w:val="en-GB"/>
        </w:rPr>
      </w:pPr>
      <w:r w:rsidRPr="00D31032">
        <w:rPr>
          <w:shd w:val="clear" w:color="auto" w:fill="FFFFFF"/>
          <w:lang w:val="en-GB"/>
        </w:rPr>
        <w:t>You can build a high availability Vault cluster with any storage backend.</w:t>
      </w:r>
    </w:p>
    <w:p w14:paraId="5756E9FB" w14:textId="1AD1FA08" w:rsidR="00D31032" w:rsidRPr="00D31032" w:rsidRDefault="00D31032">
      <w:pPr>
        <w:pStyle w:val="ListParagraph"/>
        <w:numPr>
          <w:ilvl w:val="0"/>
          <w:numId w:val="126"/>
        </w:numPr>
        <w:rPr>
          <w:shd w:val="clear" w:color="auto" w:fill="FFFFFF"/>
          <w:lang w:val="en-GB"/>
        </w:rPr>
      </w:pPr>
      <w:r w:rsidRPr="00D31032">
        <w:rPr>
          <w:shd w:val="clear" w:color="auto" w:fill="FFFFFF"/>
          <w:lang w:val="en-GB"/>
        </w:rPr>
        <w:t>True</w:t>
      </w:r>
    </w:p>
    <w:p w14:paraId="3C5B1902" w14:textId="7CC41E88" w:rsidR="00D31032" w:rsidRPr="00D31032" w:rsidRDefault="00D31032">
      <w:pPr>
        <w:pStyle w:val="ListParagraph"/>
        <w:numPr>
          <w:ilvl w:val="0"/>
          <w:numId w:val="126"/>
        </w:numPr>
        <w:rPr>
          <w:shd w:val="clear" w:color="auto" w:fill="FFFFFF"/>
          <w:lang w:val="en-GB"/>
        </w:rPr>
      </w:pPr>
      <w:r w:rsidRPr="00D31032">
        <w:rPr>
          <w:shd w:val="clear" w:color="auto" w:fill="FFFFFF"/>
          <w:lang w:val="en-GB"/>
        </w:rPr>
        <w:t>False</w:t>
      </w:r>
    </w:p>
    <w:p w14:paraId="74B341F8" w14:textId="77777777" w:rsidR="002D763B" w:rsidRPr="005204CA" w:rsidRDefault="002D763B"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BF6AE92" w14:textId="1B3FDC69" w:rsidR="002D763B" w:rsidRPr="005204CA" w:rsidRDefault="002D763B" w:rsidP="00A359B4">
      <w:pPr>
        <w:ind w:left="360"/>
        <w:rPr>
          <w:b/>
          <w:bCs/>
        </w:rPr>
      </w:pPr>
      <w:r w:rsidRPr="005204CA">
        <w:rPr>
          <w:b/>
          <w:bCs/>
        </w:rPr>
        <w:t xml:space="preserve">Correct Answer:  </w:t>
      </w:r>
      <w:r w:rsidR="00207E61">
        <w:rPr>
          <w:b/>
          <w:bCs/>
        </w:rPr>
        <w:t>B</w:t>
      </w:r>
    </w:p>
    <w:p w14:paraId="6193EB08" w14:textId="77777777" w:rsidR="002D763B" w:rsidRPr="005204CA" w:rsidRDefault="002D763B" w:rsidP="00A359B4">
      <w:pPr>
        <w:ind w:left="360"/>
        <w:rPr>
          <w:b/>
          <w:bCs/>
        </w:rPr>
      </w:pPr>
      <w:r w:rsidRPr="005204CA">
        <w:rPr>
          <w:b/>
          <w:bCs/>
        </w:rPr>
        <w:t xml:space="preserve">Explanation: </w:t>
      </w:r>
    </w:p>
    <w:p w14:paraId="06BAEA7F" w14:textId="77777777" w:rsidR="00207E61" w:rsidRPr="00207E61" w:rsidRDefault="00207E61" w:rsidP="00207E61">
      <w:pPr>
        <w:rPr>
          <w:lang w:val="en-GB"/>
        </w:rPr>
      </w:pPr>
      <w:r w:rsidRPr="00207E61">
        <w:rPr>
          <w:lang w:val="en-GB"/>
        </w:rPr>
        <w:t xml:space="preserve">Not </w:t>
      </w:r>
      <w:r w:rsidRPr="00207E61">
        <w:rPr>
          <w:b/>
          <w:bCs/>
          <w:lang w:val="en-GB"/>
        </w:rPr>
        <w:t>every</w:t>
      </w:r>
      <w:r w:rsidRPr="00207E61">
        <w:rPr>
          <w:lang w:val="en-GB"/>
        </w:rPr>
        <w:t xml:space="preserve"> Vault storage backend supports </w:t>
      </w:r>
      <w:r w:rsidRPr="00207E61">
        <w:rPr>
          <w:b/>
          <w:bCs/>
          <w:lang w:val="en-GB"/>
        </w:rPr>
        <w:t>High Availability (HA)</w:t>
      </w:r>
      <w:r w:rsidRPr="00207E61">
        <w:rPr>
          <w:lang w:val="en-GB"/>
        </w:rPr>
        <w:t>.</w:t>
      </w:r>
    </w:p>
    <w:p w14:paraId="4BC2C0E9" w14:textId="77777777" w:rsidR="00207E61" w:rsidRPr="00207E61" w:rsidRDefault="00207E61" w:rsidP="00207E61">
      <w:pPr>
        <w:rPr>
          <w:lang w:val="en-GB"/>
        </w:rPr>
      </w:pPr>
      <w:r w:rsidRPr="00207E61">
        <w:rPr>
          <w:lang w:val="en-GB"/>
        </w:rPr>
        <w:t>Examples:</w:t>
      </w:r>
    </w:p>
    <w:p w14:paraId="096F7C05" w14:textId="77777777" w:rsidR="00207E61" w:rsidRPr="00207E61" w:rsidRDefault="00207E61">
      <w:pPr>
        <w:pStyle w:val="ListParagraph"/>
        <w:numPr>
          <w:ilvl w:val="0"/>
          <w:numId w:val="127"/>
        </w:numPr>
        <w:rPr>
          <w:lang w:val="en-GB"/>
        </w:rPr>
      </w:pPr>
      <w:r w:rsidRPr="00207E61">
        <w:rPr>
          <w:rFonts w:ascii="Segoe UI Emoji" w:hAnsi="Segoe UI Emoji" w:cs="Segoe UI Emoji"/>
          <w:lang w:val="en-GB"/>
        </w:rPr>
        <w:t>✅</w:t>
      </w:r>
      <w:r w:rsidRPr="00207E61">
        <w:rPr>
          <w:lang w:val="en-GB"/>
        </w:rPr>
        <w:t xml:space="preserve"> </w:t>
      </w:r>
      <w:r w:rsidRPr="00207E61">
        <w:rPr>
          <w:b/>
          <w:bCs/>
          <w:lang w:val="en-GB"/>
        </w:rPr>
        <w:t>Integrated Storage (Raft)</w:t>
      </w:r>
      <w:r w:rsidRPr="00207E61">
        <w:rPr>
          <w:lang w:val="en-GB"/>
        </w:rPr>
        <w:t xml:space="preserve"> supports HA.</w:t>
      </w:r>
    </w:p>
    <w:p w14:paraId="14F58956" w14:textId="77777777" w:rsidR="00207E61" w:rsidRPr="00207E61" w:rsidRDefault="00207E61">
      <w:pPr>
        <w:pStyle w:val="ListParagraph"/>
        <w:numPr>
          <w:ilvl w:val="0"/>
          <w:numId w:val="127"/>
        </w:numPr>
        <w:rPr>
          <w:lang w:val="en-GB"/>
        </w:rPr>
      </w:pPr>
      <w:r w:rsidRPr="00207E61">
        <w:rPr>
          <w:rFonts w:ascii="Segoe UI Emoji" w:hAnsi="Segoe UI Emoji" w:cs="Segoe UI Emoji"/>
          <w:lang w:val="en-GB"/>
        </w:rPr>
        <w:t>✅</w:t>
      </w:r>
      <w:r w:rsidRPr="00207E61">
        <w:rPr>
          <w:lang w:val="en-GB"/>
        </w:rPr>
        <w:t xml:space="preserve"> </w:t>
      </w:r>
      <w:r w:rsidRPr="00207E61">
        <w:rPr>
          <w:b/>
          <w:bCs/>
          <w:lang w:val="en-GB"/>
        </w:rPr>
        <w:t>Consul</w:t>
      </w:r>
      <w:r w:rsidRPr="00207E61">
        <w:rPr>
          <w:lang w:val="en-GB"/>
        </w:rPr>
        <w:t xml:space="preserve"> supports HA.</w:t>
      </w:r>
    </w:p>
    <w:p w14:paraId="2AA26097" w14:textId="77777777" w:rsidR="00207E61" w:rsidRPr="00207E61" w:rsidRDefault="00207E61">
      <w:pPr>
        <w:pStyle w:val="ListParagraph"/>
        <w:numPr>
          <w:ilvl w:val="0"/>
          <w:numId w:val="127"/>
        </w:numPr>
        <w:rPr>
          <w:lang w:val="en-GB"/>
        </w:rPr>
      </w:pPr>
      <w:r w:rsidRPr="00207E61">
        <w:rPr>
          <w:rFonts w:ascii="Segoe UI Emoji" w:hAnsi="Segoe UI Emoji" w:cs="Segoe UI Emoji"/>
          <w:lang w:val="en-GB"/>
        </w:rPr>
        <w:lastRenderedPageBreak/>
        <w:t>❌</w:t>
      </w:r>
      <w:r w:rsidRPr="00207E61">
        <w:rPr>
          <w:lang w:val="en-GB"/>
        </w:rPr>
        <w:t xml:space="preserve"> Some storage backends are intended for development, testing, or storage only and do not provide the coordination and leader election required for HA.</w:t>
      </w:r>
    </w:p>
    <w:p w14:paraId="0745858B" w14:textId="5A244CFF" w:rsidR="00267511" w:rsidRPr="00D31032" w:rsidRDefault="002D763B" w:rsidP="0077171C">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5" w:history="1">
        <w:r w:rsidR="00D31032" w:rsidRPr="001371D2">
          <w:rPr>
            <w:rStyle w:val="Hyperlink"/>
            <w:rFonts w:ascii="Roboto Condensed" w:hAnsi="Roboto Condensed"/>
            <w:shd w:val="clear" w:color="auto" w:fill="F8F9FA"/>
          </w:rPr>
          <w:t>https://www.examtopics.com/discussions/hashicorp/view/131332-exam-vault-associate-002-topic-1-question-9-discussion/</w:t>
        </w:r>
      </w:hyperlink>
      <w:r w:rsidR="00D31032">
        <w:rPr>
          <w:rFonts w:ascii="Roboto Condensed" w:hAnsi="Roboto Condensed"/>
          <w:color w:val="505050"/>
          <w:shd w:val="clear" w:color="auto" w:fill="F8F9FA"/>
        </w:rPr>
        <w:t xml:space="preserve"> </w:t>
      </w:r>
    </w:p>
    <w:p w14:paraId="64AC3FCC" w14:textId="77777777" w:rsidR="001B79F8" w:rsidRPr="005204CA" w:rsidRDefault="001B79F8"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2CA923D" w14:textId="77777777" w:rsidR="007D3E29" w:rsidRPr="007D3E29" w:rsidRDefault="007D3E29" w:rsidP="007D3E29">
      <w:pPr>
        <w:rPr>
          <w:shd w:val="clear" w:color="auto" w:fill="FFFFFF"/>
          <w:lang w:val="en-GB"/>
        </w:rPr>
      </w:pPr>
      <w:r w:rsidRPr="007D3E29">
        <w:rPr>
          <w:shd w:val="clear" w:color="auto" w:fill="FFFFFF"/>
          <w:lang w:val="en-GB"/>
        </w:rPr>
        <w:t>What command creates a secret with the key "my-password" and the value "53cr3t" at path "my-secrets" within the KV secrets engine mounted at "secret"?</w:t>
      </w:r>
    </w:p>
    <w:p w14:paraId="205903E1" w14:textId="4C3BD2D9" w:rsidR="007D3E29" w:rsidRPr="007D3E29" w:rsidRDefault="007D3E29">
      <w:pPr>
        <w:pStyle w:val="ListParagraph"/>
        <w:numPr>
          <w:ilvl w:val="0"/>
          <w:numId w:val="124"/>
        </w:numPr>
        <w:rPr>
          <w:shd w:val="clear" w:color="auto" w:fill="FFFFFF"/>
          <w:lang w:val="en-GB"/>
        </w:rPr>
      </w:pPr>
      <w:r w:rsidRPr="007D3E29">
        <w:rPr>
          <w:shd w:val="clear" w:color="auto" w:fill="FFFFFF"/>
          <w:lang w:val="en-GB"/>
        </w:rPr>
        <w:t>vault kv put secret/my-secrets/my-password 53cr3t</w:t>
      </w:r>
    </w:p>
    <w:p w14:paraId="11F6A0CA" w14:textId="16251E60" w:rsidR="007D3E29" w:rsidRPr="007D3E29" w:rsidRDefault="007D3E29">
      <w:pPr>
        <w:pStyle w:val="ListParagraph"/>
        <w:numPr>
          <w:ilvl w:val="0"/>
          <w:numId w:val="124"/>
        </w:numPr>
        <w:rPr>
          <w:shd w:val="clear" w:color="auto" w:fill="FFFFFF"/>
          <w:lang w:val="en-GB"/>
        </w:rPr>
      </w:pPr>
      <w:r w:rsidRPr="007D3E29">
        <w:rPr>
          <w:shd w:val="clear" w:color="auto" w:fill="FFFFFF"/>
          <w:lang w:val="en-GB"/>
        </w:rPr>
        <w:t>vault kv write secret/my-secrets/my-password 53cr3t</w:t>
      </w:r>
    </w:p>
    <w:p w14:paraId="3D8314E3" w14:textId="1B19661F" w:rsidR="007D3E29" w:rsidRPr="007D3E29" w:rsidRDefault="007D3E29">
      <w:pPr>
        <w:pStyle w:val="ListParagraph"/>
        <w:numPr>
          <w:ilvl w:val="0"/>
          <w:numId w:val="124"/>
        </w:numPr>
        <w:rPr>
          <w:shd w:val="clear" w:color="auto" w:fill="FFFFFF"/>
          <w:lang w:val="en-GB"/>
        </w:rPr>
      </w:pPr>
      <w:r w:rsidRPr="007D3E29">
        <w:rPr>
          <w:shd w:val="clear" w:color="auto" w:fill="FFFFFF"/>
          <w:lang w:val="en-GB"/>
        </w:rPr>
        <w:t>vault kv write 53cr3t my-secrets/my-password</w:t>
      </w:r>
    </w:p>
    <w:p w14:paraId="68C52872" w14:textId="0D440729" w:rsidR="007D3E29" w:rsidRPr="007D3E29" w:rsidRDefault="007D3E29">
      <w:pPr>
        <w:pStyle w:val="ListParagraph"/>
        <w:numPr>
          <w:ilvl w:val="0"/>
          <w:numId w:val="124"/>
        </w:numPr>
        <w:rPr>
          <w:shd w:val="clear" w:color="auto" w:fill="FFFFFF"/>
          <w:lang w:val="en-GB"/>
        </w:rPr>
      </w:pPr>
      <w:r w:rsidRPr="007D3E29">
        <w:rPr>
          <w:shd w:val="clear" w:color="auto" w:fill="FFFFFF"/>
          <w:lang w:val="en-GB"/>
        </w:rPr>
        <w:t>vault kv put secret/my-secrets my-password-53cr3t</w:t>
      </w:r>
    </w:p>
    <w:p w14:paraId="264B4767" w14:textId="77777777" w:rsidR="001B79F8" w:rsidRPr="005204CA" w:rsidRDefault="001B79F8"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0FF06B2" w14:textId="1338F848" w:rsidR="001B79F8" w:rsidRPr="005204CA" w:rsidRDefault="001B79F8" w:rsidP="00A359B4">
      <w:pPr>
        <w:ind w:left="360"/>
        <w:rPr>
          <w:b/>
          <w:bCs/>
        </w:rPr>
      </w:pPr>
      <w:r w:rsidRPr="005204CA">
        <w:rPr>
          <w:b/>
          <w:bCs/>
        </w:rPr>
        <w:t xml:space="preserve">Correct Answer:  </w:t>
      </w:r>
      <w:r w:rsidR="007D3E29">
        <w:rPr>
          <w:b/>
          <w:bCs/>
        </w:rPr>
        <w:t>D</w:t>
      </w:r>
    </w:p>
    <w:p w14:paraId="42B0B10E" w14:textId="77777777" w:rsidR="001B79F8" w:rsidRPr="005204CA" w:rsidRDefault="001B79F8" w:rsidP="00A359B4">
      <w:pPr>
        <w:ind w:left="360"/>
        <w:rPr>
          <w:b/>
          <w:bCs/>
        </w:rPr>
      </w:pPr>
      <w:r w:rsidRPr="005204CA">
        <w:rPr>
          <w:b/>
          <w:bCs/>
        </w:rPr>
        <w:t xml:space="preserve">Explanation: </w:t>
      </w:r>
    </w:p>
    <w:p w14:paraId="02888594" w14:textId="77777777" w:rsidR="0063547D" w:rsidRPr="0063547D" w:rsidRDefault="0063547D" w:rsidP="0063547D">
      <w:pPr>
        <w:rPr>
          <w:lang w:val="en-GB"/>
        </w:rPr>
      </w:pPr>
      <w:r w:rsidRPr="0063547D">
        <w:rPr>
          <w:lang w:val="en-GB"/>
        </w:rPr>
        <w:t>he correct syntax for creating a secret in the KV secrets engine is:</w:t>
      </w:r>
    </w:p>
    <w:p w14:paraId="7F24A4AE" w14:textId="77777777" w:rsidR="0063547D" w:rsidRPr="0063547D" w:rsidRDefault="0063547D" w:rsidP="0063547D">
      <w:pPr>
        <w:ind w:firstLine="720"/>
        <w:rPr>
          <w:b/>
          <w:bCs/>
          <w:i/>
          <w:iCs/>
          <w:lang w:val="en-GB"/>
        </w:rPr>
      </w:pPr>
      <w:r w:rsidRPr="0063547D">
        <w:rPr>
          <w:b/>
          <w:bCs/>
          <w:i/>
          <w:iCs/>
          <w:lang w:val="en-GB"/>
        </w:rPr>
        <w:t>vault kv put &lt;path&gt; key=value</w:t>
      </w:r>
    </w:p>
    <w:p w14:paraId="02EAD465" w14:textId="77777777" w:rsidR="0063547D" w:rsidRPr="0063547D" w:rsidRDefault="0063547D" w:rsidP="0063547D">
      <w:pPr>
        <w:rPr>
          <w:lang w:val="en-GB"/>
        </w:rPr>
      </w:pPr>
      <w:r w:rsidRPr="0063547D">
        <w:rPr>
          <w:lang w:val="en-GB"/>
        </w:rPr>
        <w:t>So for:</w:t>
      </w:r>
    </w:p>
    <w:p w14:paraId="05E2DFCA" w14:textId="77777777" w:rsidR="0063547D" w:rsidRPr="0063547D" w:rsidRDefault="0063547D">
      <w:pPr>
        <w:pStyle w:val="ListParagraph"/>
        <w:numPr>
          <w:ilvl w:val="0"/>
          <w:numId w:val="125"/>
        </w:numPr>
        <w:rPr>
          <w:lang w:val="en-GB"/>
        </w:rPr>
      </w:pPr>
      <w:r w:rsidRPr="0063547D">
        <w:rPr>
          <w:lang w:val="en-GB"/>
        </w:rPr>
        <w:t>Mount: secret</w:t>
      </w:r>
    </w:p>
    <w:p w14:paraId="6BB00B98" w14:textId="77777777" w:rsidR="0063547D" w:rsidRPr="0063547D" w:rsidRDefault="0063547D">
      <w:pPr>
        <w:pStyle w:val="ListParagraph"/>
        <w:numPr>
          <w:ilvl w:val="0"/>
          <w:numId w:val="125"/>
        </w:numPr>
        <w:rPr>
          <w:lang w:val="en-GB"/>
        </w:rPr>
      </w:pPr>
      <w:r w:rsidRPr="0063547D">
        <w:rPr>
          <w:lang w:val="en-GB"/>
        </w:rPr>
        <w:t>Path: my-secrets</w:t>
      </w:r>
    </w:p>
    <w:p w14:paraId="5BB9B46D" w14:textId="77777777" w:rsidR="0063547D" w:rsidRPr="0063547D" w:rsidRDefault="0063547D">
      <w:pPr>
        <w:pStyle w:val="ListParagraph"/>
        <w:numPr>
          <w:ilvl w:val="0"/>
          <w:numId w:val="125"/>
        </w:numPr>
        <w:rPr>
          <w:lang w:val="en-GB"/>
        </w:rPr>
      </w:pPr>
      <w:r w:rsidRPr="0063547D">
        <w:rPr>
          <w:lang w:val="en-GB"/>
        </w:rPr>
        <w:t>Key: my-password</w:t>
      </w:r>
    </w:p>
    <w:p w14:paraId="7E4BB201" w14:textId="77777777" w:rsidR="0063547D" w:rsidRPr="0063547D" w:rsidRDefault="0063547D">
      <w:pPr>
        <w:pStyle w:val="ListParagraph"/>
        <w:numPr>
          <w:ilvl w:val="0"/>
          <w:numId w:val="125"/>
        </w:numPr>
        <w:rPr>
          <w:lang w:val="en-GB"/>
        </w:rPr>
      </w:pPr>
      <w:r w:rsidRPr="0063547D">
        <w:rPr>
          <w:lang w:val="en-GB"/>
        </w:rPr>
        <w:t>Value: 53cr3t</w:t>
      </w:r>
    </w:p>
    <w:p w14:paraId="38F8CC98" w14:textId="77777777" w:rsidR="0063547D" w:rsidRPr="0063547D" w:rsidRDefault="0063547D" w:rsidP="0063547D">
      <w:pPr>
        <w:rPr>
          <w:lang w:val="en-GB"/>
        </w:rPr>
      </w:pPr>
      <w:r w:rsidRPr="0063547D">
        <w:rPr>
          <w:lang w:val="en-GB"/>
        </w:rPr>
        <w:t>the command is:</w:t>
      </w:r>
    </w:p>
    <w:p w14:paraId="373DCF78" w14:textId="77777777" w:rsidR="0063547D" w:rsidRPr="0063547D" w:rsidRDefault="0063547D" w:rsidP="0063547D">
      <w:pPr>
        <w:ind w:firstLine="720"/>
        <w:rPr>
          <w:b/>
          <w:bCs/>
          <w:i/>
          <w:iCs/>
          <w:lang w:val="en-GB"/>
        </w:rPr>
      </w:pPr>
      <w:r w:rsidRPr="0063547D">
        <w:rPr>
          <w:b/>
          <w:bCs/>
          <w:i/>
          <w:iCs/>
          <w:lang w:val="en-GB"/>
        </w:rPr>
        <w:t>vault kv put secret/my-secrets my-password=53cr3t</w:t>
      </w:r>
    </w:p>
    <w:p w14:paraId="0F85507D" w14:textId="77777777" w:rsidR="001B79F8" w:rsidRPr="0063547D" w:rsidRDefault="001B79F8" w:rsidP="00A359B4">
      <w:pPr>
        <w:rPr>
          <w:lang w:val="en-GB"/>
        </w:rPr>
      </w:pPr>
    </w:p>
    <w:p w14:paraId="45A84D5A" w14:textId="658B4C90" w:rsidR="001B79F8" w:rsidRDefault="001B79F8" w:rsidP="0077171C">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6" w:history="1">
        <w:r w:rsidRPr="001371D2">
          <w:rPr>
            <w:rStyle w:val="Hyperlink"/>
            <w:rFonts w:ascii="Roboto Condensed" w:hAnsi="Roboto Condensed"/>
            <w:shd w:val="clear" w:color="auto" w:fill="F8F9FA"/>
          </w:rPr>
          <w:t>https://www.examtopics.com/discussions/hashicorp/view/131333-exam-vault-associate-002-topic-1-question-10-discussion/</w:t>
        </w:r>
      </w:hyperlink>
      <w:r>
        <w:rPr>
          <w:rFonts w:ascii="Roboto Condensed" w:hAnsi="Roboto Condensed"/>
          <w:color w:val="505050"/>
          <w:shd w:val="clear" w:color="auto" w:fill="F8F9FA"/>
        </w:rPr>
        <w:t xml:space="preserve"> </w:t>
      </w:r>
    </w:p>
    <w:p w14:paraId="6B10725D" w14:textId="77777777" w:rsidR="00C0577F" w:rsidRPr="005204CA" w:rsidRDefault="00C0577F"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8E0E017" w14:textId="77777777" w:rsidR="00297AEB" w:rsidRPr="00297AEB" w:rsidRDefault="00297AEB" w:rsidP="00297AEB">
      <w:pPr>
        <w:rPr>
          <w:shd w:val="clear" w:color="auto" w:fill="FFFFFF"/>
          <w:lang w:val="en-GB"/>
        </w:rPr>
      </w:pPr>
      <w:r w:rsidRPr="00297AEB">
        <w:rPr>
          <w:shd w:val="clear" w:color="auto" w:fill="FFFFFF"/>
          <w:lang w:val="en-GB"/>
        </w:rPr>
        <w:t>What can be used to limit the scope of a credential breach?</w:t>
      </w:r>
    </w:p>
    <w:p w14:paraId="7601A24D" w14:textId="3D81664F" w:rsidR="00297AEB" w:rsidRPr="00297AEB" w:rsidRDefault="00297AEB">
      <w:pPr>
        <w:pStyle w:val="ListParagraph"/>
        <w:numPr>
          <w:ilvl w:val="0"/>
          <w:numId w:val="147"/>
        </w:numPr>
        <w:rPr>
          <w:shd w:val="clear" w:color="auto" w:fill="FFFFFF"/>
          <w:lang w:val="en-GB"/>
        </w:rPr>
      </w:pPr>
      <w:r w:rsidRPr="00297AEB">
        <w:rPr>
          <w:shd w:val="clear" w:color="auto" w:fill="FFFFFF"/>
          <w:lang w:val="en-GB"/>
        </w:rPr>
        <w:t>Storage of secrets in a distributed ledger</w:t>
      </w:r>
    </w:p>
    <w:p w14:paraId="37BC5CE8" w14:textId="276038DA" w:rsidR="00297AEB" w:rsidRPr="00297AEB" w:rsidRDefault="00297AEB">
      <w:pPr>
        <w:pStyle w:val="ListParagraph"/>
        <w:numPr>
          <w:ilvl w:val="0"/>
          <w:numId w:val="147"/>
        </w:numPr>
        <w:rPr>
          <w:shd w:val="clear" w:color="auto" w:fill="FFFFFF"/>
          <w:lang w:val="en-GB"/>
        </w:rPr>
      </w:pPr>
      <w:r w:rsidRPr="00297AEB">
        <w:rPr>
          <w:shd w:val="clear" w:color="auto" w:fill="FFFFFF"/>
          <w:lang w:val="en-GB"/>
        </w:rPr>
        <w:t>Enable audit logging</w:t>
      </w:r>
    </w:p>
    <w:p w14:paraId="504510B7" w14:textId="7E672295" w:rsidR="00297AEB" w:rsidRPr="00297AEB" w:rsidRDefault="00297AEB">
      <w:pPr>
        <w:pStyle w:val="ListParagraph"/>
        <w:numPr>
          <w:ilvl w:val="0"/>
          <w:numId w:val="147"/>
        </w:numPr>
        <w:rPr>
          <w:shd w:val="clear" w:color="auto" w:fill="FFFFFF"/>
          <w:lang w:val="en-GB"/>
        </w:rPr>
      </w:pPr>
      <w:r w:rsidRPr="00297AEB">
        <w:rPr>
          <w:shd w:val="clear" w:color="auto" w:fill="FFFFFF"/>
          <w:lang w:val="en-GB"/>
        </w:rPr>
        <w:t>Use of a short-lived dynamic secrets</w:t>
      </w:r>
    </w:p>
    <w:p w14:paraId="049F0D8F" w14:textId="029AA3BC" w:rsidR="00297AEB" w:rsidRPr="00297AEB" w:rsidRDefault="00297AEB">
      <w:pPr>
        <w:pStyle w:val="ListParagraph"/>
        <w:numPr>
          <w:ilvl w:val="0"/>
          <w:numId w:val="147"/>
        </w:numPr>
        <w:rPr>
          <w:shd w:val="clear" w:color="auto" w:fill="FFFFFF"/>
          <w:lang w:val="en-GB"/>
        </w:rPr>
      </w:pPr>
      <w:r w:rsidRPr="00297AEB">
        <w:rPr>
          <w:shd w:val="clear" w:color="auto" w:fill="FFFFFF"/>
          <w:lang w:val="en-GB"/>
        </w:rPr>
        <w:lastRenderedPageBreak/>
        <w:t>Sharing credentials between applications</w:t>
      </w:r>
    </w:p>
    <w:p w14:paraId="35A2EF6B" w14:textId="77777777" w:rsidR="00C0577F" w:rsidRPr="005204CA" w:rsidRDefault="00C0577F"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6C7B69C" w14:textId="5A11B84B" w:rsidR="00C0577F" w:rsidRPr="005204CA" w:rsidRDefault="00C0577F" w:rsidP="00A359B4">
      <w:pPr>
        <w:ind w:left="360"/>
        <w:rPr>
          <w:b/>
          <w:bCs/>
        </w:rPr>
      </w:pPr>
      <w:r w:rsidRPr="005204CA">
        <w:rPr>
          <w:b/>
          <w:bCs/>
        </w:rPr>
        <w:t xml:space="preserve">Correct Answer:  </w:t>
      </w:r>
      <w:r w:rsidR="00297AEB">
        <w:rPr>
          <w:b/>
          <w:bCs/>
        </w:rPr>
        <w:t>C</w:t>
      </w:r>
    </w:p>
    <w:p w14:paraId="76B5573C" w14:textId="77777777" w:rsidR="00C0577F" w:rsidRPr="005204CA" w:rsidRDefault="00C0577F" w:rsidP="00A359B4">
      <w:pPr>
        <w:ind w:left="360"/>
        <w:rPr>
          <w:b/>
          <w:bCs/>
        </w:rPr>
      </w:pPr>
      <w:r w:rsidRPr="005204CA">
        <w:rPr>
          <w:b/>
          <w:bCs/>
        </w:rPr>
        <w:t xml:space="preserve">Explanation: </w:t>
      </w:r>
    </w:p>
    <w:p w14:paraId="74D739E1" w14:textId="77777777" w:rsidR="00FF7909" w:rsidRPr="00FF7909" w:rsidRDefault="00FF7909" w:rsidP="00FF7909">
      <w:pPr>
        <w:rPr>
          <w:lang w:val="en-GB"/>
        </w:rPr>
      </w:pPr>
      <w:r w:rsidRPr="00FF7909">
        <w:rPr>
          <w:lang w:val="en-GB"/>
        </w:rPr>
        <w:t xml:space="preserve">Vault's </w:t>
      </w:r>
      <w:r w:rsidRPr="00FF7909">
        <w:rPr>
          <w:b/>
          <w:bCs/>
          <w:lang w:val="en-GB"/>
        </w:rPr>
        <w:t>dynamic secrets</w:t>
      </w:r>
      <w:r w:rsidRPr="00FF7909">
        <w:rPr>
          <w:lang w:val="en-GB"/>
        </w:rPr>
        <w:t xml:space="preserve"> are generated on demand and can be configured with </w:t>
      </w:r>
      <w:r w:rsidRPr="00FF7909">
        <w:rPr>
          <w:b/>
          <w:bCs/>
          <w:lang w:val="en-GB"/>
        </w:rPr>
        <w:t>short lease durations (TTLs)</w:t>
      </w:r>
      <w:r w:rsidRPr="00FF7909">
        <w:rPr>
          <w:lang w:val="en-GB"/>
        </w:rPr>
        <w:t>. If a credential is compromised:</w:t>
      </w:r>
    </w:p>
    <w:p w14:paraId="7FD45410" w14:textId="77777777" w:rsidR="00FF7909" w:rsidRPr="00FF7909" w:rsidRDefault="00FF7909">
      <w:pPr>
        <w:pStyle w:val="ListParagraph"/>
        <w:numPr>
          <w:ilvl w:val="0"/>
          <w:numId w:val="148"/>
        </w:numPr>
        <w:rPr>
          <w:lang w:val="en-GB"/>
        </w:rPr>
      </w:pPr>
      <w:r w:rsidRPr="00FF7909">
        <w:rPr>
          <w:lang w:val="en-GB"/>
        </w:rPr>
        <w:t>The credential automatically expires after a short period.</w:t>
      </w:r>
    </w:p>
    <w:p w14:paraId="0FA9D63D" w14:textId="77777777" w:rsidR="00FF7909" w:rsidRPr="00FF7909" w:rsidRDefault="00FF7909">
      <w:pPr>
        <w:pStyle w:val="ListParagraph"/>
        <w:numPr>
          <w:ilvl w:val="0"/>
          <w:numId w:val="148"/>
        </w:numPr>
        <w:rPr>
          <w:lang w:val="en-GB"/>
        </w:rPr>
      </w:pPr>
      <w:r w:rsidRPr="00FF7909">
        <w:rPr>
          <w:lang w:val="en-GB"/>
        </w:rPr>
        <w:t>The window of opportunity for an attacker is minimized.</w:t>
      </w:r>
    </w:p>
    <w:p w14:paraId="018C8F59" w14:textId="77777777" w:rsidR="00FF7909" w:rsidRPr="00FF7909" w:rsidRDefault="00FF7909">
      <w:pPr>
        <w:pStyle w:val="ListParagraph"/>
        <w:numPr>
          <w:ilvl w:val="0"/>
          <w:numId w:val="148"/>
        </w:numPr>
        <w:rPr>
          <w:lang w:val="en-GB"/>
        </w:rPr>
      </w:pPr>
      <w:r w:rsidRPr="00FF7909">
        <w:rPr>
          <w:lang w:val="en-GB"/>
        </w:rPr>
        <w:t>Vault can revoke the credential and generate a new one as needed.</w:t>
      </w:r>
    </w:p>
    <w:p w14:paraId="329FBAAA" w14:textId="58CE2D82" w:rsidR="00C0577F" w:rsidRDefault="00C0577F"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7" w:history="1">
        <w:r w:rsidR="00297AEB" w:rsidRPr="001371D2">
          <w:rPr>
            <w:rStyle w:val="Hyperlink"/>
            <w:rFonts w:ascii="Roboto Condensed" w:hAnsi="Roboto Condensed"/>
            <w:shd w:val="clear" w:color="auto" w:fill="F8F9FA"/>
          </w:rPr>
          <w:t>https://www.examtopics.com/discussions/hashicorp/view/131319-exam-vault-associate-002-topic-1-question-11-discussion/</w:t>
        </w:r>
      </w:hyperlink>
      <w:r w:rsidR="00297AEB">
        <w:rPr>
          <w:rFonts w:ascii="Roboto Condensed" w:hAnsi="Roboto Condensed"/>
          <w:color w:val="505050"/>
          <w:shd w:val="clear" w:color="auto" w:fill="F8F9FA"/>
        </w:rPr>
        <w:t xml:space="preserve"> </w:t>
      </w:r>
    </w:p>
    <w:p w14:paraId="4B4F2AFD" w14:textId="77777777" w:rsidR="00274946" w:rsidRPr="005204CA" w:rsidRDefault="00274946"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AA06313" w14:textId="77777777" w:rsidR="00511E22" w:rsidRPr="00511E22" w:rsidRDefault="00511E22" w:rsidP="00511E22">
      <w:pPr>
        <w:rPr>
          <w:shd w:val="clear" w:color="auto" w:fill="FFFFFF"/>
          <w:lang w:val="en-GB"/>
        </w:rPr>
      </w:pPr>
      <w:r w:rsidRPr="00511E22">
        <w:rPr>
          <w:shd w:val="clear" w:color="auto" w:fill="FFFFFF"/>
          <w:lang w:val="en-GB"/>
        </w:rPr>
        <w:t>What environment variable overrides the CLI’s default Vault server address?</w:t>
      </w:r>
    </w:p>
    <w:p w14:paraId="2605C864" w14:textId="389545F2" w:rsidR="00511E22" w:rsidRPr="00511E22" w:rsidRDefault="00511E22">
      <w:pPr>
        <w:pStyle w:val="ListParagraph"/>
        <w:numPr>
          <w:ilvl w:val="0"/>
          <w:numId w:val="149"/>
        </w:numPr>
        <w:rPr>
          <w:shd w:val="clear" w:color="auto" w:fill="FFFFFF"/>
          <w:lang w:val="en-GB"/>
        </w:rPr>
      </w:pPr>
      <w:r w:rsidRPr="00511E22">
        <w:rPr>
          <w:shd w:val="clear" w:color="auto" w:fill="FFFFFF"/>
          <w:lang w:val="en-GB"/>
        </w:rPr>
        <w:t>VAULT_ADDR</w:t>
      </w:r>
    </w:p>
    <w:p w14:paraId="46E55ACD" w14:textId="0824BAEB" w:rsidR="00511E22" w:rsidRPr="00511E22" w:rsidRDefault="00511E22">
      <w:pPr>
        <w:pStyle w:val="ListParagraph"/>
        <w:numPr>
          <w:ilvl w:val="0"/>
          <w:numId w:val="149"/>
        </w:numPr>
        <w:rPr>
          <w:shd w:val="clear" w:color="auto" w:fill="FFFFFF"/>
          <w:lang w:val="en-GB"/>
        </w:rPr>
      </w:pPr>
      <w:r w:rsidRPr="00511E22">
        <w:rPr>
          <w:shd w:val="clear" w:color="auto" w:fill="FFFFFF"/>
          <w:lang w:val="en-GB"/>
        </w:rPr>
        <w:t>VAULT_HTTP_ADDRESS</w:t>
      </w:r>
    </w:p>
    <w:p w14:paraId="67D94655" w14:textId="435C0151" w:rsidR="00511E22" w:rsidRPr="00511E22" w:rsidRDefault="00511E22">
      <w:pPr>
        <w:pStyle w:val="ListParagraph"/>
        <w:numPr>
          <w:ilvl w:val="0"/>
          <w:numId w:val="149"/>
        </w:numPr>
        <w:rPr>
          <w:shd w:val="clear" w:color="auto" w:fill="FFFFFF"/>
          <w:lang w:val="en-GB"/>
        </w:rPr>
      </w:pPr>
      <w:r w:rsidRPr="00511E22">
        <w:rPr>
          <w:shd w:val="clear" w:color="auto" w:fill="FFFFFF"/>
          <w:lang w:val="en-GB"/>
        </w:rPr>
        <w:t>VAULT_ADDRESS</w:t>
      </w:r>
    </w:p>
    <w:p w14:paraId="156C1F3F" w14:textId="44AF1224" w:rsidR="00511E22" w:rsidRPr="00511E22" w:rsidRDefault="00511E22">
      <w:pPr>
        <w:pStyle w:val="ListParagraph"/>
        <w:numPr>
          <w:ilvl w:val="0"/>
          <w:numId w:val="149"/>
        </w:numPr>
        <w:rPr>
          <w:shd w:val="clear" w:color="auto" w:fill="FFFFFF"/>
          <w:lang w:val="en-GB"/>
        </w:rPr>
      </w:pPr>
      <w:r w:rsidRPr="00511E22">
        <w:rPr>
          <w:shd w:val="clear" w:color="auto" w:fill="FFFFFF"/>
          <w:lang w:val="en-GB"/>
        </w:rPr>
        <w:t>VAULT_HTTPS_ADDRESS</w:t>
      </w:r>
    </w:p>
    <w:p w14:paraId="6FDE7B19" w14:textId="77777777" w:rsidR="00274946" w:rsidRPr="005204CA" w:rsidRDefault="00274946"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5256B5D" w14:textId="60B68E8B" w:rsidR="00274946" w:rsidRPr="005204CA" w:rsidRDefault="00274946" w:rsidP="00A359B4">
      <w:pPr>
        <w:ind w:left="360"/>
        <w:rPr>
          <w:b/>
          <w:bCs/>
        </w:rPr>
      </w:pPr>
      <w:r w:rsidRPr="005204CA">
        <w:rPr>
          <w:b/>
          <w:bCs/>
        </w:rPr>
        <w:t xml:space="preserve">Correct Answer:  </w:t>
      </w:r>
      <w:r w:rsidR="00511E22">
        <w:rPr>
          <w:b/>
          <w:bCs/>
        </w:rPr>
        <w:t>A</w:t>
      </w:r>
    </w:p>
    <w:p w14:paraId="47949D3C" w14:textId="77777777" w:rsidR="00274946" w:rsidRPr="005204CA" w:rsidRDefault="00274946" w:rsidP="00A359B4">
      <w:pPr>
        <w:ind w:left="360"/>
        <w:rPr>
          <w:b/>
          <w:bCs/>
        </w:rPr>
      </w:pPr>
      <w:r w:rsidRPr="005204CA">
        <w:rPr>
          <w:b/>
          <w:bCs/>
        </w:rPr>
        <w:t xml:space="preserve">Explanation: </w:t>
      </w:r>
    </w:p>
    <w:p w14:paraId="00A72639" w14:textId="77777777" w:rsidR="000B05EF" w:rsidRPr="000B05EF" w:rsidRDefault="000B05EF" w:rsidP="000B05EF">
      <w:pPr>
        <w:rPr>
          <w:lang w:val="en-GB"/>
        </w:rPr>
      </w:pPr>
      <w:r w:rsidRPr="000B05EF">
        <w:rPr>
          <w:lang w:val="en-GB"/>
        </w:rPr>
        <w:t xml:space="preserve">The Vault CLI uses the </w:t>
      </w:r>
      <w:r w:rsidRPr="000B05EF">
        <w:rPr>
          <w:b/>
          <w:bCs/>
          <w:lang w:val="en-GB"/>
        </w:rPr>
        <w:t>VAULT_ADDR</w:t>
      </w:r>
      <w:r w:rsidRPr="000B05EF">
        <w:rPr>
          <w:lang w:val="en-GB"/>
        </w:rPr>
        <w:t xml:space="preserve"> environment variable to specify the address of the Vault server. If set, it overrides the default server address used by the CLI.</w:t>
      </w:r>
    </w:p>
    <w:p w14:paraId="10F647D6" w14:textId="77777777" w:rsidR="000B05EF" w:rsidRPr="000B05EF" w:rsidRDefault="000B05EF" w:rsidP="000B05EF">
      <w:pPr>
        <w:ind w:left="720"/>
        <w:rPr>
          <w:b/>
          <w:bCs/>
          <w:i/>
          <w:iCs/>
          <w:lang w:val="en-GB"/>
        </w:rPr>
      </w:pPr>
      <w:r w:rsidRPr="000B05EF">
        <w:rPr>
          <w:b/>
          <w:bCs/>
          <w:i/>
          <w:iCs/>
          <w:lang w:val="en-GB"/>
        </w:rPr>
        <w:t>export VAULT_ADDR=https://vault.example.com:8200</w:t>
      </w:r>
    </w:p>
    <w:p w14:paraId="532EA56C" w14:textId="77777777" w:rsidR="000B05EF" w:rsidRPr="000B05EF" w:rsidRDefault="000B05EF" w:rsidP="000B05EF">
      <w:pPr>
        <w:ind w:left="720"/>
        <w:rPr>
          <w:b/>
          <w:bCs/>
          <w:i/>
          <w:iCs/>
          <w:lang w:val="en-GB"/>
        </w:rPr>
      </w:pPr>
      <w:r w:rsidRPr="000B05EF">
        <w:rPr>
          <w:b/>
          <w:bCs/>
          <w:i/>
          <w:iCs/>
          <w:lang w:val="en-GB"/>
        </w:rPr>
        <w:t>vault status</w:t>
      </w:r>
    </w:p>
    <w:p w14:paraId="3F9C331E" w14:textId="0829BB84" w:rsidR="00274946" w:rsidRPr="007D39DD" w:rsidRDefault="00274946"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8" w:history="1">
        <w:r w:rsidR="00511E22" w:rsidRPr="001371D2">
          <w:rPr>
            <w:rStyle w:val="Hyperlink"/>
            <w:rFonts w:ascii="Roboto Condensed" w:hAnsi="Roboto Condensed"/>
            <w:shd w:val="clear" w:color="auto" w:fill="F8F9FA"/>
          </w:rPr>
          <w:t>https://www.examtopics.com/discussions/hashicorp/view/131320-exam-vault-associate-002-topic-1-question-12-discussion/</w:t>
        </w:r>
      </w:hyperlink>
      <w:r w:rsidR="00511E22">
        <w:rPr>
          <w:rFonts w:ascii="Roboto Condensed" w:hAnsi="Roboto Condensed"/>
          <w:color w:val="505050"/>
          <w:shd w:val="clear" w:color="auto" w:fill="F8F9FA"/>
        </w:rPr>
        <w:t xml:space="preserve"> </w:t>
      </w:r>
    </w:p>
    <w:p w14:paraId="4356DB21" w14:textId="77777777" w:rsidR="004F5BE7" w:rsidRPr="005204CA" w:rsidRDefault="004F5BE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0659D9C" w14:textId="77777777" w:rsidR="004829BC" w:rsidRPr="004829BC" w:rsidRDefault="004829BC" w:rsidP="004829BC">
      <w:pPr>
        <w:rPr>
          <w:shd w:val="clear" w:color="auto" w:fill="FFFFFF"/>
          <w:lang w:val="en-GB"/>
        </w:rPr>
      </w:pPr>
      <w:r w:rsidRPr="004829BC">
        <w:rPr>
          <w:shd w:val="clear" w:color="auto" w:fill="FFFFFF"/>
          <w:lang w:val="en-GB"/>
        </w:rPr>
        <w:t>Which of the following statements describe the CLI command below?</w:t>
      </w:r>
      <w:r w:rsidRPr="004829BC">
        <w:rPr>
          <w:shd w:val="clear" w:color="auto" w:fill="FFFFFF"/>
          <w:lang w:val="en-GB"/>
        </w:rPr>
        <w:br/>
      </w:r>
      <w:r w:rsidRPr="004829BC">
        <w:rPr>
          <w:b/>
          <w:bCs/>
          <w:i/>
          <w:iCs/>
          <w:shd w:val="clear" w:color="auto" w:fill="FFFFFF"/>
          <w:lang w:val="en-GB"/>
        </w:rPr>
        <w:t>$ vault login -method=ldap username=mitchellh</w:t>
      </w:r>
    </w:p>
    <w:p w14:paraId="155C3F78" w14:textId="630DAAB4" w:rsidR="004829BC" w:rsidRPr="004829BC" w:rsidRDefault="004829BC">
      <w:pPr>
        <w:pStyle w:val="ListParagraph"/>
        <w:numPr>
          <w:ilvl w:val="0"/>
          <w:numId w:val="123"/>
        </w:numPr>
        <w:rPr>
          <w:shd w:val="clear" w:color="auto" w:fill="FFFFFF"/>
          <w:lang w:val="en-GB"/>
        </w:rPr>
      </w:pPr>
      <w:r w:rsidRPr="004829BC">
        <w:rPr>
          <w:shd w:val="clear" w:color="auto" w:fill="FFFFFF"/>
          <w:lang w:val="en-GB"/>
        </w:rPr>
        <w:t>Generates a token which is response wrapped</w:t>
      </w:r>
    </w:p>
    <w:p w14:paraId="0EFB9140" w14:textId="0CAB54AC" w:rsidR="004829BC" w:rsidRPr="004829BC" w:rsidRDefault="004829BC">
      <w:pPr>
        <w:pStyle w:val="ListParagraph"/>
        <w:numPr>
          <w:ilvl w:val="0"/>
          <w:numId w:val="123"/>
        </w:numPr>
        <w:rPr>
          <w:shd w:val="clear" w:color="auto" w:fill="FFFFFF"/>
          <w:lang w:val="en-GB"/>
        </w:rPr>
      </w:pPr>
      <w:r w:rsidRPr="004829BC">
        <w:rPr>
          <w:shd w:val="clear" w:color="auto" w:fill="FFFFFF"/>
          <w:lang w:val="en-GB"/>
        </w:rPr>
        <w:t>You will be prompted to enter the password</w:t>
      </w:r>
    </w:p>
    <w:p w14:paraId="63FFEFA2" w14:textId="7962CC78" w:rsidR="004829BC" w:rsidRPr="004829BC" w:rsidRDefault="004829BC">
      <w:pPr>
        <w:pStyle w:val="ListParagraph"/>
        <w:numPr>
          <w:ilvl w:val="0"/>
          <w:numId w:val="123"/>
        </w:numPr>
        <w:rPr>
          <w:shd w:val="clear" w:color="auto" w:fill="FFFFFF"/>
          <w:lang w:val="en-GB"/>
        </w:rPr>
      </w:pPr>
      <w:r w:rsidRPr="004829BC">
        <w:rPr>
          <w:shd w:val="clear" w:color="auto" w:fill="FFFFFF"/>
          <w:lang w:val="en-GB"/>
        </w:rPr>
        <w:lastRenderedPageBreak/>
        <w:t>By default, the generated token is valid for 24 hours</w:t>
      </w:r>
    </w:p>
    <w:p w14:paraId="6C98FA35" w14:textId="2C059EBF" w:rsidR="004829BC" w:rsidRPr="004829BC" w:rsidRDefault="004829BC">
      <w:pPr>
        <w:pStyle w:val="ListParagraph"/>
        <w:numPr>
          <w:ilvl w:val="0"/>
          <w:numId w:val="123"/>
        </w:numPr>
        <w:rPr>
          <w:shd w:val="clear" w:color="auto" w:fill="FFFFFF"/>
          <w:lang w:val="en-GB"/>
        </w:rPr>
      </w:pPr>
      <w:r w:rsidRPr="004829BC">
        <w:rPr>
          <w:shd w:val="clear" w:color="auto" w:fill="FFFFFF"/>
          <w:lang w:val="en-GB"/>
        </w:rPr>
        <w:t>Fails because the password is not provided</w:t>
      </w:r>
    </w:p>
    <w:p w14:paraId="7727F9E3" w14:textId="77777777" w:rsidR="004F5BE7" w:rsidRPr="005204CA" w:rsidRDefault="004F5BE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3AA5DF1" w14:textId="062EA9E0" w:rsidR="004F5BE7" w:rsidRPr="005204CA" w:rsidRDefault="004F5BE7" w:rsidP="00A359B4">
      <w:pPr>
        <w:ind w:left="360"/>
        <w:rPr>
          <w:b/>
          <w:bCs/>
        </w:rPr>
      </w:pPr>
      <w:r w:rsidRPr="005204CA">
        <w:rPr>
          <w:b/>
          <w:bCs/>
        </w:rPr>
        <w:t xml:space="preserve">Correct Answer:  </w:t>
      </w:r>
      <w:r w:rsidR="00B75982">
        <w:rPr>
          <w:b/>
          <w:bCs/>
        </w:rPr>
        <w:t>B</w:t>
      </w:r>
    </w:p>
    <w:p w14:paraId="49E2D6B8" w14:textId="77777777" w:rsidR="004F5BE7" w:rsidRPr="005204CA" w:rsidRDefault="004F5BE7" w:rsidP="00A359B4">
      <w:pPr>
        <w:ind w:left="360"/>
        <w:rPr>
          <w:b/>
          <w:bCs/>
        </w:rPr>
      </w:pPr>
      <w:r w:rsidRPr="005204CA">
        <w:rPr>
          <w:b/>
          <w:bCs/>
        </w:rPr>
        <w:t xml:space="preserve">Explanation: </w:t>
      </w:r>
    </w:p>
    <w:p w14:paraId="675FE0A2" w14:textId="77777777" w:rsidR="00D04629" w:rsidRPr="00D04629" w:rsidRDefault="00D04629" w:rsidP="00D04629">
      <w:pPr>
        <w:rPr>
          <w:lang w:val="en-GB"/>
        </w:rPr>
      </w:pPr>
      <w:r w:rsidRPr="00D04629">
        <w:rPr>
          <w:lang w:val="en-GB"/>
        </w:rPr>
        <w:t>The command:</w:t>
      </w:r>
    </w:p>
    <w:p w14:paraId="604CAD91" w14:textId="77777777" w:rsidR="00D04629" w:rsidRPr="00D04629" w:rsidRDefault="00D04629" w:rsidP="00D04629">
      <w:pPr>
        <w:ind w:firstLine="720"/>
        <w:rPr>
          <w:b/>
          <w:bCs/>
          <w:i/>
          <w:iCs/>
          <w:lang w:val="en-GB"/>
        </w:rPr>
      </w:pPr>
      <w:r w:rsidRPr="00D04629">
        <w:rPr>
          <w:b/>
          <w:bCs/>
          <w:i/>
          <w:iCs/>
          <w:lang w:val="en-GB"/>
        </w:rPr>
        <w:t>vault login -method=ldap username=mitchellh</w:t>
      </w:r>
    </w:p>
    <w:p w14:paraId="6386D345" w14:textId="77777777" w:rsidR="00D04629" w:rsidRPr="00D04629" w:rsidRDefault="00D04629" w:rsidP="00D04629">
      <w:pPr>
        <w:rPr>
          <w:lang w:val="en-GB"/>
        </w:rPr>
      </w:pPr>
      <w:r w:rsidRPr="00D04629">
        <w:rPr>
          <w:lang w:val="en-GB"/>
        </w:rPr>
        <w:t xml:space="preserve">uses the </w:t>
      </w:r>
      <w:r w:rsidRPr="00D04629">
        <w:rPr>
          <w:b/>
          <w:bCs/>
          <w:lang w:val="en-GB"/>
        </w:rPr>
        <w:t>LDAP authentication method</w:t>
      </w:r>
      <w:r w:rsidRPr="00D04629">
        <w:rPr>
          <w:lang w:val="en-GB"/>
        </w:rPr>
        <w:t xml:space="preserve"> and provides only the username.</w:t>
      </w:r>
    </w:p>
    <w:p w14:paraId="4663EC23" w14:textId="77777777" w:rsidR="00D04629" w:rsidRPr="00D04629" w:rsidRDefault="00D04629" w:rsidP="00D04629">
      <w:pPr>
        <w:rPr>
          <w:lang w:val="en-GB"/>
        </w:rPr>
      </w:pPr>
      <w:r w:rsidRPr="00D04629">
        <w:rPr>
          <w:lang w:val="en-GB"/>
        </w:rPr>
        <w:t>Since no password is supplied on the command line, Vault will interactively prompt for it:</w:t>
      </w:r>
    </w:p>
    <w:p w14:paraId="7E9D7053" w14:textId="77777777" w:rsidR="003E119B" w:rsidRPr="003E119B" w:rsidRDefault="003E119B" w:rsidP="003E119B">
      <w:pPr>
        <w:ind w:firstLine="720"/>
        <w:rPr>
          <w:b/>
          <w:bCs/>
          <w:i/>
          <w:iCs/>
          <w:lang w:val="en-GB"/>
        </w:rPr>
      </w:pPr>
      <w:r w:rsidRPr="003E119B">
        <w:rPr>
          <w:b/>
          <w:bCs/>
          <w:i/>
          <w:iCs/>
          <w:lang w:val="en-GB"/>
        </w:rPr>
        <w:t>Password (will be hidden):</w:t>
      </w:r>
    </w:p>
    <w:p w14:paraId="460B876B" w14:textId="75679CCC" w:rsidR="004F5BE7" w:rsidRPr="004F5BE7" w:rsidRDefault="004F5BE7" w:rsidP="0077171C">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29" w:history="1">
        <w:r w:rsidRPr="001371D2">
          <w:rPr>
            <w:rStyle w:val="Hyperlink"/>
            <w:rFonts w:ascii="Roboto Condensed" w:hAnsi="Roboto Condensed"/>
            <w:shd w:val="clear" w:color="auto" w:fill="F8F9FA"/>
          </w:rPr>
          <w:t>https://www.examtopics.com/discussions/hashicorp/view/131336-exam-vault-associate-002-topic-1-question-13-discussion/</w:t>
        </w:r>
      </w:hyperlink>
      <w:r>
        <w:rPr>
          <w:rFonts w:ascii="Roboto Condensed" w:hAnsi="Roboto Condensed"/>
          <w:color w:val="505050"/>
          <w:shd w:val="clear" w:color="auto" w:fill="F8F9FA"/>
        </w:rPr>
        <w:t xml:space="preserve"> </w:t>
      </w:r>
    </w:p>
    <w:p w14:paraId="7ECBA8CF" w14:textId="77777777" w:rsidR="00250FF6" w:rsidRPr="005204CA" w:rsidRDefault="00250FF6"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4C62D51" w14:textId="77777777" w:rsidR="00CC74D4" w:rsidRDefault="00CC74D4" w:rsidP="00CC74D4">
      <w:pPr>
        <w:rPr>
          <w:shd w:val="clear" w:color="auto" w:fill="FFFFFF"/>
          <w:lang w:val="en-GB"/>
        </w:rPr>
      </w:pPr>
      <w:r w:rsidRPr="00CC74D4">
        <w:rPr>
          <w:shd w:val="clear" w:color="auto" w:fill="FFFFFF"/>
          <w:lang w:val="en-GB"/>
        </w:rPr>
        <w:t xml:space="preserve">The following three policies exist in Vault What do these policies allow an organization to do? </w:t>
      </w:r>
      <w:r w:rsidRPr="00C44804">
        <w:rPr>
          <w:b/>
          <w:bCs/>
          <w:shd w:val="clear" w:color="auto" w:fill="FFFFFF"/>
          <w:lang w:val="en-GB"/>
        </w:rPr>
        <w:t>app.hcl</w:t>
      </w:r>
      <w:r w:rsidRPr="00CC74D4">
        <w:rPr>
          <w:shd w:val="clear" w:color="auto" w:fill="FFFFFF"/>
          <w:lang w:val="en-GB"/>
        </w:rPr>
        <w:br/>
      </w:r>
      <w:r w:rsidRPr="00CC74D4">
        <w:rPr>
          <w:noProof/>
          <w:shd w:val="clear" w:color="auto" w:fill="FFFFFF"/>
          <w:lang w:val="en-GB"/>
        </w:rPr>
        <w:drawing>
          <wp:inline distT="0" distB="0" distL="0" distR="0" wp14:anchorId="2B91EBA0" wp14:editId="6269B330">
            <wp:extent cx="2952750" cy="771525"/>
            <wp:effectExtent l="0" t="0" r="0" b="9525"/>
            <wp:docPr id="194536080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52750" cy="771525"/>
                    </a:xfrm>
                    <a:prstGeom prst="rect">
                      <a:avLst/>
                    </a:prstGeom>
                    <a:noFill/>
                    <a:ln>
                      <a:noFill/>
                    </a:ln>
                  </pic:spPr>
                </pic:pic>
              </a:graphicData>
            </a:graphic>
          </wp:inline>
        </w:drawing>
      </w:r>
    </w:p>
    <w:p w14:paraId="3E7F12ED" w14:textId="77777777" w:rsidR="00CC74D4" w:rsidRDefault="00CC74D4" w:rsidP="00CC74D4">
      <w:pPr>
        <w:rPr>
          <w:shd w:val="clear" w:color="auto" w:fill="FFFFFF"/>
          <w:lang w:val="en-GB"/>
        </w:rPr>
      </w:pPr>
      <w:r w:rsidRPr="00C44804">
        <w:rPr>
          <w:b/>
          <w:bCs/>
          <w:shd w:val="clear" w:color="auto" w:fill="FFFFFF"/>
          <w:lang w:val="en-GB"/>
        </w:rPr>
        <w:t>callcenter.hcl</w:t>
      </w:r>
      <w:r w:rsidRPr="00CC74D4">
        <w:rPr>
          <w:shd w:val="clear" w:color="auto" w:fill="FFFFFF"/>
          <w:lang w:val="en-GB"/>
        </w:rPr>
        <w:br/>
      </w:r>
      <w:r w:rsidRPr="00CC74D4">
        <w:rPr>
          <w:noProof/>
          <w:shd w:val="clear" w:color="auto" w:fill="FFFFFF"/>
          <w:lang w:val="en-GB"/>
        </w:rPr>
        <w:drawing>
          <wp:inline distT="0" distB="0" distL="0" distR="0" wp14:anchorId="18092E19" wp14:editId="10033BB4">
            <wp:extent cx="2933700" cy="742950"/>
            <wp:effectExtent l="0" t="0" r="0" b="0"/>
            <wp:docPr id="137081192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33700" cy="742950"/>
                    </a:xfrm>
                    <a:prstGeom prst="rect">
                      <a:avLst/>
                    </a:prstGeom>
                    <a:noFill/>
                    <a:ln>
                      <a:noFill/>
                    </a:ln>
                  </pic:spPr>
                </pic:pic>
              </a:graphicData>
            </a:graphic>
          </wp:inline>
        </w:drawing>
      </w:r>
    </w:p>
    <w:p w14:paraId="591608EA" w14:textId="71C570A3" w:rsidR="00CC74D4" w:rsidRPr="00CC74D4" w:rsidRDefault="00CC74D4" w:rsidP="00CC74D4">
      <w:pPr>
        <w:rPr>
          <w:shd w:val="clear" w:color="auto" w:fill="FFFFFF"/>
          <w:lang w:val="en-GB"/>
        </w:rPr>
      </w:pPr>
      <w:r w:rsidRPr="00C44804">
        <w:rPr>
          <w:b/>
          <w:bCs/>
          <w:shd w:val="clear" w:color="auto" w:fill="FFFFFF"/>
          <w:lang w:val="en-GB"/>
        </w:rPr>
        <w:t>rewrap.hcl</w:t>
      </w:r>
      <w:r w:rsidRPr="00CC74D4">
        <w:rPr>
          <w:shd w:val="clear" w:color="auto" w:fill="FFFFFF"/>
          <w:lang w:val="en-GB"/>
        </w:rPr>
        <w:br/>
      </w:r>
      <w:r w:rsidRPr="00CC74D4">
        <w:rPr>
          <w:noProof/>
          <w:shd w:val="clear" w:color="auto" w:fill="FFFFFF"/>
          <w:lang w:val="en-GB"/>
        </w:rPr>
        <w:drawing>
          <wp:inline distT="0" distB="0" distL="0" distR="0" wp14:anchorId="333A27CF" wp14:editId="24EE2380">
            <wp:extent cx="2828925" cy="1762125"/>
            <wp:effectExtent l="0" t="0" r="9525" b="9525"/>
            <wp:docPr id="146517531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8925" cy="1762125"/>
                    </a:xfrm>
                    <a:prstGeom prst="rect">
                      <a:avLst/>
                    </a:prstGeom>
                    <a:noFill/>
                    <a:ln>
                      <a:noFill/>
                    </a:ln>
                  </pic:spPr>
                </pic:pic>
              </a:graphicData>
            </a:graphic>
          </wp:inline>
        </w:drawing>
      </w:r>
    </w:p>
    <w:p w14:paraId="3D60D53F" w14:textId="02B6C541" w:rsidR="00CC74D4" w:rsidRPr="00CC74D4" w:rsidRDefault="00CC74D4">
      <w:pPr>
        <w:pStyle w:val="ListParagraph"/>
        <w:numPr>
          <w:ilvl w:val="0"/>
          <w:numId w:val="113"/>
        </w:numPr>
        <w:rPr>
          <w:shd w:val="clear" w:color="auto" w:fill="FFFFFF"/>
          <w:lang w:val="en-GB"/>
        </w:rPr>
      </w:pPr>
      <w:r w:rsidRPr="00CC74D4">
        <w:rPr>
          <w:shd w:val="clear" w:color="auto" w:fill="FFFFFF"/>
          <w:lang w:val="en-GB"/>
        </w:rPr>
        <w:lastRenderedPageBreak/>
        <w:t>Separates permissions allowed on actions associated with the transit secret engine</w:t>
      </w:r>
    </w:p>
    <w:p w14:paraId="46E19C5E" w14:textId="6548859D" w:rsidR="00CC74D4" w:rsidRPr="00CC74D4" w:rsidRDefault="00CC74D4">
      <w:pPr>
        <w:pStyle w:val="ListParagraph"/>
        <w:numPr>
          <w:ilvl w:val="0"/>
          <w:numId w:val="113"/>
        </w:numPr>
        <w:rPr>
          <w:shd w:val="clear" w:color="auto" w:fill="FFFFFF"/>
          <w:lang w:val="en-GB"/>
        </w:rPr>
      </w:pPr>
      <w:r w:rsidRPr="00CC74D4">
        <w:rPr>
          <w:shd w:val="clear" w:color="auto" w:fill="FFFFFF"/>
          <w:lang w:val="en-GB"/>
        </w:rPr>
        <w:t>Nothing, as the minimum permissions to perform useful tasks are not present</w:t>
      </w:r>
    </w:p>
    <w:p w14:paraId="58388AC1" w14:textId="5BD82A1C" w:rsidR="00CC74D4" w:rsidRPr="00CC74D4" w:rsidRDefault="00CC74D4">
      <w:pPr>
        <w:pStyle w:val="ListParagraph"/>
        <w:numPr>
          <w:ilvl w:val="0"/>
          <w:numId w:val="113"/>
        </w:numPr>
        <w:rPr>
          <w:shd w:val="clear" w:color="auto" w:fill="FFFFFF"/>
          <w:lang w:val="en-GB"/>
        </w:rPr>
      </w:pPr>
      <w:r w:rsidRPr="00CC74D4">
        <w:rPr>
          <w:shd w:val="clear" w:color="auto" w:fill="FFFFFF"/>
          <w:lang w:val="en-GB"/>
        </w:rPr>
        <w:t>Encrypt decrypt, and rewrap data using the transit engine all in one policy</w:t>
      </w:r>
    </w:p>
    <w:p w14:paraId="0C2FE855" w14:textId="435CF199" w:rsidR="00CC74D4" w:rsidRPr="00CC74D4" w:rsidRDefault="00CC74D4">
      <w:pPr>
        <w:pStyle w:val="ListParagraph"/>
        <w:numPr>
          <w:ilvl w:val="0"/>
          <w:numId w:val="113"/>
        </w:numPr>
        <w:rPr>
          <w:shd w:val="clear" w:color="auto" w:fill="FFFFFF"/>
          <w:lang w:val="en-GB"/>
        </w:rPr>
      </w:pPr>
      <w:r w:rsidRPr="00CC74D4">
        <w:rPr>
          <w:shd w:val="clear" w:color="auto" w:fill="FFFFFF"/>
          <w:lang w:val="en-GB"/>
        </w:rPr>
        <w:t>Create a transit encryption key for encrypting, decrypting, and rewrapping encrypted data</w:t>
      </w:r>
    </w:p>
    <w:p w14:paraId="433A2094" w14:textId="77777777" w:rsidR="00250FF6" w:rsidRPr="005204CA" w:rsidRDefault="00250FF6"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80098D8" w14:textId="0DAE75FA" w:rsidR="00250FF6" w:rsidRPr="005204CA" w:rsidRDefault="00250FF6" w:rsidP="00A359B4">
      <w:pPr>
        <w:ind w:left="360"/>
        <w:rPr>
          <w:b/>
          <w:bCs/>
        </w:rPr>
      </w:pPr>
      <w:r w:rsidRPr="005204CA">
        <w:rPr>
          <w:b/>
          <w:bCs/>
        </w:rPr>
        <w:t xml:space="preserve">Correct Answer:  </w:t>
      </w:r>
      <w:r w:rsidR="008C5100">
        <w:rPr>
          <w:b/>
          <w:bCs/>
        </w:rPr>
        <w:t>A</w:t>
      </w:r>
    </w:p>
    <w:p w14:paraId="39F47075" w14:textId="77777777" w:rsidR="00250FF6" w:rsidRPr="005204CA" w:rsidRDefault="00250FF6" w:rsidP="00A359B4">
      <w:pPr>
        <w:ind w:left="360"/>
        <w:rPr>
          <w:b/>
          <w:bCs/>
        </w:rPr>
      </w:pPr>
      <w:r w:rsidRPr="005204CA">
        <w:rPr>
          <w:b/>
          <w:bCs/>
        </w:rPr>
        <w:t xml:space="preserve">Explanation: </w:t>
      </w:r>
    </w:p>
    <w:p w14:paraId="4BB65EDE" w14:textId="77777777" w:rsidR="00B76E61" w:rsidRPr="005B4193" w:rsidRDefault="00B76E61">
      <w:pPr>
        <w:numPr>
          <w:ilvl w:val="0"/>
          <w:numId w:val="114"/>
        </w:numPr>
        <w:rPr>
          <w:b/>
          <w:bCs/>
          <w:u w:val="single"/>
          <w:lang w:val="en-GB"/>
        </w:rPr>
      </w:pPr>
      <w:r w:rsidRPr="005B4193">
        <w:rPr>
          <w:b/>
          <w:bCs/>
          <w:u w:val="single"/>
          <w:lang w:val="en-GB"/>
        </w:rPr>
        <w:t>app.hcl</w:t>
      </w:r>
    </w:p>
    <w:p w14:paraId="246AA0A6" w14:textId="77777777" w:rsidR="00B76E61" w:rsidRPr="006F6E36" w:rsidRDefault="00B76E61" w:rsidP="005B4193">
      <w:pPr>
        <w:ind w:left="720"/>
        <w:rPr>
          <w:b/>
          <w:bCs/>
          <w:i/>
          <w:iCs/>
          <w:lang w:val="en-GB"/>
        </w:rPr>
      </w:pPr>
      <w:r w:rsidRPr="006F6E36">
        <w:rPr>
          <w:b/>
          <w:bCs/>
          <w:i/>
          <w:iCs/>
          <w:lang w:val="en-GB"/>
        </w:rPr>
        <w:t>path "transit/encrypt/my_app_key" {</w:t>
      </w:r>
    </w:p>
    <w:p w14:paraId="3F940220" w14:textId="13C0A4E6" w:rsidR="00B76E61" w:rsidRPr="006F6E36" w:rsidRDefault="006F6E36" w:rsidP="005B4193">
      <w:pPr>
        <w:ind w:left="720"/>
        <w:rPr>
          <w:b/>
          <w:bCs/>
          <w:i/>
          <w:iCs/>
          <w:lang w:val="en-GB"/>
        </w:rPr>
      </w:pPr>
      <w:r w:rsidRPr="006F6E36">
        <w:rPr>
          <w:b/>
          <w:bCs/>
          <w:i/>
          <w:iCs/>
          <w:lang w:val="en-GB"/>
        </w:rPr>
        <w:t xml:space="preserve">  </w:t>
      </w:r>
      <w:r w:rsidR="00B76E61" w:rsidRPr="006F6E36">
        <w:rPr>
          <w:b/>
          <w:bCs/>
          <w:i/>
          <w:iCs/>
          <w:lang w:val="en-GB"/>
        </w:rPr>
        <w:t>capabilities = ["update"]</w:t>
      </w:r>
    </w:p>
    <w:p w14:paraId="3C705884" w14:textId="77777777" w:rsidR="00B76E61" w:rsidRPr="006F6E36" w:rsidRDefault="00B76E61" w:rsidP="005B4193">
      <w:pPr>
        <w:ind w:left="720"/>
        <w:rPr>
          <w:b/>
          <w:bCs/>
          <w:i/>
          <w:iCs/>
          <w:lang w:val="en-GB"/>
        </w:rPr>
      </w:pPr>
      <w:r w:rsidRPr="006F6E36">
        <w:rPr>
          <w:b/>
          <w:bCs/>
          <w:i/>
          <w:iCs/>
          <w:lang w:val="en-GB"/>
        </w:rPr>
        <w:t>}</w:t>
      </w:r>
    </w:p>
    <w:p w14:paraId="5BD3AA03" w14:textId="77777777" w:rsidR="00B76E61" w:rsidRPr="006F6E36" w:rsidRDefault="00B76E61" w:rsidP="005B4193">
      <w:pPr>
        <w:ind w:left="720"/>
        <w:rPr>
          <w:b/>
          <w:bCs/>
          <w:i/>
          <w:iCs/>
          <w:lang w:val="en-GB"/>
        </w:rPr>
      </w:pPr>
      <w:r w:rsidRPr="006F6E36">
        <w:rPr>
          <w:b/>
          <w:bCs/>
          <w:i/>
          <w:iCs/>
          <w:lang w:val="en-GB"/>
        </w:rPr>
        <w:t>`</w:t>
      </w:r>
    </w:p>
    <w:p w14:paraId="1C0831BF" w14:textId="77777777" w:rsidR="00B76E61" w:rsidRPr="00B76E61" w:rsidRDefault="00B76E61" w:rsidP="00B76E61">
      <w:pPr>
        <w:rPr>
          <w:lang w:val="en-GB"/>
        </w:rPr>
      </w:pPr>
      <w:r w:rsidRPr="00B76E61">
        <w:rPr>
          <w:lang w:val="en-GB"/>
        </w:rPr>
        <w:t xml:space="preserve">Allows a token to </w:t>
      </w:r>
      <w:r w:rsidRPr="00B76E61">
        <w:rPr>
          <w:b/>
          <w:bCs/>
          <w:lang w:val="en-GB"/>
        </w:rPr>
        <w:t>encrypt</w:t>
      </w:r>
      <w:r w:rsidRPr="00B76E61">
        <w:rPr>
          <w:lang w:val="en-GB"/>
        </w:rPr>
        <w:t xml:space="preserve"> data using the transit key my_app_key.</w:t>
      </w:r>
    </w:p>
    <w:p w14:paraId="0169396B" w14:textId="77777777" w:rsidR="00B76E61" w:rsidRPr="00B76E61" w:rsidRDefault="000A1820" w:rsidP="00B76E61">
      <w:pPr>
        <w:rPr>
          <w:lang w:val="en-GB"/>
        </w:rPr>
      </w:pPr>
      <w:r>
        <w:rPr>
          <w:lang w:val="en-GB"/>
        </w:rPr>
        <w:pict w14:anchorId="7E77DFED">
          <v:rect id="_x0000_i1025" style="width:0;height:1.5pt" o:hralign="center" o:hrstd="t" o:hr="t" fillcolor="#a0a0a0" stroked="f"/>
        </w:pict>
      </w:r>
    </w:p>
    <w:p w14:paraId="3CCC66DB" w14:textId="77777777" w:rsidR="00B76E61" w:rsidRPr="00B76E61" w:rsidRDefault="00B76E61">
      <w:pPr>
        <w:numPr>
          <w:ilvl w:val="0"/>
          <w:numId w:val="114"/>
        </w:numPr>
        <w:rPr>
          <w:b/>
          <w:bCs/>
          <w:lang w:val="en-GB"/>
        </w:rPr>
      </w:pPr>
      <w:r w:rsidRPr="00B76E61">
        <w:rPr>
          <w:b/>
          <w:bCs/>
          <w:lang w:val="en-GB"/>
        </w:rPr>
        <w:t>callcenter.hcl</w:t>
      </w:r>
    </w:p>
    <w:p w14:paraId="0B0FEA2B" w14:textId="77777777" w:rsidR="00B76E61" w:rsidRPr="006F6E36" w:rsidRDefault="00B76E61" w:rsidP="006F6E36">
      <w:pPr>
        <w:ind w:left="360"/>
        <w:rPr>
          <w:b/>
          <w:bCs/>
          <w:i/>
          <w:iCs/>
          <w:lang w:val="en-GB"/>
        </w:rPr>
      </w:pPr>
      <w:r w:rsidRPr="006F6E36">
        <w:rPr>
          <w:b/>
          <w:bCs/>
          <w:i/>
          <w:iCs/>
          <w:lang w:val="en-GB"/>
        </w:rPr>
        <w:t>path "transit/decrypt/my_app_key" {</w:t>
      </w:r>
    </w:p>
    <w:p w14:paraId="4E0BAF84" w14:textId="4248F3B5" w:rsidR="00B76E61" w:rsidRPr="006F6E36" w:rsidRDefault="006F6E36" w:rsidP="006F6E36">
      <w:pPr>
        <w:ind w:left="360"/>
        <w:rPr>
          <w:b/>
          <w:bCs/>
          <w:i/>
          <w:iCs/>
          <w:lang w:val="en-GB"/>
        </w:rPr>
      </w:pPr>
      <w:r w:rsidRPr="006F6E36">
        <w:rPr>
          <w:b/>
          <w:bCs/>
          <w:i/>
          <w:iCs/>
          <w:lang w:val="en-GB"/>
        </w:rPr>
        <w:t xml:space="preserve">  </w:t>
      </w:r>
      <w:r w:rsidR="00B76E61" w:rsidRPr="006F6E36">
        <w:rPr>
          <w:b/>
          <w:bCs/>
          <w:i/>
          <w:iCs/>
          <w:lang w:val="en-GB"/>
        </w:rPr>
        <w:t>capabilities = ["update"]</w:t>
      </w:r>
    </w:p>
    <w:p w14:paraId="44683725" w14:textId="77777777" w:rsidR="00B76E61" w:rsidRPr="006F6E36" w:rsidRDefault="00B76E61" w:rsidP="006F6E36">
      <w:pPr>
        <w:ind w:left="360"/>
        <w:rPr>
          <w:b/>
          <w:bCs/>
          <w:i/>
          <w:iCs/>
          <w:lang w:val="en-GB"/>
        </w:rPr>
      </w:pPr>
      <w:r w:rsidRPr="006F6E36">
        <w:rPr>
          <w:b/>
          <w:bCs/>
          <w:i/>
          <w:iCs/>
          <w:lang w:val="en-GB"/>
        </w:rPr>
        <w:t>}</w:t>
      </w:r>
    </w:p>
    <w:p w14:paraId="5B663980" w14:textId="77777777" w:rsidR="00B76E61" w:rsidRPr="00B76E61" w:rsidRDefault="00B76E61" w:rsidP="00B76E61">
      <w:pPr>
        <w:rPr>
          <w:lang w:val="en-GB"/>
        </w:rPr>
      </w:pPr>
      <w:r w:rsidRPr="00B76E61">
        <w:rPr>
          <w:lang w:val="en-GB"/>
        </w:rPr>
        <w:t xml:space="preserve">Allows a token to </w:t>
      </w:r>
      <w:r w:rsidRPr="00B76E61">
        <w:rPr>
          <w:b/>
          <w:bCs/>
          <w:lang w:val="en-GB"/>
        </w:rPr>
        <w:t>decrypt</w:t>
      </w:r>
      <w:r w:rsidRPr="00B76E61">
        <w:rPr>
          <w:lang w:val="en-GB"/>
        </w:rPr>
        <w:t xml:space="preserve"> data using the same key.</w:t>
      </w:r>
    </w:p>
    <w:p w14:paraId="7BB8BF6F" w14:textId="77777777" w:rsidR="00B76E61" w:rsidRPr="00B76E61" w:rsidRDefault="000A1820" w:rsidP="00B76E61">
      <w:pPr>
        <w:rPr>
          <w:lang w:val="en-GB"/>
        </w:rPr>
      </w:pPr>
      <w:r>
        <w:rPr>
          <w:lang w:val="en-GB"/>
        </w:rPr>
        <w:pict w14:anchorId="57D687AD">
          <v:rect id="_x0000_i1026" style="width:0;height:1.5pt" o:hralign="center" o:hrstd="t" o:hr="t" fillcolor="#a0a0a0" stroked="f"/>
        </w:pict>
      </w:r>
    </w:p>
    <w:p w14:paraId="799500A7" w14:textId="77777777" w:rsidR="00B76E61" w:rsidRPr="00B76E61" w:rsidRDefault="00B76E61">
      <w:pPr>
        <w:numPr>
          <w:ilvl w:val="0"/>
          <w:numId w:val="114"/>
        </w:numPr>
        <w:rPr>
          <w:b/>
          <w:bCs/>
          <w:lang w:val="en-GB"/>
        </w:rPr>
      </w:pPr>
      <w:r w:rsidRPr="00B76E61">
        <w:rPr>
          <w:b/>
          <w:bCs/>
          <w:lang w:val="en-GB"/>
        </w:rPr>
        <w:t>rewrap.hcl</w:t>
      </w:r>
    </w:p>
    <w:p w14:paraId="3A9F7E3A" w14:textId="345CF510" w:rsidR="00B76E61" w:rsidRPr="00B40BD4" w:rsidRDefault="00B76E61" w:rsidP="006F6E36">
      <w:pPr>
        <w:ind w:left="360"/>
        <w:rPr>
          <w:b/>
          <w:bCs/>
          <w:i/>
          <w:iCs/>
          <w:lang w:val="en-GB"/>
        </w:rPr>
      </w:pPr>
      <w:r w:rsidRPr="00B40BD4">
        <w:rPr>
          <w:b/>
          <w:bCs/>
          <w:i/>
          <w:iCs/>
          <w:lang w:val="en-GB"/>
        </w:rPr>
        <w:t>path "transit/keys/my_app_key" {</w:t>
      </w:r>
    </w:p>
    <w:p w14:paraId="6A29D592" w14:textId="37DC46E6" w:rsidR="00B76E61" w:rsidRPr="00B40BD4" w:rsidRDefault="00B40BD4" w:rsidP="006F6E36">
      <w:pPr>
        <w:ind w:left="360"/>
        <w:rPr>
          <w:b/>
          <w:bCs/>
          <w:i/>
          <w:iCs/>
          <w:lang w:val="en-GB"/>
        </w:rPr>
      </w:pPr>
      <w:r w:rsidRPr="00B40BD4">
        <w:rPr>
          <w:b/>
          <w:bCs/>
          <w:i/>
          <w:iCs/>
          <w:lang w:val="en-GB"/>
        </w:rPr>
        <w:t xml:space="preserve">  </w:t>
      </w:r>
      <w:r w:rsidR="00B76E61" w:rsidRPr="00B40BD4">
        <w:rPr>
          <w:b/>
          <w:bCs/>
          <w:i/>
          <w:iCs/>
          <w:lang w:val="en-GB"/>
        </w:rPr>
        <w:t>capabilities = ["read"]</w:t>
      </w:r>
    </w:p>
    <w:p w14:paraId="61F325B1" w14:textId="77777777" w:rsidR="00B76E61" w:rsidRPr="00B40BD4" w:rsidRDefault="00B76E61" w:rsidP="006F6E36">
      <w:pPr>
        <w:ind w:left="360"/>
        <w:rPr>
          <w:b/>
          <w:bCs/>
          <w:i/>
          <w:iCs/>
          <w:lang w:val="en-GB"/>
        </w:rPr>
      </w:pPr>
      <w:r w:rsidRPr="00B40BD4">
        <w:rPr>
          <w:b/>
          <w:bCs/>
          <w:i/>
          <w:iCs/>
          <w:lang w:val="en-GB"/>
        </w:rPr>
        <w:t>}</w:t>
      </w:r>
    </w:p>
    <w:p w14:paraId="50F3CDBA" w14:textId="77777777" w:rsidR="00B76E61" w:rsidRPr="00B40BD4" w:rsidRDefault="00B76E61" w:rsidP="006F6E36">
      <w:pPr>
        <w:ind w:left="360"/>
        <w:rPr>
          <w:b/>
          <w:bCs/>
          <w:i/>
          <w:iCs/>
          <w:lang w:val="en-GB"/>
        </w:rPr>
      </w:pPr>
      <w:r w:rsidRPr="00B40BD4">
        <w:rPr>
          <w:b/>
          <w:bCs/>
          <w:i/>
          <w:iCs/>
          <w:lang w:val="en-GB"/>
        </w:rPr>
        <w:t>path "transit/rewrap/my_app_key" {</w:t>
      </w:r>
    </w:p>
    <w:p w14:paraId="06BAE575" w14:textId="57B13223" w:rsidR="00B76E61" w:rsidRPr="00B40BD4" w:rsidRDefault="00B40BD4" w:rsidP="006F6E36">
      <w:pPr>
        <w:ind w:left="360"/>
        <w:rPr>
          <w:b/>
          <w:bCs/>
          <w:i/>
          <w:iCs/>
          <w:lang w:val="en-GB"/>
        </w:rPr>
      </w:pPr>
      <w:r w:rsidRPr="00B40BD4">
        <w:rPr>
          <w:b/>
          <w:bCs/>
          <w:i/>
          <w:iCs/>
          <w:lang w:val="en-GB"/>
        </w:rPr>
        <w:t xml:space="preserve">  </w:t>
      </w:r>
      <w:r w:rsidR="00B76E61" w:rsidRPr="00B40BD4">
        <w:rPr>
          <w:b/>
          <w:bCs/>
          <w:i/>
          <w:iCs/>
          <w:lang w:val="en-GB"/>
        </w:rPr>
        <w:t>capabilities = ["update"]</w:t>
      </w:r>
    </w:p>
    <w:p w14:paraId="0F37BC72" w14:textId="77777777" w:rsidR="00B76E61" w:rsidRPr="00B40BD4" w:rsidRDefault="00B76E61" w:rsidP="006F6E36">
      <w:pPr>
        <w:ind w:left="360"/>
        <w:rPr>
          <w:b/>
          <w:bCs/>
          <w:i/>
          <w:iCs/>
          <w:lang w:val="en-GB"/>
        </w:rPr>
      </w:pPr>
      <w:r w:rsidRPr="00B40BD4">
        <w:rPr>
          <w:b/>
          <w:bCs/>
          <w:i/>
          <w:iCs/>
          <w:lang w:val="en-GB"/>
        </w:rPr>
        <w:t>}</w:t>
      </w:r>
    </w:p>
    <w:p w14:paraId="40AED8ED" w14:textId="77777777" w:rsidR="00B76E61" w:rsidRPr="00B76E61" w:rsidRDefault="00B76E61" w:rsidP="00B76E61">
      <w:pPr>
        <w:rPr>
          <w:lang w:val="en-GB"/>
        </w:rPr>
      </w:pPr>
      <w:r w:rsidRPr="00B76E61">
        <w:rPr>
          <w:lang w:val="en-GB"/>
        </w:rPr>
        <w:t>Allows:</w:t>
      </w:r>
    </w:p>
    <w:p w14:paraId="0EC4DA70" w14:textId="77777777" w:rsidR="00B76E61" w:rsidRPr="00B76E61" w:rsidRDefault="00B76E61">
      <w:pPr>
        <w:pStyle w:val="ListParagraph"/>
        <w:numPr>
          <w:ilvl w:val="0"/>
          <w:numId w:val="116"/>
        </w:numPr>
        <w:rPr>
          <w:lang w:val="en-GB"/>
        </w:rPr>
      </w:pPr>
      <w:r w:rsidRPr="00B76E61">
        <w:rPr>
          <w:lang w:val="en-GB"/>
        </w:rPr>
        <w:t>Reading metadata about the key</w:t>
      </w:r>
    </w:p>
    <w:p w14:paraId="30FCA21A" w14:textId="77777777" w:rsidR="00B76E61" w:rsidRPr="00B76E61" w:rsidRDefault="00B76E61">
      <w:pPr>
        <w:pStyle w:val="ListParagraph"/>
        <w:numPr>
          <w:ilvl w:val="0"/>
          <w:numId w:val="116"/>
        </w:numPr>
        <w:rPr>
          <w:lang w:val="en-GB"/>
        </w:rPr>
      </w:pPr>
      <w:r w:rsidRPr="00B76E61">
        <w:rPr>
          <w:lang w:val="en-GB"/>
        </w:rPr>
        <w:lastRenderedPageBreak/>
        <w:t xml:space="preserve">Performing </w:t>
      </w:r>
      <w:r w:rsidRPr="00B76E61">
        <w:rPr>
          <w:b/>
          <w:bCs/>
          <w:lang w:val="en-GB"/>
        </w:rPr>
        <w:t>rewrap</w:t>
      </w:r>
      <w:r w:rsidRPr="00B76E61">
        <w:rPr>
          <w:lang w:val="en-GB"/>
        </w:rPr>
        <w:t xml:space="preserve"> operations (re-encrypting ciphertext with the latest key version without exposing plaintext)</w:t>
      </w:r>
    </w:p>
    <w:p w14:paraId="41DBB574" w14:textId="77777777" w:rsidR="00B76E61" w:rsidRPr="00B76E61" w:rsidRDefault="00B76E61" w:rsidP="00B76E61">
      <w:pPr>
        <w:ind w:left="360"/>
        <w:rPr>
          <w:b/>
          <w:bCs/>
          <w:lang w:val="en-GB"/>
        </w:rPr>
      </w:pPr>
      <w:r w:rsidRPr="00B76E61">
        <w:rPr>
          <w:b/>
          <w:bCs/>
          <w:lang w:val="en-GB"/>
        </w:rPr>
        <w:t>Why A is correct</w:t>
      </w:r>
    </w:p>
    <w:p w14:paraId="24CD01C7" w14:textId="77777777" w:rsidR="00B76E61" w:rsidRPr="00B76E61" w:rsidRDefault="00B76E61" w:rsidP="00B76E61">
      <w:pPr>
        <w:rPr>
          <w:lang w:val="en-GB"/>
        </w:rPr>
      </w:pPr>
      <w:r w:rsidRPr="00B76E61">
        <w:rPr>
          <w:lang w:val="en-GB"/>
        </w:rPr>
        <w:t xml:space="preserve">These policies demonstrate </w:t>
      </w:r>
      <w:r w:rsidRPr="00B76E61">
        <w:rPr>
          <w:b/>
          <w:bCs/>
          <w:lang w:val="en-GB"/>
        </w:rPr>
        <w:t>separation of duties</w:t>
      </w:r>
      <w:r w:rsidRPr="00B76E61">
        <w:rPr>
          <w:lang w:val="en-GB"/>
        </w:rPr>
        <w:t>:</w:t>
      </w:r>
    </w:p>
    <w:p w14:paraId="67C9F294" w14:textId="77777777" w:rsidR="00B76E61" w:rsidRPr="00B76E61" w:rsidRDefault="00B76E61">
      <w:pPr>
        <w:pStyle w:val="ListParagraph"/>
        <w:numPr>
          <w:ilvl w:val="0"/>
          <w:numId w:val="115"/>
        </w:numPr>
        <w:rPr>
          <w:lang w:val="en-GB"/>
        </w:rPr>
      </w:pPr>
      <w:r w:rsidRPr="00B76E61">
        <w:rPr>
          <w:lang w:val="en-GB"/>
        </w:rPr>
        <w:t>One role can encrypt.</w:t>
      </w:r>
    </w:p>
    <w:p w14:paraId="496BF5F3" w14:textId="77777777" w:rsidR="00B76E61" w:rsidRPr="00B76E61" w:rsidRDefault="00B76E61">
      <w:pPr>
        <w:pStyle w:val="ListParagraph"/>
        <w:numPr>
          <w:ilvl w:val="0"/>
          <w:numId w:val="115"/>
        </w:numPr>
        <w:rPr>
          <w:lang w:val="en-GB"/>
        </w:rPr>
      </w:pPr>
      <w:r w:rsidRPr="00B76E61">
        <w:rPr>
          <w:lang w:val="en-GB"/>
        </w:rPr>
        <w:t>Another role can decrypt.</w:t>
      </w:r>
    </w:p>
    <w:p w14:paraId="4DC7517B" w14:textId="77777777" w:rsidR="00B76E61" w:rsidRPr="00B76E61" w:rsidRDefault="00B76E61">
      <w:pPr>
        <w:pStyle w:val="ListParagraph"/>
        <w:numPr>
          <w:ilvl w:val="0"/>
          <w:numId w:val="115"/>
        </w:numPr>
        <w:rPr>
          <w:lang w:val="en-GB"/>
        </w:rPr>
      </w:pPr>
      <w:r w:rsidRPr="00B76E61">
        <w:rPr>
          <w:lang w:val="en-GB"/>
        </w:rPr>
        <w:t>Another role can rewrap.</w:t>
      </w:r>
    </w:p>
    <w:p w14:paraId="728DAC3B" w14:textId="77777777" w:rsidR="00B76E61" w:rsidRPr="00B76E61" w:rsidRDefault="00B76E61" w:rsidP="00B76E61">
      <w:pPr>
        <w:rPr>
          <w:lang w:val="en-GB"/>
        </w:rPr>
      </w:pPr>
      <w:r w:rsidRPr="00B76E61">
        <w:rPr>
          <w:lang w:val="en-GB"/>
        </w:rPr>
        <w:t>This is a common Vault design pattern where different teams or applications receive only the permissions they require.</w:t>
      </w:r>
    </w:p>
    <w:p w14:paraId="089DAFE8" w14:textId="2E24CE1F" w:rsidR="00CC1E58" w:rsidRDefault="00250FF6" w:rsidP="0077171C">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33" w:history="1">
        <w:r w:rsidR="00CC74D4" w:rsidRPr="001371D2">
          <w:rPr>
            <w:rStyle w:val="Hyperlink"/>
            <w:rFonts w:ascii="Roboto Condensed" w:hAnsi="Roboto Condensed"/>
            <w:shd w:val="clear" w:color="auto" w:fill="F8F9FA"/>
          </w:rPr>
          <w:t>https://www.examtopics.com/discussions/hashicorp/view/131341-exam-vault-associate-002-topic-1-question-14-discussion/</w:t>
        </w:r>
      </w:hyperlink>
      <w:r w:rsidR="00CC74D4">
        <w:rPr>
          <w:rFonts w:ascii="Roboto Condensed" w:hAnsi="Roboto Condensed"/>
          <w:color w:val="505050"/>
          <w:shd w:val="clear" w:color="auto" w:fill="F8F9FA"/>
        </w:rPr>
        <w:t xml:space="preserve"> </w:t>
      </w:r>
    </w:p>
    <w:p w14:paraId="1D03390E" w14:textId="77777777" w:rsidR="00252531" w:rsidRPr="005204CA" w:rsidRDefault="00252531"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E8AD06F" w14:textId="77777777" w:rsidR="00244661" w:rsidRPr="00244661" w:rsidRDefault="00244661" w:rsidP="00244661">
      <w:pPr>
        <w:rPr>
          <w:shd w:val="clear" w:color="auto" w:fill="FFFFFF"/>
          <w:lang w:val="en-GB"/>
        </w:rPr>
      </w:pPr>
      <w:r w:rsidRPr="00244661">
        <w:rPr>
          <w:shd w:val="clear" w:color="auto" w:fill="FFFFFF"/>
          <w:lang w:val="en-GB"/>
        </w:rPr>
        <w:t>Your DevOps team would like to provision VMs in GCP via a CICD pipeline. They would like to integrate Vault to protect the credentials used by the tool. Which secrets engine would you recommend?</w:t>
      </w:r>
    </w:p>
    <w:p w14:paraId="7E6AF036" w14:textId="02212195" w:rsidR="00244661" w:rsidRPr="00244661" w:rsidRDefault="00244661">
      <w:pPr>
        <w:pStyle w:val="ListParagraph"/>
        <w:numPr>
          <w:ilvl w:val="0"/>
          <w:numId w:val="120"/>
        </w:numPr>
        <w:rPr>
          <w:shd w:val="clear" w:color="auto" w:fill="FFFFFF"/>
          <w:lang w:val="en-GB"/>
        </w:rPr>
      </w:pPr>
      <w:r w:rsidRPr="00244661">
        <w:rPr>
          <w:shd w:val="clear" w:color="auto" w:fill="FFFFFF"/>
          <w:lang w:val="en-GB"/>
        </w:rPr>
        <w:t>Google Cloud Secrets Engine</w:t>
      </w:r>
    </w:p>
    <w:p w14:paraId="678E492B" w14:textId="3024DF5D" w:rsidR="00244661" w:rsidRPr="00244661" w:rsidRDefault="00244661">
      <w:pPr>
        <w:pStyle w:val="ListParagraph"/>
        <w:numPr>
          <w:ilvl w:val="0"/>
          <w:numId w:val="120"/>
        </w:numPr>
        <w:rPr>
          <w:shd w:val="clear" w:color="auto" w:fill="FFFFFF"/>
          <w:lang w:val="en-GB"/>
        </w:rPr>
      </w:pPr>
      <w:r w:rsidRPr="00244661">
        <w:rPr>
          <w:shd w:val="clear" w:color="auto" w:fill="FFFFFF"/>
          <w:lang w:val="en-GB"/>
        </w:rPr>
        <w:t>Identity secrets engine</w:t>
      </w:r>
    </w:p>
    <w:p w14:paraId="5899D2B5" w14:textId="78A3E570" w:rsidR="00244661" w:rsidRPr="00244661" w:rsidRDefault="00244661">
      <w:pPr>
        <w:pStyle w:val="ListParagraph"/>
        <w:numPr>
          <w:ilvl w:val="0"/>
          <w:numId w:val="120"/>
        </w:numPr>
        <w:rPr>
          <w:shd w:val="clear" w:color="auto" w:fill="FFFFFF"/>
          <w:lang w:val="en-GB"/>
        </w:rPr>
      </w:pPr>
      <w:r w:rsidRPr="00244661">
        <w:rPr>
          <w:shd w:val="clear" w:color="auto" w:fill="FFFFFF"/>
          <w:lang w:val="en-GB"/>
        </w:rPr>
        <w:t>Key/Value secrets engine version 2</w:t>
      </w:r>
    </w:p>
    <w:p w14:paraId="20354CA9" w14:textId="1753C9C8" w:rsidR="00244661" w:rsidRPr="00244661" w:rsidRDefault="00244661">
      <w:pPr>
        <w:pStyle w:val="ListParagraph"/>
        <w:numPr>
          <w:ilvl w:val="0"/>
          <w:numId w:val="120"/>
        </w:numPr>
        <w:rPr>
          <w:shd w:val="clear" w:color="auto" w:fill="FFFFFF"/>
          <w:lang w:val="en-GB"/>
        </w:rPr>
      </w:pPr>
      <w:r w:rsidRPr="00244661">
        <w:rPr>
          <w:shd w:val="clear" w:color="auto" w:fill="FFFFFF"/>
          <w:lang w:val="en-GB"/>
        </w:rPr>
        <w:t>SSH secrets engine</w:t>
      </w:r>
    </w:p>
    <w:p w14:paraId="52E871A7" w14:textId="77777777" w:rsidR="00252531" w:rsidRPr="005204CA" w:rsidRDefault="00252531"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A5D0449" w14:textId="690EBAF5" w:rsidR="00252531" w:rsidRPr="005204CA" w:rsidRDefault="00252531" w:rsidP="00A359B4">
      <w:pPr>
        <w:ind w:left="360"/>
        <w:rPr>
          <w:b/>
          <w:bCs/>
        </w:rPr>
      </w:pPr>
      <w:r w:rsidRPr="005204CA">
        <w:rPr>
          <w:b/>
          <w:bCs/>
        </w:rPr>
        <w:t xml:space="preserve">Correct Answer:  </w:t>
      </w:r>
      <w:r w:rsidR="00244661">
        <w:rPr>
          <w:b/>
          <w:bCs/>
        </w:rPr>
        <w:t>A</w:t>
      </w:r>
    </w:p>
    <w:p w14:paraId="1D7A3E96" w14:textId="77777777" w:rsidR="00252531" w:rsidRPr="005204CA" w:rsidRDefault="00252531" w:rsidP="00A359B4">
      <w:pPr>
        <w:ind w:left="360"/>
        <w:rPr>
          <w:b/>
          <w:bCs/>
        </w:rPr>
      </w:pPr>
      <w:r w:rsidRPr="005204CA">
        <w:rPr>
          <w:b/>
          <w:bCs/>
        </w:rPr>
        <w:t xml:space="preserve">Explanation: </w:t>
      </w:r>
    </w:p>
    <w:p w14:paraId="02A61C05" w14:textId="77777777" w:rsidR="00E20364" w:rsidRPr="00E20364" w:rsidRDefault="00E20364" w:rsidP="00E20364">
      <w:pPr>
        <w:rPr>
          <w:lang w:val="en-GB"/>
        </w:rPr>
      </w:pPr>
      <w:r w:rsidRPr="00E20364">
        <w:rPr>
          <w:lang w:val="en-GB"/>
        </w:rPr>
        <w:t>The Google Cloud Secrets Engine can:</w:t>
      </w:r>
    </w:p>
    <w:p w14:paraId="398DA8A9" w14:textId="77777777" w:rsidR="00E20364" w:rsidRPr="00E20364" w:rsidRDefault="00E20364">
      <w:pPr>
        <w:pStyle w:val="ListParagraph"/>
        <w:numPr>
          <w:ilvl w:val="0"/>
          <w:numId w:val="121"/>
        </w:numPr>
        <w:rPr>
          <w:lang w:val="en-GB"/>
        </w:rPr>
      </w:pPr>
      <w:r w:rsidRPr="00E20364">
        <w:rPr>
          <w:rFonts w:ascii="Segoe UI Emoji" w:hAnsi="Segoe UI Emoji" w:cs="Segoe UI Emoji"/>
          <w:lang w:val="en-GB"/>
        </w:rPr>
        <w:t>✅</w:t>
      </w:r>
      <w:r w:rsidRPr="00E20364">
        <w:rPr>
          <w:lang w:val="en-GB"/>
        </w:rPr>
        <w:t xml:space="preserve"> Generate </w:t>
      </w:r>
      <w:r w:rsidRPr="00E20364">
        <w:rPr>
          <w:b/>
          <w:bCs/>
          <w:lang w:val="en-GB"/>
        </w:rPr>
        <w:t>dynamic GCP credentials</w:t>
      </w:r>
      <w:r w:rsidRPr="00E20364">
        <w:rPr>
          <w:lang w:val="en-GB"/>
        </w:rPr>
        <w:t xml:space="preserve"> on demand.</w:t>
      </w:r>
    </w:p>
    <w:p w14:paraId="0A8C21C2" w14:textId="77777777" w:rsidR="00E20364" w:rsidRPr="00E20364" w:rsidRDefault="00E20364">
      <w:pPr>
        <w:pStyle w:val="ListParagraph"/>
        <w:numPr>
          <w:ilvl w:val="0"/>
          <w:numId w:val="121"/>
        </w:numPr>
        <w:rPr>
          <w:lang w:val="en-GB"/>
        </w:rPr>
      </w:pPr>
      <w:r w:rsidRPr="00E20364">
        <w:rPr>
          <w:rFonts w:ascii="Segoe UI Emoji" w:hAnsi="Segoe UI Emoji" w:cs="Segoe UI Emoji"/>
          <w:lang w:val="en-GB"/>
        </w:rPr>
        <w:t>✅</w:t>
      </w:r>
      <w:r w:rsidRPr="00E20364">
        <w:rPr>
          <w:lang w:val="en-GB"/>
        </w:rPr>
        <w:t xml:space="preserve"> Provide short-lived access instead of long-lived service account keys.</w:t>
      </w:r>
    </w:p>
    <w:p w14:paraId="3CF7C919" w14:textId="77777777" w:rsidR="00E20364" w:rsidRPr="00E20364" w:rsidRDefault="00E20364">
      <w:pPr>
        <w:pStyle w:val="ListParagraph"/>
        <w:numPr>
          <w:ilvl w:val="0"/>
          <w:numId w:val="121"/>
        </w:numPr>
        <w:rPr>
          <w:lang w:val="en-GB"/>
        </w:rPr>
      </w:pPr>
      <w:r w:rsidRPr="00E20364">
        <w:rPr>
          <w:rFonts w:ascii="Segoe UI Emoji" w:hAnsi="Segoe UI Emoji" w:cs="Segoe UI Emoji"/>
          <w:lang w:val="en-GB"/>
        </w:rPr>
        <w:t>✅</w:t>
      </w:r>
      <w:r w:rsidRPr="00E20364">
        <w:rPr>
          <w:lang w:val="en-GB"/>
        </w:rPr>
        <w:t xml:space="preserve"> Automatically revoke credentials when they expire.</w:t>
      </w:r>
    </w:p>
    <w:p w14:paraId="08EA91B6" w14:textId="77777777" w:rsidR="00E20364" w:rsidRPr="00E20364" w:rsidRDefault="00E20364">
      <w:pPr>
        <w:pStyle w:val="ListParagraph"/>
        <w:numPr>
          <w:ilvl w:val="0"/>
          <w:numId w:val="121"/>
        </w:numPr>
        <w:rPr>
          <w:lang w:val="en-GB"/>
        </w:rPr>
      </w:pPr>
      <w:r w:rsidRPr="00E20364">
        <w:rPr>
          <w:rFonts w:ascii="Segoe UI Emoji" w:hAnsi="Segoe UI Emoji" w:cs="Segoe UI Emoji"/>
          <w:lang w:val="en-GB"/>
        </w:rPr>
        <w:t>✅</w:t>
      </w:r>
      <w:r w:rsidRPr="00E20364">
        <w:rPr>
          <w:lang w:val="en-GB"/>
        </w:rPr>
        <w:t xml:space="preserve"> Reduce the risk associated with credential leakage in CI/CD systems.</w:t>
      </w:r>
    </w:p>
    <w:p w14:paraId="29E4AD7D" w14:textId="77777777" w:rsidR="00E20364" w:rsidRPr="00E20364" w:rsidRDefault="00E20364" w:rsidP="00E20364">
      <w:pPr>
        <w:rPr>
          <w:lang w:val="en-GB"/>
        </w:rPr>
      </w:pPr>
      <w:r w:rsidRPr="00E20364">
        <w:rPr>
          <w:lang w:val="en-GB"/>
        </w:rPr>
        <w:t>This aligns perfectly with the goal of protecting credentials used by automation tools.</w:t>
      </w:r>
    </w:p>
    <w:p w14:paraId="44E05AFE" w14:textId="77777777" w:rsidR="00E20364" w:rsidRPr="00E20364" w:rsidRDefault="00E20364">
      <w:pPr>
        <w:pStyle w:val="ListParagraph"/>
        <w:numPr>
          <w:ilvl w:val="0"/>
          <w:numId w:val="122"/>
        </w:numPr>
        <w:rPr>
          <w:b/>
          <w:bCs/>
          <w:lang w:val="en-GB"/>
        </w:rPr>
      </w:pPr>
      <w:r w:rsidRPr="00E20364">
        <w:rPr>
          <w:b/>
          <w:bCs/>
          <w:lang w:val="en-GB"/>
        </w:rPr>
        <w:t>Why the other options are incorrect</w:t>
      </w:r>
    </w:p>
    <w:p w14:paraId="6E0FA028" w14:textId="77777777" w:rsidR="00E20364" w:rsidRPr="00E20364" w:rsidRDefault="00E20364">
      <w:pPr>
        <w:pStyle w:val="ListParagraph"/>
        <w:numPr>
          <w:ilvl w:val="0"/>
          <w:numId w:val="122"/>
        </w:numPr>
        <w:rPr>
          <w:lang w:val="en-GB"/>
        </w:rPr>
      </w:pPr>
      <w:r w:rsidRPr="00E20364">
        <w:rPr>
          <w:b/>
          <w:bCs/>
          <w:lang w:val="en-GB"/>
        </w:rPr>
        <w:t>B. Identity secrets engine</w:t>
      </w:r>
      <w:r w:rsidRPr="00E20364">
        <w:rPr>
          <w:lang w:val="en-GB"/>
        </w:rPr>
        <w:t xml:space="preserve"> </w:t>
      </w:r>
      <w:r w:rsidRPr="00E20364">
        <w:rPr>
          <w:rFonts w:ascii="Segoe UI Emoji" w:hAnsi="Segoe UI Emoji" w:cs="Segoe UI Emoji"/>
          <w:lang w:val="en-GB"/>
        </w:rPr>
        <w:t>❌</w:t>
      </w:r>
      <w:r w:rsidRPr="00E20364">
        <w:rPr>
          <w:lang w:val="en-GB"/>
        </w:rPr>
        <w:br/>
        <w:t>The Identity system manages entities, groups, and aliases. It does not generate GCP credentials.</w:t>
      </w:r>
    </w:p>
    <w:p w14:paraId="68800F39" w14:textId="77777777" w:rsidR="00E20364" w:rsidRPr="00E20364" w:rsidRDefault="00E20364">
      <w:pPr>
        <w:pStyle w:val="ListParagraph"/>
        <w:numPr>
          <w:ilvl w:val="0"/>
          <w:numId w:val="122"/>
        </w:numPr>
        <w:rPr>
          <w:lang w:val="en-GB"/>
        </w:rPr>
      </w:pPr>
      <w:r w:rsidRPr="00E20364">
        <w:rPr>
          <w:b/>
          <w:bCs/>
          <w:lang w:val="en-GB"/>
        </w:rPr>
        <w:lastRenderedPageBreak/>
        <w:t>C. Key/Value secrets engine version 2</w:t>
      </w:r>
      <w:r w:rsidRPr="00E20364">
        <w:rPr>
          <w:lang w:val="en-GB"/>
        </w:rPr>
        <w:t xml:space="preserve"> </w:t>
      </w:r>
      <w:r w:rsidRPr="00E20364">
        <w:rPr>
          <w:rFonts w:ascii="Segoe UI Emoji" w:hAnsi="Segoe UI Emoji" w:cs="Segoe UI Emoji"/>
          <w:lang w:val="en-GB"/>
        </w:rPr>
        <w:t>❌</w:t>
      </w:r>
      <w:r w:rsidRPr="00E20364">
        <w:rPr>
          <w:lang w:val="en-GB"/>
        </w:rPr>
        <w:br/>
        <w:t>KV v2 can store a static GCP service account key, but it does not dynamically generate or manage GCP credentials.</w:t>
      </w:r>
    </w:p>
    <w:p w14:paraId="13D4DEBE" w14:textId="769485DD" w:rsidR="00E20364" w:rsidRPr="00E20364" w:rsidRDefault="00E20364">
      <w:pPr>
        <w:pStyle w:val="ListParagraph"/>
        <w:numPr>
          <w:ilvl w:val="0"/>
          <w:numId w:val="122"/>
        </w:numPr>
        <w:rPr>
          <w:lang w:val="en-GB"/>
        </w:rPr>
      </w:pPr>
      <w:r w:rsidRPr="00E20364">
        <w:rPr>
          <w:b/>
          <w:bCs/>
          <w:lang w:val="en-GB"/>
        </w:rPr>
        <w:t>SSH secrets engine</w:t>
      </w:r>
      <w:r w:rsidRPr="00E20364">
        <w:rPr>
          <w:lang w:val="en-GB"/>
        </w:rPr>
        <w:t xml:space="preserve"> </w:t>
      </w:r>
      <w:r w:rsidRPr="00E20364">
        <w:rPr>
          <w:rFonts w:ascii="Segoe UI Emoji" w:hAnsi="Segoe UI Emoji" w:cs="Segoe UI Emoji"/>
          <w:lang w:val="en-GB"/>
        </w:rPr>
        <w:t>❌</w:t>
      </w:r>
      <w:r w:rsidRPr="00E20364">
        <w:rPr>
          <w:lang w:val="en-GB"/>
        </w:rPr>
        <w:br/>
        <w:t>The SSH secrets engine manages SSH access and certificates, not GCP API credentials.</w:t>
      </w:r>
    </w:p>
    <w:p w14:paraId="5850ACC7" w14:textId="5E943339" w:rsidR="00252531" w:rsidRPr="007D39DD" w:rsidRDefault="00252531"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34" w:history="1">
        <w:r w:rsidR="000A3C6A" w:rsidRPr="001371D2">
          <w:rPr>
            <w:rStyle w:val="Hyperlink"/>
            <w:rFonts w:ascii="Roboto Condensed" w:hAnsi="Roboto Condensed"/>
            <w:shd w:val="clear" w:color="auto" w:fill="F8F9FA"/>
          </w:rPr>
          <w:t>https://www.examtopics.com/discussions/hashicorp/view/131337-exam-vault-associate-002-topic-1-question-15-discussion/</w:t>
        </w:r>
      </w:hyperlink>
      <w:r w:rsidR="000A3C6A">
        <w:rPr>
          <w:rFonts w:ascii="Roboto Condensed" w:hAnsi="Roboto Condensed"/>
          <w:color w:val="505050"/>
          <w:shd w:val="clear" w:color="auto" w:fill="F8F9FA"/>
        </w:rPr>
        <w:t xml:space="preserve"> </w:t>
      </w:r>
    </w:p>
    <w:p w14:paraId="581E4A02" w14:textId="77777777" w:rsidR="00BE4EA2" w:rsidRPr="005204CA" w:rsidRDefault="00BE4EA2"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D375132" w14:textId="77777777" w:rsidR="00AE6704" w:rsidRPr="00AE6704" w:rsidRDefault="00AE6704" w:rsidP="00AE6704">
      <w:pPr>
        <w:rPr>
          <w:shd w:val="clear" w:color="auto" w:fill="FFFFFF"/>
          <w:lang w:val="en-GB"/>
        </w:rPr>
      </w:pPr>
      <w:r w:rsidRPr="00AE6704">
        <w:rPr>
          <w:shd w:val="clear" w:color="auto" w:fill="FFFFFF"/>
          <w:lang w:val="en-GB"/>
        </w:rPr>
        <w:t>Which of these is not a benefit of dynamic secrets?</w:t>
      </w:r>
    </w:p>
    <w:p w14:paraId="7E32D2A3" w14:textId="21AE93B0" w:rsidR="00AE6704" w:rsidRPr="00396881" w:rsidRDefault="00AE6704">
      <w:pPr>
        <w:pStyle w:val="ListParagraph"/>
        <w:numPr>
          <w:ilvl w:val="0"/>
          <w:numId w:val="117"/>
        </w:numPr>
        <w:rPr>
          <w:shd w:val="clear" w:color="auto" w:fill="FFFFFF"/>
          <w:lang w:val="en-GB"/>
        </w:rPr>
      </w:pPr>
      <w:r w:rsidRPr="00396881">
        <w:rPr>
          <w:shd w:val="clear" w:color="auto" w:fill="FFFFFF"/>
          <w:lang w:val="en-GB"/>
        </w:rPr>
        <w:t>Supports systems which do not natively provide a method of expiring credentials</w:t>
      </w:r>
    </w:p>
    <w:p w14:paraId="7EC7B192" w14:textId="11ADD07B" w:rsidR="00AE6704" w:rsidRPr="00396881" w:rsidRDefault="00AE6704">
      <w:pPr>
        <w:pStyle w:val="ListParagraph"/>
        <w:numPr>
          <w:ilvl w:val="0"/>
          <w:numId w:val="117"/>
        </w:numPr>
        <w:rPr>
          <w:shd w:val="clear" w:color="auto" w:fill="FFFFFF"/>
          <w:lang w:val="en-GB"/>
        </w:rPr>
      </w:pPr>
      <w:r w:rsidRPr="00396881">
        <w:rPr>
          <w:shd w:val="clear" w:color="auto" w:fill="FFFFFF"/>
          <w:lang w:val="en-GB"/>
        </w:rPr>
        <w:t>Minimizes damage of credentials leaking</w:t>
      </w:r>
    </w:p>
    <w:p w14:paraId="4DF41FB4" w14:textId="3D411A9A" w:rsidR="00AE6704" w:rsidRPr="00396881" w:rsidRDefault="00AE6704">
      <w:pPr>
        <w:pStyle w:val="ListParagraph"/>
        <w:numPr>
          <w:ilvl w:val="0"/>
          <w:numId w:val="117"/>
        </w:numPr>
        <w:rPr>
          <w:shd w:val="clear" w:color="auto" w:fill="FFFFFF"/>
          <w:lang w:val="en-GB"/>
        </w:rPr>
      </w:pPr>
      <w:r w:rsidRPr="00396881">
        <w:rPr>
          <w:shd w:val="clear" w:color="auto" w:fill="FFFFFF"/>
          <w:lang w:val="en-GB"/>
        </w:rPr>
        <w:t>Ensures that administrators can see every password used</w:t>
      </w:r>
    </w:p>
    <w:p w14:paraId="29712B5C" w14:textId="028C1F4B" w:rsidR="00AE6704" w:rsidRPr="00396881" w:rsidRDefault="00AE6704">
      <w:pPr>
        <w:pStyle w:val="ListParagraph"/>
        <w:numPr>
          <w:ilvl w:val="0"/>
          <w:numId w:val="117"/>
        </w:numPr>
        <w:rPr>
          <w:shd w:val="clear" w:color="auto" w:fill="FFFFFF"/>
          <w:lang w:val="en-GB"/>
        </w:rPr>
      </w:pPr>
      <w:r w:rsidRPr="00396881">
        <w:rPr>
          <w:shd w:val="clear" w:color="auto" w:fill="FFFFFF"/>
          <w:lang w:val="en-GB"/>
        </w:rPr>
        <w:t>Replaces cumbersome password rotation tools and practices</w:t>
      </w:r>
    </w:p>
    <w:p w14:paraId="277E3740" w14:textId="77777777" w:rsidR="00BE4EA2" w:rsidRPr="005204CA" w:rsidRDefault="00BE4EA2"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01A651F" w14:textId="36A1E678" w:rsidR="00BE4EA2" w:rsidRPr="005204CA" w:rsidRDefault="00BE4EA2" w:rsidP="00A359B4">
      <w:pPr>
        <w:ind w:left="360"/>
        <w:rPr>
          <w:b/>
          <w:bCs/>
        </w:rPr>
      </w:pPr>
      <w:r w:rsidRPr="005204CA">
        <w:rPr>
          <w:b/>
          <w:bCs/>
        </w:rPr>
        <w:t xml:space="preserve">Correct Answer:  </w:t>
      </w:r>
      <w:r w:rsidR="00396881">
        <w:rPr>
          <w:b/>
          <w:bCs/>
        </w:rPr>
        <w:t>C</w:t>
      </w:r>
    </w:p>
    <w:p w14:paraId="7FA62C0D" w14:textId="77777777" w:rsidR="00BE4EA2" w:rsidRPr="005204CA" w:rsidRDefault="00BE4EA2" w:rsidP="00A359B4">
      <w:pPr>
        <w:ind w:left="360"/>
        <w:rPr>
          <w:b/>
          <w:bCs/>
        </w:rPr>
      </w:pPr>
      <w:r w:rsidRPr="005204CA">
        <w:rPr>
          <w:b/>
          <w:bCs/>
        </w:rPr>
        <w:t xml:space="preserve">Explanation: </w:t>
      </w:r>
    </w:p>
    <w:p w14:paraId="1F027BE3" w14:textId="77777777" w:rsidR="00820BEE" w:rsidRPr="00820BEE" w:rsidRDefault="00820BEE" w:rsidP="00820BEE">
      <w:pPr>
        <w:rPr>
          <w:lang w:val="en-GB"/>
        </w:rPr>
      </w:pPr>
      <w:r w:rsidRPr="00820BEE">
        <w:rPr>
          <w:lang w:val="en-GB"/>
        </w:rPr>
        <w:t>Dynamic secrets are designed to:</w:t>
      </w:r>
    </w:p>
    <w:p w14:paraId="3D5782E4" w14:textId="77777777" w:rsidR="00820BEE" w:rsidRPr="00820BEE" w:rsidRDefault="00820BEE">
      <w:pPr>
        <w:pStyle w:val="ListParagraph"/>
        <w:numPr>
          <w:ilvl w:val="0"/>
          <w:numId w:val="119"/>
        </w:numPr>
        <w:rPr>
          <w:lang w:val="en-GB"/>
        </w:rPr>
      </w:pPr>
      <w:r w:rsidRPr="00820BEE">
        <w:rPr>
          <w:rFonts w:ascii="Segoe UI Emoji" w:hAnsi="Segoe UI Emoji" w:cs="Segoe UI Emoji"/>
          <w:lang w:val="en-GB"/>
        </w:rPr>
        <w:t>✅</w:t>
      </w:r>
      <w:r w:rsidRPr="00820BEE">
        <w:rPr>
          <w:lang w:val="en-GB"/>
        </w:rPr>
        <w:t xml:space="preserve"> </w:t>
      </w:r>
      <w:r w:rsidRPr="00820BEE">
        <w:rPr>
          <w:b/>
          <w:bCs/>
          <w:lang w:val="en-GB"/>
        </w:rPr>
        <w:t>Support systems that do not natively expire credentials</w:t>
      </w:r>
      <w:r w:rsidRPr="00820BEE">
        <w:rPr>
          <w:lang w:val="en-GB"/>
        </w:rPr>
        <w:t xml:space="preserve"> by issuing credentials with a lease and TTL.</w:t>
      </w:r>
    </w:p>
    <w:p w14:paraId="61452CFB" w14:textId="77777777" w:rsidR="00820BEE" w:rsidRPr="00820BEE" w:rsidRDefault="00820BEE">
      <w:pPr>
        <w:pStyle w:val="ListParagraph"/>
        <w:numPr>
          <w:ilvl w:val="0"/>
          <w:numId w:val="119"/>
        </w:numPr>
        <w:rPr>
          <w:lang w:val="en-GB"/>
        </w:rPr>
      </w:pPr>
      <w:r w:rsidRPr="00820BEE">
        <w:rPr>
          <w:rFonts w:ascii="Segoe UI Emoji" w:hAnsi="Segoe UI Emoji" w:cs="Segoe UI Emoji"/>
          <w:lang w:val="en-GB"/>
        </w:rPr>
        <w:t>✅</w:t>
      </w:r>
      <w:r w:rsidRPr="00820BEE">
        <w:rPr>
          <w:lang w:val="en-GB"/>
        </w:rPr>
        <w:t xml:space="preserve"> </w:t>
      </w:r>
      <w:r w:rsidRPr="00820BEE">
        <w:rPr>
          <w:b/>
          <w:bCs/>
          <w:lang w:val="en-GB"/>
        </w:rPr>
        <w:t>Minimize the impact of credential leakage</w:t>
      </w:r>
      <w:r w:rsidRPr="00820BEE">
        <w:rPr>
          <w:lang w:val="en-GB"/>
        </w:rPr>
        <w:t xml:space="preserve"> because credentials are short-lived and can be revoked.</w:t>
      </w:r>
    </w:p>
    <w:p w14:paraId="35DB9651" w14:textId="77777777" w:rsidR="00820BEE" w:rsidRPr="00820BEE" w:rsidRDefault="00820BEE">
      <w:pPr>
        <w:pStyle w:val="ListParagraph"/>
        <w:numPr>
          <w:ilvl w:val="0"/>
          <w:numId w:val="119"/>
        </w:numPr>
        <w:rPr>
          <w:lang w:val="en-GB"/>
        </w:rPr>
      </w:pPr>
      <w:r w:rsidRPr="00820BEE">
        <w:rPr>
          <w:rFonts w:ascii="Segoe UI Emoji" w:hAnsi="Segoe UI Emoji" w:cs="Segoe UI Emoji"/>
          <w:lang w:val="en-GB"/>
        </w:rPr>
        <w:t>✅</w:t>
      </w:r>
      <w:r w:rsidRPr="00820BEE">
        <w:rPr>
          <w:lang w:val="en-GB"/>
        </w:rPr>
        <w:t xml:space="preserve"> </w:t>
      </w:r>
      <w:r w:rsidRPr="00820BEE">
        <w:rPr>
          <w:b/>
          <w:bCs/>
          <w:lang w:val="en-GB"/>
        </w:rPr>
        <w:t>Replace manual password rotation processes</w:t>
      </w:r>
      <w:r w:rsidRPr="00820BEE">
        <w:rPr>
          <w:lang w:val="en-GB"/>
        </w:rPr>
        <w:t xml:space="preserve"> through automated credential generation and expiration.</w:t>
      </w:r>
    </w:p>
    <w:p w14:paraId="442261F0" w14:textId="77777777" w:rsidR="00820BEE" w:rsidRPr="00820BEE" w:rsidRDefault="00820BEE" w:rsidP="00820BEE">
      <w:pPr>
        <w:rPr>
          <w:lang w:val="en-GB"/>
        </w:rPr>
      </w:pPr>
      <w:r w:rsidRPr="00820BEE">
        <w:rPr>
          <w:lang w:val="en-GB"/>
        </w:rPr>
        <w:t>However:</w:t>
      </w:r>
    </w:p>
    <w:p w14:paraId="76141D16" w14:textId="77777777" w:rsidR="00820BEE" w:rsidRPr="00820BEE" w:rsidRDefault="00820BEE">
      <w:pPr>
        <w:pStyle w:val="ListParagraph"/>
        <w:numPr>
          <w:ilvl w:val="0"/>
          <w:numId w:val="118"/>
        </w:numPr>
        <w:rPr>
          <w:lang w:val="en-GB"/>
        </w:rPr>
      </w:pPr>
      <w:r w:rsidRPr="00820BEE">
        <w:rPr>
          <w:rFonts w:ascii="Segoe UI Emoji" w:hAnsi="Segoe UI Emoji" w:cs="Segoe UI Emoji"/>
          <w:lang w:val="en-GB"/>
        </w:rPr>
        <w:t>❌</w:t>
      </w:r>
      <w:r w:rsidRPr="00820BEE">
        <w:rPr>
          <w:lang w:val="en-GB"/>
        </w:rPr>
        <w:t xml:space="preserve"> </w:t>
      </w:r>
      <w:r w:rsidRPr="00820BEE">
        <w:rPr>
          <w:b/>
          <w:bCs/>
          <w:lang w:val="en-GB"/>
        </w:rPr>
        <w:t>Dynamic secrets do not ensure administrators can see every password used.</w:t>
      </w:r>
    </w:p>
    <w:p w14:paraId="7CACBA38" w14:textId="77777777" w:rsidR="00820BEE" w:rsidRPr="00820BEE" w:rsidRDefault="00820BEE">
      <w:pPr>
        <w:pStyle w:val="ListParagraph"/>
        <w:numPr>
          <w:ilvl w:val="0"/>
          <w:numId w:val="118"/>
        </w:numPr>
        <w:rPr>
          <w:lang w:val="en-GB"/>
        </w:rPr>
      </w:pPr>
      <w:r w:rsidRPr="00820BEE">
        <w:rPr>
          <w:lang w:val="en-GB"/>
        </w:rPr>
        <w:t>In fact, one of the advantages of Vault is that credentials can be generated on demand and used without administrators having to know or view the passwords.</w:t>
      </w:r>
    </w:p>
    <w:p w14:paraId="6708CFF1" w14:textId="577BC4A4" w:rsidR="00BE4EA2" w:rsidRPr="00250FF6" w:rsidRDefault="00BE4EA2" w:rsidP="0077171C">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35" w:history="1">
        <w:r w:rsidR="00AE6704" w:rsidRPr="001371D2">
          <w:rPr>
            <w:rStyle w:val="Hyperlink"/>
            <w:rFonts w:ascii="Roboto Condensed" w:hAnsi="Roboto Condensed"/>
            <w:shd w:val="clear" w:color="auto" w:fill="F8F9FA"/>
          </w:rPr>
          <w:t>https://www.examtopics.com/discussions/hashicorp/view/131339-exam-vault-associate-002-topic-1-question-16-discussion/</w:t>
        </w:r>
      </w:hyperlink>
      <w:r w:rsidR="00AE6704">
        <w:rPr>
          <w:rFonts w:ascii="Roboto Condensed" w:hAnsi="Roboto Condensed"/>
          <w:color w:val="505050"/>
          <w:shd w:val="clear" w:color="auto" w:fill="F8F9FA"/>
        </w:rPr>
        <w:t xml:space="preserve"> </w:t>
      </w:r>
    </w:p>
    <w:p w14:paraId="3B5F0742" w14:textId="77777777" w:rsidR="00091351" w:rsidRPr="005204CA" w:rsidRDefault="00091351"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5C75923" w14:textId="77777777" w:rsidR="00801461" w:rsidRPr="00801461" w:rsidRDefault="00801461" w:rsidP="00801461">
      <w:pPr>
        <w:rPr>
          <w:shd w:val="clear" w:color="auto" w:fill="FFFFFF"/>
          <w:lang w:val="en-GB"/>
        </w:rPr>
      </w:pPr>
      <w:r w:rsidRPr="00801461">
        <w:rPr>
          <w:shd w:val="clear" w:color="auto" w:fill="FFFFFF"/>
          <w:lang w:val="en-GB"/>
        </w:rPr>
        <w:t>Which of the following cannot define the maximum time-to-live (TTL) for a token?</w:t>
      </w:r>
    </w:p>
    <w:p w14:paraId="1BB343E5" w14:textId="36834327" w:rsidR="00801461" w:rsidRPr="00801461" w:rsidRDefault="00801461">
      <w:pPr>
        <w:pStyle w:val="ListParagraph"/>
        <w:numPr>
          <w:ilvl w:val="0"/>
          <w:numId w:val="109"/>
        </w:numPr>
        <w:rPr>
          <w:shd w:val="clear" w:color="auto" w:fill="FFFFFF"/>
          <w:lang w:val="en-GB"/>
        </w:rPr>
      </w:pPr>
      <w:r w:rsidRPr="00801461">
        <w:rPr>
          <w:shd w:val="clear" w:color="auto" w:fill="FFFFFF"/>
          <w:lang w:val="en-GB"/>
        </w:rPr>
        <w:t>By the authentication method</w:t>
      </w:r>
    </w:p>
    <w:p w14:paraId="47407A2A" w14:textId="5A8B96E6" w:rsidR="00801461" w:rsidRPr="00801461" w:rsidRDefault="00801461">
      <w:pPr>
        <w:pStyle w:val="ListParagraph"/>
        <w:numPr>
          <w:ilvl w:val="0"/>
          <w:numId w:val="109"/>
        </w:numPr>
        <w:rPr>
          <w:shd w:val="clear" w:color="auto" w:fill="FFFFFF"/>
          <w:lang w:val="en-GB"/>
        </w:rPr>
      </w:pPr>
      <w:r w:rsidRPr="00801461">
        <w:rPr>
          <w:shd w:val="clear" w:color="auto" w:fill="FFFFFF"/>
          <w:lang w:val="en-GB"/>
        </w:rPr>
        <w:t>By the client system</w:t>
      </w:r>
    </w:p>
    <w:p w14:paraId="0F9B6C29" w14:textId="01291B91" w:rsidR="00801461" w:rsidRPr="00801461" w:rsidRDefault="00801461">
      <w:pPr>
        <w:pStyle w:val="ListParagraph"/>
        <w:numPr>
          <w:ilvl w:val="0"/>
          <w:numId w:val="109"/>
        </w:numPr>
        <w:rPr>
          <w:shd w:val="clear" w:color="auto" w:fill="FFFFFF"/>
          <w:lang w:val="en-GB"/>
        </w:rPr>
      </w:pPr>
      <w:r w:rsidRPr="00801461">
        <w:rPr>
          <w:shd w:val="clear" w:color="auto" w:fill="FFFFFF"/>
          <w:lang w:val="en-GB"/>
        </w:rPr>
        <w:lastRenderedPageBreak/>
        <w:t>By the mount endpoint configuration</w:t>
      </w:r>
    </w:p>
    <w:p w14:paraId="58911EA2" w14:textId="0AD7160D" w:rsidR="00801461" w:rsidRPr="00801461" w:rsidRDefault="00801461">
      <w:pPr>
        <w:pStyle w:val="ListParagraph"/>
        <w:numPr>
          <w:ilvl w:val="0"/>
          <w:numId w:val="109"/>
        </w:numPr>
        <w:rPr>
          <w:shd w:val="clear" w:color="auto" w:fill="FFFFFF"/>
          <w:lang w:val="en-GB"/>
        </w:rPr>
      </w:pPr>
      <w:r w:rsidRPr="00801461">
        <w:rPr>
          <w:shd w:val="clear" w:color="auto" w:fill="FFFFFF"/>
          <w:lang w:val="en-GB"/>
        </w:rPr>
        <w:t>A parent token TTL</w:t>
      </w:r>
    </w:p>
    <w:p w14:paraId="52512077" w14:textId="58E73E66" w:rsidR="00801461" w:rsidRPr="00801461" w:rsidRDefault="00801461">
      <w:pPr>
        <w:pStyle w:val="ListParagraph"/>
        <w:numPr>
          <w:ilvl w:val="0"/>
          <w:numId w:val="109"/>
        </w:numPr>
        <w:rPr>
          <w:shd w:val="clear" w:color="auto" w:fill="FFFFFF"/>
          <w:lang w:val="en-GB"/>
        </w:rPr>
      </w:pPr>
      <w:r w:rsidRPr="00801461">
        <w:rPr>
          <w:shd w:val="clear" w:color="auto" w:fill="FFFFFF"/>
          <w:lang w:val="en-GB"/>
        </w:rPr>
        <w:t>System max TTL</w:t>
      </w:r>
    </w:p>
    <w:p w14:paraId="4EB21799" w14:textId="77777777" w:rsidR="00091351" w:rsidRPr="005204CA" w:rsidRDefault="00091351"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140342E" w14:textId="761B00A6" w:rsidR="00091351" w:rsidRPr="005204CA" w:rsidRDefault="00091351" w:rsidP="00A359B4">
      <w:pPr>
        <w:ind w:left="360"/>
        <w:rPr>
          <w:b/>
          <w:bCs/>
        </w:rPr>
      </w:pPr>
      <w:r w:rsidRPr="005204CA">
        <w:rPr>
          <w:b/>
          <w:bCs/>
        </w:rPr>
        <w:t xml:space="preserve">Correct Answer:  </w:t>
      </w:r>
      <w:r w:rsidR="00E76FBA">
        <w:rPr>
          <w:b/>
          <w:bCs/>
        </w:rPr>
        <w:t>B</w:t>
      </w:r>
    </w:p>
    <w:p w14:paraId="371E9C42" w14:textId="77777777" w:rsidR="00091351" w:rsidRPr="005204CA" w:rsidRDefault="00091351" w:rsidP="00A359B4">
      <w:pPr>
        <w:ind w:left="360"/>
        <w:rPr>
          <w:b/>
          <w:bCs/>
        </w:rPr>
      </w:pPr>
      <w:r w:rsidRPr="005204CA">
        <w:rPr>
          <w:b/>
          <w:bCs/>
        </w:rPr>
        <w:t xml:space="preserve">Explanation: </w:t>
      </w:r>
    </w:p>
    <w:p w14:paraId="4E10609A" w14:textId="77777777" w:rsidR="00425BD8" w:rsidRPr="00425BD8" w:rsidRDefault="00425BD8" w:rsidP="00425BD8">
      <w:pPr>
        <w:rPr>
          <w:lang w:val="en-GB"/>
        </w:rPr>
      </w:pPr>
      <w:r w:rsidRPr="00425BD8">
        <w:rPr>
          <w:lang w:val="en-GB"/>
        </w:rPr>
        <w:t>The maximum TTL for a Vault token can be constrained by several Vault-side settings, including:</w:t>
      </w:r>
    </w:p>
    <w:p w14:paraId="6556D98C" w14:textId="77777777" w:rsidR="00425BD8" w:rsidRPr="00425BD8" w:rsidRDefault="00425BD8">
      <w:pPr>
        <w:pStyle w:val="ListParagraph"/>
        <w:numPr>
          <w:ilvl w:val="0"/>
          <w:numId w:val="110"/>
        </w:numPr>
        <w:rPr>
          <w:lang w:val="en-GB"/>
        </w:rPr>
      </w:pPr>
      <w:r w:rsidRPr="00425BD8">
        <w:rPr>
          <w:rFonts w:ascii="Segoe UI Emoji" w:hAnsi="Segoe UI Emoji" w:cs="Segoe UI Emoji"/>
          <w:lang w:val="en-GB"/>
        </w:rPr>
        <w:t>✅</w:t>
      </w:r>
      <w:r w:rsidRPr="00425BD8">
        <w:rPr>
          <w:lang w:val="en-GB"/>
        </w:rPr>
        <w:t xml:space="preserve"> </w:t>
      </w:r>
      <w:r w:rsidRPr="00425BD8">
        <w:rPr>
          <w:b/>
          <w:bCs/>
          <w:lang w:val="en-GB"/>
        </w:rPr>
        <w:t>Authentication method</w:t>
      </w:r>
      <w:r w:rsidRPr="00425BD8">
        <w:rPr>
          <w:lang w:val="en-GB"/>
        </w:rPr>
        <w:t xml:space="preserve"> (auth mount tuning or role settings)</w:t>
      </w:r>
    </w:p>
    <w:p w14:paraId="4FE4B563" w14:textId="77777777" w:rsidR="00425BD8" w:rsidRPr="00425BD8" w:rsidRDefault="00425BD8">
      <w:pPr>
        <w:pStyle w:val="ListParagraph"/>
        <w:numPr>
          <w:ilvl w:val="0"/>
          <w:numId w:val="110"/>
        </w:numPr>
        <w:rPr>
          <w:lang w:val="en-GB"/>
        </w:rPr>
      </w:pPr>
      <w:r w:rsidRPr="00425BD8">
        <w:rPr>
          <w:rFonts w:ascii="Segoe UI Emoji" w:hAnsi="Segoe UI Emoji" w:cs="Segoe UI Emoji"/>
          <w:lang w:val="en-GB"/>
        </w:rPr>
        <w:t>✅</w:t>
      </w:r>
      <w:r w:rsidRPr="00425BD8">
        <w:rPr>
          <w:lang w:val="en-GB"/>
        </w:rPr>
        <w:t xml:space="preserve"> </w:t>
      </w:r>
      <w:r w:rsidRPr="00425BD8">
        <w:rPr>
          <w:b/>
          <w:bCs/>
          <w:lang w:val="en-GB"/>
        </w:rPr>
        <w:t>Mount endpoint configuration</w:t>
      </w:r>
    </w:p>
    <w:p w14:paraId="140F7587" w14:textId="77777777" w:rsidR="00425BD8" w:rsidRPr="00425BD8" w:rsidRDefault="00425BD8">
      <w:pPr>
        <w:pStyle w:val="ListParagraph"/>
        <w:numPr>
          <w:ilvl w:val="0"/>
          <w:numId w:val="110"/>
        </w:numPr>
        <w:rPr>
          <w:lang w:val="en-GB"/>
        </w:rPr>
      </w:pPr>
      <w:r w:rsidRPr="00425BD8">
        <w:rPr>
          <w:rFonts w:ascii="Segoe UI Emoji" w:hAnsi="Segoe UI Emoji" w:cs="Segoe UI Emoji"/>
          <w:lang w:val="en-GB"/>
        </w:rPr>
        <w:t>✅</w:t>
      </w:r>
      <w:r w:rsidRPr="00425BD8">
        <w:rPr>
          <w:lang w:val="en-GB"/>
        </w:rPr>
        <w:t xml:space="preserve"> </w:t>
      </w:r>
      <w:r w:rsidRPr="00425BD8">
        <w:rPr>
          <w:b/>
          <w:bCs/>
          <w:lang w:val="en-GB"/>
        </w:rPr>
        <w:t>Parent token TTL</w:t>
      </w:r>
    </w:p>
    <w:p w14:paraId="301C785D" w14:textId="77777777" w:rsidR="00425BD8" w:rsidRPr="00425BD8" w:rsidRDefault="00425BD8">
      <w:pPr>
        <w:pStyle w:val="ListParagraph"/>
        <w:numPr>
          <w:ilvl w:val="0"/>
          <w:numId w:val="110"/>
        </w:numPr>
        <w:rPr>
          <w:lang w:val="en-GB"/>
        </w:rPr>
      </w:pPr>
      <w:r w:rsidRPr="00425BD8">
        <w:rPr>
          <w:rFonts w:ascii="Segoe UI Emoji" w:hAnsi="Segoe UI Emoji" w:cs="Segoe UI Emoji"/>
          <w:lang w:val="en-GB"/>
        </w:rPr>
        <w:t>✅</w:t>
      </w:r>
      <w:r w:rsidRPr="00425BD8">
        <w:rPr>
          <w:lang w:val="en-GB"/>
        </w:rPr>
        <w:t xml:space="preserve"> </w:t>
      </w:r>
      <w:r w:rsidRPr="00425BD8">
        <w:rPr>
          <w:b/>
          <w:bCs/>
          <w:lang w:val="en-GB"/>
        </w:rPr>
        <w:t>System max TTL</w:t>
      </w:r>
    </w:p>
    <w:p w14:paraId="4F4243BA" w14:textId="77777777" w:rsidR="00425BD8" w:rsidRPr="00425BD8" w:rsidRDefault="00425BD8" w:rsidP="00425BD8">
      <w:pPr>
        <w:rPr>
          <w:lang w:val="en-GB"/>
        </w:rPr>
      </w:pPr>
      <w:r w:rsidRPr="00425BD8">
        <w:rPr>
          <w:lang w:val="en-GB"/>
        </w:rPr>
        <w:t>However:</w:t>
      </w:r>
    </w:p>
    <w:p w14:paraId="3C2D1C66" w14:textId="77777777" w:rsidR="00425BD8" w:rsidRPr="00425BD8" w:rsidRDefault="00425BD8">
      <w:pPr>
        <w:pStyle w:val="ListParagraph"/>
        <w:numPr>
          <w:ilvl w:val="0"/>
          <w:numId w:val="111"/>
        </w:numPr>
        <w:rPr>
          <w:lang w:val="en-GB"/>
        </w:rPr>
      </w:pPr>
      <w:r w:rsidRPr="00425BD8">
        <w:rPr>
          <w:rFonts w:ascii="Segoe UI Emoji" w:hAnsi="Segoe UI Emoji" w:cs="Segoe UI Emoji"/>
          <w:lang w:val="en-GB"/>
        </w:rPr>
        <w:t>❌</w:t>
      </w:r>
      <w:r w:rsidRPr="00425BD8">
        <w:rPr>
          <w:lang w:val="en-GB"/>
        </w:rPr>
        <w:t xml:space="preserve"> </w:t>
      </w:r>
      <w:r w:rsidRPr="00425BD8">
        <w:rPr>
          <w:b/>
          <w:bCs/>
          <w:lang w:val="en-GB"/>
        </w:rPr>
        <w:t>The client system</w:t>
      </w:r>
      <w:r w:rsidRPr="00425BD8">
        <w:rPr>
          <w:lang w:val="en-GB"/>
        </w:rPr>
        <w:t xml:space="preserve"> cannot define or override the token's maximum TTL. The client can request a TTL, but Vault ultimately enforces the limits configured on the server side.</w:t>
      </w:r>
    </w:p>
    <w:p w14:paraId="003CE663" w14:textId="245480AF" w:rsidR="00091351" w:rsidRDefault="00091351" w:rsidP="0077171C">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36" w:history="1">
        <w:r w:rsidR="00801461" w:rsidRPr="001371D2">
          <w:rPr>
            <w:rStyle w:val="Hyperlink"/>
            <w:rFonts w:ascii="Roboto Condensed" w:hAnsi="Roboto Condensed"/>
            <w:shd w:val="clear" w:color="auto" w:fill="F8F9FA"/>
          </w:rPr>
          <w:t>https://www.examtopics.com/discussions/hashicorp/view/131374-exam-vault-associate-002-topic-1-question-17-discussion/</w:t>
        </w:r>
      </w:hyperlink>
      <w:r w:rsidR="00801461">
        <w:rPr>
          <w:rFonts w:ascii="Roboto Condensed" w:hAnsi="Roboto Condensed"/>
          <w:color w:val="505050"/>
          <w:shd w:val="clear" w:color="auto" w:fill="F8F9FA"/>
        </w:rPr>
        <w:t xml:space="preserve"> </w:t>
      </w:r>
    </w:p>
    <w:p w14:paraId="741BC125" w14:textId="77777777" w:rsidR="00B94093" w:rsidRPr="005204CA" w:rsidRDefault="00B9409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BF1B4C3" w14:textId="77777777" w:rsidR="00230EC5" w:rsidRPr="00230EC5" w:rsidRDefault="00230EC5" w:rsidP="00230EC5">
      <w:pPr>
        <w:rPr>
          <w:shd w:val="clear" w:color="auto" w:fill="FFFFFF"/>
          <w:lang w:val="en-GB"/>
        </w:rPr>
      </w:pPr>
      <w:r w:rsidRPr="00230EC5">
        <w:rPr>
          <w:shd w:val="clear" w:color="auto" w:fill="FFFFFF"/>
          <w:lang w:val="en-GB"/>
        </w:rPr>
        <w:t>What are orphan tokens?</w:t>
      </w:r>
    </w:p>
    <w:p w14:paraId="62B08284" w14:textId="7F61C632" w:rsidR="00230EC5" w:rsidRPr="00230EC5" w:rsidRDefault="00230EC5">
      <w:pPr>
        <w:pStyle w:val="ListParagraph"/>
        <w:numPr>
          <w:ilvl w:val="0"/>
          <w:numId w:val="112"/>
        </w:numPr>
        <w:rPr>
          <w:shd w:val="clear" w:color="auto" w:fill="FFFFFF"/>
          <w:lang w:val="en-GB"/>
        </w:rPr>
      </w:pPr>
      <w:r w:rsidRPr="00230EC5">
        <w:rPr>
          <w:shd w:val="clear" w:color="auto" w:fill="FFFFFF"/>
          <w:lang w:val="en-GB"/>
        </w:rPr>
        <w:t>Orphan tokens are tokens with a use limit so you can set the number of uses when you create them</w:t>
      </w:r>
    </w:p>
    <w:p w14:paraId="288BEE73" w14:textId="4E1E8FAB" w:rsidR="00230EC5" w:rsidRPr="00230EC5" w:rsidRDefault="00230EC5">
      <w:pPr>
        <w:pStyle w:val="ListParagraph"/>
        <w:numPr>
          <w:ilvl w:val="0"/>
          <w:numId w:val="112"/>
        </w:numPr>
        <w:rPr>
          <w:shd w:val="clear" w:color="auto" w:fill="FFFFFF"/>
          <w:lang w:val="en-GB"/>
        </w:rPr>
      </w:pPr>
      <w:r w:rsidRPr="00230EC5">
        <w:rPr>
          <w:shd w:val="clear" w:color="auto" w:fill="FFFFFF"/>
          <w:lang w:val="en-GB"/>
        </w:rPr>
        <w:t>Orphan tokens are not children of their parent; therefore, orphan tokens do not expire when their parent does</w:t>
      </w:r>
    </w:p>
    <w:p w14:paraId="1B478C38" w14:textId="65DD4012" w:rsidR="00230EC5" w:rsidRPr="00230EC5" w:rsidRDefault="00230EC5">
      <w:pPr>
        <w:pStyle w:val="ListParagraph"/>
        <w:numPr>
          <w:ilvl w:val="0"/>
          <w:numId w:val="112"/>
        </w:numPr>
        <w:rPr>
          <w:shd w:val="clear" w:color="auto" w:fill="FFFFFF"/>
          <w:lang w:val="en-GB"/>
        </w:rPr>
      </w:pPr>
      <w:r w:rsidRPr="00230EC5">
        <w:rPr>
          <w:shd w:val="clear" w:color="auto" w:fill="FFFFFF"/>
          <w:lang w:val="en-GB"/>
        </w:rPr>
        <w:t>Orphan tokens are tokens with no policies attached</w:t>
      </w:r>
    </w:p>
    <w:p w14:paraId="67CD8C52" w14:textId="4BBC04DD" w:rsidR="00B94093" w:rsidRPr="00230EC5" w:rsidRDefault="00230EC5">
      <w:pPr>
        <w:pStyle w:val="ListParagraph"/>
        <w:numPr>
          <w:ilvl w:val="0"/>
          <w:numId w:val="112"/>
        </w:numPr>
        <w:rPr>
          <w:shd w:val="clear" w:color="auto" w:fill="FFFFFF"/>
          <w:lang w:val="en-GB"/>
        </w:rPr>
      </w:pPr>
      <w:r w:rsidRPr="00230EC5">
        <w:rPr>
          <w:shd w:val="clear" w:color="auto" w:fill="FFFFFF"/>
          <w:lang w:val="en-GB"/>
        </w:rPr>
        <w:t>Orphan tokens do not expire when their own max TTL is reached</w:t>
      </w:r>
    </w:p>
    <w:p w14:paraId="538D0493" w14:textId="77777777" w:rsidR="00B94093" w:rsidRPr="005204CA" w:rsidRDefault="00B9409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63F54C9F" w14:textId="54EE3149" w:rsidR="00B94093" w:rsidRPr="005204CA" w:rsidRDefault="00B94093" w:rsidP="00A359B4">
      <w:pPr>
        <w:ind w:left="360"/>
        <w:rPr>
          <w:b/>
          <w:bCs/>
        </w:rPr>
      </w:pPr>
      <w:r w:rsidRPr="005204CA">
        <w:rPr>
          <w:b/>
          <w:bCs/>
        </w:rPr>
        <w:t xml:space="preserve">Correct Answer:  </w:t>
      </w:r>
      <w:r w:rsidR="00230EC5">
        <w:rPr>
          <w:b/>
          <w:bCs/>
        </w:rPr>
        <w:t>B</w:t>
      </w:r>
    </w:p>
    <w:p w14:paraId="54896C11" w14:textId="77777777" w:rsidR="00B94093" w:rsidRPr="005204CA" w:rsidRDefault="00B94093" w:rsidP="00A359B4">
      <w:pPr>
        <w:ind w:left="360"/>
        <w:rPr>
          <w:b/>
          <w:bCs/>
        </w:rPr>
      </w:pPr>
      <w:r w:rsidRPr="005204CA">
        <w:rPr>
          <w:b/>
          <w:bCs/>
        </w:rPr>
        <w:t xml:space="preserve">Explanation: </w:t>
      </w:r>
    </w:p>
    <w:p w14:paraId="232A4786" w14:textId="77777777" w:rsidR="00797F98" w:rsidRPr="00797F98" w:rsidRDefault="00797F98" w:rsidP="00797F98">
      <w:pPr>
        <w:rPr>
          <w:lang w:val="en-GB"/>
        </w:rPr>
      </w:pPr>
      <w:r w:rsidRPr="00797F98">
        <w:rPr>
          <w:lang w:val="en-GB"/>
        </w:rPr>
        <w:t xml:space="preserve">In Vault, most tokens are </w:t>
      </w:r>
      <w:r w:rsidRPr="00797F98">
        <w:rPr>
          <w:b/>
          <w:bCs/>
          <w:lang w:val="en-GB"/>
        </w:rPr>
        <w:t>child tokens</w:t>
      </w:r>
      <w:r w:rsidRPr="00797F98">
        <w:rPr>
          <w:lang w:val="en-GB"/>
        </w:rPr>
        <w:t xml:space="preserve"> of another token. If the parent token is revoked, all of its descendant tokens are revoked as well.</w:t>
      </w:r>
    </w:p>
    <w:p w14:paraId="280695B4" w14:textId="77777777" w:rsidR="00797F98" w:rsidRPr="00797F98" w:rsidRDefault="00797F98" w:rsidP="00797F98">
      <w:pPr>
        <w:rPr>
          <w:lang w:val="en-GB"/>
        </w:rPr>
      </w:pPr>
      <w:r w:rsidRPr="00797F98">
        <w:rPr>
          <w:lang w:val="en-GB"/>
        </w:rPr>
        <w:t xml:space="preserve">An </w:t>
      </w:r>
      <w:r w:rsidRPr="00797F98">
        <w:rPr>
          <w:b/>
          <w:bCs/>
          <w:lang w:val="en-GB"/>
        </w:rPr>
        <w:t>orphan token</w:t>
      </w:r>
      <w:r w:rsidRPr="00797F98">
        <w:rPr>
          <w:lang w:val="en-GB"/>
        </w:rPr>
        <w:t xml:space="preserve"> has </w:t>
      </w:r>
      <w:r w:rsidRPr="00797F98">
        <w:rPr>
          <w:b/>
          <w:bCs/>
          <w:lang w:val="en-GB"/>
        </w:rPr>
        <w:t>no parent</w:t>
      </w:r>
      <w:r w:rsidRPr="00797F98">
        <w:rPr>
          <w:lang w:val="en-GB"/>
        </w:rPr>
        <w:t xml:space="preserve"> in the token hierarchy:</w:t>
      </w:r>
    </w:p>
    <w:p w14:paraId="1FA9F2CF" w14:textId="77777777" w:rsidR="00797F98" w:rsidRPr="00797F98" w:rsidRDefault="00797F98">
      <w:pPr>
        <w:pStyle w:val="ListParagraph"/>
        <w:numPr>
          <w:ilvl w:val="0"/>
          <w:numId w:val="111"/>
        </w:numPr>
        <w:rPr>
          <w:lang w:val="en-GB"/>
        </w:rPr>
      </w:pPr>
      <w:r w:rsidRPr="00797F98">
        <w:rPr>
          <w:rFonts w:ascii="Segoe UI Emoji" w:hAnsi="Segoe UI Emoji" w:cs="Segoe UI Emoji"/>
          <w:lang w:val="en-GB"/>
        </w:rPr>
        <w:t>✅</w:t>
      </w:r>
      <w:r w:rsidRPr="00797F98">
        <w:rPr>
          <w:lang w:val="en-GB"/>
        </w:rPr>
        <w:t xml:space="preserve"> It is not linked to a parent token.</w:t>
      </w:r>
    </w:p>
    <w:p w14:paraId="55D4AF90" w14:textId="77777777" w:rsidR="00797F98" w:rsidRPr="00797F98" w:rsidRDefault="00797F98">
      <w:pPr>
        <w:pStyle w:val="ListParagraph"/>
        <w:numPr>
          <w:ilvl w:val="0"/>
          <w:numId w:val="111"/>
        </w:numPr>
        <w:rPr>
          <w:lang w:val="en-GB"/>
        </w:rPr>
      </w:pPr>
      <w:r w:rsidRPr="00797F98">
        <w:rPr>
          <w:rFonts w:ascii="Segoe UI Emoji" w:hAnsi="Segoe UI Emoji" w:cs="Segoe UI Emoji"/>
          <w:lang w:val="en-GB"/>
        </w:rPr>
        <w:t>✅</w:t>
      </w:r>
      <w:r w:rsidRPr="00797F98">
        <w:rPr>
          <w:lang w:val="en-GB"/>
        </w:rPr>
        <w:t xml:space="preserve"> Revoking another token does not affect it.</w:t>
      </w:r>
    </w:p>
    <w:p w14:paraId="5B600246" w14:textId="77777777" w:rsidR="00797F98" w:rsidRPr="00797F98" w:rsidRDefault="00797F98">
      <w:pPr>
        <w:pStyle w:val="ListParagraph"/>
        <w:numPr>
          <w:ilvl w:val="0"/>
          <w:numId w:val="111"/>
        </w:numPr>
        <w:rPr>
          <w:lang w:val="en-GB"/>
        </w:rPr>
      </w:pPr>
      <w:r w:rsidRPr="00797F98">
        <w:rPr>
          <w:rFonts w:ascii="Segoe UI Emoji" w:hAnsi="Segoe UI Emoji" w:cs="Segoe UI Emoji"/>
          <w:lang w:val="en-GB"/>
        </w:rPr>
        <w:lastRenderedPageBreak/>
        <w:t>✅</w:t>
      </w:r>
      <w:r w:rsidRPr="00797F98">
        <w:rPr>
          <w:lang w:val="en-GB"/>
        </w:rPr>
        <w:t xml:space="preserve"> It remains valid until its own TTL expires or it is explicitly revoked.</w:t>
      </w:r>
    </w:p>
    <w:p w14:paraId="23624E7F" w14:textId="33AE2E8F" w:rsidR="00B94093" w:rsidRPr="007D39DD" w:rsidRDefault="00B94093"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37" w:history="1">
        <w:r w:rsidRPr="001371D2">
          <w:rPr>
            <w:rStyle w:val="Hyperlink"/>
            <w:rFonts w:ascii="Roboto Condensed" w:hAnsi="Roboto Condensed"/>
            <w:shd w:val="clear" w:color="auto" w:fill="F8F9FA"/>
          </w:rPr>
          <w:t>https://www.examtopics.com/discussions/hashicorp/view/131342-exam-vault-associate-002-topic-1-question-18-discussion/</w:t>
        </w:r>
      </w:hyperlink>
      <w:r>
        <w:rPr>
          <w:rFonts w:ascii="Roboto Condensed" w:hAnsi="Roboto Condensed"/>
          <w:color w:val="505050"/>
          <w:shd w:val="clear" w:color="auto" w:fill="F8F9FA"/>
        </w:rPr>
        <w:t xml:space="preserve"> </w:t>
      </w:r>
    </w:p>
    <w:p w14:paraId="17F47539" w14:textId="77777777" w:rsidR="00FB499C" w:rsidRPr="005204CA" w:rsidRDefault="00FB499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5C51ACF" w14:textId="77777777" w:rsidR="00F97CEB" w:rsidRPr="00F97CEB" w:rsidRDefault="00F97CEB" w:rsidP="00F97CEB">
      <w:pPr>
        <w:rPr>
          <w:shd w:val="clear" w:color="auto" w:fill="FFFFFF"/>
          <w:lang w:val="en-GB"/>
        </w:rPr>
      </w:pPr>
      <w:r w:rsidRPr="00F97CEB">
        <w:rPr>
          <w:shd w:val="clear" w:color="auto" w:fill="FFFFFF"/>
          <w:lang w:val="en-GB"/>
        </w:rPr>
        <w:t>To give a role the ability to display or output all of the end points under the /secrets/apps/* end point it would need to have which capability set?</w:t>
      </w:r>
    </w:p>
    <w:p w14:paraId="05A256A9" w14:textId="2FB49EEE" w:rsidR="00F97CEB" w:rsidRPr="00F97CEB" w:rsidRDefault="00F97CEB">
      <w:pPr>
        <w:pStyle w:val="ListParagraph"/>
        <w:numPr>
          <w:ilvl w:val="0"/>
          <w:numId w:val="108"/>
        </w:numPr>
        <w:rPr>
          <w:shd w:val="clear" w:color="auto" w:fill="FFFFFF"/>
          <w:lang w:val="en-GB"/>
        </w:rPr>
      </w:pPr>
      <w:r w:rsidRPr="00F97CEB">
        <w:rPr>
          <w:shd w:val="clear" w:color="auto" w:fill="FFFFFF"/>
          <w:lang w:val="en-GB"/>
        </w:rPr>
        <w:t>update</w:t>
      </w:r>
    </w:p>
    <w:p w14:paraId="3FE3549B" w14:textId="7C8FD311" w:rsidR="00F97CEB" w:rsidRPr="00F97CEB" w:rsidRDefault="00F97CEB">
      <w:pPr>
        <w:pStyle w:val="ListParagraph"/>
        <w:numPr>
          <w:ilvl w:val="0"/>
          <w:numId w:val="108"/>
        </w:numPr>
        <w:rPr>
          <w:shd w:val="clear" w:color="auto" w:fill="FFFFFF"/>
          <w:lang w:val="en-GB"/>
        </w:rPr>
      </w:pPr>
      <w:r w:rsidRPr="00F97CEB">
        <w:rPr>
          <w:shd w:val="clear" w:color="auto" w:fill="FFFFFF"/>
          <w:lang w:val="en-GB"/>
        </w:rPr>
        <w:t>read</w:t>
      </w:r>
    </w:p>
    <w:p w14:paraId="0F319587" w14:textId="206EB5A2" w:rsidR="00F97CEB" w:rsidRPr="00F97CEB" w:rsidRDefault="00F97CEB">
      <w:pPr>
        <w:pStyle w:val="ListParagraph"/>
        <w:numPr>
          <w:ilvl w:val="0"/>
          <w:numId w:val="108"/>
        </w:numPr>
        <w:rPr>
          <w:shd w:val="clear" w:color="auto" w:fill="FFFFFF"/>
          <w:lang w:val="en-GB"/>
        </w:rPr>
      </w:pPr>
      <w:r w:rsidRPr="00F97CEB">
        <w:rPr>
          <w:shd w:val="clear" w:color="auto" w:fill="FFFFFF"/>
          <w:lang w:val="en-GB"/>
        </w:rPr>
        <w:t>sudo</w:t>
      </w:r>
    </w:p>
    <w:p w14:paraId="7C422000" w14:textId="7E4B8843" w:rsidR="00F97CEB" w:rsidRPr="00F97CEB" w:rsidRDefault="00F97CEB">
      <w:pPr>
        <w:pStyle w:val="ListParagraph"/>
        <w:numPr>
          <w:ilvl w:val="0"/>
          <w:numId w:val="108"/>
        </w:numPr>
        <w:rPr>
          <w:shd w:val="clear" w:color="auto" w:fill="FFFFFF"/>
          <w:lang w:val="en-GB"/>
        </w:rPr>
      </w:pPr>
      <w:r w:rsidRPr="00F97CEB">
        <w:rPr>
          <w:shd w:val="clear" w:color="auto" w:fill="FFFFFF"/>
          <w:lang w:val="en-GB"/>
        </w:rPr>
        <w:t>list</w:t>
      </w:r>
    </w:p>
    <w:p w14:paraId="0FD2968A" w14:textId="4C4660A9" w:rsidR="00F97CEB" w:rsidRPr="00F97CEB" w:rsidRDefault="00F97CEB">
      <w:pPr>
        <w:pStyle w:val="ListParagraph"/>
        <w:numPr>
          <w:ilvl w:val="0"/>
          <w:numId w:val="108"/>
        </w:numPr>
        <w:rPr>
          <w:shd w:val="clear" w:color="auto" w:fill="FFFFFF"/>
          <w:lang w:val="en-GB"/>
        </w:rPr>
      </w:pPr>
      <w:r w:rsidRPr="00F97CEB">
        <w:rPr>
          <w:shd w:val="clear" w:color="auto" w:fill="FFFFFF"/>
          <w:lang w:val="en-GB"/>
        </w:rPr>
        <w:t>None of the above</w:t>
      </w:r>
    </w:p>
    <w:p w14:paraId="30723BAA" w14:textId="77777777" w:rsidR="00FB499C" w:rsidRPr="005204CA" w:rsidRDefault="00FB499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967C346" w14:textId="782BEDDC" w:rsidR="00FB499C" w:rsidRPr="005204CA" w:rsidRDefault="00FB499C" w:rsidP="00A359B4">
      <w:pPr>
        <w:ind w:left="360"/>
        <w:rPr>
          <w:b/>
          <w:bCs/>
        </w:rPr>
      </w:pPr>
      <w:r w:rsidRPr="005204CA">
        <w:rPr>
          <w:b/>
          <w:bCs/>
        </w:rPr>
        <w:t xml:space="preserve">Correct Answer:  </w:t>
      </w:r>
      <w:r w:rsidR="004A30BD">
        <w:rPr>
          <w:b/>
          <w:bCs/>
        </w:rPr>
        <w:t>D</w:t>
      </w:r>
    </w:p>
    <w:p w14:paraId="0CBB1818" w14:textId="77777777" w:rsidR="00FB499C" w:rsidRPr="005204CA" w:rsidRDefault="00FB499C" w:rsidP="00A359B4">
      <w:pPr>
        <w:ind w:left="360"/>
        <w:rPr>
          <w:b/>
          <w:bCs/>
        </w:rPr>
      </w:pPr>
      <w:r w:rsidRPr="005204CA">
        <w:rPr>
          <w:b/>
          <w:bCs/>
        </w:rPr>
        <w:t xml:space="preserve">Explanation: </w:t>
      </w:r>
    </w:p>
    <w:p w14:paraId="2C70D10C" w14:textId="77777777" w:rsidR="004A30BD" w:rsidRPr="004A30BD" w:rsidRDefault="004A30BD" w:rsidP="004A30BD">
      <w:pPr>
        <w:rPr>
          <w:lang w:val="en-GB"/>
        </w:rPr>
      </w:pPr>
      <w:r w:rsidRPr="004A30BD">
        <w:rPr>
          <w:lang w:val="en-GB"/>
        </w:rPr>
        <w:t xml:space="preserve">In Vault, the </w:t>
      </w:r>
      <w:r w:rsidRPr="004A30BD">
        <w:rPr>
          <w:b/>
          <w:bCs/>
          <w:lang w:val="en-GB"/>
        </w:rPr>
        <w:t>list</w:t>
      </w:r>
      <w:r w:rsidRPr="004A30BD">
        <w:rPr>
          <w:lang w:val="en-GB"/>
        </w:rPr>
        <w:t xml:space="preserve"> capability allows a user to enumerate or display the keys/endpoints under a path.</w:t>
      </w:r>
    </w:p>
    <w:p w14:paraId="63056269" w14:textId="0B630B7D" w:rsidR="00FB499C" w:rsidRDefault="00FB499C"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38" w:history="1">
        <w:r w:rsidR="000C40A5" w:rsidRPr="001371D2">
          <w:rPr>
            <w:rStyle w:val="Hyperlink"/>
            <w:rFonts w:ascii="Roboto Condensed" w:hAnsi="Roboto Condensed"/>
            <w:shd w:val="clear" w:color="auto" w:fill="F8F9FA"/>
          </w:rPr>
          <w:t>https://www.examtopics.com/discussions/hashicorp/view/131376-exam-vault-associate-002-topic-1-question-19-discussion/</w:t>
        </w:r>
      </w:hyperlink>
      <w:r w:rsidR="000C40A5">
        <w:rPr>
          <w:rFonts w:ascii="Roboto Condensed" w:hAnsi="Roboto Condensed"/>
          <w:color w:val="505050"/>
          <w:shd w:val="clear" w:color="auto" w:fill="F8F9FA"/>
        </w:rPr>
        <w:t xml:space="preserve"> </w:t>
      </w:r>
    </w:p>
    <w:p w14:paraId="6498A2B8" w14:textId="77777777" w:rsidR="00B57EFC" w:rsidRPr="005204CA" w:rsidRDefault="00B57EF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136D146" w14:textId="77777777" w:rsidR="00C55959" w:rsidRDefault="00C55959" w:rsidP="00C55959">
      <w:pPr>
        <w:rPr>
          <w:shd w:val="clear" w:color="auto" w:fill="FFFFFF"/>
          <w:lang w:val="en-GB"/>
        </w:rPr>
      </w:pPr>
      <w:r w:rsidRPr="00C55959">
        <w:rPr>
          <w:shd w:val="clear" w:color="auto" w:fill="FFFFFF"/>
          <w:lang w:val="en-GB"/>
        </w:rPr>
        <w:t>You have been tasked with writing a policy that will allow read permissions for all secrets at path secret/bar. The users that are assigned this policy should also be able to list the secrets. What should this policy look like?</w:t>
      </w:r>
    </w:p>
    <w:tbl>
      <w:tblPr>
        <w:tblStyle w:val="TableGrid"/>
        <w:tblW w:w="0" w:type="auto"/>
        <w:tblLook w:val="04A0" w:firstRow="1" w:lastRow="0" w:firstColumn="1" w:lastColumn="0" w:noHBand="0" w:noVBand="1"/>
      </w:tblPr>
      <w:tblGrid>
        <w:gridCol w:w="562"/>
        <w:gridCol w:w="4253"/>
      </w:tblGrid>
      <w:tr w:rsidR="00A871A3" w14:paraId="23EA2AD0" w14:textId="77777777" w:rsidTr="00A871A3">
        <w:tc>
          <w:tcPr>
            <w:tcW w:w="562" w:type="dxa"/>
          </w:tcPr>
          <w:p w14:paraId="3A05F99F" w14:textId="4EFBF06C" w:rsidR="00A871A3" w:rsidRDefault="00A871A3" w:rsidP="00C55959">
            <w:pPr>
              <w:rPr>
                <w:shd w:val="clear" w:color="auto" w:fill="FFFFFF"/>
                <w:lang w:val="en-GB"/>
              </w:rPr>
            </w:pPr>
            <w:r>
              <w:rPr>
                <w:shd w:val="clear" w:color="auto" w:fill="FFFFFF"/>
                <w:lang w:val="en-GB"/>
              </w:rPr>
              <w:t>A</w:t>
            </w:r>
          </w:p>
        </w:tc>
        <w:tc>
          <w:tcPr>
            <w:tcW w:w="4253" w:type="dxa"/>
          </w:tcPr>
          <w:p w14:paraId="12460994" w14:textId="55863A14" w:rsidR="00A871A3" w:rsidRDefault="00A871A3" w:rsidP="00C55959">
            <w:pPr>
              <w:rPr>
                <w:shd w:val="clear" w:color="auto" w:fill="FFFFFF"/>
                <w:lang w:val="en-GB"/>
              </w:rPr>
            </w:pPr>
            <w:r w:rsidRPr="00C55959">
              <w:rPr>
                <w:noProof/>
                <w:shd w:val="clear" w:color="auto" w:fill="FFFFFF"/>
                <w:lang w:val="en-GB"/>
              </w:rPr>
              <w:drawing>
                <wp:inline distT="0" distB="0" distL="0" distR="0" wp14:anchorId="196EFB11" wp14:editId="39EAD65F">
                  <wp:extent cx="2520000" cy="932400"/>
                  <wp:effectExtent l="0" t="0" r="0" b="1270"/>
                  <wp:docPr id="73693445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20000" cy="932400"/>
                          </a:xfrm>
                          <a:prstGeom prst="rect">
                            <a:avLst/>
                          </a:prstGeom>
                          <a:noFill/>
                          <a:ln>
                            <a:noFill/>
                          </a:ln>
                        </pic:spPr>
                      </pic:pic>
                    </a:graphicData>
                  </a:graphic>
                </wp:inline>
              </w:drawing>
            </w:r>
          </w:p>
        </w:tc>
      </w:tr>
      <w:tr w:rsidR="00A871A3" w14:paraId="2DE9872E" w14:textId="77777777" w:rsidTr="00A871A3">
        <w:tc>
          <w:tcPr>
            <w:tcW w:w="562" w:type="dxa"/>
          </w:tcPr>
          <w:p w14:paraId="6979424E" w14:textId="32434F7A" w:rsidR="00A871A3" w:rsidRDefault="00A871A3" w:rsidP="00C55959">
            <w:pPr>
              <w:rPr>
                <w:shd w:val="clear" w:color="auto" w:fill="FFFFFF"/>
                <w:lang w:val="en-GB"/>
              </w:rPr>
            </w:pPr>
            <w:r>
              <w:rPr>
                <w:shd w:val="clear" w:color="auto" w:fill="FFFFFF"/>
                <w:lang w:val="en-GB"/>
              </w:rPr>
              <w:lastRenderedPageBreak/>
              <w:t>B</w:t>
            </w:r>
          </w:p>
        </w:tc>
        <w:tc>
          <w:tcPr>
            <w:tcW w:w="4253" w:type="dxa"/>
          </w:tcPr>
          <w:p w14:paraId="6BF194E2" w14:textId="11A22ECC" w:rsidR="00A871A3" w:rsidRDefault="00A871A3" w:rsidP="00C55959">
            <w:pPr>
              <w:rPr>
                <w:shd w:val="clear" w:color="auto" w:fill="FFFFFF"/>
                <w:lang w:val="en-GB"/>
              </w:rPr>
            </w:pPr>
            <w:r w:rsidRPr="00C55959">
              <w:rPr>
                <w:noProof/>
                <w:shd w:val="clear" w:color="auto" w:fill="FFFFFF"/>
                <w:lang w:val="en-GB"/>
              </w:rPr>
              <w:drawing>
                <wp:inline distT="0" distB="0" distL="0" distR="0" wp14:anchorId="15E9FAB1" wp14:editId="012EDC13">
                  <wp:extent cx="2160000" cy="1929600"/>
                  <wp:effectExtent l="0" t="0" r="0" b="0"/>
                  <wp:docPr id="127434237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60000" cy="1929600"/>
                          </a:xfrm>
                          <a:prstGeom prst="rect">
                            <a:avLst/>
                          </a:prstGeom>
                          <a:noFill/>
                          <a:ln>
                            <a:noFill/>
                          </a:ln>
                        </pic:spPr>
                      </pic:pic>
                    </a:graphicData>
                  </a:graphic>
                </wp:inline>
              </w:drawing>
            </w:r>
          </w:p>
        </w:tc>
      </w:tr>
      <w:tr w:rsidR="00A871A3" w14:paraId="7531579C" w14:textId="77777777" w:rsidTr="00A871A3">
        <w:tc>
          <w:tcPr>
            <w:tcW w:w="562" w:type="dxa"/>
          </w:tcPr>
          <w:p w14:paraId="72F3CAE5" w14:textId="5B4CD8E8" w:rsidR="00A871A3" w:rsidRDefault="00A871A3" w:rsidP="00C55959">
            <w:pPr>
              <w:rPr>
                <w:shd w:val="clear" w:color="auto" w:fill="FFFFFF"/>
                <w:lang w:val="en-GB"/>
              </w:rPr>
            </w:pPr>
            <w:r>
              <w:rPr>
                <w:shd w:val="clear" w:color="auto" w:fill="FFFFFF"/>
                <w:lang w:val="en-GB"/>
              </w:rPr>
              <w:t>C</w:t>
            </w:r>
          </w:p>
        </w:tc>
        <w:tc>
          <w:tcPr>
            <w:tcW w:w="4253" w:type="dxa"/>
          </w:tcPr>
          <w:p w14:paraId="0DBBB592" w14:textId="745A4B0E" w:rsidR="00A871A3" w:rsidRDefault="00A871A3" w:rsidP="00C55959">
            <w:pPr>
              <w:rPr>
                <w:shd w:val="clear" w:color="auto" w:fill="FFFFFF"/>
                <w:lang w:val="en-GB"/>
              </w:rPr>
            </w:pPr>
            <w:r w:rsidRPr="00C55959">
              <w:rPr>
                <w:noProof/>
                <w:shd w:val="clear" w:color="auto" w:fill="FFFFFF"/>
                <w:lang w:val="en-GB"/>
              </w:rPr>
              <w:drawing>
                <wp:inline distT="0" distB="0" distL="0" distR="0" wp14:anchorId="46FE469B" wp14:editId="7DBD650B">
                  <wp:extent cx="2160000" cy="1936800"/>
                  <wp:effectExtent l="0" t="0" r="0" b="6350"/>
                  <wp:docPr id="146487036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60000" cy="1936800"/>
                          </a:xfrm>
                          <a:prstGeom prst="rect">
                            <a:avLst/>
                          </a:prstGeom>
                          <a:noFill/>
                          <a:ln>
                            <a:noFill/>
                          </a:ln>
                        </pic:spPr>
                      </pic:pic>
                    </a:graphicData>
                  </a:graphic>
                </wp:inline>
              </w:drawing>
            </w:r>
          </w:p>
        </w:tc>
      </w:tr>
      <w:tr w:rsidR="00A871A3" w14:paraId="331D8C99" w14:textId="77777777" w:rsidTr="00A871A3">
        <w:tc>
          <w:tcPr>
            <w:tcW w:w="562" w:type="dxa"/>
          </w:tcPr>
          <w:p w14:paraId="00FAF702" w14:textId="2E2A111A" w:rsidR="00A871A3" w:rsidRDefault="00A871A3" w:rsidP="00C55959">
            <w:pPr>
              <w:rPr>
                <w:shd w:val="clear" w:color="auto" w:fill="FFFFFF"/>
                <w:lang w:val="en-GB"/>
              </w:rPr>
            </w:pPr>
            <w:r>
              <w:rPr>
                <w:shd w:val="clear" w:color="auto" w:fill="FFFFFF"/>
                <w:lang w:val="en-GB"/>
              </w:rPr>
              <w:t>D</w:t>
            </w:r>
          </w:p>
        </w:tc>
        <w:tc>
          <w:tcPr>
            <w:tcW w:w="4253" w:type="dxa"/>
          </w:tcPr>
          <w:p w14:paraId="36E2BA9B" w14:textId="7D06C2C6" w:rsidR="00A871A3" w:rsidRDefault="00A871A3" w:rsidP="00C55959">
            <w:pPr>
              <w:rPr>
                <w:shd w:val="clear" w:color="auto" w:fill="FFFFFF"/>
                <w:lang w:val="en-GB"/>
              </w:rPr>
            </w:pPr>
            <w:r w:rsidRPr="00C55959">
              <w:rPr>
                <w:noProof/>
                <w:shd w:val="clear" w:color="auto" w:fill="FFFFFF"/>
                <w:lang w:val="en-GB"/>
              </w:rPr>
              <w:drawing>
                <wp:inline distT="0" distB="0" distL="0" distR="0" wp14:anchorId="076B137B" wp14:editId="65DA5446">
                  <wp:extent cx="2520000" cy="946800"/>
                  <wp:effectExtent l="0" t="0" r="0" b="5715"/>
                  <wp:docPr id="30254002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20000" cy="946800"/>
                          </a:xfrm>
                          <a:prstGeom prst="rect">
                            <a:avLst/>
                          </a:prstGeom>
                          <a:noFill/>
                          <a:ln>
                            <a:noFill/>
                          </a:ln>
                        </pic:spPr>
                      </pic:pic>
                    </a:graphicData>
                  </a:graphic>
                </wp:inline>
              </w:drawing>
            </w:r>
          </w:p>
        </w:tc>
      </w:tr>
    </w:tbl>
    <w:p w14:paraId="00884F92" w14:textId="77777777" w:rsidR="00C55959" w:rsidRPr="00C55959" w:rsidRDefault="00C55959" w:rsidP="00C55959">
      <w:pPr>
        <w:rPr>
          <w:shd w:val="clear" w:color="auto" w:fill="FFFFFF"/>
          <w:lang w:val="en-GB"/>
        </w:rPr>
      </w:pPr>
    </w:p>
    <w:p w14:paraId="03AE2979" w14:textId="77777777" w:rsidR="00B57EFC" w:rsidRPr="005204CA" w:rsidRDefault="00B57EF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B79B5F0" w14:textId="0543016E" w:rsidR="00B57EFC" w:rsidRPr="005204CA" w:rsidRDefault="00B57EFC" w:rsidP="00A359B4">
      <w:pPr>
        <w:ind w:left="360"/>
        <w:rPr>
          <w:b/>
          <w:bCs/>
        </w:rPr>
      </w:pPr>
      <w:r w:rsidRPr="005204CA">
        <w:rPr>
          <w:b/>
          <w:bCs/>
        </w:rPr>
        <w:t xml:space="preserve">Correct Answer:  </w:t>
      </w:r>
      <w:r w:rsidR="00EF0953">
        <w:rPr>
          <w:b/>
          <w:bCs/>
        </w:rPr>
        <w:t>C</w:t>
      </w:r>
    </w:p>
    <w:p w14:paraId="17458DC2" w14:textId="77777777" w:rsidR="00B57EFC" w:rsidRPr="005204CA" w:rsidRDefault="00B57EFC" w:rsidP="00A359B4">
      <w:pPr>
        <w:ind w:left="360"/>
        <w:rPr>
          <w:b/>
          <w:bCs/>
        </w:rPr>
      </w:pPr>
      <w:r w:rsidRPr="005204CA">
        <w:rPr>
          <w:b/>
          <w:bCs/>
        </w:rPr>
        <w:t xml:space="preserve">Explanation: </w:t>
      </w:r>
    </w:p>
    <w:p w14:paraId="2D121605" w14:textId="77777777" w:rsidR="00F10843" w:rsidRPr="00F10843" w:rsidRDefault="00F10843" w:rsidP="00F10843">
      <w:pPr>
        <w:rPr>
          <w:lang w:val="en-GB"/>
        </w:rPr>
      </w:pPr>
      <w:r w:rsidRPr="00F10843">
        <w:rPr>
          <w:lang w:val="en-GB"/>
        </w:rPr>
        <w:t xml:space="preserve">The key point is how Vault handles the </w:t>
      </w:r>
      <w:r w:rsidRPr="00F10843">
        <w:rPr>
          <w:b/>
          <w:bCs/>
          <w:lang w:val="en-GB"/>
        </w:rPr>
        <w:t>list</w:t>
      </w:r>
      <w:r w:rsidRPr="00F10843">
        <w:rPr>
          <w:lang w:val="en-GB"/>
        </w:rPr>
        <w:t xml:space="preserve"> capability.</w:t>
      </w:r>
    </w:p>
    <w:p w14:paraId="29E37B1C" w14:textId="77777777" w:rsidR="00F10843" w:rsidRPr="00F10843" w:rsidRDefault="00F10843" w:rsidP="00F10843">
      <w:pPr>
        <w:rPr>
          <w:lang w:val="en-GB"/>
        </w:rPr>
      </w:pPr>
      <w:r w:rsidRPr="00F10843">
        <w:rPr>
          <w:lang w:val="en-GB"/>
        </w:rPr>
        <w:t xml:space="preserve">To </w:t>
      </w:r>
      <w:r w:rsidRPr="00F10843">
        <w:rPr>
          <w:b/>
          <w:bCs/>
          <w:lang w:val="en-GB"/>
        </w:rPr>
        <w:t>list secrets under a path</w:t>
      </w:r>
      <w:r w:rsidRPr="00F10843">
        <w:rPr>
          <w:lang w:val="en-GB"/>
        </w:rPr>
        <w:t xml:space="preserve">, Vault requires the list capability on the </w:t>
      </w:r>
      <w:r w:rsidRPr="00F10843">
        <w:rPr>
          <w:b/>
          <w:bCs/>
          <w:lang w:val="en-GB"/>
        </w:rPr>
        <w:t>directory path itself</w:t>
      </w:r>
      <w:r w:rsidRPr="00F10843">
        <w:rPr>
          <w:lang w:val="en-GB"/>
        </w:rPr>
        <w:t>, while read applies to the individual secrets beneath it.</w:t>
      </w:r>
    </w:p>
    <w:p w14:paraId="16F6AAFB" w14:textId="77777777" w:rsidR="00F10843" w:rsidRPr="00F10843" w:rsidRDefault="00F10843" w:rsidP="00F10843">
      <w:pPr>
        <w:rPr>
          <w:lang w:val="en-GB"/>
        </w:rPr>
      </w:pPr>
      <w:r w:rsidRPr="00F10843">
        <w:rPr>
          <w:lang w:val="en-GB"/>
        </w:rPr>
        <w:t xml:space="preserve">Option </w:t>
      </w:r>
      <w:r w:rsidRPr="00F10843">
        <w:rPr>
          <w:b/>
          <w:bCs/>
          <w:lang w:val="en-GB"/>
        </w:rPr>
        <w:t>C</w:t>
      </w:r>
      <w:r w:rsidRPr="00F10843">
        <w:rPr>
          <w:lang w:val="en-GB"/>
        </w:rPr>
        <w:t xml:space="preserve"> correctly separates these permissions:</w:t>
      </w:r>
    </w:p>
    <w:p w14:paraId="446D2855" w14:textId="312701B7" w:rsidR="00F10843" w:rsidRPr="00A55FE4" w:rsidRDefault="00F10843" w:rsidP="00A55FE4">
      <w:pPr>
        <w:ind w:left="720"/>
        <w:rPr>
          <w:b/>
          <w:bCs/>
          <w:i/>
          <w:iCs/>
          <w:lang w:val="en-GB"/>
        </w:rPr>
      </w:pPr>
      <w:r w:rsidRPr="00A55FE4">
        <w:rPr>
          <w:b/>
          <w:bCs/>
          <w:i/>
          <w:iCs/>
          <w:lang w:val="en-GB"/>
        </w:rPr>
        <w:t>path "secret/bar/*" {</w:t>
      </w:r>
    </w:p>
    <w:p w14:paraId="67A0EE44" w14:textId="5BBFA632" w:rsidR="00F10843" w:rsidRPr="00A55FE4" w:rsidRDefault="00F10843" w:rsidP="00A55FE4">
      <w:pPr>
        <w:ind w:left="720"/>
        <w:rPr>
          <w:b/>
          <w:bCs/>
          <w:i/>
          <w:iCs/>
          <w:lang w:val="en-GB"/>
        </w:rPr>
      </w:pPr>
      <w:r w:rsidRPr="00A55FE4">
        <w:rPr>
          <w:b/>
          <w:bCs/>
          <w:i/>
          <w:iCs/>
          <w:lang w:val="en-GB"/>
        </w:rPr>
        <w:t xml:space="preserve">  capabilities = ["read"]</w:t>
      </w:r>
    </w:p>
    <w:p w14:paraId="23E18484" w14:textId="77777777" w:rsidR="00F10843" w:rsidRPr="00A55FE4" w:rsidRDefault="00F10843" w:rsidP="00A55FE4">
      <w:pPr>
        <w:ind w:left="720"/>
        <w:rPr>
          <w:b/>
          <w:bCs/>
          <w:i/>
          <w:iCs/>
          <w:lang w:val="en-GB"/>
        </w:rPr>
      </w:pPr>
      <w:r w:rsidRPr="00A55FE4">
        <w:rPr>
          <w:b/>
          <w:bCs/>
          <w:i/>
          <w:iCs/>
          <w:lang w:val="en-GB"/>
        </w:rPr>
        <w:t>}</w:t>
      </w:r>
    </w:p>
    <w:p w14:paraId="6452C3CF" w14:textId="77777777" w:rsidR="00F10843" w:rsidRPr="00A55FE4" w:rsidRDefault="00F10843" w:rsidP="00A55FE4">
      <w:pPr>
        <w:ind w:left="720"/>
        <w:rPr>
          <w:b/>
          <w:bCs/>
          <w:i/>
          <w:iCs/>
          <w:lang w:val="en-GB"/>
        </w:rPr>
      </w:pPr>
      <w:r w:rsidRPr="00A55FE4">
        <w:rPr>
          <w:b/>
          <w:bCs/>
          <w:i/>
          <w:iCs/>
          <w:lang w:val="en-GB"/>
        </w:rPr>
        <w:t>path "secret/bar/" {</w:t>
      </w:r>
    </w:p>
    <w:p w14:paraId="5B12B7E5" w14:textId="68705E7B" w:rsidR="00F10843" w:rsidRPr="00A55FE4" w:rsidRDefault="00F10843" w:rsidP="00A55FE4">
      <w:pPr>
        <w:ind w:left="720"/>
        <w:rPr>
          <w:b/>
          <w:bCs/>
          <w:i/>
          <w:iCs/>
          <w:lang w:val="en-GB"/>
        </w:rPr>
      </w:pPr>
      <w:r w:rsidRPr="00A55FE4">
        <w:rPr>
          <w:b/>
          <w:bCs/>
          <w:i/>
          <w:iCs/>
          <w:lang w:val="en-GB"/>
        </w:rPr>
        <w:lastRenderedPageBreak/>
        <w:t xml:space="preserve">  capabilities = ["list"]</w:t>
      </w:r>
    </w:p>
    <w:p w14:paraId="5A814E7F" w14:textId="77777777" w:rsidR="00F10843" w:rsidRPr="00A55FE4" w:rsidRDefault="00F10843" w:rsidP="00A55FE4">
      <w:pPr>
        <w:ind w:left="720"/>
        <w:rPr>
          <w:b/>
          <w:bCs/>
          <w:i/>
          <w:iCs/>
          <w:lang w:val="en-GB"/>
        </w:rPr>
      </w:pPr>
      <w:r w:rsidRPr="00A55FE4">
        <w:rPr>
          <w:b/>
          <w:bCs/>
          <w:i/>
          <w:iCs/>
          <w:lang w:val="en-GB"/>
        </w:rPr>
        <w:t>}</w:t>
      </w:r>
    </w:p>
    <w:p w14:paraId="00CECB9B" w14:textId="01606787" w:rsidR="00B57EFC" w:rsidRPr="007D39DD" w:rsidRDefault="00B57EFC"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3" w:history="1">
        <w:r w:rsidRPr="001371D2">
          <w:rPr>
            <w:rStyle w:val="Hyperlink"/>
            <w:rFonts w:ascii="Roboto Condensed" w:hAnsi="Roboto Condensed"/>
            <w:shd w:val="clear" w:color="auto" w:fill="F8F9FA"/>
          </w:rPr>
          <w:t>https://www.examtopics.com/discussions/hashicorp/view/131375-exam-vault-associate-002-topic-1-question-20-discussion/</w:t>
        </w:r>
      </w:hyperlink>
      <w:r>
        <w:rPr>
          <w:rFonts w:ascii="Roboto Condensed" w:hAnsi="Roboto Condensed"/>
          <w:color w:val="505050"/>
          <w:shd w:val="clear" w:color="auto" w:fill="F8F9FA"/>
        </w:rPr>
        <w:t xml:space="preserve"> </w:t>
      </w:r>
    </w:p>
    <w:p w14:paraId="1FAD2A1E" w14:textId="77777777" w:rsidR="008A765B" w:rsidRPr="005204CA" w:rsidRDefault="008A765B"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9B26614" w14:textId="77777777" w:rsidR="003336F2" w:rsidRPr="003336F2" w:rsidRDefault="003336F2" w:rsidP="003336F2">
      <w:pPr>
        <w:rPr>
          <w:shd w:val="clear" w:color="auto" w:fill="FFFFFF"/>
          <w:lang w:val="en-GB"/>
        </w:rPr>
      </w:pPr>
      <w:r w:rsidRPr="003336F2">
        <w:rPr>
          <w:shd w:val="clear" w:color="auto" w:fill="FFFFFF"/>
          <w:lang w:val="en-GB"/>
        </w:rPr>
        <w:t>When using Integrated Storage, which of the following should you do to recover from possible data loss?</w:t>
      </w:r>
    </w:p>
    <w:p w14:paraId="2C02F677" w14:textId="53AD003B" w:rsidR="003336F2" w:rsidRPr="007C6FBF" w:rsidRDefault="003336F2">
      <w:pPr>
        <w:pStyle w:val="ListParagraph"/>
        <w:numPr>
          <w:ilvl w:val="0"/>
          <w:numId w:val="107"/>
        </w:numPr>
        <w:rPr>
          <w:shd w:val="clear" w:color="auto" w:fill="FFFFFF"/>
          <w:lang w:val="en-GB"/>
        </w:rPr>
      </w:pPr>
      <w:r w:rsidRPr="007C6FBF">
        <w:rPr>
          <w:shd w:val="clear" w:color="auto" w:fill="FFFFFF"/>
          <w:lang w:val="en-GB"/>
        </w:rPr>
        <w:t>Failover to a standby node</w:t>
      </w:r>
    </w:p>
    <w:p w14:paraId="08B60DF9" w14:textId="4C5726A8" w:rsidR="003336F2" w:rsidRPr="007C6FBF" w:rsidRDefault="003336F2">
      <w:pPr>
        <w:pStyle w:val="ListParagraph"/>
        <w:numPr>
          <w:ilvl w:val="0"/>
          <w:numId w:val="107"/>
        </w:numPr>
        <w:rPr>
          <w:shd w:val="clear" w:color="auto" w:fill="FFFFFF"/>
          <w:lang w:val="en-GB"/>
        </w:rPr>
      </w:pPr>
      <w:r w:rsidRPr="007C6FBF">
        <w:rPr>
          <w:shd w:val="clear" w:color="auto" w:fill="FFFFFF"/>
          <w:lang w:val="en-GB"/>
        </w:rPr>
        <w:t>Use snapshot</w:t>
      </w:r>
    </w:p>
    <w:p w14:paraId="4B42BBA9" w14:textId="0800DC3D" w:rsidR="003336F2" w:rsidRPr="007C6FBF" w:rsidRDefault="003336F2">
      <w:pPr>
        <w:pStyle w:val="ListParagraph"/>
        <w:numPr>
          <w:ilvl w:val="0"/>
          <w:numId w:val="107"/>
        </w:numPr>
        <w:rPr>
          <w:shd w:val="clear" w:color="auto" w:fill="FFFFFF"/>
          <w:lang w:val="en-GB"/>
        </w:rPr>
      </w:pPr>
      <w:r w:rsidRPr="007C6FBF">
        <w:rPr>
          <w:shd w:val="clear" w:color="auto" w:fill="FFFFFF"/>
          <w:lang w:val="en-GB"/>
        </w:rPr>
        <w:t>Use audit logs</w:t>
      </w:r>
    </w:p>
    <w:p w14:paraId="5A2610B1" w14:textId="521DFE25" w:rsidR="003336F2" w:rsidRPr="007C6FBF" w:rsidRDefault="003336F2">
      <w:pPr>
        <w:pStyle w:val="ListParagraph"/>
        <w:numPr>
          <w:ilvl w:val="0"/>
          <w:numId w:val="107"/>
        </w:numPr>
        <w:rPr>
          <w:shd w:val="clear" w:color="auto" w:fill="FFFFFF"/>
          <w:lang w:val="en-GB"/>
        </w:rPr>
      </w:pPr>
      <w:r w:rsidRPr="007C6FBF">
        <w:rPr>
          <w:shd w:val="clear" w:color="auto" w:fill="FFFFFF"/>
          <w:lang w:val="en-GB"/>
        </w:rPr>
        <w:t>Use server logs</w:t>
      </w:r>
    </w:p>
    <w:p w14:paraId="0F2AE599" w14:textId="77777777" w:rsidR="008A765B" w:rsidRPr="005204CA" w:rsidRDefault="008A765B"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7BB6C52B" w14:textId="07E682F0" w:rsidR="008A765B" w:rsidRPr="005204CA" w:rsidRDefault="008A765B" w:rsidP="00A359B4">
      <w:pPr>
        <w:ind w:left="360"/>
        <w:rPr>
          <w:b/>
          <w:bCs/>
        </w:rPr>
      </w:pPr>
      <w:r w:rsidRPr="005204CA">
        <w:rPr>
          <w:b/>
          <w:bCs/>
        </w:rPr>
        <w:t xml:space="preserve">Correct Answer:  </w:t>
      </w:r>
      <w:r w:rsidR="007C6FBF">
        <w:rPr>
          <w:b/>
          <w:bCs/>
        </w:rPr>
        <w:t>B</w:t>
      </w:r>
    </w:p>
    <w:p w14:paraId="2DB6F15E" w14:textId="77777777" w:rsidR="008A765B" w:rsidRPr="005204CA" w:rsidRDefault="008A765B" w:rsidP="00A359B4">
      <w:pPr>
        <w:ind w:left="360"/>
        <w:rPr>
          <w:b/>
          <w:bCs/>
        </w:rPr>
      </w:pPr>
      <w:r w:rsidRPr="005204CA">
        <w:rPr>
          <w:b/>
          <w:bCs/>
        </w:rPr>
        <w:t xml:space="preserve">Explanation: </w:t>
      </w:r>
    </w:p>
    <w:p w14:paraId="0FC59666" w14:textId="77777777" w:rsidR="007C6FBF" w:rsidRPr="007C6FBF" w:rsidRDefault="007C6FBF" w:rsidP="007C6FBF">
      <w:pPr>
        <w:rPr>
          <w:lang w:val="en-GB"/>
        </w:rPr>
      </w:pPr>
      <w:r w:rsidRPr="007C6FBF">
        <w:rPr>
          <w:lang w:val="en-GB"/>
        </w:rPr>
        <w:t xml:space="preserve">When using </w:t>
      </w:r>
      <w:r w:rsidRPr="007C6FBF">
        <w:rPr>
          <w:b/>
          <w:bCs/>
          <w:lang w:val="en-GB"/>
        </w:rPr>
        <w:t>Vault Integrated Storage (Raft)</w:t>
      </w:r>
      <w:r w:rsidRPr="007C6FBF">
        <w:rPr>
          <w:lang w:val="en-GB"/>
        </w:rPr>
        <w:t xml:space="preserve">, the recommended mechanism to recover from potential data loss is to create and maintain </w:t>
      </w:r>
      <w:r w:rsidRPr="007C6FBF">
        <w:rPr>
          <w:b/>
          <w:bCs/>
          <w:lang w:val="en-GB"/>
        </w:rPr>
        <w:t>Raft snapshots</w:t>
      </w:r>
      <w:r w:rsidRPr="007C6FBF">
        <w:rPr>
          <w:lang w:val="en-GB"/>
        </w:rPr>
        <w:t>.</w:t>
      </w:r>
    </w:p>
    <w:p w14:paraId="33F7EAC2" w14:textId="54DD0B78" w:rsidR="008A765B" w:rsidRDefault="008A765B"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4" w:history="1">
        <w:r w:rsidR="003336F2" w:rsidRPr="001371D2">
          <w:rPr>
            <w:rStyle w:val="Hyperlink"/>
            <w:rFonts w:ascii="Roboto Condensed" w:hAnsi="Roboto Condensed"/>
            <w:shd w:val="clear" w:color="auto" w:fill="F8F9FA"/>
          </w:rPr>
          <w:t>https://www.examtopics.com/discussions/hashicorp/view/131380-exam-vault-associate-002-topic-1-question-21-discussion/</w:t>
        </w:r>
      </w:hyperlink>
      <w:r w:rsidR="003336F2">
        <w:rPr>
          <w:rFonts w:ascii="Roboto Condensed" w:hAnsi="Roboto Condensed"/>
          <w:color w:val="505050"/>
          <w:shd w:val="clear" w:color="auto" w:fill="F8F9FA"/>
        </w:rPr>
        <w:t xml:space="preserve"> </w:t>
      </w:r>
    </w:p>
    <w:p w14:paraId="0B6830B5" w14:textId="77777777" w:rsidR="0019318E" w:rsidRPr="005204CA" w:rsidRDefault="0019318E"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F413BDD" w14:textId="77777777" w:rsidR="007E4C7E" w:rsidRPr="007E4C7E" w:rsidRDefault="007E4C7E" w:rsidP="007E4C7E">
      <w:pPr>
        <w:rPr>
          <w:shd w:val="clear" w:color="auto" w:fill="FFFFFF"/>
          <w:lang w:val="en-GB"/>
        </w:rPr>
      </w:pPr>
      <w:r w:rsidRPr="007E4C7E">
        <w:rPr>
          <w:shd w:val="clear" w:color="auto" w:fill="FFFFFF"/>
          <w:lang w:val="en-GB"/>
        </w:rPr>
        <w:t>How many Shamir’s key shares are required to unseal a Vault instance?</w:t>
      </w:r>
    </w:p>
    <w:p w14:paraId="54A2542B" w14:textId="74F100DA" w:rsidR="007E4C7E" w:rsidRPr="007E4C7E" w:rsidRDefault="007E4C7E">
      <w:pPr>
        <w:pStyle w:val="ListParagraph"/>
        <w:numPr>
          <w:ilvl w:val="0"/>
          <w:numId w:val="128"/>
        </w:numPr>
        <w:rPr>
          <w:shd w:val="clear" w:color="auto" w:fill="FFFFFF"/>
          <w:lang w:val="en-GB"/>
        </w:rPr>
      </w:pPr>
      <w:r w:rsidRPr="007E4C7E">
        <w:rPr>
          <w:shd w:val="clear" w:color="auto" w:fill="FFFFFF"/>
          <w:lang w:val="en-GB"/>
        </w:rPr>
        <w:t>All key shares</w:t>
      </w:r>
    </w:p>
    <w:p w14:paraId="7283C903" w14:textId="7DBB23D6" w:rsidR="007E4C7E" w:rsidRPr="007E4C7E" w:rsidRDefault="007E4C7E">
      <w:pPr>
        <w:pStyle w:val="ListParagraph"/>
        <w:numPr>
          <w:ilvl w:val="0"/>
          <w:numId w:val="128"/>
        </w:numPr>
        <w:rPr>
          <w:shd w:val="clear" w:color="auto" w:fill="FFFFFF"/>
          <w:lang w:val="en-GB"/>
        </w:rPr>
      </w:pPr>
      <w:r w:rsidRPr="007E4C7E">
        <w:rPr>
          <w:shd w:val="clear" w:color="auto" w:fill="FFFFFF"/>
          <w:lang w:val="en-GB"/>
        </w:rPr>
        <w:t>A quorum of key shares</w:t>
      </w:r>
    </w:p>
    <w:p w14:paraId="44C37EA9" w14:textId="0233CB58" w:rsidR="007E4C7E" w:rsidRPr="007E4C7E" w:rsidRDefault="007E4C7E">
      <w:pPr>
        <w:pStyle w:val="ListParagraph"/>
        <w:numPr>
          <w:ilvl w:val="0"/>
          <w:numId w:val="128"/>
        </w:numPr>
        <w:rPr>
          <w:shd w:val="clear" w:color="auto" w:fill="FFFFFF"/>
          <w:lang w:val="en-GB"/>
        </w:rPr>
      </w:pPr>
      <w:r w:rsidRPr="007E4C7E">
        <w:rPr>
          <w:shd w:val="clear" w:color="auto" w:fill="FFFFFF"/>
          <w:lang w:val="en-GB"/>
        </w:rPr>
        <w:t>One or more keys</w:t>
      </w:r>
    </w:p>
    <w:p w14:paraId="1ADEFBEE" w14:textId="276B3277" w:rsidR="007E4C7E" w:rsidRPr="007E4C7E" w:rsidRDefault="007E4C7E">
      <w:pPr>
        <w:pStyle w:val="ListParagraph"/>
        <w:numPr>
          <w:ilvl w:val="0"/>
          <w:numId w:val="128"/>
        </w:numPr>
        <w:rPr>
          <w:shd w:val="clear" w:color="auto" w:fill="FFFFFF"/>
          <w:lang w:val="en-GB"/>
        </w:rPr>
      </w:pPr>
      <w:r w:rsidRPr="007E4C7E">
        <w:rPr>
          <w:shd w:val="clear" w:color="auto" w:fill="FFFFFF"/>
          <w:lang w:val="en-GB"/>
        </w:rPr>
        <w:t>The threshold number of key shares</w:t>
      </w:r>
    </w:p>
    <w:p w14:paraId="1198C60F" w14:textId="77777777" w:rsidR="0019318E" w:rsidRPr="005204CA" w:rsidRDefault="0019318E"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CF2DE3B" w14:textId="0998DD2A" w:rsidR="0019318E" w:rsidRPr="005204CA" w:rsidRDefault="0019318E" w:rsidP="00A359B4">
      <w:pPr>
        <w:ind w:left="360"/>
        <w:rPr>
          <w:b/>
          <w:bCs/>
        </w:rPr>
      </w:pPr>
      <w:r w:rsidRPr="005204CA">
        <w:rPr>
          <w:b/>
          <w:bCs/>
        </w:rPr>
        <w:t xml:space="preserve">Correct Answer:  </w:t>
      </w:r>
      <w:r w:rsidR="009A197D">
        <w:rPr>
          <w:b/>
          <w:bCs/>
        </w:rPr>
        <w:t>D</w:t>
      </w:r>
    </w:p>
    <w:p w14:paraId="7C443A6C" w14:textId="77777777" w:rsidR="0019318E" w:rsidRPr="005204CA" w:rsidRDefault="0019318E" w:rsidP="00A359B4">
      <w:pPr>
        <w:ind w:left="360"/>
        <w:rPr>
          <w:b/>
          <w:bCs/>
        </w:rPr>
      </w:pPr>
      <w:r w:rsidRPr="005204CA">
        <w:rPr>
          <w:b/>
          <w:bCs/>
        </w:rPr>
        <w:t xml:space="preserve">Explanation: </w:t>
      </w:r>
    </w:p>
    <w:p w14:paraId="4B081704" w14:textId="77777777" w:rsidR="009A197D" w:rsidRPr="009A197D" w:rsidRDefault="009A197D" w:rsidP="009A197D">
      <w:pPr>
        <w:rPr>
          <w:lang w:val="en-GB"/>
        </w:rPr>
      </w:pPr>
      <w:r w:rsidRPr="009A197D">
        <w:rPr>
          <w:lang w:val="en-GB"/>
        </w:rPr>
        <w:t xml:space="preserve">With </w:t>
      </w:r>
      <w:r w:rsidRPr="009A197D">
        <w:rPr>
          <w:b/>
          <w:bCs/>
          <w:lang w:val="en-GB"/>
        </w:rPr>
        <w:t>Shamir's Secret Sharing</w:t>
      </w:r>
      <w:r w:rsidRPr="009A197D">
        <w:rPr>
          <w:lang w:val="en-GB"/>
        </w:rPr>
        <w:t>, Vault is configured with:</w:t>
      </w:r>
    </w:p>
    <w:p w14:paraId="1067C0E2" w14:textId="77777777" w:rsidR="009A197D" w:rsidRPr="009A197D" w:rsidRDefault="009A197D">
      <w:pPr>
        <w:pStyle w:val="ListParagraph"/>
        <w:numPr>
          <w:ilvl w:val="0"/>
          <w:numId w:val="129"/>
        </w:numPr>
        <w:rPr>
          <w:lang w:val="en-GB"/>
        </w:rPr>
      </w:pPr>
      <w:r w:rsidRPr="009A197D">
        <w:rPr>
          <w:lang w:val="en-GB"/>
        </w:rPr>
        <w:t>A total number of key shares (</w:t>
      </w:r>
      <w:r w:rsidRPr="009A197D">
        <w:rPr>
          <w:b/>
          <w:bCs/>
          <w:lang w:val="en-GB"/>
        </w:rPr>
        <w:t>n</w:t>
      </w:r>
      <w:r w:rsidRPr="009A197D">
        <w:rPr>
          <w:lang w:val="en-GB"/>
        </w:rPr>
        <w:t>)</w:t>
      </w:r>
    </w:p>
    <w:p w14:paraId="775F5C10" w14:textId="77777777" w:rsidR="009A197D" w:rsidRPr="009A197D" w:rsidRDefault="009A197D">
      <w:pPr>
        <w:pStyle w:val="ListParagraph"/>
        <w:numPr>
          <w:ilvl w:val="0"/>
          <w:numId w:val="129"/>
        </w:numPr>
        <w:rPr>
          <w:lang w:val="en-GB"/>
        </w:rPr>
      </w:pPr>
      <w:r w:rsidRPr="009A197D">
        <w:rPr>
          <w:lang w:val="en-GB"/>
        </w:rPr>
        <w:t>A threshold (</w:t>
      </w:r>
      <w:r w:rsidRPr="009A197D">
        <w:rPr>
          <w:b/>
          <w:bCs/>
          <w:lang w:val="en-GB"/>
        </w:rPr>
        <w:t>t</w:t>
      </w:r>
      <w:r w:rsidRPr="009A197D">
        <w:rPr>
          <w:lang w:val="en-GB"/>
        </w:rPr>
        <w:t>) required to unseal Vault</w:t>
      </w:r>
    </w:p>
    <w:p w14:paraId="205BDA56" w14:textId="77777777" w:rsidR="009A197D" w:rsidRPr="009A197D" w:rsidRDefault="009A197D" w:rsidP="009A197D">
      <w:pPr>
        <w:rPr>
          <w:b/>
          <w:bCs/>
          <w:lang w:val="en-GB"/>
        </w:rPr>
      </w:pPr>
      <w:r w:rsidRPr="009A197D">
        <w:rPr>
          <w:b/>
          <w:bCs/>
          <w:lang w:val="en-GB"/>
        </w:rPr>
        <w:t>Example:</w:t>
      </w:r>
    </w:p>
    <w:p w14:paraId="47FB101E" w14:textId="77777777" w:rsidR="009A197D" w:rsidRPr="009A197D" w:rsidRDefault="009A197D" w:rsidP="009A197D">
      <w:pPr>
        <w:ind w:firstLine="720"/>
        <w:rPr>
          <w:b/>
          <w:bCs/>
          <w:i/>
          <w:iCs/>
          <w:lang w:val="en-GB"/>
        </w:rPr>
      </w:pPr>
      <w:r w:rsidRPr="009A197D">
        <w:rPr>
          <w:b/>
          <w:bCs/>
          <w:i/>
          <w:iCs/>
          <w:lang w:val="en-GB"/>
        </w:rPr>
        <w:lastRenderedPageBreak/>
        <w:t xml:space="preserve">vault operator </w:t>
      </w:r>
      <w:proofErr w:type="spellStart"/>
      <w:r w:rsidRPr="009A197D">
        <w:rPr>
          <w:b/>
          <w:bCs/>
          <w:i/>
          <w:iCs/>
          <w:lang w:val="en-GB"/>
        </w:rPr>
        <w:t>init</w:t>
      </w:r>
      <w:proofErr w:type="spellEnd"/>
      <w:r w:rsidRPr="009A197D">
        <w:rPr>
          <w:b/>
          <w:bCs/>
          <w:i/>
          <w:iCs/>
          <w:lang w:val="en-GB"/>
        </w:rPr>
        <w:t xml:space="preserve"> -key-shares=5 -key-threshold=3</w:t>
      </w:r>
    </w:p>
    <w:p w14:paraId="5175D7D7" w14:textId="77777777" w:rsidR="009A197D" w:rsidRPr="009A197D" w:rsidRDefault="009A197D" w:rsidP="009A197D">
      <w:pPr>
        <w:rPr>
          <w:lang w:val="en-GB"/>
        </w:rPr>
      </w:pPr>
      <w:r w:rsidRPr="009A197D">
        <w:rPr>
          <w:lang w:val="en-GB"/>
        </w:rPr>
        <w:t>This creates:</w:t>
      </w:r>
    </w:p>
    <w:p w14:paraId="30E64200" w14:textId="77777777" w:rsidR="009A197D" w:rsidRPr="009A197D" w:rsidRDefault="009A197D">
      <w:pPr>
        <w:pStyle w:val="ListParagraph"/>
        <w:numPr>
          <w:ilvl w:val="0"/>
          <w:numId w:val="130"/>
        </w:numPr>
        <w:rPr>
          <w:lang w:val="en-GB"/>
        </w:rPr>
      </w:pPr>
      <w:r w:rsidRPr="009A197D">
        <w:rPr>
          <w:lang w:val="en-GB"/>
        </w:rPr>
        <w:t>5 total unseal key shares</w:t>
      </w:r>
    </w:p>
    <w:p w14:paraId="0C7ECD40" w14:textId="77777777" w:rsidR="009A197D" w:rsidRPr="009A197D" w:rsidRDefault="009A197D">
      <w:pPr>
        <w:pStyle w:val="ListParagraph"/>
        <w:numPr>
          <w:ilvl w:val="0"/>
          <w:numId w:val="130"/>
        </w:numPr>
        <w:rPr>
          <w:lang w:val="en-GB"/>
        </w:rPr>
      </w:pPr>
      <w:r w:rsidRPr="009A197D">
        <w:rPr>
          <w:lang w:val="en-GB"/>
        </w:rPr>
        <w:t>3 shares required to unseal</w:t>
      </w:r>
    </w:p>
    <w:p w14:paraId="7794BC28" w14:textId="77777777" w:rsidR="009A197D" w:rsidRPr="009A197D" w:rsidRDefault="009A197D" w:rsidP="009A197D">
      <w:pPr>
        <w:rPr>
          <w:lang w:val="en-GB"/>
        </w:rPr>
      </w:pPr>
      <w:r w:rsidRPr="009A197D">
        <w:rPr>
          <w:lang w:val="en-GB"/>
        </w:rPr>
        <w:t xml:space="preserve">In this case, </w:t>
      </w:r>
      <w:r w:rsidRPr="009A197D">
        <w:rPr>
          <w:b/>
          <w:bCs/>
          <w:lang w:val="en-GB"/>
        </w:rPr>
        <w:t>any 3 of the 5 shares</w:t>
      </w:r>
      <w:r w:rsidRPr="009A197D">
        <w:rPr>
          <w:lang w:val="en-GB"/>
        </w:rPr>
        <w:t xml:space="preserve"> can unseal Vault.</w:t>
      </w:r>
    </w:p>
    <w:p w14:paraId="07F63552" w14:textId="166ACE36" w:rsidR="0019318E" w:rsidRPr="007D39DD" w:rsidRDefault="0019318E"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5" w:history="1">
        <w:r w:rsidR="007E4C7E" w:rsidRPr="001371D2">
          <w:rPr>
            <w:rStyle w:val="Hyperlink"/>
            <w:rFonts w:ascii="Roboto Condensed" w:hAnsi="Roboto Condensed"/>
            <w:shd w:val="clear" w:color="auto" w:fill="F8F9FA"/>
          </w:rPr>
          <w:t>https://www.examtopics.com/discussions/hashicorp/view/127827-exam-vault-associate-002-topic-1-question-22-discussion/</w:t>
        </w:r>
      </w:hyperlink>
      <w:r w:rsidR="007E4C7E">
        <w:rPr>
          <w:rFonts w:ascii="Roboto Condensed" w:hAnsi="Roboto Condensed"/>
          <w:color w:val="505050"/>
          <w:shd w:val="clear" w:color="auto" w:fill="F8F9FA"/>
        </w:rPr>
        <w:t xml:space="preserve"> </w:t>
      </w:r>
    </w:p>
    <w:p w14:paraId="66EA4ABA" w14:textId="77777777" w:rsidR="00267511" w:rsidRPr="005204CA" w:rsidRDefault="00267511"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EBCC77B" w14:textId="77777777" w:rsidR="00A0345A" w:rsidRPr="00A0345A" w:rsidRDefault="00A0345A" w:rsidP="00A0345A">
      <w:pPr>
        <w:rPr>
          <w:shd w:val="clear" w:color="auto" w:fill="FFFFFF"/>
          <w:lang w:val="en-GB"/>
        </w:rPr>
      </w:pPr>
      <w:r w:rsidRPr="00A0345A">
        <w:rPr>
          <w:shd w:val="clear" w:color="auto" w:fill="FFFFFF"/>
          <w:lang w:val="en-GB"/>
        </w:rPr>
        <w:t>Which of these are a benefit of using the Vault Agent?</w:t>
      </w:r>
    </w:p>
    <w:p w14:paraId="4B3D8835" w14:textId="36662775" w:rsidR="00A0345A" w:rsidRPr="00A0345A" w:rsidRDefault="00A0345A">
      <w:pPr>
        <w:pStyle w:val="ListParagraph"/>
        <w:numPr>
          <w:ilvl w:val="0"/>
          <w:numId w:val="99"/>
        </w:numPr>
        <w:rPr>
          <w:shd w:val="clear" w:color="auto" w:fill="FFFFFF"/>
          <w:lang w:val="en-GB"/>
        </w:rPr>
      </w:pPr>
      <w:r w:rsidRPr="00A0345A">
        <w:rPr>
          <w:shd w:val="clear" w:color="auto" w:fill="FFFFFF"/>
          <w:lang w:val="en-GB"/>
        </w:rPr>
        <w:t>Vault Agent allows for centralized configuration of application secrets engines</w:t>
      </w:r>
    </w:p>
    <w:p w14:paraId="129F40E2" w14:textId="7B48F179" w:rsidR="00A0345A" w:rsidRPr="00A0345A" w:rsidRDefault="00A0345A">
      <w:pPr>
        <w:pStyle w:val="ListParagraph"/>
        <w:numPr>
          <w:ilvl w:val="0"/>
          <w:numId w:val="99"/>
        </w:numPr>
        <w:rPr>
          <w:shd w:val="clear" w:color="auto" w:fill="FFFFFF"/>
          <w:lang w:val="en-GB"/>
        </w:rPr>
      </w:pPr>
      <w:r w:rsidRPr="00A0345A">
        <w:rPr>
          <w:shd w:val="clear" w:color="auto" w:fill="FFFFFF"/>
          <w:lang w:val="en-GB"/>
        </w:rPr>
        <w:t>Vault Agent will auto-discover which authentication mechanism to use</w:t>
      </w:r>
    </w:p>
    <w:p w14:paraId="0288D999" w14:textId="156A38C6" w:rsidR="00A0345A" w:rsidRPr="00A0345A" w:rsidRDefault="00A0345A">
      <w:pPr>
        <w:pStyle w:val="ListParagraph"/>
        <w:numPr>
          <w:ilvl w:val="0"/>
          <w:numId w:val="99"/>
        </w:numPr>
        <w:rPr>
          <w:shd w:val="clear" w:color="auto" w:fill="FFFFFF"/>
          <w:lang w:val="en-GB"/>
        </w:rPr>
      </w:pPr>
      <w:r w:rsidRPr="00A0345A">
        <w:rPr>
          <w:shd w:val="clear" w:color="auto" w:fill="FFFFFF"/>
          <w:lang w:val="en-GB"/>
        </w:rPr>
        <w:t>Vault Agent will enforce minimum levels of encryption an application can use</w:t>
      </w:r>
    </w:p>
    <w:p w14:paraId="57107E99" w14:textId="038F081E" w:rsidR="00A0345A" w:rsidRPr="00A0345A" w:rsidRDefault="00A0345A">
      <w:pPr>
        <w:pStyle w:val="ListParagraph"/>
        <w:numPr>
          <w:ilvl w:val="0"/>
          <w:numId w:val="99"/>
        </w:numPr>
        <w:rPr>
          <w:shd w:val="clear" w:color="auto" w:fill="FFFFFF"/>
          <w:lang w:val="en-GB"/>
        </w:rPr>
      </w:pPr>
      <w:r w:rsidRPr="00A0345A">
        <w:rPr>
          <w:shd w:val="clear" w:color="auto" w:fill="FFFFFF"/>
          <w:lang w:val="en-GB"/>
        </w:rPr>
        <w:t>Vault Agent will manage the lifecycle of cached tokens and leases automatically</w:t>
      </w:r>
    </w:p>
    <w:p w14:paraId="04F32EC8" w14:textId="77777777" w:rsidR="00267511" w:rsidRPr="005204CA" w:rsidRDefault="00267511"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0565865" w14:textId="55B2D665" w:rsidR="00267511" w:rsidRPr="005204CA" w:rsidRDefault="00267511" w:rsidP="00A359B4">
      <w:pPr>
        <w:ind w:left="360"/>
        <w:rPr>
          <w:b/>
          <w:bCs/>
        </w:rPr>
      </w:pPr>
      <w:r w:rsidRPr="005204CA">
        <w:rPr>
          <w:b/>
          <w:bCs/>
        </w:rPr>
        <w:t xml:space="preserve">Correct Answer:  </w:t>
      </w:r>
      <w:r w:rsidR="00F43A3F">
        <w:rPr>
          <w:b/>
          <w:bCs/>
        </w:rPr>
        <w:t>D</w:t>
      </w:r>
    </w:p>
    <w:p w14:paraId="0B89D4D7" w14:textId="77777777" w:rsidR="00267511" w:rsidRPr="005204CA" w:rsidRDefault="00267511" w:rsidP="00A359B4">
      <w:pPr>
        <w:ind w:left="360"/>
        <w:rPr>
          <w:b/>
          <w:bCs/>
        </w:rPr>
      </w:pPr>
      <w:r w:rsidRPr="005204CA">
        <w:rPr>
          <w:b/>
          <w:bCs/>
        </w:rPr>
        <w:t xml:space="preserve">Explanation: </w:t>
      </w:r>
    </w:p>
    <w:p w14:paraId="39CF5D79" w14:textId="77777777" w:rsidR="00F43A3F" w:rsidRPr="00F43A3F" w:rsidRDefault="00F43A3F" w:rsidP="00F43A3F">
      <w:pPr>
        <w:rPr>
          <w:lang w:val="en-GB"/>
        </w:rPr>
      </w:pPr>
      <w:r w:rsidRPr="00F43A3F">
        <w:rPr>
          <w:lang w:val="en-GB"/>
        </w:rPr>
        <w:t xml:space="preserve">One of the primary benefits of </w:t>
      </w:r>
      <w:r w:rsidRPr="00F43A3F">
        <w:rPr>
          <w:b/>
          <w:bCs/>
          <w:lang w:val="en-GB"/>
        </w:rPr>
        <w:t>Vault Agent</w:t>
      </w:r>
      <w:r w:rsidRPr="00F43A3F">
        <w:rPr>
          <w:lang w:val="en-GB"/>
        </w:rPr>
        <w:t xml:space="preserve"> is that it can:</w:t>
      </w:r>
    </w:p>
    <w:p w14:paraId="6341B223" w14:textId="77777777" w:rsidR="00F43A3F" w:rsidRPr="00F43A3F" w:rsidRDefault="00F43A3F">
      <w:pPr>
        <w:pStyle w:val="ListParagraph"/>
        <w:numPr>
          <w:ilvl w:val="0"/>
          <w:numId w:val="100"/>
        </w:numPr>
        <w:rPr>
          <w:lang w:val="en-GB"/>
        </w:rPr>
      </w:pPr>
      <w:r w:rsidRPr="00F43A3F">
        <w:rPr>
          <w:lang w:val="en-GB"/>
        </w:rPr>
        <w:t>Automatically authenticate to Vault.</w:t>
      </w:r>
    </w:p>
    <w:p w14:paraId="6A5BD7FB" w14:textId="77777777" w:rsidR="00F43A3F" w:rsidRPr="00F43A3F" w:rsidRDefault="00F43A3F">
      <w:pPr>
        <w:pStyle w:val="ListParagraph"/>
        <w:numPr>
          <w:ilvl w:val="0"/>
          <w:numId w:val="100"/>
        </w:numPr>
        <w:rPr>
          <w:lang w:val="en-GB"/>
        </w:rPr>
      </w:pPr>
      <w:r w:rsidRPr="00F43A3F">
        <w:rPr>
          <w:lang w:val="en-GB"/>
        </w:rPr>
        <w:t>Cache tokens, leases, and secrets.</w:t>
      </w:r>
    </w:p>
    <w:p w14:paraId="6079AE45" w14:textId="77777777" w:rsidR="00F43A3F" w:rsidRPr="00F43A3F" w:rsidRDefault="00F43A3F">
      <w:pPr>
        <w:pStyle w:val="ListParagraph"/>
        <w:numPr>
          <w:ilvl w:val="0"/>
          <w:numId w:val="100"/>
        </w:numPr>
        <w:rPr>
          <w:lang w:val="en-GB"/>
        </w:rPr>
      </w:pPr>
      <w:r w:rsidRPr="00F43A3F">
        <w:rPr>
          <w:b/>
          <w:bCs/>
          <w:lang w:val="en-GB"/>
        </w:rPr>
        <w:t>Automatically renew tokens and leases when possible.</w:t>
      </w:r>
    </w:p>
    <w:p w14:paraId="371F7119" w14:textId="77777777" w:rsidR="00F43A3F" w:rsidRPr="00F43A3F" w:rsidRDefault="00F43A3F">
      <w:pPr>
        <w:pStyle w:val="ListParagraph"/>
        <w:numPr>
          <w:ilvl w:val="0"/>
          <w:numId w:val="100"/>
        </w:numPr>
        <w:rPr>
          <w:lang w:val="en-GB"/>
        </w:rPr>
      </w:pPr>
      <w:r w:rsidRPr="00F43A3F">
        <w:rPr>
          <w:lang w:val="en-GB"/>
        </w:rPr>
        <w:t>Obtain new credentials when existing ones expire.</w:t>
      </w:r>
    </w:p>
    <w:p w14:paraId="4C42925D" w14:textId="77777777" w:rsidR="00F43A3F" w:rsidRPr="00F43A3F" w:rsidRDefault="00F43A3F" w:rsidP="00F43A3F">
      <w:pPr>
        <w:rPr>
          <w:lang w:val="en-GB"/>
        </w:rPr>
      </w:pPr>
      <w:r w:rsidRPr="00F43A3F">
        <w:rPr>
          <w:lang w:val="en-GB"/>
        </w:rPr>
        <w:t>This significantly reduces the amount of Vault-specific logic that applications need to implement.</w:t>
      </w:r>
    </w:p>
    <w:p w14:paraId="21CD0A49" w14:textId="7B071D94" w:rsidR="00267511" w:rsidRDefault="00267511"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6" w:history="1">
        <w:r w:rsidR="00A0345A" w:rsidRPr="001371D2">
          <w:rPr>
            <w:rStyle w:val="Hyperlink"/>
            <w:rFonts w:ascii="Roboto Condensed" w:hAnsi="Roboto Condensed"/>
            <w:shd w:val="clear" w:color="auto" w:fill="F8F9FA"/>
          </w:rPr>
          <w:t>https://www.examtopics.com/discussions/hashicorp/view/131389-exam-vault-associate-002-topic-1-question-23-discussion/</w:t>
        </w:r>
      </w:hyperlink>
      <w:r w:rsidR="00A0345A">
        <w:rPr>
          <w:rFonts w:ascii="Roboto Condensed" w:hAnsi="Roboto Condensed"/>
          <w:color w:val="505050"/>
          <w:shd w:val="clear" w:color="auto" w:fill="F8F9FA"/>
        </w:rPr>
        <w:t xml:space="preserve"> </w:t>
      </w:r>
    </w:p>
    <w:p w14:paraId="7368465C" w14:textId="77777777" w:rsidR="00944719" w:rsidRPr="005204CA" w:rsidRDefault="0094471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8BB48E8" w14:textId="77777777" w:rsidR="003C150F" w:rsidRPr="003C150F" w:rsidRDefault="003C150F" w:rsidP="003C150F">
      <w:pPr>
        <w:rPr>
          <w:shd w:val="clear" w:color="auto" w:fill="FFFFFF"/>
          <w:lang w:val="en-GB"/>
        </w:rPr>
      </w:pPr>
      <w:r w:rsidRPr="003C150F">
        <w:rPr>
          <w:shd w:val="clear" w:color="auto" w:fill="FFFFFF"/>
          <w:lang w:val="en-GB"/>
        </w:rPr>
        <w:t>Which of the following describes usage of an identity group?</w:t>
      </w:r>
    </w:p>
    <w:p w14:paraId="49F8E064" w14:textId="729F1F09" w:rsidR="003C150F" w:rsidRPr="003C150F" w:rsidRDefault="003C150F">
      <w:pPr>
        <w:pStyle w:val="ListParagraph"/>
        <w:numPr>
          <w:ilvl w:val="0"/>
          <w:numId w:val="106"/>
        </w:numPr>
        <w:rPr>
          <w:shd w:val="clear" w:color="auto" w:fill="FFFFFF"/>
          <w:lang w:val="en-GB"/>
        </w:rPr>
      </w:pPr>
      <w:r w:rsidRPr="003C150F">
        <w:rPr>
          <w:shd w:val="clear" w:color="auto" w:fill="FFFFFF"/>
          <w:lang w:val="en-GB"/>
        </w:rPr>
        <w:t>Limit the policies that would otherwise apply to an entity in the group</w:t>
      </w:r>
    </w:p>
    <w:p w14:paraId="6BC53843" w14:textId="2CA7A350" w:rsidR="003C150F" w:rsidRPr="003C150F" w:rsidRDefault="003C150F">
      <w:pPr>
        <w:pStyle w:val="ListParagraph"/>
        <w:numPr>
          <w:ilvl w:val="0"/>
          <w:numId w:val="106"/>
        </w:numPr>
        <w:rPr>
          <w:shd w:val="clear" w:color="auto" w:fill="FFFFFF"/>
          <w:lang w:val="en-GB"/>
        </w:rPr>
      </w:pPr>
      <w:r w:rsidRPr="003C150F">
        <w:rPr>
          <w:shd w:val="clear" w:color="auto" w:fill="FFFFFF"/>
          <w:lang w:val="en-GB"/>
        </w:rPr>
        <w:t>When they want to revoke the credentials for a whole set of entities simultaneously</w:t>
      </w:r>
    </w:p>
    <w:p w14:paraId="080C5DAD" w14:textId="442B3F08" w:rsidR="003C150F" w:rsidRPr="003C150F" w:rsidRDefault="003C150F">
      <w:pPr>
        <w:pStyle w:val="ListParagraph"/>
        <w:numPr>
          <w:ilvl w:val="0"/>
          <w:numId w:val="106"/>
        </w:numPr>
        <w:rPr>
          <w:shd w:val="clear" w:color="auto" w:fill="FFFFFF"/>
          <w:lang w:val="en-GB"/>
        </w:rPr>
      </w:pPr>
      <w:r w:rsidRPr="003C150F">
        <w:rPr>
          <w:shd w:val="clear" w:color="auto" w:fill="FFFFFF"/>
          <w:lang w:val="en-GB"/>
        </w:rPr>
        <w:t>Audit token usage</w:t>
      </w:r>
    </w:p>
    <w:p w14:paraId="0260263F" w14:textId="0BDDB5CA" w:rsidR="00944719" w:rsidRPr="003C150F" w:rsidRDefault="003C150F">
      <w:pPr>
        <w:pStyle w:val="ListParagraph"/>
        <w:numPr>
          <w:ilvl w:val="0"/>
          <w:numId w:val="106"/>
        </w:numPr>
        <w:rPr>
          <w:shd w:val="clear" w:color="auto" w:fill="FFFFFF"/>
          <w:lang w:val="en-GB"/>
        </w:rPr>
      </w:pPr>
      <w:r w:rsidRPr="003C150F">
        <w:rPr>
          <w:shd w:val="clear" w:color="auto" w:fill="FFFFFF"/>
          <w:lang w:val="en-GB"/>
        </w:rPr>
        <w:t>Consistently apply the same set of policies to a collection of entities</w:t>
      </w:r>
    </w:p>
    <w:p w14:paraId="3DA7E4E0" w14:textId="77777777" w:rsidR="00944719" w:rsidRPr="005204CA" w:rsidRDefault="0094471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6D0442BC" w14:textId="1F32D6A5" w:rsidR="00944719" w:rsidRPr="005204CA" w:rsidRDefault="00944719" w:rsidP="00A359B4">
      <w:pPr>
        <w:ind w:left="360"/>
        <w:rPr>
          <w:b/>
          <w:bCs/>
        </w:rPr>
      </w:pPr>
      <w:r w:rsidRPr="005204CA">
        <w:rPr>
          <w:b/>
          <w:bCs/>
        </w:rPr>
        <w:t xml:space="preserve">Correct Answer:  </w:t>
      </w:r>
      <w:r w:rsidR="00093604">
        <w:rPr>
          <w:b/>
          <w:bCs/>
        </w:rPr>
        <w:t>D</w:t>
      </w:r>
    </w:p>
    <w:p w14:paraId="57812393" w14:textId="77777777" w:rsidR="00944719" w:rsidRPr="005204CA" w:rsidRDefault="00944719" w:rsidP="00A359B4">
      <w:pPr>
        <w:ind w:left="360"/>
        <w:rPr>
          <w:b/>
          <w:bCs/>
        </w:rPr>
      </w:pPr>
      <w:r w:rsidRPr="005204CA">
        <w:rPr>
          <w:b/>
          <w:bCs/>
        </w:rPr>
        <w:t xml:space="preserve">Explanation: </w:t>
      </w:r>
    </w:p>
    <w:p w14:paraId="616489E0" w14:textId="77777777" w:rsidR="00093604" w:rsidRPr="00093604" w:rsidRDefault="00093604" w:rsidP="00093604">
      <w:pPr>
        <w:rPr>
          <w:lang w:val="en-GB"/>
        </w:rPr>
      </w:pPr>
      <w:r w:rsidRPr="00093604">
        <w:rPr>
          <w:lang w:val="en-GB"/>
        </w:rPr>
        <w:t xml:space="preserve">In Vault's Identity system, </w:t>
      </w:r>
      <w:r w:rsidRPr="00093604">
        <w:rPr>
          <w:b/>
          <w:bCs/>
          <w:lang w:val="en-GB"/>
        </w:rPr>
        <w:t>Identity Groups</w:t>
      </w:r>
      <w:r w:rsidRPr="00093604">
        <w:rPr>
          <w:lang w:val="en-GB"/>
        </w:rPr>
        <w:t xml:space="preserve"> allow you to assign policies to a group rather than to individual entities.</w:t>
      </w:r>
    </w:p>
    <w:p w14:paraId="506E25A3" w14:textId="4246057C" w:rsidR="00944719" w:rsidRPr="007D39DD" w:rsidRDefault="00944719"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7" w:history="1">
        <w:r w:rsidR="003C150F" w:rsidRPr="001371D2">
          <w:rPr>
            <w:rStyle w:val="Hyperlink"/>
            <w:rFonts w:ascii="Roboto Condensed" w:hAnsi="Roboto Condensed"/>
            <w:shd w:val="clear" w:color="auto" w:fill="F8F9FA"/>
          </w:rPr>
          <w:t>https://www.examtopics.com/discussions/hashicorp/view/131382-exam-vault-associate-002-topic-1-question-24-discussion/</w:t>
        </w:r>
      </w:hyperlink>
      <w:r w:rsidR="003C150F">
        <w:rPr>
          <w:rFonts w:ascii="Roboto Condensed" w:hAnsi="Roboto Condensed"/>
          <w:color w:val="505050"/>
          <w:shd w:val="clear" w:color="auto" w:fill="F8F9FA"/>
        </w:rPr>
        <w:t xml:space="preserve"> </w:t>
      </w:r>
    </w:p>
    <w:p w14:paraId="1496FC40" w14:textId="77777777" w:rsidR="00C57AE9" w:rsidRPr="005204CA" w:rsidRDefault="00C57AE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B4F6911" w14:textId="77777777" w:rsidR="00D34F3A" w:rsidRPr="00D34F3A" w:rsidRDefault="00D34F3A" w:rsidP="00D34F3A">
      <w:pPr>
        <w:rPr>
          <w:shd w:val="clear" w:color="auto" w:fill="FFFFFF"/>
          <w:lang w:val="en-GB"/>
        </w:rPr>
      </w:pPr>
      <w:r w:rsidRPr="00D34F3A">
        <w:rPr>
          <w:shd w:val="clear" w:color="auto" w:fill="FFFFFF"/>
          <w:lang w:val="en-GB"/>
        </w:rPr>
        <w:t>Vault supports which type of configuration for source limited token?</w:t>
      </w:r>
    </w:p>
    <w:p w14:paraId="307EA577" w14:textId="1F221C65" w:rsidR="00D34F3A" w:rsidRPr="00D34F3A" w:rsidRDefault="00D34F3A">
      <w:pPr>
        <w:pStyle w:val="ListParagraph"/>
        <w:numPr>
          <w:ilvl w:val="0"/>
          <w:numId w:val="98"/>
        </w:numPr>
        <w:rPr>
          <w:shd w:val="clear" w:color="auto" w:fill="FFFFFF"/>
          <w:lang w:val="en-GB"/>
        </w:rPr>
      </w:pPr>
      <w:r w:rsidRPr="00D34F3A">
        <w:rPr>
          <w:shd w:val="clear" w:color="auto" w:fill="FFFFFF"/>
          <w:lang w:val="en-GB"/>
        </w:rPr>
        <w:t>Cloud-bound tokens</w:t>
      </w:r>
    </w:p>
    <w:p w14:paraId="059E9C7A" w14:textId="2A06B2BE" w:rsidR="00D34F3A" w:rsidRPr="00D34F3A" w:rsidRDefault="00D34F3A">
      <w:pPr>
        <w:pStyle w:val="ListParagraph"/>
        <w:numPr>
          <w:ilvl w:val="0"/>
          <w:numId w:val="98"/>
        </w:numPr>
        <w:rPr>
          <w:shd w:val="clear" w:color="auto" w:fill="FFFFFF"/>
          <w:lang w:val="en-GB"/>
        </w:rPr>
      </w:pPr>
      <w:r w:rsidRPr="00D34F3A">
        <w:rPr>
          <w:shd w:val="clear" w:color="auto" w:fill="FFFFFF"/>
          <w:lang w:val="en-GB"/>
        </w:rPr>
        <w:t>Domain-bound tokens</w:t>
      </w:r>
    </w:p>
    <w:p w14:paraId="30E5AA6B" w14:textId="5C178979" w:rsidR="00D34F3A" w:rsidRPr="00D34F3A" w:rsidRDefault="00D34F3A">
      <w:pPr>
        <w:pStyle w:val="ListParagraph"/>
        <w:numPr>
          <w:ilvl w:val="0"/>
          <w:numId w:val="98"/>
        </w:numPr>
        <w:rPr>
          <w:shd w:val="clear" w:color="auto" w:fill="FFFFFF"/>
          <w:lang w:val="en-GB"/>
        </w:rPr>
      </w:pPr>
      <w:r w:rsidRPr="00D34F3A">
        <w:rPr>
          <w:shd w:val="clear" w:color="auto" w:fill="FFFFFF"/>
          <w:lang w:val="en-GB"/>
        </w:rPr>
        <w:t>CIDR-bound tokens</w:t>
      </w:r>
    </w:p>
    <w:p w14:paraId="75C7AA40" w14:textId="624C935E" w:rsidR="00D34F3A" w:rsidRPr="00D34F3A" w:rsidRDefault="00D34F3A">
      <w:pPr>
        <w:pStyle w:val="ListParagraph"/>
        <w:numPr>
          <w:ilvl w:val="0"/>
          <w:numId w:val="98"/>
        </w:numPr>
        <w:rPr>
          <w:shd w:val="clear" w:color="auto" w:fill="FFFFFF"/>
          <w:lang w:val="en-GB"/>
        </w:rPr>
      </w:pPr>
      <w:r w:rsidRPr="00D34F3A">
        <w:rPr>
          <w:shd w:val="clear" w:color="auto" w:fill="FFFFFF"/>
          <w:lang w:val="en-GB"/>
        </w:rPr>
        <w:t>Certificate-bound tokens</w:t>
      </w:r>
    </w:p>
    <w:p w14:paraId="682BAB5C" w14:textId="77777777" w:rsidR="00C57AE9" w:rsidRPr="005204CA" w:rsidRDefault="00C57AE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6E59DFA1" w14:textId="7F8FA9C6" w:rsidR="00C57AE9" w:rsidRPr="005204CA" w:rsidRDefault="00C57AE9" w:rsidP="00A359B4">
      <w:pPr>
        <w:ind w:left="360"/>
        <w:rPr>
          <w:b/>
          <w:bCs/>
        </w:rPr>
      </w:pPr>
      <w:r w:rsidRPr="005204CA">
        <w:rPr>
          <w:b/>
          <w:bCs/>
        </w:rPr>
        <w:t xml:space="preserve">Correct Answer:  </w:t>
      </w:r>
      <w:r w:rsidR="00D34F3A">
        <w:rPr>
          <w:b/>
          <w:bCs/>
        </w:rPr>
        <w:t>C</w:t>
      </w:r>
    </w:p>
    <w:p w14:paraId="08E52352" w14:textId="77777777" w:rsidR="00C57AE9" w:rsidRPr="005204CA" w:rsidRDefault="00C57AE9" w:rsidP="00A359B4">
      <w:pPr>
        <w:ind w:left="360"/>
        <w:rPr>
          <w:b/>
          <w:bCs/>
        </w:rPr>
      </w:pPr>
      <w:r w:rsidRPr="005204CA">
        <w:rPr>
          <w:b/>
          <w:bCs/>
        </w:rPr>
        <w:t xml:space="preserve">Explanation: </w:t>
      </w:r>
    </w:p>
    <w:p w14:paraId="47564DAA" w14:textId="77777777" w:rsidR="00D34F3A" w:rsidRPr="00D34F3A" w:rsidRDefault="00D34F3A" w:rsidP="00D34F3A">
      <w:pPr>
        <w:rPr>
          <w:lang w:val="en-GB"/>
        </w:rPr>
      </w:pPr>
      <w:r w:rsidRPr="00D34F3A">
        <w:rPr>
          <w:lang w:val="en-GB"/>
        </w:rPr>
        <w:t xml:space="preserve">Vault supports </w:t>
      </w:r>
      <w:r w:rsidRPr="00D34F3A">
        <w:rPr>
          <w:b/>
          <w:bCs/>
          <w:lang w:val="en-GB"/>
        </w:rPr>
        <w:t>CIDR-bound tokens</w:t>
      </w:r>
      <w:r w:rsidRPr="00D34F3A">
        <w:rPr>
          <w:lang w:val="en-GB"/>
        </w:rPr>
        <w:t>, which restrict a token's usage to requests originating from specific IP address ranges (CIDR blocks).</w:t>
      </w:r>
    </w:p>
    <w:p w14:paraId="54EE3F09" w14:textId="77777777" w:rsidR="00D34F3A" w:rsidRPr="00D34F3A" w:rsidRDefault="00D34F3A" w:rsidP="00D34F3A">
      <w:pPr>
        <w:rPr>
          <w:b/>
          <w:bCs/>
          <w:lang w:val="en-GB"/>
        </w:rPr>
      </w:pPr>
      <w:r w:rsidRPr="00D34F3A">
        <w:rPr>
          <w:b/>
          <w:bCs/>
          <w:lang w:val="en-GB"/>
        </w:rPr>
        <w:t>Example:</w:t>
      </w:r>
    </w:p>
    <w:p w14:paraId="23D28DE4" w14:textId="77777777" w:rsidR="00D34F3A" w:rsidRPr="00D34F3A" w:rsidRDefault="00D34F3A" w:rsidP="00D34F3A">
      <w:pPr>
        <w:ind w:left="720"/>
        <w:rPr>
          <w:b/>
          <w:bCs/>
          <w:i/>
          <w:iCs/>
          <w:lang w:val="en-GB"/>
        </w:rPr>
      </w:pPr>
      <w:r w:rsidRPr="00D34F3A">
        <w:rPr>
          <w:b/>
          <w:bCs/>
          <w:i/>
          <w:iCs/>
          <w:lang w:val="en-GB"/>
        </w:rPr>
        <w:t>vault token create \</w:t>
      </w:r>
    </w:p>
    <w:p w14:paraId="36E9EC96" w14:textId="5C09CDA0" w:rsidR="00D34F3A" w:rsidRPr="00D34F3A" w:rsidRDefault="00D34F3A" w:rsidP="00D34F3A">
      <w:pPr>
        <w:ind w:left="720"/>
        <w:rPr>
          <w:b/>
          <w:bCs/>
          <w:i/>
          <w:iCs/>
          <w:lang w:val="en-GB"/>
        </w:rPr>
      </w:pPr>
      <w:r>
        <w:rPr>
          <w:b/>
          <w:bCs/>
          <w:i/>
          <w:iCs/>
          <w:lang w:val="en-GB"/>
        </w:rPr>
        <w:t xml:space="preserve">  </w:t>
      </w:r>
      <w:r w:rsidRPr="00D34F3A">
        <w:rPr>
          <w:b/>
          <w:bCs/>
          <w:i/>
          <w:iCs/>
          <w:lang w:val="en-GB"/>
        </w:rPr>
        <w:t>-policy=my-policy \</w:t>
      </w:r>
    </w:p>
    <w:p w14:paraId="168A69E1" w14:textId="66CEF946" w:rsidR="00D34F3A" w:rsidRPr="00D34F3A" w:rsidRDefault="00D34F3A" w:rsidP="00D34F3A">
      <w:pPr>
        <w:ind w:left="720"/>
        <w:rPr>
          <w:b/>
          <w:bCs/>
          <w:i/>
          <w:iCs/>
          <w:lang w:val="en-GB"/>
        </w:rPr>
      </w:pPr>
      <w:r>
        <w:rPr>
          <w:b/>
          <w:bCs/>
          <w:i/>
          <w:iCs/>
          <w:lang w:val="en-GB"/>
        </w:rPr>
        <w:t xml:space="preserve">  </w:t>
      </w:r>
      <w:r w:rsidRPr="00D34F3A">
        <w:rPr>
          <w:b/>
          <w:bCs/>
          <w:i/>
          <w:iCs/>
          <w:lang w:val="en-GB"/>
        </w:rPr>
        <w:t>-bound-</w:t>
      </w:r>
      <w:proofErr w:type="spellStart"/>
      <w:r w:rsidRPr="00D34F3A">
        <w:rPr>
          <w:b/>
          <w:bCs/>
          <w:i/>
          <w:iCs/>
          <w:lang w:val="en-GB"/>
        </w:rPr>
        <w:t>cidrs</w:t>
      </w:r>
      <w:proofErr w:type="spellEnd"/>
      <w:r w:rsidRPr="00D34F3A">
        <w:rPr>
          <w:b/>
          <w:bCs/>
          <w:i/>
          <w:iCs/>
          <w:lang w:val="en-GB"/>
        </w:rPr>
        <w:t>="10.0.0.0/8,192.168.1.0/24"</w:t>
      </w:r>
    </w:p>
    <w:p w14:paraId="17E00156" w14:textId="77777777" w:rsidR="00D34F3A" w:rsidRPr="00D34F3A" w:rsidRDefault="00D34F3A" w:rsidP="00D34F3A">
      <w:pPr>
        <w:rPr>
          <w:lang w:val="en-GB"/>
        </w:rPr>
      </w:pPr>
      <w:r w:rsidRPr="00D34F3A">
        <w:rPr>
          <w:lang w:val="en-GB"/>
        </w:rPr>
        <w:t>With this configuration, the token can only be used from those permitted network ranges.</w:t>
      </w:r>
    </w:p>
    <w:p w14:paraId="6BCBEE22" w14:textId="235E0209" w:rsidR="00C57AE9" w:rsidRPr="007D39DD" w:rsidRDefault="00C57AE9"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8" w:history="1">
        <w:r w:rsidRPr="001371D2">
          <w:rPr>
            <w:rStyle w:val="Hyperlink"/>
            <w:rFonts w:ascii="Roboto Condensed" w:hAnsi="Roboto Condensed"/>
            <w:shd w:val="clear" w:color="auto" w:fill="F8F9FA"/>
          </w:rPr>
          <w:t>https://www.examtopics.com/discussions/hashicorp/view/131390-exam-vault-associate-002-topic-1-question-25-discussion/</w:t>
        </w:r>
      </w:hyperlink>
      <w:r>
        <w:rPr>
          <w:rFonts w:ascii="Roboto Condensed" w:hAnsi="Roboto Condensed"/>
          <w:color w:val="505050"/>
          <w:shd w:val="clear" w:color="auto" w:fill="F8F9FA"/>
        </w:rPr>
        <w:t xml:space="preserve"> </w:t>
      </w:r>
    </w:p>
    <w:p w14:paraId="185473A2" w14:textId="77777777" w:rsidR="0072565B" w:rsidRPr="005204CA" w:rsidRDefault="0072565B"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9F7C5F7" w14:textId="77777777" w:rsidR="00E138F2" w:rsidRPr="00E138F2" w:rsidRDefault="00E138F2" w:rsidP="00E138F2">
      <w:pPr>
        <w:rPr>
          <w:shd w:val="clear" w:color="auto" w:fill="FFFFFF"/>
          <w:lang w:val="en-GB"/>
        </w:rPr>
      </w:pPr>
      <w:r w:rsidRPr="00E138F2">
        <w:rPr>
          <w:shd w:val="clear" w:color="auto" w:fill="FFFFFF"/>
          <w:lang w:val="en-GB"/>
        </w:rPr>
        <w:t>Where does the Vault Agent store its cache?</w:t>
      </w:r>
    </w:p>
    <w:p w14:paraId="317289C5" w14:textId="57869BDC" w:rsidR="00E138F2" w:rsidRPr="00E138F2" w:rsidRDefault="00E138F2">
      <w:pPr>
        <w:pStyle w:val="ListParagraph"/>
        <w:numPr>
          <w:ilvl w:val="0"/>
          <w:numId w:val="95"/>
        </w:numPr>
        <w:rPr>
          <w:shd w:val="clear" w:color="auto" w:fill="FFFFFF"/>
          <w:lang w:val="en-GB"/>
        </w:rPr>
      </w:pPr>
      <w:r w:rsidRPr="00E138F2">
        <w:rPr>
          <w:shd w:val="clear" w:color="auto" w:fill="FFFFFF"/>
          <w:lang w:val="en-GB"/>
        </w:rPr>
        <w:t>In a file encrypted using the Vault transit secret engine</w:t>
      </w:r>
    </w:p>
    <w:p w14:paraId="121C19EB" w14:textId="4CDCBF9C" w:rsidR="00E138F2" w:rsidRPr="00E138F2" w:rsidRDefault="00E138F2">
      <w:pPr>
        <w:pStyle w:val="ListParagraph"/>
        <w:numPr>
          <w:ilvl w:val="0"/>
          <w:numId w:val="95"/>
        </w:numPr>
        <w:rPr>
          <w:shd w:val="clear" w:color="auto" w:fill="FFFFFF"/>
          <w:lang w:val="en-GB"/>
        </w:rPr>
      </w:pPr>
      <w:r w:rsidRPr="00E138F2">
        <w:rPr>
          <w:shd w:val="clear" w:color="auto" w:fill="FFFFFF"/>
          <w:lang w:val="en-GB"/>
        </w:rPr>
        <w:t>In the Vault key/value store</w:t>
      </w:r>
    </w:p>
    <w:p w14:paraId="5B1B0D8F" w14:textId="6443463E" w:rsidR="00E138F2" w:rsidRPr="00E138F2" w:rsidRDefault="00E138F2">
      <w:pPr>
        <w:pStyle w:val="ListParagraph"/>
        <w:numPr>
          <w:ilvl w:val="0"/>
          <w:numId w:val="95"/>
        </w:numPr>
        <w:rPr>
          <w:shd w:val="clear" w:color="auto" w:fill="FFFFFF"/>
          <w:lang w:val="en-GB"/>
        </w:rPr>
      </w:pPr>
      <w:r w:rsidRPr="00E138F2">
        <w:rPr>
          <w:shd w:val="clear" w:color="auto" w:fill="FFFFFF"/>
          <w:lang w:val="en-GB"/>
        </w:rPr>
        <w:t>In an unencrypted file</w:t>
      </w:r>
    </w:p>
    <w:p w14:paraId="37E401D7" w14:textId="2797F0F6" w:rsidR="00E138F2" w:rsidRPr="00E138F2" w:rsidRDefault="00E138F2">
      <w:pPr>
        <w:pStyle w:val="ListParagraph"/>
        <w:numPr>
          <w:ilvl w:val="0"/>
          <w:numId w:val="95"/>
        </w:numPr>
        <w:rPr>
          <w:shd w:val="clear" w:color="auto" w:fill="FFFFFF"/>
          <w:lang w:val="en-GB"/>
        </w:rPr>
      </w:pPr>
      <w:r w:rsidRPr="00E138F2">
        <w:rPr>
          <w:shd w:val="clear" w:color="auto" w:fill="FFFFFF"/>
          <w:lang w:val="en-GB"/>
        </w:rPr>
        <w:lastRenderedPageBreak/>
        <w:t>In memory</w:t>
      </w:r>
    </w:p>
    <w:p w14:paraId="38297F0A" w14:textId="77777777" w:rsidR="0072565B" w:rsidRPr="005204CA" w:rsidRDefault="0072565B"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AFB61A6" w14:textId="2BF00EEC" w:rsidR="0072565B" w:rsidRPr="005204CA" w:rsidRDefault="0072565B" w:rsidP="00A359B4">
      <w:pPr>
        <w:ind w:left="360"/>
        <w:rPr>
          <w:b/>
          <w:bCs/>
        </w:rPr>
      </w:pPr>
      <w:r w:rsidRPr="005204CA">
        <w:rPr>
          <w:b/>
          <w:bCs/>
        </w:rPr>
        <w:t xml:space="preserve">Correct Answer:  </w:t>
      </w:r>
      <w:r w:rsidR="00E138F2">
        <w:rPr>
          <w:b/>
          <w:bCs/>
        </w:rPr>
        <w:t>D</w:t>
      </w:r>
    </w:p>
    <w:p w14:paraId="08DDEDEE" w14:textId="77777777" w:rsidR="0072565B" w:rsidRPr="005204CA" w:rsidRDefault="0072565B" w:rsidP="00A359B4">
      <w:pPr>
        <w:ind w:left="360"/>
        <w:rPr>
          <w:b/>
          <w:bCs/>
        </w:rPr>
      </w:pPr>
      <w:r w:rsidRPr="005204CA">
        <w:rPr>
          <w:b/>
          <w:bCs/>
        </w:rPr>
        <w:t xml:space="preserve">Explanation: </w:t>
      </w:r>
    </w:p>
    <w:p w14:paraId="6FF04ED3" w14:textId="77777777" w:rsidR="0063461B" w:rsidRPr="0063461B" w:rsidRDefault="0063461B" w:rsidP="0063461B">
      <w:pPr>
        <w:rPr>
          <w:lang w:val="en-GB"/>
        </w:rPr>
      </w:pPr>
      <w:r w:rsidRPr="0063461B">
        <w:rPr>
          <w:lang w:val="en-GB"/>
        </w:rPr>
        <w:t>The Vault Agent cache is designed to:</w:t>
      </w:r>
    </w:p>
    <w:p w14:paraId="710CD7EE" w14:textId="77777777" w:rsidR="0063461B" w:rsidRPr="0063461B" w:rsidRDefault="0063461B">
      <w:pPr>
        <w:pStyle w:val="ListParagraph"/>
        <w:numPr>
          <w:ilvl w:val="0"/>
          <w:numId w:val="97"/>
        </w:numPr>
        <w:rPr>
          <w:lang w:val="en-GB"/>
        </w:rPr>
      </w:pPr>
      <w:r w:rsidRPr="0063461B">
        <w:rPr>
          <w:lang w:val="en-GB"/>
        </w:rPr>
        <w:t>Cache tokens</w:t>
      </w:r>
    </w:p>
    <w:p w14:paraId="14C4B93A" w14:textId="77777777" w:rsidR="0063461B" w:rsidRPr="0063461B" w:rsidRDefault="0063461B">
      <w:pPr>
        <w:pStyle w:val="ListParagraph"/>
        <w:numPr>
          <w:ilvl w:val="0"/>
          <w:numId w:val="97"/>
        </w:numPr>
        <w:rPr>
          <w:lang w:val="en-GB"/>
        </w:rPr>
      </w:pPr>
      <w:r w:rsidRPr="0063461B">
        <w:rPr>
          <w:lang w:val="en-GB"/>
        </w:rPr>
        <w:t>Cache leases</w:t>
      </w:r>
    </w:p>
    <w:p w14:paraId="5A02B1F9" w14:textId="77777777" w:rsidR="0063461B" w:rsidRPr="0063461B" w:rsidRDefault="0063461B">
      <w:pPr>
        <w:pStyle w:val="ListParagraph"/>
        <w:numPr>
          <w:ilvl w:val="0"/>
          <w:numId w:val="97"/>
        </w:numPr>
        <w:rPr>
          <w:lang w:val="en-GB"/>
        </w:rPr>
      </w:pPr>
      <w:r w:rsidRPr="0063461B">
        <w:rPr>
          <w:lang w:val="en-GB"/>
        </w:rPr>
        <w:t>Cache secrets</w:t>
      </w:r>
    </w:p>
    <w:p w14:paraId="3472775F" w14:textId="77777777" w:rsidR="0063461B" w:rsidRPr="0063461B" w:rsidRDefault="0063461B">
      <w:pPr>
        <w:pStyle w:val="ListParagraph"/>
        <w:numPr>
          <w:ilvl w:val="0"/>
          <w:numId w:val="97"/>
        </w:numPr>
        <w:rPr>
          <w:lang w:val="en-GB"/>
        </w:rPr>
      </w:pPr>
      <w:r w:rsidRPr="0063461B">
        <w:rPr>
          <w:lang w:val="en-GB"/>
        </w:rPr>
        <w:t>Reduce the number of requests to Vault</w:t>
      </w:r>
    </w:p>
    <w:p w14:paraId="265A5027" w14:textId="77777777" w:rsidR="0063461B" w:rsidRPr="0063461B" w:rsidRDefault="0063461B" w:rsidP="0063461B">
      <w:pPr>
        <w:rPr>
          <w:lang w:val="en-GB"/>
        </w:rPr>
      </w:pPr>
      <w:r w:rsidRPr="0063461B">
        <w:rPr>
          <w:lang w:val="en-GB"/>
        </w:rPr>
        <w:t>By keeping the cache in memory:</w:t>
      </w:r>
    </w:p>
    <w:p w14:paraId="71C1BD6F" w14:textId="77777777" w:rsidR="0063461B" w:rsidRPr="0063461B" w:rsidRDefault="0063461B">
      <w:pPr>
        <w:pStyle w:val="ListParagraph"/>
        <w:numPr>
          <w:ilvl w:val="0"/>
          <w:numId w:val="96"/>
        </w:numPr>
        <w:rPr>
          <w:lang w:val="en-GB"/>
        </w:rPr>
      </w:pPr>
      <w:r w:rsidRPr="0063461B">
        <w:rPr>
          <w:rFonts w:ascii="Segoe UI Emoji" w:hAnsi="Segoe UI Emoji" w:cs="Segoe UI Emoji"/>
          <w:lang w:val="en-GB"/>
        </w:rPr>
        <w:t>✅</w:t>
      </w:r>
      <w:r w:rsidRPr="0063461B">
        <w:rPr>
          <w:lang w:val="en-GB"/>
        </w:rPr>
        <w:t xml:space="preserve"> Sensitive data is not written to disk.</w:t>
      </w:r>
    </w:p>
    <w:p w14:paraId="308D404A" w14:textId="77777777" w:rsidR="0063461B" w:rsidRPr="0063461B" w:rsidRDefault="0063461B">
      <w:pPr>
        <w:pStyle w:val="ListParagraph"/>
        <w:numPr>
          <w:ilvl w:val="0"/>
          <w:numId w:val="96"/>
        </w:numPr>
        <w:rPr>
          <w:lang w:val="en-GB"/>
        </w:rPr>
      </w:pPr>
      <w:r w:rsidRPr="0063461B">
        <w:rPr>
          <w:rFonts w:ascii="Segoe UI Emoji" w:hAnsi="Segoe UI Emoji" w:cs="Segoe UI Emoji"/>
          <w:lang w:val="en-GB"/>
        </w:rPr>
        <w:t>✅</w:t>
      </w:r>
      <w:r w:rsidRPr="0063461B">
        <w:rPr>
          <w:lang w:val="en-GB"/>
        </w:rPr>
        <w:t xml:space="preserve"> Cached data is automatically lost when the agent stops or restarts.</w:t>
      </w:r>
    </w:p>
    <w:p w14:paraId="35E81F31" w14:textId="77777777" w:rsidR="0063461B" w:rsidRPr="0063461B" w:rsidRDefault="0063461B">
      <w:pPr>
        <w:pStyle w:val="ListParagraph"/>
        <w:numPr>
          <w:ilvl w:val="0"/>
          <w:numId w:val="96"/>
        </w:numPr>
        <w:rPr>
          <w:lang w:val="en-GB"/>
        </w:rPr>
      </w:pPr>
      <w:r w:rsidRPr="0063461B">
        <w:rPr>
          <w:rFonts w:ascii="Segoe UI Emoji" w:hAnsi="Segoe UI Emoji" w:cs="Segoe UI Emoji"/>
          <w:lang w:val="en-GB"/>
        </w:rPr>
        <w:t>✅</w:t>
      </w:r>
      <w:r w:rsidRPr="0063461B">
        <w:rPr>
          <w:lang w:val="en-GB"/>
        </w:rPr>
        <w:t xml:space="preserve"> Security exposure is reduced compared to file-based caching.</w:t>
      </w:r>
    </w:p>
    <w:p w14:paraId="4D58095F" w14:textId="6DAB6F49" w:rsidR="0072565B" w:rsidRDefault="0072565B"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49" w:history="1">
        <w:r w:rsidRPr="001371D2">
          <w:rPr>
            <w:rStyle w:val="Hyperlink"/>
            <w:rFonts w:ascii="Roboto Condensed" w:hAnsi="Roboto Condensed"/>
            <w:shd w:val="clear" w:color="auto" w:fill="F8F9FA"/>
          </w:rPr>
          <w:t>https://www.examtopics.com/discussions/hashicorp/view/131829-exam-vault-associate-002-topic-1-question-26-discussion/</w:t>
        </w:r>
      </w:hyperlink>
      <w:r>
        <w:rPr>
          <w:rFonts w:ascii="Roboto Condensed" w:hAnsi="Roboto Condensed"/>
          <w:color w:val="505050"/>
          <w:shd w:val="clear" w:color="auto" w:fill="F8F9FA"/>
        </w:rPr>
        <w:t xml:space="preserve"> </w:t>
      </w:r>
    </w:p>
    <w:p w14:paraId="4C9B21E1" w14:textId="77777777" w:rsidR="00F0477C" w:rsidRPr="005204CA" w:rsidRDefault="00F0477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78DAAEC" w14:textId="77777777" w:rsidR="00AE71E3" w:rsidRPr="00AE71E3" w:rsidRDefault="00AE71E3" w:rsidP="00AE71E3">
      <w:pPr>
        <w:rPr>
          <w:shd w:val="clear" w:color="auto" w:fill="FFFFFF"/>
          <w:lang w:val="en-GB"/>
        </w:rPr>
      </w:pPr>
      <w:r w:rsidRPr="00AE71E3">
        <w:rPr>
          <w:shd w:val="clear" w:color="auto" w:fill="FFFFFF"/>
          <w:lang w:val="en-GB"/>
        </w:rPr>
        <w:t>Your organization has an initiative to reduce and ultimately remove the use of long lived X.509 certificates. Which secrets engine will best support this use case?</w:t>
      </w:r>
    </w:p>
    <w:p w14:paraId="10E312FA" w14:textId="46B7B774" w:rsidR="00AE71E3" w:rsidRPr="00AE71E3" w:rsidRDefault="00AE71E3">
      <w:pPr>
        <w:pStyle w:val="ListParagraph"/>
        <w:numPr>
          <w:ilvl w:val="0"/>
          <w:numId w:val="101"/>
        </w:numPr>
        <w:rPr>
          <w:shd w:val="clear" w:color="auto" w:fill="FFFFFF"/>
          <w:lang w:val="en-GB"/>
        </w:rPr>
      </w:pPr>
      <w:r w:rsidRPr="00AE71E3">
        <w:rPr>
          <w:shd w:val="clear" w:color="auto" w:fill="FFFFFF"/>
          <w:lang w:val="en-GB"/>
        </w:rPr>
        <w:t>PKI</w:t>
      </w:r>
    </w:p>
    <w:p w14:paraId="725BC261" w14:textId="03733C5A" w:rsidR="00AE71E3" w:rsidRPr="00AE71E3" w:rsidRDefault="00AE71E3">
      <w:pPr>
        <w:pStyle w:val="ListParagraph"/>
        <w:numPr>
          <w:ilvl w:val="0"/>
          <w:numId w:val="101"/>
        </w:numPr>
        <w:rPr>
          <w:shd w:val="clear" w:color="auto" w:fill="FFFFFF"/>
          <w:lang w:val="en-GB"/>
        </w:rPr>
      </w:pPr>
      <w:r w:rsidRPr="00AE71E3">
        <w:rPr>
          <w:shd w:val="clear" w:color="auto" w:fill="FFFFFF"/>
          <w:lang w:val="en-GB"/>
        </w:rPr>
        <w:t>Key/Value secrets engine version 2, with TTL defined</w:t>
      </w:r>
    </w:p>
    <w:p w14:paraId="453D00F8" w14:textId="2AB3B633" w:rsidR="00AE71E3" w:rsidRPr="00AE71E3" w:rsidRDefault="00AE71E3">
      <w:pPr>
        <w:pStyle w:val="ListParagraph"/>
        <w:numPr>
          <w:ilvl w:val="0"/>
          <w:numId w:val="101"/>
        </w:numPr>
        <w:rPr>
          <w:shd w:val="clear" w:color="auto" w:fill="FFFFFF"/>
          <w:lang w:val="en-GB"/>
        </w:rPr>
      </w:pPr>
      <w:r w:rsidRPr="00AE71E3">
        <w:rPr>
          <w:shd w:val="clear" w:color="auto" w:fill="FFFFFF"/>
          <w:lang w:val="en-GB"/>
        </w:rPr>
        <w:t>Cloud KMS</w:t>
      </w:r>
    </w:p>
    <w:p w14:paraId="505AFC24" w14:textId="7669B713" w:rsidR="00AE71E3" w:rsidRPr="00AE71E3" w:rsidRDefault="00AE71E3">
      <w:pPr>
        <w:pStyle w:val="ListParagraph"/>
        <w:numPr>
          <w:ilvl w:val="0"/>
          <w:numId w:val="101"/>
        </w:numPr>
        <w:rPr>
          <w:shd w:val="clear" w:color="auto" w:fill="FFFFFF"/>
          <w:lang w:val="en-GB"/>
        </w:rPr>
      </w:pPr>
      <w:r w:rsidRPr="00AE71E3">
        <w:rPr>
          <w:shd w:val="clear" w:color="auto" w:fill="FFFFFF"/>
          <w:lang w:val="en-GB"/>
        </w:rPr>
        <w:t>Transit</w:t>
      </w:r>
    </w:p>
    <w:p w14:paraId="31A94AD5" w14:textId="77777777" w:rsidR="00F0477C" w:rsidRPr="005204CA" w:rsidRDefault="00F0477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6A8AE1C" w14:textId="694A98C1" w:rsidR="00F0477C" w:rsidRPr="005204CA" w:rsidRDefault="00F0477C" w:rsidP="00A359B4">
      <w:pPr>
        <w:ind w:left="360"/>
        <w:rPr>
          <w:b/>
          <w:bCs/>
        </w:rPr>
      </w:pPr>
      <w:r w:rsidRPr="005204CA">
        <w:rPr>
          <w:b/>
          <w:bCs/>
        </w:rPr>
        <w:t xml:space="preserve">Correct Answer:  </w:t>
      </w:r>
      <w:r w:rsidR="004211E0">
        <w:rPr>
          <w:b/>
          <w:bCs/>
        </w:rPr>
        <w:t>A</w:t>
      </w:r>
    </w:p>
    <w:p w14:paraId="502C551E" w14:textId="77777777" w:rsidR="00F0477C" w:rsidRPr="005204CA" w:rsidRDefault="00F0477C" w:rsidP="00A359B4">
      <w:pPr>
        <w:ind w:left="360"/>
        <w:rPr>
          <w:b/>
          <w:bCs/>
        </w:rPr>
      </w:pPr>
      <w:r w:rsidRPr="005204CA">
        <w:rPr>
          <w:b/>
          <w:bCs/>
        </w:rPr>
        <w:t xml:space="preserve">Explanation: </w:t>
      </w:r>
    </w:p>
    <w:p w14:paraId="08BE3D9E" w14:textId="77777777" w:rsidR="004211E0" w:rsidRPr="004211E0" w:rsidRDefault="004211E0" w:rsidP="004211E0">
      <w:pPr>
        <w:rPr>
          <w:lang w:val="en-GB"/>
        </w:rPr>
      </w:pPr>
      <w:r w:rsidRPr="004211E0">
        <w:rPr>
          <w:lang w:val="en-GB"/>
        </w:rPr>
        <w:t xml:space="preserve">If the goal is to </w:t>
      </w:r>
      <w:r w:rsidRPr="004211E0">
        <w:rPr>
          <w:b/>
          <w:bCs/>
          <w:lang w:val="en-GB"/>
        </w:rPr>
        <w:t>reduce and eventually eliminate long-lived X.509 certificates</w:t>
      </w:r>
      <w:r w:rsidRPr="004211E0">
        <w:rPr>
          <w:lang w:val="en-GB"/>
        </w:rPr>
        <w:t xml:space="preserve">, the </w:t>
      </w:r>
      <w:r w:rsidRPr="004211E0">
        <w:rPr>
          <w:b/>
          <w:bCs/>
          <w:lang w:val="en-GB"/>
        </w:rPr>
        <w:t>PKI Secrets Engine</w:t>
      </w:r>
      <w:r w:rsidRPr="004211E0">
        <w:rPr>
          <w:lang w:val="en-GB"/>
        </w:rPr>
        <w:t xml:space="preserve"> is the best choice.</w:t>
      </w:r>
    </w:p>
    <w:p w14:paraId="054E8A41" w14:textId="77777777" w:rsidR="004211E0" w:rsidRPr="004211E0" w:rsidRDefault="004211E0">
      <w:pPr>
        <w:numPr>
          <w:ilvl w:val="0"/>
          <w:numId w:val="102"/>
        </w:numPr>
        <w:rPr>
          <w:b/>
          <w:bCs/>
          <w:lang w:val="en-GB"/>
        </w:rPr>
      </w:pPr>
      <w:r w:rsidRPr="004211E0">
        <w:rPr>
          <w:b/>
          <w:bCs/>
          <w:lang w:val="en-GB"/>
        </w:rPr>
        <w:t>Why PKI?</w:t>
      </w:r>
    </w:p>
    <w:p w14:paraId="311A8767" w14:textId="77777777" w:rsidR="004211E0" w:rsidRPr="004211E0" w:rsidRDefault="004211E0" w:rsidP="004211E0">
      <w:pPr>
        <w:rPr>
          <w:lang w:val="en-GB"/>
        </w:rPr>
      </w:pPr>
      <w:r w:rsidRPr="004211E0">
        <w:rPr>
          <w:lang w:val="en-GB"/>
        </w:rPr>
        <w:t>The Vault PKI Secrets Engine can:</w:t>
      </w:r>
    </w:p>
    <w:p w14:paraId="61C93F33" w14:textId="77777777" w:rsidR="004211E0" w:rsidRPr="004211E0" w:rsidRDefault="004211E0">
      <w:pPr>
        <w:pStyle w:val="ListParagraph"/>
        <w:numPr>
          <w:ilvl w:val="0"/>
          <w:numId w:val="103"/>
        </w:numPr>
        <w:rPr>
          <w:lang w:val="en-GB"/>
        </w:rPr>
      </w:pPr>
      <w:r w:rsidRPr="004211E0">
        <w:rPr>
          <w:rFonts w:ascii="Segoe UI Emoji" w:hAnsi="Segoe UI Emoji" w:cs="Segoe UI Emoji"/>
          <w:lang w:val="en-GB"/>
        </w:rPr>
        <w:t>✅</w:t>
      </w:r>
      <w:r w:rsidRPr="004211E0">
        <w:rPr>
          <w:lang w:val="en-GB"/>
        </w:rPr>
        <w:t xml:space="preserve"> Act as an internal Certificate Authority (CA)</w:t>
      </w:r>
    </w:p>
    <w:p w14:paraId="008A7DFE" w14:textId="77777777" w:rsidR="004211E0" w:rsidRPr="004211E0" w:rsidRDefault="004211E0">
      <w:pPr>
        <w:pStyle w:val="ListParagraph"/>
        <w:numPr>
          <w:ilvl w:val="0"/>
          <w:numId w:val="103"/>
        </w:numPr>
        <w:rPr>
          <w:lang w:val="en-GB"/>
        </w:rPr>
      </w:pPr>
      <w:r w:rsidRPr="004211E0">
        <w:rPr>
          <w:rFonts w:ascii="Segoe UI Emoji" w:hAnsi="Segoe UI Emoji" w:cs="Segoe UI Emoji"/>
          <w:lang w:val="en-GB"/>
        </w:rPr>
        <w:t>✅</w:t>
      </w:r>
      <w:r w:rsidRPr="004211E0">
        <w:rPr>
          <w:lang w:val="en-GB"/>
        </w:rPr>
        <w:t xml:space="preserve"> Issue short-lived X.509 certificates</w:t>
      </w:r>
    </w:p>
    <w:p w14:paraId="5C10336B" w14:textId="77777777" w:rsidR="004211E0" w:rsidRPr="004211E0" w:rsidRDefault="004211E0">
      <w:pPr>
        <w:pStyle w:val="ListParagraph"/>
        <w:numPr>
          <w:ilvl w:val="0"/>
          <w:numId w:val="103"/>
        </w:numPr>
        <w:rPr>
          <w:lang w:val="en-GB"/>
        </w:rPr>
      </w:pPr>
      <w:r w:rsidRPr="004211E0">
        <w:rPr>
          <w:rFonts w:ascii="Segoe UI Emoji" w:hAnsi="Segoe UI Emoji" w:cs="Segoe UI Emoji"/>
          <w:lang w:val="en-GB"/>
        </w:rPr>
        <w:t>✅</w:t>
      </w:r>
      <w:r w:rsidRPr="004211E0">
        <w:rPr>
          <w:lang w:val="en-GB"/>
        </w:rPr>
        <w:t xml:space="preserve"> Automatically rotate certificates</w:t>
      </w:r>
    </w:p>
    <w:p w14:paraId="749167E9" w14:textId="77777777" w:rsidR="004211E0" w:rsidRPr="004211E0" w:rsidRDefault="004211E0">
      <w:pPr>
        <w:pStyle w:val="ListParagraph"/>
        <w:numPr>
          <w:ilvl w:val="0"/>
          <w:numId w:val="103"/>
        </w:numPr>
        <w:rPr>
          <w:lang w:val="en-GB"/>
        </w:rPr>
      </w:pPr>
      <w:r w:rsidRPr="004211E0">
        <w:rPr>
          <w:rFonts w:ascii="Segoe UI Emoji" w:hAnsi="Segoe UI Emoji" w:cs="Segoe UI Emoji"/>
          <w:lang w:val="en-GB"/>
        </w:rPr>
        <w:lastRenderedPageBreak/>
        <w:t>✅</w:t>
      </w:r>
      <w:r w:rsidRPr="004211E0">
        <w:rPr>
          <w:lang w:val="en-GB"/>
        </w:rPr>
        <w:t xml:space="preserve"> Revoke certificates</w:t>
      </w:r>
    </w:p>
    <w:p w14:paraId="094C4B5C" w14:textId="77777777" w:rsidR="004211E0" w:rsidRPr="004211E0" w:rsidRDefault="004211E0">
      <w:pPr>
        <w:pStyle w:val="ListParagraph"/>
        <w:numPr>
          <w:ilvl w:val="0"/>
          <w:numId w:val="103"/>
        </w:numPr>
        <w:rPr>
          <w:lang w:val="en-GB"/>
        </w:rPr>
      </w:pPr>
      <w:r w:rsidRPr="004211E0">
        <w:rPr>
          <w:rFonts w:ascii="Segoe UI Emoji" w:hAnsi="Segoe UI Emoji" w:cs="Segoe UI Emoji"/>
          <w:lang w:val="en-GB"/>
        </w:rPr>
        <w:t>✅</w:t>
      </w:r>
      <w:r w:rsidRPr="004211E0">
        <w:rPr>
          <w:lang w:val="en-GB"/>
        </w:rPr>
        <w:t xml:space="preserve"> Generate certificates on demand with very short TTLs (minutes or hours)</w:t>
      </w:r>
    </w:p>
    <w:p w14:paraId="4EF3C9AF" w14:textId="77777777" w:rsidR="004211E0" w:rsidRPr="004211E0" w:rsidRDefault="004211E0" w:rsidP="004211E0">
      <w:pPr>
        <w:rPr>
          <w:lang w:val="en-GB"/>
        </w:rPr>
      </w:pPr>
      <w:r w:rsidRPr="004211E0">
        <w:rPr>
          <w:lang w:val="en-GB"/>
        </w:rPr>
        <w:t xml:space="preserve">This enables a move away from long-lived certificates toward </w:t>
      </w:r>
      <w:r w:rsidRPr="004211E0">
        <w:rPr>
          <w:b/>
          <w:bCs/>
          <w:lang w:val="en-GB"/>
        </w:rPr>
        <w:t>ephemeral, automatically managed certificates</w:t>
      </w:r>
      <w:r w:rsidRPr="004211E0">
        <w:rPr>
          <w:lang w:val="en-GB"/>
        </w:rPr>
        <w:t>, which is a common security best practice.</w:t>
      </w:r>
    </w:p>
    <w:p w14:paraId="1CB1125A" w14:textId="15CCA28F" w:rsidR="00F0477C" w:rsidRDefault="00F0477C"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0" w:history="1">
        <w:r w:rsidR="00AE71E3" w:rsidRPr="001371D2">
          <w:rPr>
            <w:rStyle w:val="Hyperlink"/>
            <w:rFonts w:ascii="Roboto Condensed" w:hAnsi="Roboto Condensed"/>
            <w:shd w:val="clear" w:color="auto" w:fill="F8F9FA"/>
          </w:rPr>
          <w:t>https://www.examtopics.com/discussions/hashicorp/view/131387-exam-vault-associate-002-topic-1-question-27-discussion/</w:t>
        </w:r>
      </w:hyperlink>
      <w:r w:rsidR="00AE71E3">
        <w:rPr>
          <w:rFonts w:ascii="Roboto Condensed" w:hAnsi="Roboto Condensed"/>
          <w:color w:val="505050"/>
          <w:shd w:val="clear" w:color="auto" w:fill="F8F9FA"/>
        </w:rPr>
        <w:t xml:space="preserve"> </w:t>
      </w:r>
    </w:p>
    <w:p w14:paraId="44DFC397" w14:textId="77777777" w:rsidR="00992D82" w:rsidRPr="005204CA" w:rsidRDefault="00992D82"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4C06F77" w14:textId="77777777" w:rsidR="00F55582" w:rsidRPr="00F55582" w:rsidRDefault="00F55582" w:rsidP="00F55582">
      <w:pPr>
        <w:rPr>
          <w:shd w:val="clear" w:color="auto" w:fill="FFFFFF"/>
          <w:lang w:val="en-GB"/>
        </w:rPr>
      </w:pPr>
      <w:r w:rsidRPr="00F55582">
        <w:rPr>
          <w:shd w:val="clear" w:color="auto" w:fill="FFFFFF"/>
          <w:lang w:val="en-GB"/>
        </w:rPr>
        <w:t>When unsealing Vault each Shamir unseal key should be entered:</w:t>
      </w:r>
    </w:p>
    <w:p w14:paraId="0580FD34" w14:textId="2EDC3459" w:rsidR="00F55582" w:rsidRPr="00F55582" w:rsidRDefault="00F55582">
      <w:pPr>
        <w:pStyle w:val="ListParagraph"/>
        <w:numPr>
          <w:ilvl w:val="0"/>
          <w:numId w:val="104"/>
        </w:numPr>
        <w:rPr>
          <w:shd w:val="clear" w:color="auto" w:fill="FFFFFF"/>
          <w:lang w:val="en-GB"/>
        </w:rPr>
      </w:pPr>
      <w:r w:rsidRPr="00F55582">
        <w:rPr>
          <w:shd w:val="clear" w:color="auto" w:fill="FFFFFF"/>
          <w:lang w:val="en-GB"/>
        </w:rPr>
        <w:t>Sequentially from one system that all of the administrators are in front of</w:t>
      </w:r>
    </w:p>
    <w:p w14:paraId="407E669E" w14:textId="4F895BB2" w:rsidR="00F55582" w:rsidRPr="00F55582" w:rsidRDefault="00F55582">
      <w:pPr>
        <w:pStyle w:val="ListParagraph"/>
        <w:numPr>
          <w:ilvl w:val="0"/>
          <w:numId w:val="104"/>
        </w:numPr>
        <w:rPr>
          <w:shd w:val="clear" w:color="auto" w:fill="FFFFFF"/>
          <w:lang w:val="en-GB"/>
        </w:rPr>
      </w:pPr>
      <w:r w:rsidRPr="00F55582">
        <w:rPr>
          <w:shd w:val="clear" w:color="auto" w:fill="FFFFFF"/>
          <w:lang w:val="en-GB"/>
        </w:rPr>
        <w:t>By different administrators each connecting from different computers</w:t>
      </w:r>
    </w:p>
    <w:p w14:paraId="4C33941D" w14:textId="48F4ADDB" w:rsidR="00F55582" w:rsidRPr="00F55582" w:rsidRDefault="00F55582">
      <w:pPr>
        <w:pStyle w:val="ListParagraph"/>
        <w:numPr>
          <w:ilvl w:val="0"/>
          <w:numId w:val="104"/>
        </w:numPr>
        <w:rPr>
          <w:shd w:val="clear" w:color="auto" w:fill="FFFFFF"/>
          <w:lang w:val="en-GB"/>
        </w:rPr>
      </w:pPr>
      <w:r w:rsidRPr="00F55582">
        <w:rPr>
          <w:shd w:val="clear" w:color="auto" w:fill="FFFFFF"/>
          <w:lang w:val="en-GB"/>
        </w:rPr>
        <w:t>While encrypted with each administrators PGP key</w:t>
      </w:r>
    </w:p>
    <w:p w14:paraId="71C5F8C5" w14:textId="0A0C74F0" w:rsidR="00F55582" w:rsidRPr="00F55582" w:rsidRDefault="00F55582">
      <w:pPr>
        <w:pStyle w:val="ListParagraph"/>
        <w:numPr>
          <w:ilvl w:val="0"/>
          <w:numId w:val="104"/>
        </w:numPr>
        <w:rPr>
          <w:shd w:val="clear" w:color="auto" w:fill="FFFFFF"/>
          <w:lang w:val="en-GB"/>
        </w:rPr>
      </w:pPr>
      <w:r w:rsidRPr="00F55582">
        <w:rPr>
          <w:shd w:val="clear" w:color="auto" w:fill="FFFFFF"/>
          <w:lang w:val="en-GB"/>
        </w:rPr>
        <w:t>At the command line in one single command</w:t>
      </w:r>
    </w:p>
    <w:p w14:paraId="010151FE" w14:textId="77777777" w:rsidR="00992D82" w:rsidRPr="005204CA" w:rsidRDefault="00992D82"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AB32E34" w14:textId="531DC644" w:rsidR="00992D82" w:rsidRPr="005204CA" w:rsidRDefault="00992D82" w:rsidP="00A359B4">
      <w:pPr>
        <w:ind w:left="360"/>
        <w:rPr>
          <w:b/>
          <w:bCs/>
        </w:rPr>
      </w:pPr>
      <w:r w:rsidRPr="005204CA">
        <w:rPr>
          <w:b/>
          <w:bCs/>
        </w:rPr>
        <w:t xml:space="preserve">Correct Answer:  </w:t>
      </w:r>
      <w:r w:rsidR="008010F2">
        <w:rPr>
          <w:b/>
          <w:bCs/>
        </w:rPr>
        <w:t>B</w:t>
      </w:r>
    </w:p>
    <w:p w14:paraId="37004BD2" w14:textId="77777777" w:rsidR="00992D82" w:rsidRPr="005204CA" w:rsidRDefault="00992D82" w:rsidP="00A359B4">
      <w:pPr>
        <w:ind w:left="360"/>
        <w:rPr>
          <w:b/>
          <w:bCs/>
        </w:rPr>
      </w:pPr>
      <w:r w:rsidRPr="005204CA">
        <w:rPr>
          <w:b/>
          <w:bCs/>
        </w:rPr>
        <w:t xml:space="preserve">Explanation: </w:t>
      </w:r>
    </w:p>
    <w:p w14:paraId="2895B50E" w14:textId="77777777" w:rsidR="00A8610E" w:rsidRPr="00A8610E" w:rsidRDefault="00A8610E" w:rsidP="00A8610E">
      <w:pPr>
        <w:rPr>
          <w:lang w:val="en-GB"/>
        </w:rPr>
      </w:pPr>
      <w:r w:rsidRPr="00A8610E">
        <w:rPr>
          <w:lang w:val="en-GB"/>
        </w:rPr>
        <w:t xml:space="preserve">The purpose of </w:t>
      </w:r>
      <w:r w:rsidRPr="00A8610E">
        <w:rPr>
          <w:b/>
          <w:bCs/>
          <w:lang w:val="en-GB"/>
        </w:rPr>
        <w:t>Shamir's Secret Sharing</w:t>
      </w:r>
      <w:r w:rsidRPr="00A8610E">
        <w:rPr>
          <w:lang w:val="en-GB"/>
        </w:rPr>
        <w:t xml:space="preserve"> is to distribute trust among multiple key holders.</w:t>
      </w:r>
    </w:p>
    <w:p w14:paraId="124F907D" w14:textId="77777777" w:rsidR="00A8610E" w:rsidRPr="00A8610E" w:rsidRDefault="00A8610E" w:rsidP="00A8610E">
      <w:pPr>
        <w:rPr>
          <w:lang w:val="en-GB"/>
        </w:rPr>
      </w:pPr>
      <w:r w:rsidRPr="00A8610E">
        <w:rPr>
          <w:lang w:val="en-GB"/>
        </w:rPr>
        <w:t>When Vault is sealed and requires multiple unseal keys:</w:t>
      </w:r>
    </w:p>
    <w:p w14:paraId="1166B9F2" w14:textId="77777777" w:rsidR="00A8610E" w:rsidRPr="00A8610E" w:rsidRDefault="00A8610E">
      <w:pPr>
        <w:pStyle w:val="ListParagraph"/>
        <w:numPr>
          <w:ilvl w:val="0"/>
          <w:numId w:val="105"/>
        </w:numPr>
        <w:rPr>
          <w:lang w:val="en-GB"/>
        </w:rPr>
      </w:pPr>
      <w:r w:rsidRPr="00A8610E">
        <w:rPr>
          <w:lang w:val="en-GB"/>
        </w:rPr>
        <w:t>Each key holder should provide their own unseal key share.</w:t>
      </w:r>
    </w:p>
    <w:p w14:paraId="2CF824AC" w14:textId="77777777" w:rsidR="00A8610E" w:rsidRPr="00A8610E" w:rsidRDefault="00A8610E">
      <w:pPr>
        <w:pStyle w:val="ListParagraph"/>
        <w:numPr>
          <w:ilvl w:val="0"/>
          <w:numId w:val="105"/>
        </w:numPr>
        <w:rPr>
          <w:lang w:val="en-GB"/>
        </w:rPr>
      </w:pPr>
      <w:r w:rsidRPr="00A8610E">
        <w:rPr>
          <w:lang w:val="en-GB"/>
        </w:rPr>
        <w:t xml:space="preserve">The shares do </w:t>
      </w:r>
      <w:r w:rsidRPr="00A8610E">
        <w:rPr>
          <w:b/>
          <w:bCs/>
          <w:lang w:val="en-GB"/>
        </w:rPr>
        <w:t>not</w:t>
      </w:r>
      <w:r w:rsidRPr="00A8610E">
        <w:rPr>
          <w:lang w:val="en-GB"/>
        </w:rPr>
        <w:t xml:space="preserve"> need to be entered from the same machine.</w:t>
      </w:r>
    </w:p>
    <w:p w14:paraId="46A3B752" w14:textId="77777777" w:rsidR="00A8610E" w:rsidRPr="00A8610E" w:rsidRDefault="00A8610E">
      <w:pPr>
        <w:pStyle w:val="ListParagraph"/>
        <w:numPr>
          <w:ilvl w:val="0"/>
          <w:numId w:val="105"/>
        </w:numPr>
        <w:rPr>
          <w:lang w:val="en-GB"/>
        </w:rPr>
      </w:pPr>
      <w:r w:rsidRPr="00A8610E">
        <w:rPr>
          <w:lang w:val="en-GB"/>
        </w:rPr>
        <w:t>A common practice is for different administrators to connect independently and submit their portion of the unseal key.</w:t>
      </w:r>
    </w:p>
    <w:p w14:paraId="315C8179" w14:textId="3620E579" w:rsidR="00992D82" w:rsidRDefault="00992D82"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1" w:history="1">
        <w:r w:rsidR="00F55582" w:rsidRPr="001371D2">
          <w:rPr>
            <w:rStyle w:val="Hyperlink"/>
            <w:rFonts w:ascii="Roboto Condensed" w:hAnsi="Roboto Condensed"/>
            <w:shd w:val="clear" w:color="auto" w:fill="F8F9FA"/>
          </w:rPr>
          <w:t>https://www.examtopics.com/discussions/hashicorp/view/131384-exam-vault-associate-002-topic-1-question-28-discussion/</w:t>
        </w:r>
      </w:hyperlink>
      <w:r w:rsidR="00F55582">
        <w:rPr>
          <w:rFonts w:ascii="Roboto Condensed" w:hAnsi="Roboto Condensed"/>
          <w:color w:val="505050"/>
          <w:shd w:val="clear" w:color="auto" w:fill="F8F9FA"/>
        </w:rPr>
        <w:t xml:space="preserve"> </w:t>
      </w:r>
    </w:p>
    <w:p w14:paraId="4E530152" w14:textId="77777777" w:rsidR="00047D02" w:rsidRPr="005204CA" w:rsidRDefault="00047D02"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219983B" w14:textId="77777777" w:rsidR="00982788" w:rsidRPr="00982788" w:rsidRDefault="00982788" w:rsidP="00982788">
      <w:pPr>
        <w:rPr>
          <w:shd w:val="clear" w:color="auto" w:fill="FFFFFF"/>
          <w:lang w:val="en-GB"/>
        </w:rPr>
      </w:pPr>
      <w:r w:rsidRPr="00982788">
        <w:rPr>
          <w:shd w:val="clear" w:color="auto" w:fill="FFFFFF"/>
          <w:lang w:val="en-GB"/>
        </w:rPr>
        <w:t>As a best practice, the root token should be stored in which of the following ways?</w:t>
      </w:r>
    </w:p>
    <w:p w14:paraId="2AF1AF34" w14:textId="66E2820B" w:rsidR="00982788" w:rsidRPr="00982788" w:rsidRDefault="00982788">
      <w:pPr>
        <w:pStyle w:val="ListParagraph"/>
        <w:numPr>
          <w:ilvl w:val="0"/>
          <w:numId w:val="131"/>
        </w:numPr>
        <w:rPr>
          <w:shd w:val="clear" w:color="auto" w:fill="FFFFFF"/>
          <w:lang w:val="en-GB"/>
        </w:rPr>
      </w:pPr>
      <w:r w:rsidRPr="00982788">
        <w:rPr>
          <w:shd w:val="clear" w:color="auto" w:fill="FFFFFF"/>
          <w:lang w:val="en-GB"/>
        </w:rPr>
        <w:t>Should be revoked and never stored after initial setup</w:t>
      </w:r>
    </w:p>
    <w:p w14:paraId="14DB3856" w14:textId="266F003A" w:rsidR="00982788" w:rsidRPr="00982788" w:rsidRDefault="00982788">
      <w:pPr>
        <w:pStyle w:val="ListParagraph"/>
        <w:numPr>
          <w:ilvl w:val="0"/>
          <w:numId w:val="131"/>
        </w:numPr>
        <w:rPr>
          <w:shd w:val="clear" w:color="auto" w:fill="FFFFFF"/>
          <w:lang w:val="en-GB"/>
        </w:rPr>
      </w:pPr>
      <w:r w:rsidRPr="00982788">
        <w:rPr>
          <w:shd w:val="clear" w:color="auto" w:fill="FFFFFF"/>
          <w:lang w:val="en-GB"/>
        </w:rPr>
        <w:t>Should be stored in configuration automation tooling</w:t>
      </w:r>
    </w:p>
    <w:p w14:paraId="390CE893" w14:textId="562B7144" w:rsidR="00982788" w:rsidRPr="00982788" w:rsidRDefault="00982788">
      <w:pPr>
        <w:pStyle w:val="ListParagraph"/>
        <w:numPr>
          <w:ilvl w:val="0"/>
          <w:numId w:val="131"/>
        </w:numPr>
        <w:rPr>
          <w:shd w:val="clear" w:color="auto" w:fill="FFFFFF"/>
          <w:lang w:val="en-GB"/>
        </w:rPr>
      </w:pPr>
      <w:r w:rsidRPr="00982788">
        <w:rPr>
          <w:shd w:val="clear" w:color="auto" w:fill="FFFFFF"/>
          <w:lang w:val="en-GB"/>
        </w:rPr>
        <w:t>Should be stored in another password safe</w:t>
      </w:r>
    </w:p>
    <w:p w14:paraId="3F43251F" w14:textId="391242CF" w:rsidR="00982788" w:rsidRPr="00982788" w:rsidRDefault="00982788">
      <w:pPr>
        <w:pStyle w:val="ListParagraph"/>
        <w:numPr>
          <w:ilvl w:val="0"/>
          <w:numId w:val="131"/>
        </w:numPr>
        <w:rPr>
          <w:shd w:val="clear" w:color="auto" w:fill="FFFFFF"/>
          <w:lang w:val="en-GB"/>
        </w:rPr>
      </w:pPr>
      <w:r w:rsidRPr="00982788">
        <w:rPr>
          <w:shd w:val="clear" w:color="auto" w:fill="FFFFFF"/>
          <w:lang w:val="en-GB"/>
        </w:rPr>
        <w:t>Should be stored in Vault</w:t>
      </w:r>
    </w:p>
    <w:p w14:paraId="333C3F5A" w14:textId="77777777" w:rsidR="00047D02" w:rsidRPr="005204CA" w:rsidRDefault="00047D02"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9573770" w14:textId="3D7C7029" w:rsidR="00047D02" w:rsidRPr="005204CA" w:rsidRDefault="00047D02" w:rsidP="00A359B4">
      <w:pPr>
        <w:ind w:left="360"/>
        <w:rPr>
          <w:b/>
          <w:bCs/>
        </w:rPr>
      </w:pPr>
      <w:r w:rsidRPr="005204CA">
        <w:rPr>
          <w:b/>
          <w:bCs/>
        </w:rPr>
        <w:t xml:space="preserve">Correct Answer:  </w:t>
      </w:r>
      <w:r w:rsidR="004A6594">
        <w:rPr>
          <w:b/>
          <w:bCs/>
        </w:rPr>
        <w:t>A</w:t>
      </w:r>
    </w:p>
    <w:p w14:paraId="11F69211" w14:textId="77777777" w:rsidR="00047D02" w:rsidRPr="005204CA" w:rsidRDefault="00047D02" w:rsidP="00A359B4">
      <w:pPr>
        <w:ind w:left="360"/>
        <w:rPr>
          <w:b/>
          <w:bCs/>
        </w:rPr>
      </w:pPr>
      <w:r w:rsidRPr="005204CA">
        <w:rPr>
          <w:b/>
          <w:bCs/>
        </w:rPr>
        <w:lastRenderedPageBreak/>
        <w:t xml:space="preserve">Explanation: </w:t>
      </w:r>
    </w:p>
    <w:p w14:paraId="1E3C63C2" w14:textId="77777777" w:rsidR="004A6594" w:rsidRPr="004A6594" w:rsidRDefault="004A6594" w:rsidP="004A6594">
      <w:pPr>
        <w:rPr>
          <w:lang w:val="en-GB"/>
        </w:rPr>
      </w:pPr>
      <w:proofErr w:type="spellStart"/>
      <w:r w:rsidRPr="004A6594">
        <w:rPr>
          <w:lang w:val="en-GB"/>
        </w:rPr>
        <w:t>HashiCorp's</w:t>
      </w:r>
      <w:proofErr w:type="spellEnd"/>
      <w:r w:rsidRPr="004A6594">
        <w:rPr>
          <w:lang w:val="en-GB"/>
        </w:rPr>
        <w:t xml:space="preserve"> recommended security practice is:</w:t>
      </w:r>
    </w:p>
    <w:p w14:paraId="0DCBD801" w14:textId="77777777" w:rsidR="004A6594" w:rsidRPr="004A6594" w:rsidRDefault="004A6594">
      <w:pPr>
        <w:pStyle w:val="ListParagraph"/>
        <w:numPr>
          <w:ilvl w:val="0"/>
          <w:numId w:val="132"/>
        </w:numPr>
        <w:rPr>
          <w:lang w:val="en-GB"/>
        </w:rPr>
      </w:pPr>
      <w:r w:rsidRPr="004A6594">
        <w:rPr>
          <w:lang w:val="en-GB"/>
        </w:rPr>
        <w:t xml:space="preserve">Use the </w:t>
      </w:r>
      <w:r w:rsidRPr="004A6594">
        <w:rPr>
          <w:b/>
          <w:bCs/>
          <w:lang w:val="en-GB"/>
        </w:rPr>
        <w:t>initial root token</w:t>
      </w:r>
      <w:r w:rsidRPr="004A6594">
        <w:rPr>
          <w:lang w:val="en-GB"/>
        </w:rPr>
        <w:t xml:space="preserve"> only for bootstrap and initial configuration tasks.</w:t>
      </w:r>
    </w:p>
    <w:p w14:paraId="602A5FA0" w14:textId="77777777" w:rsidR="004A6594" w:rsidRPr="004A6594" w:rsidRDefault="004A6594">
      <w:pPr>
        <w:pStyle w:val="ListParagraph"/>
        <w:numPr>
          <w:ilvl w:val="0"/>
          <w:numId w:val="132"/>
        </w:numPr>
        <w:rPr>
          <w:lang w:val="en-GB"/>
        </w:rPr>
      </w:pPr>
      <w:r w:rsidRPr="004A6594">
        <w:rPr>
          <w:lang w:val="en-GB"/>
        </w:rPr>
        <w:t>Create appropriate administrative policies and non-root admin tokens.</w:t>
      </w:r>
    </w:p>
    <w:p w14:paraId="54A35EFB" w14:textId="77777777" w:rsidR="004A6594" w:rsidRPr="004A6594" w:rsidRDefault="004A6594">
      <w:pPr>
        <w:pStyle w:val="ListParagraph"/>
        <w:numPr>
          <w:ilvl w:val="0"/>
          <w:numId w:val="132"/>
        </w:numPr>
        <w:rPr>
          <w:lang w:val="en-GB"/>
        </w:rPr>
      </w:pPr>
      <w:r w:rsidRPr="004A6594">
        <w:rPr>
          <w:b/>
          <w:bCs/>
          <w:lang w:val="en-GB"/>
        </w:rPr>
        <w:t>Revoke the root token when it is no longer needed.</w:t>
      </w:r>
    </w:p>
    <w:p w14:paraId="1A7FA591" w14:textId="77777777" w:rsidR="004A6594" w:rsidRPr="004A6594" w:rsidRDefault="004A6594">
      <w:pPr>
        <w:pStyle w:val="ListParagraph"/>
        <w:numPr>
          <w:ilvl w:val="0"/>
          <w:numId w:val="132"/>
        </w:numPr>
        <w:rPr>
          <w:lang w:val="en-GB"/>
        </w:rPr>
      </w:pPr>
      <w:r w:rsidRPr="004A6594">
        <w:rPr>
          <w:lang w:val="en-GB"/>
        </w:rPr>
        <w:t>Generate a new root token later using vault operator generate-root if an emergency requires it.</w:t>
      </w:r>
    </w:p>
    <w:p w14:paraId="2DFF721C" w14:textId="77777777" w:rsidR="004A6594" w:rsidRPr="004A6594" w:rsidRDefault="004A6594" w:rsidP="004A6594">
      <w:pPr>
        <w:rPr>
          <w:lang w:val="en-GB"/>
        </w:rPr>
      </w:pPr>
      <w:r w:rsidRPr="004A6594">
        <w:rPr>
          <w:lang w:val="en-GB"/>
        </w:rPr>
        <w:t>Root tokens bypass normal policy controls and provide unrestricted access to Vault, so they should not be kept around for routine use.</w:t>
      </w:r>
    </w:p>
    <w:p w14:paraId="2C798E40" w14:textId="6C29EF35" w:rsidR="00047D02" w:rsidRDefault="00047D02"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2" w:history="1">
        <w:r w:rsidR="00982788" w:rsidRPr="001371D2">
          <w:rPr>
            <w:rStyle w:val="Hyperlink"/>
            <w:rFonts w:ascii="Roboto Condensed" w:hAnsi="Roboto Condensed"/>
            <w:shd w:val="clear" w:color="auto" w:fill="F8F9FA"/>
          </w:rPr>
          <w:t>https://www.examtopics.com/discussions/hashicorp/view/131400-exam-vault-associate-002-topic-1-question-29-discussion/</w:t>
        </w:r>
      </w:hyperlink>
      <w:r w:rsidR="00982788">
        <w:rPr>
          <w:rFonts w:ascii="Roboto Condensed" w:hAnsi="Roboto Condensed"/>
          <w:color w:val="505050"/>
          <w:shd w:val="clear" w:color="auto" w:fill="F8F9FA"/>
        </w:rPr>
        <w:t xml:space="preserve"> </w:t>
      </w:r>
    </w:p>
    <w:p w14:paraId="325CD9F8" w14:textId="77777777" w:rsidR="00342BC6" w:rsidRPr="005204CA" w:rsidRDefault="00342BC6"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ADCA675" w14:textId="3F868B88" w:rsidR="009447BD" w:rsidRPr="009447BD" w:rsidRDefault="009447BD" w:rsidP="009447BD">
      <w:pPr>
        <w:rPr>
          <w:shd w:val="clear" w:color="auto" w:fill="FFFFFF"/>
          <w:lang w:val="en-GB"/>
        </w:rPr>
      </w:pPr>
      <w:r w:rsidRPr="009447BD">
        <w:rPr>
          <w:shd w:val="clear" w:color="auto" w:fill="FFFFFF"/>
          <w:lang w:val="en-GB"/>
        </w:rPr>
        <w:t>When creating a policy, an error was thrown:</w:t>
      </w:r>
      <w:r w:rsidRPr="009447BD">
        <w:rPr>
          <w:shd w:val="clear" w:color="auto" w:fill="FFFFFF"/>
          <w:lang w:val="en-GB"/>
        </w:rPr>
        <w:br/>
      </w:r>
      <w:r w:rsidRPr="009447BD">
        <w:rPr>
          <w:noProof/>
          <w:shd w:val="clear" w:color="auto" w:fill="FFFFFF"/>
          <w:lang w:val="en-GB"/>
        </w:rPr>
        <w:drawing>
          <wp:inline distT="0" distB="0" distL="0" distR="0" wp14:anchorId="754C4AC0" wp14:editId="1156AE2E">
            <wp:extent cx="4680000" cy="4438800"/>
            <wp:effectExtent l="0" t="0" r="6350" b="0"/>
            <wp:docPr id="97563208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80000" cy="4438800"/>
                    </a:xfrm>
                    <a:prstGeom prst="rect">
                      <a:avLst/>
                    </a:prstGeom>
                    <a:noFill/>
                    <a:ln>
                      <a:noFill/>
                    </a:ln>
                  </pic:spPr>
                </pic:pic>
              </a:graphicData>
            </a:graphic>
          </wp:inline>
        </w:drawing>
      </w:r>
      <w:r w:rsidRPr="009447BD">
        <w:rPr>
          <w:shd w:val="clear" w:color="auto" w:fill="FFFFFF"/>
          <w:lang w:val="en-GB"/>
        </w:rPr>
        <w:br/>
        <w:t>Which statement describes the fix for this issue?</w:t>
      </w:r>
    </w:p>
    <w:p w14:paraId="4DEA8FF9" w14:textId="10B4765F" w:rsidR="009447BD" w:rsidRPr="009447BD" w:rsidRDefault="009447BD">
      <w:pPr>
        <w:pStyle w:val="ListParagraph"/>
        <w:numPr>
          <w:ilvl w:val="0"/>
          <w:numId w:val="136"/>
        </w:numPr>
        <w:rPr>
          <w:shd w:val="clear" w:color="auto" w:fill="FFFFFF"/>
          <w:lang w:val="en-GB"/>
        </w:rPr>
      </w:pPr>
      <w:r w:rsidRPr="009447BD">
        <w:rPr>
          <w:shd w:val="clear" w:color="auto" w:fill="FFFFFF"/>
          <w:lang w:val="en-GB"/>
        </w:rPr>
        <w:t>Replace write with create in the capabilities list</w:t>
      </w:r>
    </w:p>
    <w:p w14:paraId="3AA22983" w14:textId="02CBF091" w:rsidR="009447BD" w:rsidRPr="009447BD" w:rsidRDefault="009447BD">
      <w:pPr>
        <w:pStyle w:val="ListParagraph"/>
        <w:numPr>
          <w:ilvl w:val="0"/>
          <w:numId w:val="136"/>
        </w:numPr>
        <w:rPr>
          <w:shd w:val="clear" w:color="auto" w:fill="FFFFFF"/>
          <w:lang w:val="en-GB"/>
        </w:rPr>
      </w:pPr>
      <w:r w:rsidRPr="009447BD">
        <w:rPr>
          <w:shd w:val="clear" w:color="auto" w:fill="FFFFFF"/>
          <w:lang w:val="en-GB"/>
        </w:rPr>
        <w:lastRenderedPageBreak/>
        <w:t>You cannot have a wildcard (“*”) in the path</w:t>
      </w:r>
    </w:p>
    <w:p w14:paraId="7A1F4933" w14:textId="326DDB92" w:rsidR="009447BD" w:rsidRPr="009447BD" w:rsidRDefault="009447BD">
      <w:pPr>
        <w:pStyle w:val="ListParagraph"/>
        <w:numPr>
          <w:ilvl w:val="0"/>
          <w:numId w:val="136"/>
        </w:numPr>
        <w:rPr>
          <w:shd w:val="clear" w:color="auto" w:fill="FFFFFF"/>
          <w:lang w:val="en-GB"/>
        </w:rPr>
      </w:pPr>
      <w:r w:rsidRPr="009447BD">
        <w:rPr>
          <w:shd w:val="clear" w:color="auto" w:fill="FFFFFF"/>
          <w:lang w:val="en-GB"/>
        </w:rPr>
        <w:t>sudo is not a capability</w:t>
      </w:r>
    </w:p>
    <w:p w14:paraId="62BBCA9A" w14:textId="77777777" w:rsidR="00342BC6" w:rsidRPr="005204CA" w:rsidRDefault="00342BC6"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9587433" w14:textId="27B15CF5" w:rsidR="00342BC6" w:rsidRPr="005204CA" w:rsidRDefault="00342BC6" w:rsidP="00A359B4">
      <w:pPr>
        <w:ind w:left="360"/>
        <w:rPr>
          <w:b/>
          <w:bCs/>
        </w:rPr>
      </w:pPr>
      <w:r w:rsidRPr="005204CA">
        <w:rPr>
          <w:b/>
          <w:bCs/>
        </w:rPr>
        <w:t xml:space="preserve">Correct Answer:  </w:t>
      </w:r>
      <w:r w:rsidR="00FB0C75">
        <w:rPr>
          <w:b/>
          <w:bCs/>
        </w:rPr>
        <w:t>A</w:t>
      </w:r>
    </w:p>
    <w:p w14:paraId="316EA4D7" w14:textId="77777777" w:rsidR="00342BC6" w:rsidRPr="005204CA" w:rsidRDefault="00342BC6" w:rsidP="00A359B4">
      <w:pPr>
        <w:ind w:left="360"/>
        <w:rPr>
          <w:b/>
          <w:bCs/>
        </w:rPr>
      </w:pPr>
      <w:r w:rsidRPr="005204CA">
        <w:rPr>
          <w:b/>
          <w:bCs/>
        </w:rPr>
        <w:t xml:space="preserve">Explanation: </w:t>
      </w:r>
    </w:p>
    <w:p w14:paraId="5F9EC43F" w14:textId="77777777" w:rsidR="00A46FAD" w:rsidRPr="00A46FAD" w:rsidRDefault="00A46FAD" w:rsidP="00A46FAD">
      <w:pPr>
        <w:rPr>
          <w:lang w:val="en-GB"/>
        </w:rPr>
      </w:pPr>
      <w:r w:rsidRPr="00A46FAD">
        <w:rPr>
          <w:lang w:val="en-GB"/>
        </w:rPr>
        <w:t>The error message explicitly says:</w:t>
      </w:r>
    </w:p>
    <w:p w14:paraId="68DB8551" w14:textId="77777777" w:rsidR="00A46FAD" w:rsidRPr="00A46FAD" w:rsidRDefault="00A46FAD" w:rsidP="00A46FAD">
      <w:pPr>
        <w:rPr>
          <w:b/>
          <w:bCs/>
          <w:lang w:val="en-GB"/>
        </w:rPr>
      </w:pPr>
      <w:r w:rsidRPr="00A46FAD">
        <w:rPr>
          <w:b/>
          <w:bCs/>
          <w:lang w:val="en-GB"/>
        </w:rPr>
        <w:t>invalid capability "write"</w:t>
      </w:r>
    </w:p>
    <w:p w14:paraId="48966BDC" w14:textId="77777777" w:rsidR="00A46FAD" w:rsidRPr="00A46FAD" w:rsidRDefault="00A46FAD" w:rsidP="00A46FAD">
      <w:pPr>
        <w:rPr>
          <w:lang w:val="en-GB"/>
        </w:rPr>
      </w:pPr>
      <w:r w:rsidRPr="00A46FAD">
        <w:rPr>
          <w:lang w:val="en-GB"/>
        </w:rPr>
        <w:t>In Vault ACL policies, valid capabilities include:</w:t>
      </w:r>
    </w:p>
    <w:p w14:paraId="770DA305" w14:textId="77777777" w:rsidR="00A46FAD" w:rsidRPr="00A46FAD" w:rsidRDefault="00A46FAD">
      <w:pPr>
        <w:pStyle w:val="ListParagraph"/>
        <w:numPr>
          <w:ilvl w:val="0"/>
          <w:numId w:val="137"/>
        </w:numPr>
        <w:rPr>
          <w:lang w:val="en-GB"/>
        </w:rPr>
      </w:pPr>
      <w:r w:rsidRPr="00A46FAD">
        <w:rPr>
          <w:lang w:val="en-GB"/>
        </w:rPr>
        <w:t>create</w:t>
      </w:r>
    </w:p>
    <w:p w14:paraId="1DFD9627" w14:textId="77777777" w:rsidR="00A46FAD" w:rsidRPr="00A46FAD" w:rsidRDefault="00A46FAD">
      <w:pPr>
        <w:pStyle w:val="ListParagraph"/>
        <w:numPr>
          <w:ilvl w:val="0"/>
          <w:numId w:val="137"/>
        </w:numPr>
        <w:rPr>
          <w:lang w:val="en-GB"/>
        </w:rPr>
      </w:pPr>
      <w:r w:rsidRPr="00A46FAD">
        <w:rPr>
          <w:lang w:val="en-GB"/>
        </w:rPr>
        <w:t>read</w:t>
      </w:r>
    </w:p>
    <w:p w14:paraId="64283964" w14:textId="77777777" w:rsidR="00A46FAD" w:rsidRPr="00A46FAD" w:rsidRDefault="00A46FAD">
      <w:pPr>
        <w:pStyle w:val="ListParagraph"/>
        <w:numPr>
          <w:ilvl w:val="0"/>
          <w:numId w:val="137"/>
        </w:numPr>
        <w:rPr>
          <w:lang w:val="en-GB"/>
        </w:rPr>
      </w:pPr>
      <w:r w:rsidRPr="00A46FAD">
        <w:rPr>
          <w:lang w:val="en-GB"/>
        </w:rPr>
        <w:t>update</w:t>
      </w:r>
    </w:p>
    <w:p w14:paraId="734D1A67" w14:textId="77777777" w:rsidR="00A46FAD" w:rsidRPr="00A46FAD" w:rsidRDefault="00A46FAD">
      <w:pPr>
        <w:pStyle w:val="ListParagraph"/>
        <w:numPr>
          <w:ilvl w:val="0"/>
          <w:numId w:val="137"/>
        </w:numPr>
        <w:rPr>
          <w:lang w:val="en-GB"/>
        </w:rPr>
      </w:pPr>
      <w:r w:rsidRPr="00A46FAD">
        <w:rPr>
          <w:lang w:val="en-GB"/>
        </w:rPr>
        <w:t>delete</w:t>
      </w:r>
    </w:p>
    <w:p w14:paraId="037287C2" w14:textId="77777777" w:rsidR="00A46FAD" w:rsidRPr="00A46FAD" w:rsidRDefault="00A46FAD">
      <w:pPr>
        <w:pStyle w:val="ListParagraph"/>
        <w:numPr>
          <w:ilvl w:val="0"/>
          <w:numId w:val="137"/>
        </w:numPr>
        <w:rPr>
          <w:lang w:val="en-GB"/>
        </w:rPr>
      </w:pPr>
      <w:r w:rsidRPr="00A46FAD">
        <w:rPr>
          <w:lang w:val="en-GB"/>
        </w:rPr>
        <w:t>list</w:t>
      </w:r>
    </w:p>
    <w:p w14:paraId="28D3EB12" w14:textId="77777777" w:rsidR="00A46FAD" w:rsidRPr="00A46FAD" w:rsidRDefault="00A46FAD">
      <w:pPr>
        <w:pStyle w:val="ListParagraph"/>
        <w:numPr>
          <w:ilvl w:val="0"/>
          <w:numId w:val="137"/>
        </w:numPr>
        <w:rPr>
          <w:lang w:val="en-GB"/>
        </w:rPr>
      </w:pPr>
      <w:r w:rsidRPr="00A46FAD">
        <w:rPr>
          <w:lang w:val="en-GB"/>
        </w:rPr>
        <w:t>sudo</w:t>
      </w:r>
    </w:p>
    <w:p w14:paraId="16437BB9" w14:textId="77777777" w:rsidR="00A46FAD" w:rsidRPr="00A46FAD" w:rsidRDefault="00A46FAD">
      <w:pPr>
        <w:pStyle w:val="ListParagraph"/>
        <w:numPr>
          <w:ilvl w:val="0"/>
          <w:numId w:val="137"/>
        </w:numPr>
        <w:rPr>
          <w:lang w:val="en-GB"/>
        </w:rPr>
      </w:pPr>
      <w:r w:rsidRPr="00A46FAD">
        <w:rPr>
          <w:lang w:val="en-GB"/>
        </w:rPr>
        <w:t>patch</w:t>
      </w:r>
    </w:p>
    <w:p w14:paraId="0D7D39A9" w14:textId="77777777" w:rsidR="00A46FAD" w:rsidRPr="00A46FAD" w:rsidRDefault="00A46FAD">
      <w:pPr>
        <w:pStyle w:val="ListParagraph"/>
        <w:numPr>
          <w:ilvl w:val="0"/>
          <w:numId w:val="137"/>
        </w:numPr>
        <w:rPr>
          <w:lang w:val="en-GB"/>
        </w:rPr>
      </w:pPr>
      <w:r w:rsidRPr="00A46FAD">
        <w:rPr>
          <w:lang w:val="en-GB"/>
        </w:rPr>
        <w:t>deny</w:t>
      </w:r>
    </w:p>
    <w:p w14:paraId="2DD0711E" w14:textId="77777777" w:rsidR="00A46FAD" w:rsidRPr="00A46FAD" w:rsidRDefault="00A46FAD" w:rsidP="00A46FAD">
      <w:pPr>
        <w:rPr>
          <w:lang w:val="en-GB"/>
        </w:rPr>
      </w:pPr>
      <w:r w:rsidRPr="00A46FAD">
        <w:rPr>
          <w:lang w:val="en-GB"/>
        </w:rPr>
        <w:t xml:space="preserve">There is </w:t>
      </w:r>
      <w:r w:rsidRPr="00A46FAD">
        <w:rPr>
          <w:b/>
          <w:bCs/>
          <w:lang w:val="en-GB"/>
        </w:rPr>
        <w:t>no write capability</w:t>
      </w:r>
      <w:r w:rsidRPr="00A46FAD">
        <w:rPr>
          <w:lang w:val="en-GB"/>
        </w:rPr>
        <w:t xml:space="preserve">. To allow writing secrets, Vault uses </w:t>
      </w:r>
      <w:r w:rsidRPr="00A46FAD">
        <w:rPr>
          <w:b/>
          <w:bCs/>
          <w:lang w:val="en-GB"/>
        </w:rPr>
        <w:t>create</w:t>
      </w:r>
      <w:r w:rsidRPr="00A46FAD">
        <w:rPr>
          <w:lang w:val="en-GB"/>
        </w:rPr>
        <w:t xml:space="preserve"> (for new entries) and/or </w:t>
      </w:r>
      <w:r w:rsidRPr="00A46FAD">
        <w:rPr>
          <w:b/>
          <w:bCs/>
          <w:lang w:val="en-GB"/>
        </w:rPr>
        <w:t>update</w:t>
      </w:r>
      <w:r w:rsidRPr="00A46FAD">
        <w:rPr>
          <w:lang w:val="en-GB"/>
        </w:rPr>
        <w:t xml:space="preserve"> (for modifying existing entries).</w:t>
      </w:r>
    </w:p>
    <w:p w14:paraId="3090528F" w14:textId="77777777" w:rsidR="00A46FAD" w:rsidRPr="00A46FAD" w:rsidRDefault="00A46FAD" w:rsidP="00A46FAD">
      <w:pPr>
        <w:rPr>
          <w:b/>
          <w:bCs/>
          <w:lang w:val="en-GB"/>
        </w:rPr>
      </w:pPr>
      <w:r w:rsidRPr="00A46FAD">
        <w:rPr>
          <w:b/>
          <w:bCs/>
          <w:lang w:val="en-GB"/>
        </w:rPr>
        <w:t>For example:</w:t>
      </w:r>
    </w:p>
    <w:p w14:paraId="02F1AC63" w14:textId="77777777" w:rsidR="00A46FAD" w:rsidRPr="00A46FAD" w:rsidRDefault="00A46FAD" w:rsidP="00A46FAD">
      <w:pPr>
        <w:ind w:left="720"/>
        <w:rPr>
          <w:b/>
          <w:bCs/>
          <w:i/>
          <w:iCs/>
          <w:lang w:val="en-GB"/>
        </w:rPr>
      </w:pPr>
      <w:r w:rsidRPr="00A46FAD">
        <w:rPr>
          <w:b/>
          <w:bCs/>
          <w:i/>
          <w:iCs/>
          <w:lang w:val="en-GB"/>
        </w:rPr>
        <w:t>path "secret/webapp/*" {</w:t>
      </w:r>
    </w:p>
    <w:p w14:paraId="1AF408EF" w14:textId="69C41DDC" w:rsidR="00A46FAD" w:rsidRPr="00A46FAD" w:rsidRDefault="00A46FAD" w:rsidP="00A46FAD">
      <w:pPr>
        <w:ind w:left="720"/>
        <w:rPr>
          <w:b/>
          <w:bCs/>
          <w:i/>
          <w:iCs/>
          <w:lang w:val="en-GB"/>
        </w:rPr>
      </w:pPr>
      <w:r w:rsidRPr="00A46FAD">
        <w:rPr>
          <w:b/>
          <w:bCs/>
          <w:i/>
          <w:iCs/>
          <w:lang w:val="en-GB"/>
        </w:rPr>
        <w:t xml:space="preserve">  capabilities = ["create", "read", "update", "delete", "list", "sudo"]</w:t>
      </w:r>
    </w:p>
    <w:p w14:paraId="7C7308EA" w14:textId="77777777" w:rsidR="00A46FAD" w:rsidRPr="00A46FAD" w:rsidRDefault="00A46FAD" w:rsidP="00A46FAD">
      <w:pPr>
        <w:ind w:left="720"/>
        <w:rPr>
          <w:b/>
          <w:bCs/>
          <w:i/>
          <w:iCs/>
          <w:lang w:val="en-GB"/>
        </w:rPr>
      </w:pPr>
      <w:r w:rsidRPr="00A46FAD">
        <w:rPr>
          <w:b/>
          <w:bCs/>
          <w:i/>
          <w:iCs/>
          <w:lang w:val="en-GB"/>
        </w:rPr>
        <w:t>}</w:t>
      </w:r>
    </w:p>
    <w:p w14:paraId="7CB69D8D" w14:textId="77777777" w:rsidR="00342BC6" w:rsidRPr="004F063F" w:rsidRDefault="00342BC6" w:rsidP="00A359B4"/>
    <w:p w14:paraId="6C6D2622" w14:textId="53ACCCAF" w:rsidR="00342BC6" w:rsidRPr="00342BC6" w:rsidRDefault="00342BC6"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4" w:history="1">
        <w:r w:rsidR="009447BD" w:rsidRPr="001371D2">
          <w:rPr>
            <w:rStyle w:val="Hyperlink"/>
            <w:rFonts w:ascii="Roboto Condensed" w:hAnsi="Roboto Condensed"/>
            <w:shd w:val="clear" w:color="auto" w:fill="F8F9FA"/>
          </w:rPr>
          <w:t>https://www.examtopics.com/discussions/hashicorp/view/131402-exam-vault-associate-002-topic-1-question-30-discussion/</w:t>
        </w:r>
      </w:hyperlink>
      <w:r w:rsidR="009447BD">
        <w:rPr>
          <w:rFonts w:ascii="Roboto Condensed" w:hAnsi="Roboto Condensed"/>
          <w:color w:val="505050"/>
          <w:shd w:val="clear" w:color="auto" w:fill="F8F9FA"/>
        </w:rPr>
        <w:t xml:space="preserve"> </w:t>
      </w:r>
    </w:p>
    <w:p w14:paraId="0D0C897C" w14:textId="77777777" w:rsidR="00A05412" w:rsidRPr="005204CA" w:rsidRDefault="00A05412"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945C312" w14:textId="77777777" w:rsidR="00F532D3" w:rsidRPr="00F532D3" w:rsidRDefault="00F532D3" w:rsidP="00F532D3">
      <w:pPr>
        <w:rPr>
          <w:shd w:val="clear" w:color="auto" w:fill="FFFFFF"/>
          <w:lang w:val="en-GB"/>
        </w:rPr>
      </w:pPr>
      <w:r w:rsidRPr="00F532D3">
        <w:rPr>
          <w:shd w:val="clear" w:color="auto" w:fill="FFFFFF"/>
          <w:lang w:val="en-GB"/>
        </w:rPr>
        <w:t xml:space="preserve">Where can you set the Vault seal configuration? </w:t>
      </w:r>
      <w:r w:rsidRPr="00F532D3">
        <w:rPr>
          <w:b/>
          <w:bCs/>
          <w:u w:val="single"/>
          <w:shd w:val="clear" w:color="auto" w:fill="FFFFFF"/>
          <w:lang w:val="en-GB"/>
        </w:rPr>
        <w:t>(Choose two.)</w:t>
      </w:r>
    </w:p>
    <w:p w14:paraId="44596267" w14:textId="0CF54CE0" w:rsidR="00F532D3" w:rsidRPr="00F532D3" w:rsidRDefault="00F532D3">
      <w:pPr>
        <w:pStyle w:val="ListParagraph"/>
        <w:numPr>
          <w:ilvl w:val="0"/>
          <w:numId w:val="133"/>
        </w:numPr>
        <w:rPr>
          <w:shd w:val="clear" w:color="auto" w:fill="FFFFFF"/>
          <w:lang w:val="en-GB"/>
        </w:rPr>
      </w:pPr>
      <w:r w:rsidRPr="00F532D3">
        <w:rPr>
          <w:shd w:val="clear" w:color="auto" w:fill="FFFFFF"/>
          <w:lang w:val="en-GB"/>
        </w:rPr>
        <w:t>Cloud Provider KMS</w:t>
      </w:r>
    </w:p>
    <w:p w14:paraId="3420F398" w14:textId="750A574E" w:rsidR="00F532D3" w:rsidRPr="00F532D3" w:rsidRDefault="00F532D3">
      <w:pPr>
        <w:pStyle w:val="ListParagraph"/>
        <w:numPr>
          <w:ilvl w:val="0"/>
          <w:numId w:val="133"/>
        </w:numPr>
        <w:rPr>
          <w:shd w:val="clear" w:color="auto" w:fill="FFFFFF"/>
          <w:lang w:val="en-GB"/>
        </w:rPr>
      </w:pPr>
      <w:r w:rsidRPr="00F532D3">
        <w:rPr>
          <w:shd w:val="clear" w:color="auto" w:fill="FFFFFF"/>
          <w:lang w:val="en-GB"/>
        </w:rPr>
        <w:t>Vault CLI</w:t>
      </w:r>
    </w:p>
    <w:p w14:paraId="6F2DD074" w14:textId="11B30BFD" w:rsidR="00F532D3" w:rsidRPr="00F532D3" w:rsidRDefault="00F532D3">
      <w:pPr>
        <w:pStyle w:val="ListParagraph"/>
        <w:numPr>
          <w:ilvl w:val="0"/>
          <w:numId w:val="133"/>
        </w:numPr>
        <w:rPr>
          <w:shd w:val="clear" w:color="auto" w:fill="FFFFFF"/>
          <w:lang w:val="en-GB"/>
        </w:rPr>
      </w:pPr>
      <w:r w:rsidRPr="00F532D3">
        <w:rPr>
          <w:shd w:val="clear" w:color="auto" w:fill="FFFFFF"/>
          <w:lang w:val="en-GB"/>
        </w:rPr>
        <w:t>Vault configuration file</w:t>
      </w:r>
    </w:p>
    <w:p w14:paraId="4BA2E1DC" w14:textId="344E8CF3" w:rsidR="00F532D3" w:rsidRPr="00F532D3" w:rsidRDefault="00F532D3">
      <w:pPr>
        <w:pStyle w:val="ListParagraph"/>
        <w:numPr>
          <w:ilvl w:val="0"/>
          <w:numId w:val="133"/>
        </w:numPr>
        <w:rPr>
          <w:shd w:val="clear" w:color="auto" w:fill="FFFFFF"/>
          <w:lang w:val="en-GB"/>
        </w:rPr>
      </w:pPr>
      <w:r w:rsidRPr="00F532D3">
        <w:rPr>
          <w:shd w:val="clear" w:color="auto" w:fill="FFFFFF"/>
          <w:lang w:val="en-GB"/>
        </w:rPr>
        <w:t>Environment variables</w:t>
      </w:r>
    </w:p>
    <w:p w14:paraId="42BF882B" w14:textId="53DDB8A9" w:rsidR="00F532D3" w:rsidRPr="00F532D3" w:rsidRDefault="00F532D3">
      <w:pPr>
        <w:pStyle w:val="ListParagraph"/>
        <w:numPr>
          <w:ilvl w:val="0"/>
          <w:numId w:val="133"/>
        </w:numPr>
        <w:rPr>
          <w:shd w:val="clear" w:color="auto" w:fill="FFFFFF"/>
          <w:lang w:val="en-GB"/>
        </w:rPr>
      </w:pPr>
      <w:r w:rsidRPr="00F532D3">
        <w:rPr>
          <w:shd w:val="clear" w:color="auto" w:fill="FFFFFF"/>
          <w:lang w:val="en-GB"/>
        </w:rPr>
        <w:t>Vault API</w:t>
      </w:r>
    </w:p>
    <w:p w14:paraId="517DFB9A" w14:textId="77777777" w:rsidR="00A05412" w:rsidRPr="005204CA" w:rsidRDefault="00A05412"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692A17E9" w14:textId="1E7E40E7" w:rsidR="00A05412" w:rsidRPr="005204CA" w:rsidRDefault="00A05412" w:rsidP="00A359B4">
      <w:pPr>
        <w:ind w:left="360"/>
        <w:rPr>
          <w:b/>
          <w:bCs/>
        </w:rPr>
      </w:pPr>
      <w:r w:rsidRPr="005204CA">
        <w:rPr>
          <w:b/>
          <w:bCs/>
        </w:rPr>
        <w:t xml:space="preserve">Correct Answer:  </w:t>
      </w:r>
      <w:r w:rsidR="00F532D3">
        <w:rPr>
          <w:b/>
          <w:bCs/>
        </w:rPr>
        <w:t>C,D</w:t>
      </w:r>
    </w:p>
    <w:p w14:paraId="0EE4451A" w14:textId="77777777" w:rsidR="00A05412" w:rsidRPr="005204CA" w:rsidRDefault="00A05412" w:rsidP="00A359B4">
      <w:pPr>
        <w:ind w:left="360"/>
        <w:rPr>
          <w:b/>
          <w:bCs/>
        </w:rPr>
      </w:pPr>
      <w:r w:rsidRPr="005204CA">
        <w:rPr>
          <w:b/>
          <w:bCs/>
        </w:rPr>
        <w:t xml:space="preserve">Explanation: </w:t>
      </w:r>
    </w:p>
    <w:p w14:paraId="0BDDC7D4" w14:textId="1D0F70A6" w:rsidR="00EB2F1C" w:rsidRPr="00EB2F1C" w:rsidRDefault="00EB2F1C" w:rsidP="00EB2F1C">
      <w:pPr>
        <w:rPr>
          <w:lang w:val="en-GB"/>
        </w:rPr>
      </w:pPr>
      <w:r w:rsidRPr="00EB2F1C">
        <w:rPr>
          <w:lang w:val="en-GB"/>
        </w:rPr>
        <w:t xml:space="preserve">Vault seal configuration is typically defined in the </w:t>
      </w:r>
      <w:r w:rsidRPr="00EB2F1C">
        <w:rPr>
          <w:b/>
          <w:bCs/>
          <w:lang w:val="en-GB"/>
        </w:rPr>
        <w:t>Vault configuration file</w:t>
      </w:r>
      <w:r w:rsidRPr="00EB2F1C">
        <w:rPr>
          <w:lang w:val="en-GB"/>
        </w:rPr>
        <w:t xml:space="preserve"> using a seal stanza. HashiCorp documentation states that seal configuration is done through the Vault configuration file. </w:t>
      </w:r>
    </w:p>
    <w:p w14:paraId="5647C66A" w14:textId="77777777" w:rsidR="00EB2F1C" w:rsidRPr="00EB2F1C" w:rsidRDefault="00EB2F1C" w:rsidP="00EB2F1C">
      <w:pPr>
        <w:rPr>
          <w:lang w:val="en-GB"/>
        </w:rPr>
      </w:pPr>
      <w:r w:rsidRPr="00EB2F1C">
        <w:rPr>
          <w:lang w:val="en-GB"/>
        </w:rPr>
        <w:t xml:space="preserve">Many seal parameters can also be supplied through </w:t>
      </w:r>
      <w:r w:rsidRPr="00EB2F1C">
        <w:rPr>
          <w:b/>
          <w:bCs/>
          <w:lang w:val="en-GB"/>
        </w:rPr>
        <w:t>environment variables</w:t>
      </w:r>
      <w:r w:rsidRPr="00EB2F1C">
        <w:rPr>
          <w:lang w:val="en-GB"/>
        </w:rPr>
        <w:t>, and when both are present, the environment variable value takes precedence over the configuration file value.</w:t>
      </w:r>
    </w:p>
    <w:p w14:paraId="595C3111" w14:textId="6C4AFFF4" w:rsidR="003A57F2" w:rsidRDefault="00A05412"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5" w:history="1">
        <w:r w:rsidRPr="001371D2">
          <w:rPr>
            <w:rStyle w:val="Hyperlink"/>
            <w:rFonts w:ascii="Roboto Condensed" w:hAnsi="Roboto Condensed"/>
            <w:shd w:val="clear" w:color="auto" w:fill="F8F9FA"/>
          </w:rPr>
          <w:t>https://www.examtopics.com/discussions/hashicorp/view/131399-exam-vault-associate-002-topic-1-question-31-discussion/</w:t>
        </w:r>
      </w:hyperlink>
      <w:r>
        <w:rPr>
          <w:rFonts w:ascii="Roboto Condensed" w:hAnsi="Roboto Condensed"/>
          <w:color w:val="505050"/>
          <w:shd w:val="clear" w:color="auto" w:fill="F8F9FA"/>
        </w:rPr>
        <w:t xml:space="preserve"> </w:t>
      </w:r>
    </w:p>
    <w:p w14:paraId="4E3FB51A" w14:textId="77777777" w:rsidR="00787FC6" w:rsidRPr="005204CA" w:rsidRDefault="00787FC6"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517D3B6" w14:textId="77777777" w:rsidR="00076049" w:rsidRPr="00076049" w:rsidRDefault="00076049" w:rsidP="00076049">
      <w:pPr>
        <w:rPr>
          <w:shd w:val="clear" w:color="auto" w:fill="FFFFFF"/>
          <w:lang w:val="en-GB"/>
        </w:rPr>
      </w:pPr>
      <w:r w:rsidRPr="00076049">
        <w:rPr>
          <w:shd w:val="clear" w:color="auto" w:fill="FFFFFF"/>
          <w:lang w:val="en-GB"/>
        </w:rPr>
        <w:t xml:space="preserve">Which of the following vault lease operations uses a lease_id as an argument? </w:t>
      </w:r>
      <w:r w:rsidRPr="00076049">
        <w:rPr>
          <w:b/>
          <w:bCs/>
          <w:u w:val="single"/>
          <w:shd w:val="clear" w:color="auto" w:fill="FFFFFF"/>
          <w:lang w:val="en-GB"/>
        </w:rPr>
        <w:t>(Choose two.)</w:t>
      </w:r>
    </w:p>
    <w:p w14:paraId="669A3489" w14:textId="5E1E1C05" w:rsidR="00076049" w:rsidRPr="00076049" w:rsidRDefault="00076049">
      <w:pPr>
        <w:pStyle w:val="ListParagraph"/>
        <w:numPr>
          <w:ilvl w:val="0"/>
          <w:numId w:val="134"/>
        </w:numPr>
        <w:rPr>
          <w:shd w:val="clear" w:color="auto" w:fill="FFFFFF"/>
          <w:lang w:val="en-GB"/>
        </w:rPr>
      </w:pPr>
      <w:r w:rsidRPr="00076049">
        <w:rPr>
          <w:shd w:val="clear" w:color="auto" w:fill="FFFFFF"/>
          <w:lang w:val="en-GB"/>
        </w:rPr>
        <w:t>renew</w:t>
      </w:r>
    </w:p>
    <w:p w14:paraId="44DE4C21" w14:textId="5933336F" w:rsidR="00076049" w:rsidRPr="00076049" w:rsidRDefault="00076049">
      <w:pPr>
        <w:pStyle w:val="ListParagraph"/>
        <w:numPr>
          <w:ilvl w:val="0"/>
          <w:numId w:val="134"/>
        </w:numPr>
        <w:rPr>
          <w:shd w:val="clear" w:color="auto" w:fill="FFFFFF"/>
          <w:lang w:val="en-GB"/>
        </w:rPr>
      </w:pPr>
      <w:r w:rsidRPr="00076049">
        <w:rPr>
          <w:shd w:val="clear" w:color="auto" w:fill="FFFFFF"/>
          <w:lang w:val="en-GB"/>
        </w:rPr>
        <w:t>revoke -prefix</w:t>
      </w:r>
    </w:p>
    <w:p w14:paraId="1F1B5818" w14:textId="6DECB198" w:rsidR="00076049" w:rsidRPr="00076049" w:rsidRDefault="00076049">
      <w:pPr>
        <w:pStyle w:val="ListParagraph"/>
        <w:numPr>
          <w:ilvl w:val="0"/>
          <w:numId w:val="134"/>
        </w:numPr>
        <w:rPr>
          <w:shd w:val="clear" w:color="auto" w:fill="FFFFFF"/>
          <w:lang w:val="en-GB"/>
        </w:rPr>
      </w:pPr>
      <w:r w:rsidRPr="00076049">
        <w:rPr>
          <w:shd w:val="clear" w:color="auto" w:fill="FFFFFF"/>
          <w:lang w:val="en-GB"/>
        </w:rPr>
        <w:t>create</w:t>
      </w:r>
    </w:p>
    <w:p w14:paraId="770F5CD8" w14:textId="062D298F" w:rsidR="00076049" w:rsidRPr="00076049" w:rsidRDefault="00076049">
      <w:pPr>
        <w:pStyle w:val="ListParagraph"/>
        <w:numPr>
          <w:ilvl w:val="0"/>
          <w:numId w:val="134"/>
        </w:numPr>
        <w:rPr>
          <w:shd w:val="clear" w:color="auto" w:fill="FFFFFF"/>
          <w:lang w:val="en-GB"/>
        </w:rPr>
      </w:pPr>
      <w:r w:rsidRPr="00076049">
        <w:rPr>
          <w:shd w:val="clear" w:color="auto" w:fill="FFFFFF"/>
          <w:lang w:val="en-GB"/>
        </w:rPr>
        <w:t>describe</w:t>
      </w:r>
    </w:p>
    <w:p w14:paraId="7D1375A4" w14:textId="7744C589" w:rsidR="00787FC6" w:rsidRPr="00076049" w:rsidRDefault="00076049">
      <w:pPr>
        <w:pStyle w:val="ListParagraph"/>
        <w:numPr>
          <w:ilvl w:val="0"/>
          <w:numId w:val="134"/>
        </w:numPr>
        <w:rPr>
          <w:shd w:val="clear" w:color="auto" w:fill="FFFFFF"/>
          <w:lang w:val="en-GB"/>
        </w:rPr>
      </w:pPr>
      <w:r w:rsidRPr="00076049">
        <w:rPr>
          <w:shd w:val="clear" w:color="auto" w:fill="FFFFFF"/>
          <w:lang w:val="en-GB"/>
        </w:rPr>
        <w:t>revoke</w:t>
      </w:r>
    </w:p>
    <w:p w14:paraId="6E95148E" w14:textId="77777777" w:rsidR="00787FC6" w:rsidRPr="005204CA" w:rsidRDefault="00787FC6"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68426EB7" w14:textId="42FDD705" w:rsidR="00787FC6" w:rsidRPr="005204CA" w:rsidRDefault="00787FC6" w:rsidP="00A359B4">
      <w:pPr>
        <w:ind w:left="360"/>
        <w:rPr>
          <w:b/>
          <w:bCs/>
        </w:rPr>
      </w:pPr>
      <w:r w:rsidRPr="005204CA">
        <w:rPr>
          <w:b/>
          <w:bCs/>
        </w:rPr>
        <w:t xml:space="preserve">Correct Answer:  </w:t>
      </w:r>
      <w:r w:rsidR="00F1278E">
        <w:rPr>
          <w:b/>
          <w:bCs/>
        </w:rPr>
        <w:t>A,E</w:t>
      </w:r>
    </w:p>
    <w:p w14:paraId="579E484F" w14:textId="77777777" w:rsidR="00787FC6" w:rsidRPr="005204CA" w:rsidRDefault="00787FC6" w:rsidP="00A359B4">
      <w:pPr>
        <w:ind w:left="360"/>
        <w:rPr>
          <w:b/>
          <w:bCs/>
        </w:rPr>
      </w:pPr>
      <w:r w:rsidRPr="005204CA">
        <w:rPr>
          <w:b/>
          <w:bCs/>
        </w:rPr>
        <w:t xml:space="preserve">Explanation: </w:t>
      </w:r>
    </w:p>
    <w:p w14:paraId="1F38ACF5" w14:textId="77777777" w:rsidR="00F1278E" w:rsidRPr="00F1278E" w:rsidRDefault="00F1278E" w:rsidP="00F1278E">
      <w:pPr>
        <w:rPr>
          <w:lang w:val="en-GB"/>
        </w:rPr>
      </w:pPr>
      <w:r w:rsidRPr="00F1278E">
        <w:rPr>
          <w:lang w:val="en-GB"/>
        </w:rPr>
        <w:t xml:space="preserve">In HashiCorp Vault, a </w:t>
      </w:r>
      <w:r w:rsidRPr="00F1278E">
        <w:rPr>
          <w:b/>
          <w:bCs/>
          <w:lang w:val="en-GB"/>
        </w:rPr>
        <w:t>lease_id</w:t>
      </w:r>
      <w:r w:rsidRPr="00F1278E">
        <w:rPr>
          <w:lang w:val="en-GB"/>
        </w:rPr>
        <w:t xml:space="preserve"> is used to manage leased secrets and credentials.</w:t>
      </w:r>
    </w:p>
    <w:p w14:paraId="5C4FF730" w14:textId="77777777" w:rsidR="00F1278E" w:rsidRPr="00F1278E" w:rsidRDefault="00F1278E">
      <w:pPr>
        <w:pStyle w:val="ListParagraph"/>
        <w:numPr>
          <w:ilvl w:val="0"/>
          <w:numId w:val="135"/>
        </w:numPr>
        <w:rPr>
          <w:lang w:val="en-GB"/>
        </w:rPr>
      </w:pPr>
      <w:r w:rsidRPr="00F1278E">
        <w:rPr>
          <w:b/>
          <w:bCs/>
          <w:lang w:val="en-GB"/>
        </w:rPr>
        <w:t>vault lease renew &lt;lease_id&gt;</w:t>
      </w:r>
      <w:r w:rsidRPr="00F1278E">
        <w:rPr>
          <w:lang w:val="en-GB"/>
        </w:rPr>
        <w:t xml:space="preserve"> → Requires a lease ID to renew an existing lease. </w:t>
      </w:r>
      <w:r w:rsidRPr="00F1278E">
        <w:rPr>
          <w:rFonts w:ascii="Segoe UI Emoji" w:hAnsi="Segoe UI Emoji" w:cs="Segoe UI Emoji"/>
          <w:lang w:val="en-GB"/>
        </w:rPr>
        <w:t>✅</w:t>
      </w:r>
    </w:p>
    <w:p w14:paraId="02CAD185" w14:textId="77777777" w:rsidR="00F1278E" w:rsidRPr="00F1278E" w:rsidRDefault="00F1278E">
      <w:pPr>
        <w:pStyle w:val="ListParagraph"/>
        <w:numPr>
          <w:ilvl w:val="0"/>
          <w:numId w:val="135"/>
        </w:numPr>
        <w:rPr>
          <w:lang w:val="en-GB"/>
        </w:rPr>
      </w:pPr>
      <w:r w:rsidRPr="00F1278E">
        <w:rPr>
          <w:b/>
          <w:bCs/>
          <w:lang w:val="en-GB"/>
        </w:rPr>
        <w:t>vault lease revoke &lt;lease_id&gt;</w:t>
      </w:r>
      <w:r w:rsidRPr="00F1278E">
        <w:rPr>
          <w:lang w:val="en-GB"/>
        </w:rPr>
        <w:t xml:space="preserve"> → Requires a lease ID to revoke a specific lease. </w:t>
      </w:r>
      <w:r w:rsidRPr="00F1278E">
        <w:rPr>
          <w:rFonts w:ascii="Segoe UI Emoji" w:hAnsi="Segoe UI Emoji" w:cs="Segoe UI Emoji"/>
          <w:lang w:val="en-GB"/>
        </w:rPr>
        <w:t>✅</w:t>
      </w:r>
    </w:p>
    <w:p w14:paraId="39D49011" w14:textId="77777777" w:rsidR="00F1278E" w:rsidRPr="00F1278E" w:rsidRDefault="00F1278E">
      <w:pPr>
        <w:pStyle w:val="ListParagraph"/>
        <w:numPr>
          <w:ilvl w:val="0"/>
          <w:numId w:val="135"/>
        </w:numPr>
        <w:rPr>
          <w:lang w:val="en-GB"/>
        </w:rPr>
      </w:pPr>
      <w:r w:rsidRPr="00F1278E">
        <w:rPr>
          <w:b/>
          <w:bCs/>
          <w:lang w:val="en-GB"/>
        </w:rPr>
        <w:t>vault lease revoke -prefix &lt;path&gt;</w:t>
      </w:r>
      <w:r w:rsidRPr="00F1278E">
        <w:rPr>
          <w:lang w:val="en-GB"/>
        </w:rPr>
        <w:t xml:space="preserve"> → Uses a </w:t>
      </w:r>
      <w:r w:rsidRPr="00F1278E">
        <w:rPr>
          <w:b/>
          <w:bCs/>
          <w:lang w:val="en-GB"/>
        </w:rPr>
        <w:t>path/prefix</w:t>
      </w:r>
      <w:r w:rsidRPr="00F1278E">
        <w:rPr>
          <w:lang w:val="en-GB"/>
        </w:rPr>
        <w:t xml:space="preserve">, not a lease ID. </w:t>
      </w:r>
      <w:r w:rsidRPr="00F1278E">
        <w:rPr>
          <w:rFonts w:ascii="Segoe UI Emoji" w:hAnsi="Segoe UI Emoji" w:cs="Segoe UI Emoji"/>
          <w:lang w:val="en-GB"/>
        </w:rPr>
        <w:t>❌</w:t>
      </w:r>
    </w:p>
    <w:p w14:paraId="2AA7B139" w14:textId="77777777" w:rsidR="00F1278E" w:rsidRPr="00F1278E" w:rsidRDefault="00F1278E">
      <w:pPr>
        <w:pStyle w:val="ListParagraph"/>
        <w:numPr>
          <w:ilvl w:val="0"/>
          <w:numId w:val="135"/>
        </w:numPr>
        <w:rPr>
          <w:lang w:val="en-GB"/>
        </w:rPr>
      </w:pPr>
      <w:r w:rsidRPr="00F1278E">
        <w:rPr>
          <w:b/>
          <w:bCs/>
          <w:lang w:val="en-GB"/>
        </w:rPr>
        <w:t>create</w:t>
      </w:r>
      <w:r w:rsidRPr="00F1278E">
        <w:rPr>
          <w:lang w:val="en-GB"/>
        </w:rPr>
        <w:t xml:space="preserve"> → Not a Vault lease operation that takes a lease ID. </w:t>
      </w:r>
      <w:r w:rsidRPr="00F1278E">
        <w:rPr>
          <w:rFonts w:ascii="Segoe UI Emoji" w:hAnsi="Segoe UI Emoji" w:cs="Segoe UI Emoji"/>
          <w:lang w:val="en-GB"/>
        </w:rPr>
        <w:t>❌</w:t>
      </w:r>
    </w:p>
    <w:p w14:paraId="7E46A867" w14:textId="77777777" w:rsidR="00F1278E" w:rsidRPr="00F1278E" w:rsidRDefault="00F1278E">
      <w:pPr>
        <w:pStyle w:val="ListParagraph"/>
        <w:numPr>
          <w:ilvl w:val="0"/>
          <w:numId w:val="135"/>
        </w:numPr>
        <w:rPr>
          <w:lang w:val="en-GB"/>
        </w:rPr>
      </w:pPr>
      <w:r w:rsidRPr="00F1278E">
        <w:rPr>
          <w:b/>
          <w:bCs/>
          <w:lang w:val="en-GB"/>
        </w:rPr>
        <w:t>describe</w:t>
      </w:r>
      <w:r w:rsidRPr="00F1278E">
        <w:rPr>
          <w:lang w:val="en-GB"/>
        </w:rPr>
        <w:t xml:space="preserve"> → Not a standard Vault lease operation that takes a lease ID. </w:t>
      </w:r>
      <w:r w:rsidRPr="00F1278E">
        <w:rPr>
          <w:rFonts w:ascii="Segoe UI Emoji" w:hAnsi="Segoe UI Emoji" w:cs="Segoe UI Emoji"/>
          <w:lang w:val="en-GB"/>
        </w:rPr>
        <w:t>❌</w:t>
      </w:r>
    </w:p>
    <w:p w14:paraId="4D6F9F51" w14:textId="19787F4D" w:rsidR="00787FC6" w:rsidRDefault="00787FC6"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6" w:history="1">
        <w:r w:rsidR="005E1145" w:rsidRPr="001371D2">
          <w:rPr>
            <w:rStyle w:val="Hyperlink"/>
            <w:rFonts w:ascii="Roboto Condensed" w:hAnsi="Roboto Condensed"/>
            <w:shd w:val="clear" w:color="auto" w:fill="F8F9FA"/>
          </w:rPr>
          <w:t>https://www.examtopics.com/discussions/hashicorp/view/131398-exam-vault-associate-002-topic-1-question-32-discussion/</w:t>
        </w:r>
      </w:hyperlink>
      <w:r w:rsidR="005E1145">
        <w:rPr>
          <w:rFonts w:ascii="Roboto Condensed" w:hAnsi="Roboto Condensed"/>
          <w:color w:val="505050"/>
          <w:shd w:val="clear" w:color="auto" w:fill="F8F9FA"/>
        </w:rPr>
        <w:t xml:space="preserve"> </w:t>
      </w:r>
    </w:p>
    <w:p w14:paraId="7C6C42FF" w14:textId="77777777" w:rsidR="005141A3" w:rsidRPr="005204CA" w:rsidRDefault="005141A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D9466DD" w14:textId="77777777" w:rsidR="002653C7" w:rsidRPr="002653C7" w:rsidRDefault="002653C7" w:rsidP="002653C7">
      <w:pPr>
        <w:rPr>
          <w:shd w:val="clear" w:color="auto" w:fill="FFFFFF"/>
          <w:lang w:val="en-GB"/>
        </w:rPr>
      </w:pPr>
      <w:r w:rsidRPr="002653C7">
        <w:rPr>
          <w:shd w:val="clear" w:color="auto" w:fill="FFFFFF"/>
          <w:lang w:val="en-GB"/>
        </w:rPr>
        <w:t>An organization wants to authenticate an AWS EC2 virtual machine with Vault to access a dynamic database secret. The only authentication method which they can use in this case is AWS.</w:t>
      </w:r>
    </w:p>
    <w:p w14:paraId="313B0AC5" w14:textId="245F06B1" w:rsidR="002653C7" w:rsidRPr="002653C7" w:rsidRDefault="002653C7">
      <w:pPr>
        <w:pStyle w:val="ListParagraph"/>
        <w:numPr>
          <w:ilvl w:val="0"/>
          <w:numId w:val="138"/>
        </w:numPr>
        <w:rPr>
          <w:shd w:val="clear" w:color="auto" w:fill="FFFFFF"/>
          <w:lang w:val="en-GB"/>
        </w:rPr>
      </w:pPr>
      <w:r w:rsidRPr="002653C7">
        <w:rPr>
          <w:shd w:val="clear" w:color="auto" w:fill="FFFFFF"/>
          <w:lang w:val="en-GB"/>
        </w:rPr>
        <w:t>True</w:t>
      </w:r>
    </w:p>
    <w:p w14:paraId="41190347" w14:textId="58BAC4E7" w:rsidR="002653C7" w:rsidRPr="002653C7" w:rsidRDefault="002653C7">
      <w:pPr>
        <w:pStyle w:val="ListParagraph"/>
        <w:numPr>
          <w:ilvl w:val="0"/>
          <w:numId w:val="138"/>
        </w:numPr>
        <w:rPr>
          <w:shd w:val="clear" w:color="auto" w:fill="FFFFFF"/>
          <w:lang w:val="en-GB"/>
        </w:rPr>
      </w:pPr>
      <w:r w:rsidRPr="002653C7">
        <w:rPr>
          <w:shd w:val="clear" w:color="auto" w:fill="FFFFFF"/>
          <w:lang w:val="en-GB"/>
        </w:rPr>
        <w:lastRenderedPageBreak/>
        <w:t>False</w:t>
      </w:r>
    </w:p>
    <w:p w14:paraId="70A28F94" w14:textId="77777777" w:rsidR="005141A3" w:rsidRPr="005204CA" w:rsidRDefault="005141A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76B02EC" w14:textId="660711CC" w:rsidR="005141A3" w:rsidRPr="005204CA" w:rsidRDefault="005141A3" w:rsidP="00A359B4">
      <w:pPr>
        <w:ind w:left="360"/>
        <w:rPr>
          <w:b/>
          <w:bCs/>
        </w:rPr>
      </w:pPr>
      <w:r w:rsidRPr="005204CA">
        <w:rPr>
          <w:b/>
          <w:bCs/>
        </w:rPr>
        <w:t xml:space="preserve">Correct Answer:  </w:t>
      </w:r>
      <w:r w:rsidR="00B67149">
        <w:rPr>
          <w:b/>
          <w:bCs/>
        </w:rPr>
        <w:t>B</w:t>
      </w:r>
    </w:p>
    <w:p w14:paraId="4F5BEFC6" w14:textId="77777777" w:rsidR="005141A3" w:rsidRPr="005204CA" w:rsidRDefault="005141A3" w:rsidP="00A359B4">
      <w:pPr>
        <w:ind w:left="360"/>
        <w:rPr>
          <w:b/>
          <w:bCs/>
        </w:rPr>
      </w:pPr>
      <w:r w:rsidRPr="005204CA">
        <w:rPr>
          <w:b/>
          <w:bCs/>
        </w:rPr>
        <w:t xml:space="preserve">Explanation: </w:t>
      </w:r>
    </w:p>
    <w:p w14:paraId="499465D0" w14:textId="77777777" w:rsidR="00B67149" w:rsidRPr="00B67149" w:rsidRDefault="00B67149" w:rsidP="00B67149">
      <w:pPr>
        <w:ind w:firstLine="720"/>
        <w:rPr>
          <w:lang w:val="en-GB"/>
        </w:rPr>
      </w:pPr>
      <w:r w:rsidRPr="00B67149">
        <w:rPr>
          <w:lang w:val="en-GB"/>
        </w:rPr>
        <w:t xml:space="preserve">An AWS EC2 instance does </w:t>
      </w:r>
      <w:r w:rsidRPr="00B67149">
        <w:rPr>
          <w:b/>
          <w:bCs/>
          <w:lang w:val="en-GB"/>
        </w:rPr>
        <w:t>not have to use only the AWS authentication method</w:t>
      </w:r>
      <w:r w:rsidRPr="00B67149">
        <w:rPr>
          <w:lang w:val="en-GB"/>
        </w:rPr>
        <w:t xml:space="preserve"> to authenticate to Vault.</w:t>
      </w:r>
    </w:p>
    <w:p w14:paraId="5D12BA4C" w14:textId="77777777" w:rsidR="00B67149" w:rsidRPr="00B67149" w:rsidRDefault="00B67149" w:rsidP="00B67149">
      <w:pPr>
        <w:ind w:firstLine="720"/>
        <w:rPr>
          <w:lang w:val="en-GB"/>
        </w:rPr>
      </w:pPr>
      <w:r w:rsidRPr="00B67149">
        <w:rPr>
          <w:lang w:val="en-GB"/>
        </w:rPr>
        <w:t xml:space="preserve">While the </w:t>
      </w:r>
      <w:r w:rsidRPr="00B67149">
        <w:rPr>
          <w:b/>
          <w:bCs/>
          <w:lang w:val="en-GB"/>
        </w:rPr>
        <w:t>AWS Auth Method</w:t>
      </w:r>
      <w:r w:rsidRPr="00B67149">
        <w:rPr>
          <w:lang w:val="en-GB"/>
        </w:rPr>
        <w:t xml:space="preserve"> is specifically designed for AWS workloads and is a common choice for EC2 instances, Vault supports multiple authentication methods, including:</w:t>
      </w:r>
    </w:p>
    <w:p w14:paraId="3281D85E" w14:textId="77777777" w:rsidR="00B67149" w:rsidRPr="00B67149" w:rsidRDefault="00B67149">
      <w:pPr>
        <w:pStyle w:val="ListParagraph"/>
        <w:numPr>
          <w:ilvl w:val="0"/>
          <w:numId w:val="139"/>
        </w:numPr>
        <w:rPr>
          <w:lang w:val="en-GB"/>
        </w:rPr>
      </w:pPr>
      <w:r w:rsidRPr="00B67149">
        <w:rPr>
          <w:lang w:val="en-GB"/>
        </w:rPr>
        <w:t>AWS Auth</w:t>
      </w:r>
    </w:p>
    <w:p w14:paraId="3A56510F" w14:textId="77777777" w:rsidR="00B67149" w:rsidRPr="00B67149" w:rsidRDefault="00B67149">
      <w:pPr>
        <w:pStyle w:val="ListParagraph"/>
        <w:numPr>
          <w:ilvl w:val="0"/>
          <w:numId w:val="139"/>
        </w:numPr>
        <w:rPr>
          <w:lang w:val="en-GB"/>
        </w:rPr>
      </w:pPr>
      <w:r w:rsidRPr="00B67149">
        <w:rPr>
          <w:lang w:val="en-GB"/>
        </w:rPr>
        <w:t>AppRole</w:t>
      </w:r>
    </w:p>
    <w:p w14:paraId="1C708E29" w14:textId="77777777" w:rsidR="00B67149" w:rsidRPr="00B67149" w:rsidRDefault="00B67149">
      <w:pPr>
        <w:pStyle w:val="ListParagraph"/>
        <w:numPr>
          <w:ilvl w:val="0"/>
          <w:numId w:val="139"/>
        </w:numPr>
        <w:rPr>
          <w:lang w:val="en-GB"/>
        </w:rPr>
      </w:pPr>
      <w:r w:rsidRPr="00B67149">
        <w:rPr>
          <w:lang w:val="en-GB"/>
        </w:rPr>
        <w:t>JWT/OIDC</w:t>
      </w:r>
    </w:p>
    <w:p w14:paraId="250A68FA" w14:textId="77777777" w:rsidR="00B67149" w:rsidRPr="00B67149" w:rsidRDefault="00B67149">
      <w:pPr>
        <w:pStyle w:val="ListParagraph"/>
        <w:numPr>
          <w:ilvl w:val="0"/>
          <w:numId w:val="139"/>
        </w:numPr>
        <w:rPr>
          <w:lang w:val="en-GB"/>
        </w:rPr>
      </w:pPr>
      <w:r w:rsidRPr="00B67149">
        <w:rPr>
          <w:lang w:val="en-GB"/>
        </w:rPr>
        <w:t>TLS Certificates (Cert Auth)</w:t>
      </w:r>
    </w:p>
    <w:p w14:paraId="1B6A0D7F" w14:textId="77777777" w:rsidR="00B67149" w:rsidRPr="00B67149" w:rsidRDefault="00B67149">
      <w:pPr>
        <w:pStyle w:val="ListParagraph"/>
        <w:numPr>
          <w:ilvl w:val="0"/>
          <w:numId w:val="139"/>
        </w:numPr>
        <w:rPr>
          <w:lang w:val="en-GB"/>
        </w:rPr>
      </w:pPr>
      <w:r w:rsidRPr="00B67149">
        <w:rPr>
          <w:lang w:val="en-GB"/>
        </w:rPr>
        <w:t>Kubernetes Auth (for workloads running in EKS)</w:t>
      </w:r>
    </w:p>
    <w:p w14:paraId="4E949056" w14:textId="77777777" w:rsidR="00B67149" w:rsidRPr="00B67149" w:rsidRDefault="00B67149">
      <w:pPr>
        <w:pStyle w:val="ListParagraph"/>
        <w:numPr>
          <w:ilvl w:val="0"/>
          <w:numId w:val="139"/>
        </w:numPr>
        <w:rPr>
          <w:lang w:val="en-GB"/>
        </w:rPr>
      </w:pPr>
      <w:r w:rsidRPr="00B67149">
        <w:rPr>
          <w:lang w:val="en-GB"/>
        </w:rPr>
        <w:t>Userpass and others</w:t>
      </w:r>
    </w:p>
    <w:p w14:paraId="34720CDC" w14:textId="77777777" w:rsidR="00B67149" w:rsidRPr="00B67149" w:rsidRDefault="00B67149" w:rsidP="00B67149">
      <w:pPr>
        <w:ind w:firstLine="720"/>
        <w:rPr>
          <w:lang w:val="en-GB"/>
        </w:rPr>
      </w:pPr>
      <w:r w:rsidRPr="00B67149">
        <w:rPr>
          <w:lang w:val="en-GB"/>
        </w:rPr>
        <w:t xml:space="preserve">An EC2 instance can authenticate using any method that is appropriate and accessible in the environment. Therefore, the statement that the </w:t>
      </w:r>
      <w:r w:rsidRPr="00B67149">
        <w:rPr>
          <w:b/>
          <w:bCs/>
          <w:lang w:val="en-GB"/>
        </w:rPr>
        <w:t>only authentication method</w:t>
      </w:r>
      <w:r w:rsidRPr="00B67149">
        <w:rPr>
          <w:lang w:val="en-GB"/>
        </w:rPr>
        <w:t xml:space="preserve"> an AWS EC2 VM can use is AWS Auth is incorrect.</w:t>
      </w:r>
    </w:p>
    <w:p w14:paraId="2B76822A" w14:textId="6ED8505A" w:rsidR="005141A3" w:rsidRDefault="005141A3"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7" w:history="1">
        <w:r w:rsidR="002653C7" w:rsidRPr="001371D2">
          <w:rPr>
            <w:rStyle w:val="Hyperlink"/>
            <w:rFonts w:ascii="Roboto Condensed" w:hAnsi="Roboto Condensed"/>
            <w:shd w:val="clear" w:color="auto" w:fill="F8F9FA"/>
          </w:rPr>
          <w:t>https://www.examtopics.com/discussions/hashicorp/view/131416-exam-vault-associate-002-topic-1-question-33-discussion/</w:t>
        </w:r>
      </w:hyperlink>
      <w:r w:rsidR="002653C7">
        <w:rPr>
          <w:rFonts w:ascii="Roboto Condensed" w:hAnsi="Roboto Condensed"/>
          <w:color w:val="505050"/>
          <w:shd w:val="clear" w:color="auto" w:fill="F8F9FA"/>
        </w:rPr>
        <w:t xml:space="preserve"> </w:t>
      </w:r>
    </w:p>
    <w:p w14:paraId="61B2E82C" w14:textId="77777777" w:rsidR="00287AB5" w:rsidRPr="005204CA" w:rsidRDefault="00287AB5"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7E046A8" w14:textId="77777777" w:rsidR="00C0535B" w:rsidRPr="00C0535B" w:rsidRDefault="00C0535B" w:rsidP="00C0535B">
      <w:pPr>
        <w:rPr>
          <w:shd w:val="clear" w:color="auto" w:fill="FFFFFF"/>
          <w:lang w:val="en-GB"/>
        </w:rPr>
      </w:pPr>
      <w:r w:rsidRPr="00C0535B">
        <w:rPr>
          <w:shd w:val="clear" w:color="auto" w:fill="FFFFFF"/>
          <w:lang w:val="en-GB"/>
        </w:rPr>
        <w:t>You are using Vault’s Transit secrets engine to encrypt your data. You want to reduce the amount of content encrypted with a single key in case the key gets compromised. How would you do this?</w:t>
      </w:r>
    </w:p>
    <w:p w14:paraId="32036BE1" w14:textId="00B6B4BD" w:rsidR="00C0535B" w:rsidRPr="00086B8F" w:rsidRDefault="00C0535B">
      <w:pPr>
        <w:pStyle w:val="ListParagraph"/>
        <w:numPr>
          <w:ilvl w:val="0"/>
          <w:numId w:val="140"/>
        </w:numPr>
        <w:rPr>
          <w:shd w:val="clear" w:color="auto" w:fill="FFFFFF"/>
          <w:lang w:val="en-GB"/>
        </w:rPr>
      </w:pPr>
      <w:r w:rsidRPr="00086B8F">
        <w:rPr>
          <w:shd w:val="clear" w:color="auto" w:fill="FFFFFF"/>
          <w:lang w:val="en-GB"/>
        </w:rPr>
        <w:t>Use 4096-bit RSA key to encrypt the data</w:t>
      </w:r>
    </w:p>
    <w:p w14:paraId="484E7034" w14:textId="7220C2FC" w:rsidR="00C0535B" w:rsidRPr="00086B8F" w:rsidRDefault="00C0535B">
      <w:pPr>
        <w:pStyle w:val="ListParagraph"/>
        <w:numPr>
          <w:ilvl w:val="0"/>
          <w:numId w:val="140"/>
        </w:numPr>
        <w:rPr>
          <w:shd w:val="clear" w:color="auto" w:fill="FFFFFF"/>
          <w:lang w:val="en-GB"/>
        </w:rPr>
      </w:pPr>
      <w:r w:rsidRPr="00086B8F">
        <w:rPr>
          <w:shd w:val="clear" w:color="auto" w:fill="FFFFFF"/>
          <w:lang w:val="en-GB"/>
        </w:rPr>
        <w:t>Upgrade to Vault Enterprise and integrate with HSM</w:t>
      </w:r>
    </w:p>
    <w:p w14:paraId="04335017" w14:textId="1C13D62F" w:rsidR="00C0535B" w:rsidRPr="00086B8F" w:rsidRDefault="00C0535B">
      <w:pPr>
        <w:pStyle w:val="ListParagraph"/>
        <w:numPr>
          <w:ilvl w:val="0"/>
          <w:numId w:val="140"/>
        </w:numPr>
        <w:rPr>
          <w:shd w:val="clear" w:color="auto" w:fill="FFFFFF"/>
          <w:lang w:val="en-GB"/>
        </w:rPr>
      </w:pPr>
      <w:r w:rsidRPr="00086B8F">
        <w:rPr>
          <w:shd w:val="clear" w:color="auto" w:fill="FFFFFF"/>
          <w:lang w:val="en-GB"/>
        </w:rPr>
        <w:t>Periodically re-key the Vault's unseal keys</w:t>
      </w:r>
    </w:p>
    <w:p w14:paraId="3F9423A0" w14:textId="644D2964" w:rsidR="00C0535B" w:rsidRPr="00086B8F" w:rsidRDefault="00C0535B">
      <w:pPr>
        <w:pStyle w:val="ListParagraph"/>
        <w:numPr>
          <w:ilvl w:val="0"/>
          <w:numId w:val="140"/>
        </w:numPr>
        <w:rPr>
          <w:shd w:val="clear" w:color="auto" w:fill="FFFFFF"/>
          <w:lang w:val="en-GB"/>
        </w:rPr>
      </w:pPr>
      <w:r w:rsidRPr="00086B8F">
        <w:rPr>
          <w:shd w:val="clear" w:color="auto" w:fill="FFFFFF"/>
          <w:lang w:val="en-GB"/>
        </w:rPr>
        <w:t>Periodically rotate the encryption key</w:t>
      </w:r>
    </w:p>
    <w:p w14:paraId="37F3579E" w14:textId="77777777" w:rsidR="00287AB5" w:rsidRPr="005204CA" w:rsidRDefault="00287AB5"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D7512F5" w14:textId="2DF2EACD" w:rsidR="00287AB5" w:rsidRPr="005204CA" w:rsidRDefault="00287AB5" w:rsidP="00A359B4">
      <w:pPr>
        <w:ind w:left="360"/>
        <w:rPr>
          <w:b/>
          <w:bCs/>
        </w:rPr>
      </w:pPr>
      <w:r w:rsidRPr="005204CA">
        <w:rPr>
          <w:b/>
          <w:bCs/>
        </w:rPr>
        <w:t xml:space="preserve">Correct Answer:  </w:t>
      </w:r>
      <w:r w:rsidR="007458A1">
        <w:rPr>
          <w:b/>
          <w:bCs/>
        </w:rPr>
        <w:t>D</w:t>
      </w:r>
    </w:p>
    <w:p w14:paraId="5F64EA36" w14:textId="77777777" w:rsidR="00287AB5" w:rsidRPr="005204CA" w:rsidRDefault="00287AB5" w:rsidP="00A359B4">
      <w:pPr>
        <w:ind w:left="360"/>
        <w:rPr>
          <w:b/>
          <w:bCs/>
        </w:rPr>
      </w:pPr>
      <w:r w:rsidRPr="005204CA">
        <w:rPr>
          <w:b/>
          <w:bCs/>
        </w:rPr>
        <w:t xml:space="preserve">Explanation: </w:t>
      </w:r>
    </w:p>
    <w:p w14:paraId="01C9461C" w14:textId="77777777" w:rsidR="007458A1" w:rsidRPr="007458A1" w:rsidRDefault="007458A1" w:rsidP="007458A1">
      <w:pPr>
        <w:rPr>
          <w:lang w:val="en-GB"/>
        </w:rPr>
      </w:pPr>
      <w:r w:rsidRPr="007458A1">
        <w:rPr>
          <w:lang w:val="en-GB"/>
        </w:rPr>
        <w:t xml:space="preserve">The </w:t>
      </w:r>
      <w:r w:rsidRPr="007458A1">
        <w:rPr>
          <w:b/>
          <w:bCs/>
          <w:lang w:val="en-GB"/>
        </w:rPr>
        <w:t>Transit Secrets Engine</w:t>
      </w:r>
      <w:r w:rsidRPr="007458A1">
        <w:rPr>
          <w:lang w:val="en-GB"/>
        </w:rPr>
        <w:t xml:space="preserve"> supports </w:t>
      </w:r>
      <w:r w:rsidRPr="007458A1">
        <w:rPr>
          <w:b/>
          <w:bCs/>
          <w:lang w:val="en-GB"/>
        </w:rPr>
        <w:t>key rotation</w:t>
      </w:r>
      <w:r w:rsidRPr="007458A1">
        <w:rPr>
          <w:lang w:val="en-GB"/>
        </w:rPr>
        <w:t>, which creates a new version of the encryption key while retaining older versions to decrypt previously encrypted data.</w:t>
      </w:r>
    </w:p>
    <w:p w14:paraId="21935D3E" w14:textId="77777777" w:rsidR="007458A1" w:rsidRPr="007458A1" w:rsidRDefault="007458A1" w:rsidP="007458A1">
      <w:pPr>
        <w:rPr>
          <w:lang w:val="en-GB"/>
        </w:rPr>
      </w:pPr>
      <w:r w:rsidRPr="007458A1">
        <w:rPr>
          <w:lang w:val="en-GB"/>
        </w:rPr>
        <w:t>Rotating keys regularly:</w:t>
      </w:r>
    </w:p>
    <w:p w14:paraId="2D6CC86D" w14:textId="77777777" w:rsidR="007458A1" w:rsidRPr="007458A1" w:rsidRDefault="007458A1">
      <w:pPr>
        <w:pStyle w:val="ListParagraph"/>
        <w:numPr>
          <w:ilvl w:val="0"/>
          <w:numId w:val="141"/>
        </w:numPr>
        <w:rPr>
          <w:lang w:val="en-GB"/>
        </w:rPr>
      </w:pPr>
      <w:r w:rsidRPr="007458A1">
        <w:rPr>
          <w:lang w:val="en-GB"/>
        </w:rPr>
        <w:t>Reduces the amount of data encrypted with any single key version.</w:t>
      </w:r>
    </w:p>
    <w:p w14:paraId="4151D138" w14:textId="77777777" w:rsidR="007458A1" w:rsidRPr="007458A1" w:rsidRDefault="007458A1">
      <w:pPr>
        <w:pStyle w:val="ListParagraph"/>
        <w:numPr>
          <w:ilvl w:val="0"/>
          <w:numId w:val="141"/>
        </w:numPr>
        <w:rPr>
          <w:lang w:val="en-GB"/>
        </w:rPr>
      </w:pPr>
      <w:r w:rsidRPr="007458A1">
        <w:rPr>
          <w:lang w:val="en-GB"/>
        </w:rPr>
        <w:lastRenderedPageBreak/>
        <w:t>Limits the impact if a key is ever compromised.</w:t>
      </w:r>
    </w:p>
    <w:p w14:paraId="7AD42017" w14:textId="77777777" w:rsidR="007458A1" w:rsidRPr="007458A1" w:rsidRDefault="007458A1">
      <w:pPr>
        <w:pStyle w:val="ListParagraph"/>
        <w:numPr>
          <w:ilvl w:val="0"/>
          <w:numId w:val="141"/>
        </w:numPr>
        <w:rPr>
          <w:lang w:val="en-GB"/>
        </w:rPr>
      </w:pPr>
      <w:r w:rsidRPr="007458A1">
        <w:rPr>
          <w:lang w:val="en-GB"/>
        </w:rPr>
        <w:t>Follows cryptographic key management best practices.</w:t>
      </w:r>
    </w:p>
    <w:p w14:paraId="0FADA56E" w14:textId="4009E120" w:rsidR="00287AB5" w:rsidRPr="007D39DD" w:rsidRDefault="00287AB5"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58" w:history="1">
        <w:r w:rsidR="00C0535B" w:rsidRPr="001371D2">
          <w:rPr>
            <w:rStyle w:val="Hyperlink"/>
            <w:rFonts w:ascii="Roboto Condensed" w:hAnsi="Roboto Condensed"/>
            <w:shd w:val="clear" w:color="auto" w:fill="F8F9FA"/>
          </w:rPr>
          <w:t>https://www.examtopics.com/discussions/hashicorp/view/131418-exam-vault-associate-002-topic-1-question-34-discussion/</w:t>
        </w:r>
      </w:hyperlink>
      <w:r w:rsidR="00C0535B">
        <w:rPr>
          <w:rFonts w:ascii="Roboto Condensed" w:hAnsi="Roboto Condensed"/>
          <w:color w:val="505050"/>
          <w:shd w:val="clear" w:color="auto" w:fill="F8F9FA"/>
        </w:rPr>
        <w:t xml:space="preserve"> </w:t>
      </w:r>
    </w:p>
    <w:p w14:paraId="66DDAB85" w14:textId="77777777" w:rsidR="00510A51" w:rsidRPr="005204CA" w:rsidRDefault="00510A51"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A6A56C5" w14:textId="65630560" w:rsidR="00105BA6" w:rsidRPr="00105BA6" w:rsidRDefault="00105BA6" w:rsidP="00105BA6">
      <w:pPr>
        <w:rPr>
          <w:shd w:val="clear" w:color="auto" w:fill="FFFFFF"/>
          <w:lang w:val="en-GB"/>
        </w:rPr>
      </w:pPr>
      <w:r w:rsidRPr="00105BA6">
        <w:rPr>
          <w:shd w:val="clear" w:color="auto" w:fill="FFFFFF"/>
          <w:lang w:val="en-GB"/>
        </w:rPr>
        <w:t>What does the following policy do?</w:t>
      </w:r>
      <w:r w:rsidRPr="00105BA6">
        <w:rPr>
          <w:shd w:val="clear" w:color="auto" w:fill="FFFFFF"/>
          <w:lang w:val="en-GB"/>
        </w:rPr>
        <w:br/>
      </w:r>
      <w:r w:rsidRPr="00105BA6">
        <w:rPr>
          <w:noProof/>
          <w:shd w:val="clear" w:color="auto" w:fill="FFFFFF"/>
          <w:lang w:val="en-GB"/>
        </w:rPr>
        <w:drawing>
          <wp:inline distT="0" distB="0" distL="0" distR="0" wp14:anchorId="7631AA97" wp14:editId="0626E915">
            <wp:extent cx="3960000" cy="1558800"/>
            <wp:effectExtent l="0" t="0" r="2540" b="3810"/>
            <wp:docPr id="53847551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60000" cy="1558800"/>
                    </a:xfrm>
                    <a:prstGeom prst="rect">
                      <a:avLst/>
                    </a:prstGeom>
                    <a:noFill/>
                    <a:ln>
                      <a:noFill/>
                    </a:ln>
                  </pic:spPr>
                </pic:pic>
              </a:graphicData>
            </a:graphic>
          </wp:inline>
        </w:drawing>
      </w:r>
    </w:p>
    <w:p w14:paraId="0C8FA8F3" w14:textId="3D2E8124" w:rsidR="00105BA6" w:rsidRPr="00105BA6" w:rsidRDefault="00105BA6">
      <w:pPr>
        <w:pStyle w:val="ListParagraph"/>
        <w:numPr>
          <w:ilvl w:val="0"/>
          <w:numId w:val="94"/>
        </w:numPr>
        <w:rPr>
          <w:shd w:val="clear" w:color="auto" w:fill="FFFFFF"/>
          <w:lang w:val="en-GB"/>
        </w:rPr>
      </w:pPr>
      <w:r w:rsidRPr="00105BA6">
        <w:rPr>
          <w:shd w:val="clear" w:color="auto" w:fill="FFFFFF"/>
          <w:lang w:val="en-GB"/>
        </w:rPr>
        <w:t>Grants access for each user to a KV folder which shares their id</w:t>
      </w:r>
    </w:p>
    <w:p w14:paraId="7E511C89" w14:textId="33F4B83A" w:rsidR="00105BA6" w:rsidRPr="00105BA6" w:rsidRDefault="00105BA6">
      <w:pPr>
        <w:pStyle w:val="ListParagraph"/>
        <w:numPr>
          <w:ilvl w:val="0"/>
          <w:numId w:val="94"/>
        </w:numPr>
        <w:rPr>
          <w:shd w:val="clear" w:color="auto" w:fill="FFFFFF"/>
          <w:lang w:val="en-GB"/>
        </w:rPr>
      </w:pPr>
      <w:r w:rsidRPr="00105BA6">
        <w:rPr>
          <w:shd w:val="clear" w:color="auto" w:fill="FFFFFF"/>
          <w:lang w:val="en-GB"/>
        </w:rPr>
        <w:t>Grants access to a special system entity folder</w:t>
      </w:r>
    </w:p>
    <w:p w14:paraId="08C09EB2" w14:textId="445CA5CC" w:rsidR="00105BA6" w:rsidRPr="00105BA6" w:rsidRDefault="00105BA6">
      <w:pPr>
        <w:pStyle w:val="ListParagraph"/>
        <w:numPr>
          <w:ilvl w:val="0"/>
          <w:numId w:val="94"/>
        </w:numPr>
        <w:rPr>
          <w:shd w:val="clear" w:color="auto" w:fill="FFFFFF"/>
          <w:lang w:val="en-GB"/>
        </w:rPr>
      </w:pPr>
      <w:r w:rsidRPr="00105BA6">
        <w:rPr>
          <w:shd w:val="clear" w:color="auto" w:fill="FFFFFF"/>
          <w:lang w:val="en-GB"/>
        </w:rPr>
        <w:t>Allows a user to read data about the secret endpoint identity</w:t>
      </w:r>
    </w:p>
    <w:p w14:paraId="6094CDEE" w14:textId="26D2FD94" w:rsidR="00105BA6" w:rsidRPr="00105BA6" w:rsidRDefault="00105BA6">
      <w:pPr>
        <w:pStyle w:val="ListParagraph"/>
        <w:numPr>
          <w:ilvl w:val="0"/>
          <w:numId w:val="94"/>
        </w:numPr>
        <w:rPr>
          <w:shd w:val="clear" w:color="auto" w:fill="FFFFFF"/>
          <w:lang w:val="en-GB"/>
        </w:rPr>
      </w:pPr>
      <w:r w:rsidRPr="00105BA6">
        <w:rPr>
          <w:shd w:val="clear" w:color="auto" w:fill="FFFFFF"/>
          <w:lang w:val="en-GB"/>
        </w:rPr>
        <w:t>Nothing, this is not a valid policy</w:t>
      </w:r>
    </w:p>
    <w:p w14:paraId="55ECC492" w14:textId="77777777" w:rsidR="00510A51" w:rsidRPr="005204CA" w:rsidRDefault="00510A51"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773DF625" w14:textId="78D75579" w:rsidR="00510A51" w:rsidRPr="005204CA" w:rsidRDefault="00510A51" w:rsidP="00A359B4">
      <w:pPr>
        <w:ind w:left="360"/>
        <w:rPr>
          <w:b/>
          <w:bCs/>
        </w:rPr>
      </w:pPr>
      <w:r w:rsidRPr="005204CA">
        <w:rPr>
          <w:b/>
          <w:bCs/>
        </w:rPr>
        <w:t xml:space="preserve">Correct Answer:  </w:t>
      </w:r>
      <w:r w:rsidR="007E3B5C">
        <w:rPr>
          <w:b/>
          <w:bCs/>
        </w:rPr>
        <w:t>A</w:t>
      </w:r>
    </w:p>
    <w:p w14:paraId="1F18D2DE" w14:textId="77777777" w:rsidR="00510A51" w:rsidRPr="005204CA" w:rsidRDefault="00510A51" w:rsidP="00A359B4">
      <w:pPr>
        <w:ind w:left="360"/>
        <w:rPr>
          <w:b/>
          <w:bCs/>
        </w:rPr>
      </w:pPr>
      <w:r w:rsidRPr="005204CA">
        <w:rPr>
          <w:b/>
          <w:bCs/>
        </w:rPr>
        <w:t xml:space="preserve">Explanation: </w:t>
      </w:r>
    </w:p>
    <w:p w14:paraId="165E5802" w14:textId="688DFF05" w:rsidR="00510A51" w:rsidRPr="004F063F" w:rsidRDefault="00FF4CE3" w:rsidP="00A359B4">
      <w:r w:rsidRPr="00FF4CE3">
        <w:t>The identity.entity.id in the policy references the authenticating user.</w:t>
      </w:r>
    </w:p>
    <w:p w14:paraId="3C62F189" w14:textId="105BF102" w:rsidR="00510A51" w:rsidRDefault="00510A51"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0" w:history="1">
        <w:r w:rsidRPr="001371D2">
          <w:rPr>
            <w:rStyle w:val="Hyperlink"/>
            <w:rFonts w:ascii="Roboto Condensed" w:hAnsi="Roboto Condensed"/>
            <w:shd w:val="clear" w:color="auto" w:fill="F8F9FA"/>
          </w:rPr>
          <w:t>https://www.examtopics.com/discussions/hashicorp/view/131830-exam-vault-associate-002-topic-1-question-35-discussion/</w:t>
        </w:r>
      </w:hyperlink>
      <w:r>
        <w:rPr>
          <w:rFonts w:ascii="Roboto Condensed" w:hAnsi="Roboto Condensed"/>
          <w:color w:val="505050"/>
          <w:shd w:val="clear" w:color="auto" w:fill="F8F9FA"/>
        </w:rPr>
        <w:t xml:space="preserve"> </w:t>
      </w:r>
    </w:p>
    <w:p w14:paraId="2AF41DFE" w14:textId="77777777" w:rsidR="00873457" w:rsidRPr="005204CA" w:rsidRDefault="0087345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0247970" w14:textId="77777777" w:rsidR="009D74E6" w:rsidRPr="009D74E6" w:rsidRDefault="009D74E6" w:rsidP="009D74E6">
      <w:pPr>
        <w:rPr>
          <w:shd w:val="clear" w:color="auto" w:fill="FFFFFF"/>
          <w:lang w:val="en-GB"/>
        </w:rPr>
      </w:pPr>
      <w:r w:rsidRPr="009D74E6">
        <w:rPr>
          <w:shd w:val="clear" w:color="auto" w:fill="FFFFFF"/>
          <w:lang w:val="en-GB"/>
        </w:rPr>
        <w:t>To make an authenticated request via the Vault HTTP API, which header would you use?</w:t>
      </w:r>
    </w:p>
    <w:p w14:paraId="4253A11E" w14:textId="5000E31F" w:rsidR="009D74E6" w:rsidRPr="009D74E6" w:rsidRDefault="009D74E6">
      <w:pPr>
        <w:pStyle w:val="ListParagraph"/>
        <w:numPr>
          <w:ilvl w:val="0"/>
          <w:numId w:val="142"/>
        </w:numPr>
        <w:rPr>
          <w:shd w:val="clear" w:color="auto" w:fill="FFFFFF"/>
          <w:lang w:val="en-GB"/>
        </w:rPr>
      </w:pPr>
      <w:r w:rsidRPr="009D74E6">
        <w:rPr>
          <w:shd w:val="clear" w:color="auto" w:fill="FFFFFF"/>
          <w:lang w:val="en-GB"/>
        </w:rPr>
        <w:t>The X-Vault-Token HTTP Header</w:t>
      </w:r>
    </w:p>
    <w:p w14:paraId="1D58D73D" w14:textId="12D0EB64" w:rsidR="009D74E6" w:rsidRPr="009D74E6" w:rsidRDefault="009D74E6">
      <w:pPr>
        <w:pStyle w:val="ListParagraph"/>
        <w:numPr>
          <w:ilvl w:val="0"/>
          <w:numId w:val="142"/>
        </w:numPr>
        <w:rPr>
          <w:shd w:val="clear" w:color="auto" w:fill="FFFFFF"/>
          <w:lang w:val="en-GB"/>
        </w:rPr>
      </w:pPr>
      <w:r w:rsidRPr="009D74E6">
        <w:rPr>
          <w:shd w:val="clear" w:color="auto" w:fill="FFFFFF"/>
          <w:lang w:val="en-GB"/>
        </w:rPr>
        <w:t>The X-Vault-Request HTTP Header</w:t>
      </w:r>
    </w:p>
    <w:p w14:paraId="744602BE" w14:textId="05A75FDE" w:rsidR="009D74E6" w:rsidRPr="009D74E6" w:rsidRDefault="009D74E6">
      <w:pPr>
        <w:pStyle w:val="ListParagraph"/>
        <w:numPr>
          <w:ilvl w:val="0"/>
          <w:numId w:val="142"/>
        </w:numPr>
        <w:rPr>
          <w:shd w:val="clear" w:color="auto" w:fill="FFFFFF"/>
          <w:lang w:val="en-GB"/>
        </w:rPr>
      </w:pPr>
      <w:r w:rsidRPr="009D74E6">
        <w:rPr>
          <w:shd w:val="clear" w:color="auto" w:fill="FFFFFF"/>
          <w:lang w:val="en-GB"/>
        </w:rPr>
        <w:t>The Content-Type HTTP Header</w:t>
      </w:r>
    </w:p>
    <w:p w14:paraId="3CE42D15" w14:textId="2D44D781" w:rsidR="009D74E6" w:rsidRPr="009D74E6" w:rsidRDefault="009D74E6">
      <w:pPr>
        <w:pStyle w:val="ListParagraph"/>
        <w:numPr>
          <w:ilvl w:val="0"/>
          <w:numId w:val="142"/>
        </w:numPr>
        <w:rPr>
          <w:shd w:val="clear" w:color="auto" w:fill="FFFFFF"/>
          <w:lang w:val="en-GB"/>
        </w:rPr>
      </w:pPr>
      <w:r w:rsidRPr="009D74E6">
        <w:rPr>
          <w:shd w:val="clear" w:color="auto" w:fill="FFFFFF"/>
          <w:lang w:val="en-GB"/>
        </w:rPr>
        <w:t>The X-Vault-Namespace HTTP Header</w:t>
      </w:r>
    </w:p>
    <w:p w14:paraId="1C526B68" w14:textId="77777777" w:rsidR="00873457" w:rsidRPr="005204CA" w:rsidRDefault="0087345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0EF34D9" w14:textId="5AEB6617" w:rsidR="00873457" w:rsidRPr="005204CA" w:rsidRDefault="00873457" w:rsidP="00A359B4">
      <w:pPr>
        <w:ind w:left="360"/>
        <w:rPr>
          <w:b/>
          <w:bCs/>
        </w:rPr>
      </w:pPr>
      <w:r w:rsidRPr="005204CA">
        <w:rPr>
          <w:b/>
          <w:bCs/>
        </w:rPr>
        <w:t xml:space="preserve">Correct Answer:  </w:t>
      </w:r>
      <w:r w:rsidR="00766506">
        <w:rPr>
          <w:b/>
          <w:bCs/>
        </w:rPr>
        <w:t>A</w:t>
      </w:r>
    </w:p>
    <w:p w14:paraId="13CB27ED" w14:textId="77777777" w:rsidR="00873457" w:rsidRPr="005204CA" w:rsidRDefault="00873457" w:rsidP="00A359B4">
      <w:pPr>
        <w:ind w:left="360"/>
        <w:rPr>
          <w:b/>
          <w:bCs/>
        </w:rPr>
      </w:pPr>
      <w:r w:rsidRPr="005204CA">
        <w:rPr>
          <w:b/>
          <w:bCs/>
        </w:rPr>
        <w:t xml:space="preserve">Explanation: </w:t>
      </w:r>
    </w:p>
    <w:p w14:paraId="0A6C381A" w14:textId="77777777" w:rsidR="00766506" w:rsidRPr="00766506" w:rsidRDefault="00766506" w:rsidP="00766506">
      <w:pPr>
        <w:rPr>
          <w:lang w:val="en-GB"/>
        </w:rPr>
      </w:pPr>
      <w:r w:rsidRPr="00766506">
        <w:rPr>
          <w:lang w:val="en-GB"/>
        </w:rPr>
        <w:lastRenderedPageBreak/>
        <w:t xml:space="preserve">To make an authenticated request to the Vault HTTP API, you pass the client's token in the </w:t>
      </w:r>
      <w:r w:rsidRPr="00766506">
        <w:rPr>
          <w:b/>
          <w:bCs/>
          <w:lang w:val="en-GB"/>
        </w:rPr>
        <w:t>X-Vault-Token</w:t>
      </w:r>
      <w:r w:rsidRPr="00766506">
        <w:rPr>
          <w:lang w:val="en-GB"/>
        </w:rPr>
        <w:t xml:space="preserve"> header.</w:t>
      </w:r>
    </w:p>
    <w:p w14:paraId="74B105E6" w14:textId="77777777" w:rsidR="00766506" w:rsidRPr="00B9675E" w:rsidRDefault="00766506" w:rsidP="00766506">
      <w:pPr>
        <w:rPr>
          <w:b/>
          <w:bCs/>
          <w:lang w:val="en-GB"/>
        </w:rPr>
      </w:pPr>
      <w:r w:rsidRPr="00B9675E">
        <w:rPr>
          <w:b/>
          <w:bCs/>
          <w:lang w:val="en-GB"/>
        </w:rPr>
        <w:t>Example:</w:t>
      </w:r>
    </w:p>
    <w:p w14:paraId="17DBC8BA" w14:textId="77777777" w:rsidR="00766506" w:rsidRPr="00B9675E" w:rsidRDefault="00766506" w:rsidP="00B9675E">
      <w:pPr>
        <w:ind w:left="720"/>
        <w:rPr>
          <w:b/>
          <w:bCs/>
          <w:i/>
          <w:iCs/>
          <w:lang w:val="en-GB"/>
        </w:rPr>
      </w:pPr>
      <w:r w:rsidRPr="00B9675E">
        <w:rPr>
          <w:b/>
          <w:bCs/>
          <w:i/>
          <w:iCs/>
          <w:lang w:val="en-GB"/>
        </w:rPr>
        <w:t>curl \</w:t>
      </w:r>
    </w:p>
    <w:p w14:paraId="38F21DB3" w14:textId="77777777" w:rsidR="00766506" w:rsidRPr="00B9675E" w:rsidRDefault="00766506" w:rsidP="00B9675E">
      <w:pPr>
        <w:ind w:left="720"/>
        <w:rPr>
          <w:b/>
          <w:bCs/>
          <w:i/>
          <w:iCs/>
          <w:lang w:val="en-GB"/>
        </w:rPr>
      </w:pPr>
      <w:r w:rsidRPr="00B9675E">
        <w:rPr>
          <w:b/>
          <w:bCs/>
          <w:i/>
          <w:iCs/>
          <w:lang w:val="en-GB"/>
        </w:rPr>
        <w:t xml:space="preserve">--header "X-Vault-Token: </w:t>
      </w:r>
      <w:proofErr w:type="spellStart"/>
      <w:r w:rsidRPr="00B9675E">
        <w:rPr>
          <w:b/>
          <w:bCs/>
          <w:i/>
          <w:iCs/>
          <w:lang w:val="en-GB"/>
        </w:rPr>
        <w:t>hvs.xxxxx</w:t>
      </w:r>
      <w:proofErr w:type="spellEnd"/>
      <w:r w:rsidRPr="00B9675E">
        <w:rPr>
          <w:b/>
          <w:bCs/>
          <w:i/>
          <w:iCs/>
          <w:lang w:val="en-GB"/>
        </w:rPr>
        <w:t>" \</w:t>
      </w:r>
    </w:p>
    <w:p w14:paraId="72BE6D0B" w14:textId="77777777" w:rsidR="00766506" w:rsidRPr="00B9675E" w:rsidRDefault="00766506" w:rsidP="00B9675E">
      <w:pPr>
        <w:ind w:left="720"/>
        <w:rPr>
          <w:b/>
          <w:bCs/>
          <w:i/>
          <w:iCs/>
          <w:lang w:val="en-GB"/>
        </w:rPr>
      </w:pPr>
      <w:r w:rsidRPr="00B9675E">
        <w:rPr>
          <w:b/>
          <w:bCs/>
          <w:i/>
          <w:iCs/>
          <w:lang w:val="en-GB"/>
        </w:rPr>
        <w:t>https://vault.example.com/v1/secret/data/myapp</w:t>
      </w:r>
    </w:p>
    <w:p w14:paraId="42C736F4" w14:textId="23204FF7" w:rsidR="00873457" w:rsidRDefault="00873457"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1" w:history="1">
        <w:r w:rsidR="009D74E6" w:rsidRPr="001371D2">
          <w:rPr>
            <w:rStyle w:val="Hyperlink"/>
            <w:rFonts w:ascii="Roboto Condensed" w:hAnsi="Roboto Condensed"/>
            <w:shd w:val="clear" w:color="auto" w:fill="F8F9FA"/>
          </w:rPr>
          <w:t>https://www.examtopics.com/discussions/hashicorp/view/131424-exam-vault-associate-002-topic-1-question-36-discussion/</w:t>
        </w:r>
      </w:hyperlink>
      <w:r w:rsidR="009D74E6">
        <w:rPr>
          <w:rFonts w:ascii="Roboto Condensed" w:hAnsi="Roboto Condensed"/>
          <w:color w:val="505050"/>
          <w:shd w:val="clear" w:color="auto" w:fill="F8F9FA"/>
        </w:rPr>
        <w:t xml:space="preserve"> </w:t>
      </w:r>
    </w:p>
    <w:p w14:paraId="5731203A" w14:textId="77777777" w:rsidR="0082444F" w:rsidRPr="005204CA" w:rsidRDefault="0082444F"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B4FE110" w14:textId="77777777" w:rsidR="0082444F" w:rsidRPr="0082444F" w:rsidRDefault="0082444F" w:rsidP="0082444F">
      <w:pPr>
        <w:rPr>
          <w:shd w:val="clear" w:color="auto" w:fill="FFFFFF"/>
          <w:lang w:val="en-GB"/>
        </w:rPr>
      </w:pPr>
      <w:r w:rsidRPr="0082444F">
        <w:rPr>
          <w:shd w:val="clear" w:color="auto" w:fill="FFFFFF"/>
          <w:lang w:val="en-GB"/>
        </w:rPr>
        <w:t xml:space="preserve">Which of the following are replication methods available in Vault Enterprise? </w:t>
      </w:r>
      <w:r w:rsidRPr="00270D55">
        <w:rPr>
          <w:b/>
          <w:bCs/>
          <w:u w:val="single"/>
          <w:shd w:val="clear" w:color="auto" w:fill="FFFFFF"/>
          <w:lang w:val="en-GB"/>
        </w:rPr>
        <w:t>(Choose two.)</w:t>
      </w:r>
    </w:p>
    <w:p w14:paraId="0279E414" w14:textId="3932F63A" w:rsidR="0082444F" w:rsidRPr="00270D55" w:rsidRDefault="0082444F">
      <w:pPr>
        <w:pStyle w:val="ListParagraph"/>
        <w:numPr>
          <w:ilvl w:val="0"/>
          <w:numId w:val="143"/>
        </w:numPr>
        <w:rPr>
          <w:shd w:val="clear" w:color="auto" w:fill="FFFFFF"/>
          <w:lang w:val="en-GB"/>
        </w:rPr>
      </w:pPr>
      <w:r w:rsidRPr="00270D55">
        <w:rPr>
          <w:shd w:val="clear" w:color="auto" w:fill="FFFFFF"/>
          <w:lang w:val="en-GB"/>
        </w:rPr>
        <w:t>Cluster sharding</w:t>
      </w:r>
    </w:p>
    <w:p w14:paraId="192F8EC3" w14:textId="4F33017E" w:rsidR="0082444F" w:rsidRPr="00270D55" w:rsidRDefault="0082444F">
      <w:pPr>
        <w:pStyle w:val="ListParagraph"/>
        <w:numPr>
          <w:ilvl w:val="0"/>
          <w:numId w:val="143"/>
        </w:numPr>
        <w:rPr>
          <w:shd w:val="clear" w:color="auto" w:fill="FFFFFF"/>
          <w:lang w:val="en-GB"/>
        </w:rPr>
      </w:pPr>
      <w:r w:rsidRPr="00270D55">
        <w:rPr>
          <w:shd w:val="clear" w:color="auto" w:fill="FFFFFF"/>
          <w:lang w:val="en-GB"/>
        </w:rPr>
        <w:t>Namespaces</w:t>
      </w:r>
    </w:p>
    <w:p w14:paraId="50848ADC" w14:textId="2988FBAC" w:rsidR="0082444F" w:rsidRPr="00270D55" w:rsidRDefault="0082444F">
      <w:pPr>
        <w:pStyle w:val="ListParagraph"/>
        <w:numPr>
          <w:ilvl w:val="0"/>
          <w:numId w:val="143"/>
        </w:numPr>
        <w:rPr>
          <w:shd w:val="clear" w:color="auto" w:fill="FFFFFF"/>
          <w:lang w:val="en-GB"/>
        </w:rPr>
      </w:pPr>
      <w:r w:rsidRPr="00270D55">
        <w:rPr>
          <w:shd w:val="clear" w:color="auto" w:fill="FFFFFF"/>
          <w:lang w:val="en-GB"/>
        </w:rPr>
        <w:t>Performance Replication</w:t>
      </w:r>
    </w:p>
    <w:p w14:paraId="07CFF75C" w14:textId="4C51952C" w:rsidR="0082444F" w:rsidRPr="00270D55" w:rsidRDefault="0082444F">
      <w:pPr>
        <w:pStyle w:val="ListParagraph"/>
        <w:numPr>
          <w:ilvl w:val="0"/>
          <w:numId w:val="143"/>
        </w:numPr>
        <w:rPr>
          <w:shd w:val="clear" w:color="auto" w:fill="FFFFFF"/>
          <w:lang w:val="en-GB"/>
        </w:rPr>
      </w:pPr>
      <w:r w:rsidRPr="00270D55">
        <w:rPr>
          <w:shd w:val="clear" w:color="auto" w:fill="FFFFFF"/>
          <w:lang w:val="en-GB"/>
        </w:rPr>
        <w:t>Disaster Recovery Replication</w:t>
      </w:r>
    </w:p>
    <w:p w14:paraId="40D045E0" w14:textId="77777777" w:rsidR="0082444F" w:rsidRPr="005204CA" w:rsidRDefault="0082444F"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1157027" w14:textId="43D10F10" w:rsidR="0082444F" w:rsidRPr="005204CA" w:rsidRDefault="0082444F" w:rsidP="00A359B4">
      <w:pPr>
        <w:ind w:left="360"/>
        <w:rPr>
          <w:b/>
          <w:bCs/>
        </w:rPr>
      </w:pPr>
      <w:r w:rsidRPr="005204CA">
        <w:rPr>
          <w:b/>
          <w:bCs/>
        </w:rPr>
        <w:t xml:space="preserve">Correct Answer:  </w:t>
      </w:r>
      <w:r w:rsidR="00270D55">
        <w:rPr>
          <w:b/>
          <w:bCs/>
        </w:rPr>
        <w:t>C,D</w:t>
      </w:r>
    </w:p>
    <w:p w14:paraId="7E7C5078" w14:textId="77777777" w:rsidR="0082444F" w:rsidRPr="005204CA" w:rsidRDefault="0082444F" w:rsidP="00A359B4">
      <w:pPr>
        <w:ind w:left="360"/>
        <w:rPr>
          <w:b/>
          <w:bCs/>
        </w:rPr>
      </w:pPr>
      <w:r w:rsidRPr="005204CA">
        <w:rPr>
          <w:b/>
          <w:bCs/>
        </w:rPr>
        <w:t xml:space="preserve">Explanation: </w:t>
      </w:r>
    </w:p>
    <w:p w14:paraId="5486ABBF" w14:textId="77777777" w:rsidR="00216797" w:rsidRPr="00216797" w:rsidRDefault="00216797" w:rsidP="00216797">
      <w:pPr>
        <w:rPr>
          <w:lang w:val="en-GB"/>
        </w:rPr>
      </w:pPr>
      <w:r w:rsidRPr="00216797">
        <w:rPr>
          <w:lang w:val="en-GB"/>
        </w:rPr>
        <w:t>Vault Enterprise provides two primary replication modes:</w:t>
      </w:r>
    </w:p>
    <w:p w14:paraId="4D77A3B0" w14:textId="77777777" w:rsidR="00216797" w:rsidRPr="00216797" w:rsidRDefault="00216797">
      <w:pPr>
        <w:pStyle w:val="ListParagraph"/>
        <w:numPr>
          <w:ilvl w:val="0"/>
          <w:numId w:val="144"/>
        </w:numPr>
        <w:rPr>
          <w:lang w:val="en-GB"/>
        </w:rPr>
      </w:pPr>
      <w:r w:rsidRPr="00216797">
        <w:rPr>
          <w:b/>
          <w:bCs/>
          <w:lang w:val="en-GB"/>
        </w:rPr>
        <w:t>Performance Replication</w:t>
      </w:r>
    </w:p>
    <w:p w14:paraId="01CF86F6" w14:textId="77777777" w:rsidR="00216797" w:rsidRPr="00216797" w:rsidRDefault="00216797">
      <w:pPr>
        <w:pStyle w:val="ListParagraph"/>
        <w:numPr>
          <w:ilvl w:val="1"/>
          <w:numId w:val="144"/>
        </w:numPr>
        <w:rPr>
          <w:lang w:val="en-GB"/>
        </w:rPr>
      </w:pPr>
      <w:r w:rsidRPr="00216797">
        <w:rPr>
          <w:lang w:val="en-GB"/>
        </w:rPr>
        <w:t>Used to scale reads across multiple Vault clusters.</w:t>
      </w:r>
    </w:p>
    <w:p w14:paraId="11792DB0" w14:textId="77777777" w:rsidR="00216797" w:rsidRPr="00216797" w:rsidRDefault="00216797">
      <w:pPr>
        <w:pStyle w:val="ListParagraph"/>
        <w:numPr>
          <w:ilvl w:val="1"/>
          <w:numId w:val="144"/>
        </w:numPr>
        <w:rPr>
          <w:lang w:val="en-GB"/>
        </w:rPr>
      </w:pPr>
      <w:r w:rsidRPr="00216797">
        <w:rPr>
          <w:lang w:val="en-GB"/>
        </w:rPr>
        <w:t>Secondary clusters can service read requests locally.</w:t>
      </w:r>
    </w:p>
    <w:p w14:paraId="70DA73C2" w14:textId="77777777" w:rsidR="00216797" w:rsidRPr="00216797" w:rsidRDefault="00216797">
      <w:pPr>
        <w:pStyle w:val="ListParagraph"/>
        <w:numPr>
          <w:ilvl w:val="1"/>
          <w:numId w:val="144"/>
        </w:numPr>
        <w:rPr>
          <w:lang w:val="en-GB"/>
        </w:rPr>
      </w:pPr>
      <w:r w:rsidRPr="00216797">
        <w:rPr>
          <w:lang w:val="en-GB"/>
        </w:rPr>
        <w:t>Useful for geographically distributed deployments.</w:t>
      </w:r>
    </w:p>
    <w:p w14:paraId="0797BA83" w14:textId="77777777" w:rsidR="00216797" w:rsidRPr="00216797" w:rsidRDefault="00216797">
      <w:pPr>
        <w:pStyle w:val="ListParagraph"/>
        <w:numPr>
          <w:ilvl w:val="0"/>
          <w:numId w:val="144"/>
        </w:numPr>
        <w:rPr>
          <w:lang w:val="en-GB"/>
        </w:rPr>
      </w:pPr>
      <w:r w:rsidRPr="00216797">
        <w:rPr>
          <w:b/>
          <w:bCs/>
          <w:lang w:val="en-GB"/>
        </w:rPr>
        <w:t>Disaster Recovery (DR) Replication</w:t>
      </w:r>
    </w:p>
    <w:p w14:paraId="62DAEFC1" w14:textId="77777777" w:rsidR="00216797" w:rsidRPr="00216797" w:rsidRDefault="00216797">
      <w:pPr>
        <w:pStyle w:val="ListParagraph"/>
        <w:numPr>
          <w:ilvl w:val="1"/>
          <w:numId w:val="144"/>
        </w:numPr>
        <w:rPr>
          <w:lang w:val="en-GB"/>
        </w:rPr>
      </w:pPr>
      <w:r w:rsidRPr="00216797">
        <w:rPr>
          <w:lang w:val="en-GB"/>
        </w:rPr>
        <w:t>Provides a standby cluster for business continuity.</w:t>
      </w:r>
    </w:p>
    <w:p w14:paraId="042CB9DA" w14:textId="77777777" w:rsidR="00216797" w:rsidRPr="00216797" w:rsidRDefault="00216797">
      <w:pPr>
        <w:pStyle w:val="ListParagraph"/>
        <w:numPr>
          <w:ilvl w:val="1"/>
          <w:numId w:val="144"/>
        </w:numPr>
        <w:rPr>
          <w:lang w:val="en-GB"/>
        </w:rPr>
      </w:pPr>
      <w:r w:rsidRPr="00216797">
        <w:rPr>
          <w:lang w:val="en-GB"/>
        </w:rPr>
        <w:t>Intended for failover if the primary cluster becomes unavailable.</w:t>
      </w:r>
    </w:p>
    <w:p w14:paraId="56FA3007" w14:textId="09958E82" w:rsidR="0082444F" w:rsidRDefault="0082444F"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2" w:history="1">
        <w:r w:rsidRPr="001371D2">
          <w:rPr>
            <w:rStyle w:val="Hyperlink"/>
            <w:rFonts w:ascii="Roboto Condensed" w:hAnsi="Roboto Condensed"/>
            <w:shd w:val="clear" w:color="auto" w:fill="F8F9FA"/>
          </w:rPr>
          <w:t>https://www.examtopics.com/discussions/hashicorp/view/131428-exam-vault-associate-002-topic-1-question-37-discussion/</w:t>
        </w:r>
      </w:hyperlink>
      <w:r>
        <w:rPr>
          <w:rFonts w:ascii="Roboto Condensed" w:hAnsi="Roboto Condensed"/>
          <w:color w:val="505050"/>
          <w:shd w:val="clear" w:color="auto" w:fill="F8F9FA"/>
        </w:rPr>
        <w:t xml:space="preserve"> </w:t>
      </w:r>
    </w:p>
    <w:p w14:paraId="3EA8CA8A" w14:textId="77777777" w:rsidR="00951219" w:rsidRPr="005204CA" w:rsidRDefault="0095121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9AFDF20" w14:textId="5F090D00" w:rsidR="007B1F2E" w:rsidRPr="007B1F2E" w:rsidRDefault="007B1F2E" w:rsidP="007B1F2E">
      <w:pPr>
        <w:rPr>
          <w:shd w:val="clear" w:color="auto" w:fill="FFFFFF"/>
          <w:lang w:val="en-GB"/>
        </w:rPr>
      </w:pPr>
      <w:r w:rsidRPr="007B1F2E">
        <w:rPr>
          <w:shd w:val="clear" w:color="auto" w:fill="FFFFFF"/>
          <w:lang w:val="en-GB"/>
        </w:rPr>
        <w:t>Use this screenshot to answer the question below:</w:t>
      </w:r>
      <w:r w:rsidRPr="007B1F2E">
        <w:rPr>
          <w:shd w:val="clear" w:color="auto" w:fill="FFFFFF"/>
          <w:lang w:val="en-GB"/>
        </w:rPr>
        <w:br/>
      </w:r>
      <w:r w:rsidRPr="007B1F2E">
        <w:rPr>
          <w:noProof/>
          <w:shd w:val="clear" w:color="auto" w:fill="FFFFFF"/>
          <w:lang w:val="en-GB"/>
        </w:rPr>
        <w:drawing>
          <wp:inline distT="0" distB="0" distL="0" distR="0" wp14:anchorId="05C8213D" wp14:editId="72B64EDA">
            <wp:extent cx="4680000" cy="3549600"/>
            <wp:effectExtent l="0" t="0" r="6350" b="0"/>
            <wp:docPr id="133902514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80000" cy="3549600"/>
                    </a:xfrm>
                    <a:prstGeom prst="rect">
                      <a:avLst/>
                    </a:prstGeom>
                    <a:noFill/>
                    <a:ln>
                      <a:noFill/>
                    </a:ln>
                  </pic:spPr>
                </pic:pic>
              </a:graphicData>
            </a:graphic>
          </wp:inline>
        </w:drawing>
      </w:r>
      <w:r w:rsidRPr="007B1F2E">
        <w:rPr>
          <w:shd w:val="clear" w:color="auto" w:fill="FFFFFF"/>
          <w:lang w:val="en-GB"/>
        </w:rPr>
        <w:br/>
        <w:t>When are you shown these options in the GUI?</w:t>
      </w:r>
    </w:p>
    <w:p w14:paraId="1B0FB0C9" w14:textId="455F0929" w:rsidR="007B1F2E" w:rsidRPr="007B1F2E" w:rsidRDefault="007B1F2E">
      <w:pPr>
        <w:pStyle w:val="ListParagraph"/>
        <w:numPr>
          <w:ilvl w:val="0"/>
          <w:numId w:val="145"/>
        </w:numPr>
        <w:rPr>
          <w:shd w:val="clear" w:color="auto" w:fill="FFFFFF"/>
          <w:lang w:val="en-GB"/>
        </w:rPr>
      </w:pPr>
      <w:r w:rsidRPr="007B1F2E">
        <w:rPr>
          <w:shd w:val="clear" w:color="auto" w:fill="FFFFFF"/>
          <w:lang w:val="en-GB"/>
        </w:rPr>
        <w:t>Enabling policies</w:t>
      </w:r>
    </w:p>
    <w:p w14:paraId="43FDC08C" w14:textId="582641EA" w:rsidR="007B1F2E" w:rsidRPr="007B1F2E" w:rsidRDefault="007B1F2E">
      <w:pPr>
        <w:pStyle w:val="ListParagraph"/>
        <w:numPr>
          <w:ilvl w:val="0"/>
          <w:numId w:val="145"/>
        </w:numPr>
        <w:rPr>
          <w:shd w:val="clear" w:color="auto" w:fill="FFFFFF"/>
          <w:lang w:val="en-GB"/>
        </w:rPr>
      </w:pPr>
      <w:r w:rsidRPr="007B1F2E">
        <w:rPr>
          <w:shd w:val="clear" w:color="auto" w:fill="FFFFFF"/>
          <w:lang w:val="en-GB"/>
        </w:rPr>
        <w:t>Enabling authentication engines</w:t>
      </w:r>
    </w:p>
    <w:p w14:paraId="78D0972B" w14:textId="03EF08A2" w:rsidR="007B1F2E" w:rsidRPr="007B1F2E" w:rsidRDefault="007B1F2E">
      <w:pPr>
        <w:pStyle w:val="ListParagraph"/>
        <w:numPr>
          <w:ilvl w:val="0"/>
          <w:numId w:val="145"/>
        </w:numPr>
        <w:rPr>
          <w:shd w:val="clear" w:color="auto" w:fill="FFFFFF"/>
          <w:lang w:val="en-GB"/>
        </w:rPr>
      </w:pPr>
      <w:r w:rsidRPr="007B1F2E">
        <w:rPr>
          <w:shd w:val="clear" w:color="auto" w:fill="FFFFFF"/>
          <w:lang w:val="en-GB"/>
        </w:rPr>
        <w:t>Enabling secret engines</w:t>
      </w:r>
    </w:p>
    <w:p w14:paraId="7544446E" w14:textId="08AA9F58" w:rsidR="007B1F2E" w:rsidRPr="007B1F2E" w:rsidRDefault="007B1F2E">
      <w:pPr>
        <w:pStyle w:val="ListParagraph"/>
        <w:numPr>
          <w:ilvl w:val="0"/>
          <w:numId w:val="145"/>
        </w:numPr>
        <w:rPr>
          <w:shd w:val="clear" w:color="auto" w:fill="FFFFFF"/>
          <w:lang w:val="en-GB"/>
        </w:rPr>
      </w:pPr>
      <w:r w:rsidRPr="007B1F2E">
        <w:rPr>
          <w:shd w:val="clear" w:color="auto" w:fill="FFFFFF"/>
          <w:lang w:val="en-GB"/>
        </w:rPr>
        <w:t>Enabling authentication methods</w:t>
      </w:r>
    </w:p>
    <w:p w14:paraId="77A25526" w14:textId="77777777" w:rsidR="00951219" w:rsidRPr="005204CA" w:rsidRDefault="0095121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9A99542" w14:textId="22F908DD" w:rsidR="00951219" w:rsidRPr="005204CA" w:rsidRDefault="00951219" w:rsidP="00A359B4">
      <w:pPr>
        <w:ind w:left="360"/>
        <w:rPr>
          <w:b/>
          <w:bCs/>
        </w:rPr>
      </w:pPr>
      <w:r w:rsidRPr="005204CA">
        <w:rPr>
          <w:b/>
          <w:bCs/>
        </w:rPr>
        <w:t xml:space="preserve">Correct Answer:  </w:t>
      </w:r>
      <w:r w:rsidR="00BE344E">
        <w:rPr>
          <w:b/>
          <w:bCs/>
        </w:rPr>
        <w:t>C</w:t>
      </w:r>
    </w:p>
    <w:p w14:paraId="69CFC197" w14:textId="77777777" w:rsidR="00951219" w:rsidRPr="005204CA" w:rsidRDefault="00951219" w:rsidP="00A359B4">
      <w:pPr>
        <w:ind w:left="360"/>
        <w:rPr>
          <w:b/>
          <w:bCs/>
        </w:rPr>
      </w:pPr>
      <w:r w:rsidRPr="005204CA">
        <w:rPr>
          <w:b/>
          <w:bCs/>
        </w:rPr>
        <w:t xml:space="preserve">Explanation: </w:t>
      </w:r>
    </w:p>
    <w:p w14:paraId="12215813" w14:textId="77777777" w:rsidR="00BE344E" w:rsidRPr="00BE344E" w:rsidRDefault="00BE344E" w:rsidP="00BE344E">
      <w:pPr>
        <w:rPr>
          <w:lang w:val="en-GB"/>
        </w:rPr>
      </w:pPr>
      <w:r w:rsidRPr="00BE344E">
        <w:rPr>
          <w:lang w:val="en-GB"/>
        </w:rPr>
        <w:t>The screenshot shows the Vault UI presenting options such as:</w:t>
      </w:r>
    </w:p>
    <w:p w14:paraId="243C983C" w14:textId="77777777" w:rsidR="00BE344E" w:rsidRPr="00BE344E" w:rsidRDefault="00BE344E">
      <w:pPr>
        <w:pStyle w:val="ListParagraph"/>
        <w:numPr>
          <w:ilvl w:val="0"/>
          <w:numId w:val="146"/>
        </w:numPr>
        <w:rPr>
          <w:lang w:val="en-GB"/>
        </w:rPr>
      </w:pPr>
      <w:r w:rsidRPr="00BE344E">
        <w:rPr>
          <w:lang w:val="en-GB"/>
        </w:rPr>
        <w:t>KV</w:t>
      </w:r>
    </w:p>
    <w:p w14:paraId="43A90CA4" w14:textId="77777777" w:rsidR="00BE344E" w:rsidRPr="00BE344E" w:rsidRDefault="00BE344E">
      <w:pPr>
        <w:pStyle w:val="ListParagraph"/>
        <w:numPr>
          <w:ilvl w:val="0"/>
          <w:numId w:val="146"/>
        </w:numPr>
        <w:rPr>
          <w:lang w:val="en-GB"/>
        </w:rPr>
      </w:pPr>
      <w:r w:rsidRPr="00BE344E">
        <w:rPr>
          <w:lang w:val="en-GB"/>
        </w:rPr>
        <w:t>PKI Certificates</w:t>
      </w:r>
    </w:p>
    <w:p w14:paraId="4756B70F" w14:textId="77777777" w:rsidR="00BE344E" w:rsidRPr="00BE344E" w:rsidRDefault="00BE344E">
      <w:pPr>
        <w:pStyle w:val="ListParagraph"/>
        <w:numPr>
          <w:ilvl w:val="0"/>
          <w:numId w:val="146"/>
        </w:numPr>
        <w:rPr>
          <w:lang w:val="en-GB"/>
        </w:rPr>
      </w:pPr>
      <w:r w:rsidRPr="00BE344E">
        <w:rPr>
          <w:lang w:val="en-GB"/>
        </w:rPr>
        <w:t>SSH</w:t>
      </w:r>
    </w:p>
    <w:p w14:paraId="64B99F3A" w14:textId="77777777" w:rsidR="00BE344E" w:rsidRPr="00BE344E" w:rsidRDefault="00BE344E">
      <w:pPr>
        <w:pStyle w:val="ListParagraph"/>
        <w:numPr>
          <w:ilvl w:val="0"/>
          <w:numId w:val="146"/>
        </w:numPr>
        <w:rPr>
          <w:lang w:val="en-GB"/>
        </w:rPr>
      </w:pPr>
      <w:r w:rsidRPr="00BE344E">
        <w:rPr>
          <w:lang w:val="en-GB"/>
        </w:rPr>
        <w:t>Transit</w:t>
      </w:r>
    </w:p>
    <w:p w14:paraId="401E59AC" w14:textId="77777777" w:rsidR="00BE344E" w:rsidRPr="00BE344E" w:rsidRDefault="00BE344E">
      <w:pPr>
        <w:pStyle w:val="ListParagraph"/>
        <w:numPr>
          <w:ilvl w:val="0"/>
          <w:numId w:val="146"/>
        </w:numPr>
        <w:rPr>
          <w:lang w:val="en-GB"/>
        </w:rPr>
      </w:pPr>
      <w:r w:rsidRPr="00BE344E">
        <w:rPr>
          <w:lang w:val="en-GB"/>
        </w:rPr>
        <w:t>TOTP</w:t>
      </w:r>
    </w:p>
    <w:p w14:paraId="67630103" w14:textId="77777777" w:rsidR="00BE344E" w:rsidRPr="00BE344E" w:rsidRDefault="00BE344E">
      <w:pPr>
        <w:pStyle w:val="ListParagraph"/>
        <w:numPr>
          <w:ilvl w:val="0"/>
          <w:numId w:val="146"/>
        </w:numPr>
        <w:rPr>
          <w:lang w:val="en-GB"/>
        </w:rPr>
      </w:pPr>
      <w:r w:rsidRPr="00BE344E">
        <w:rPr>
          <w:lang w:val="en-GB"/>
        </w:rPr>
        <w:t>KMIP</w:t>
      </w:r>
    </w:p>
    <w:p w14:paraId="5C2AAEA6" w14:textId="77777777" w:rsidR="00BE344E" w:rsidRPr="00BE344E" w:rsidRDefault="00BE344E">
      <w:pPr>
        <w:pStyle w:val="ListParagraph"/>
        <w:numPr>
          <w:ilvl w:val="0"/>
          <w:numId w:val="146"/>
        </w:numPr>
        <w:rPr>
          <w:lang w:val="en-GB"/>
        </w:rPr>
      </w:pPr>
      <w:r w:rsidRPr="00BE344E">
        <w:rPr>
          <w:lang w:val="en-GB"/>
        </w:rPr>
        <w:t>Active Directory</w:t>
      </w:r>
    </w:p>
    <w:p w14:paraId="6C7AF8FC" w14:textId="77777777" w:rsidR="00BE344E" w:rsidRPr="00BE344E" w:rsidRDefault="00BE344E">
      <w:pPr>
        <w:pStyle w:val="ListParagraph"/>
        <w:numPr>
          <w:ilvl w:val="0"/>
          <w:numId w:val="146"/>
        </w:numPr>
        <w:rPr>
          <w:lang w:val="en-GB"/>
        </w:rPr>
      </w:pPr>
      <w:r w:rsidRPr="00BE344E">
        <w:rPr>
          <w:lang w:val="en-GB"/>
        </w:rPr>
        <w:t>AWS</w:t>
      </w:r>
    </w:p>
    <w:p w14:paraId="44AEBDDA" w14:textId="77777777" w:rsidR="00BE344E" w:rsidRPr="00BE344E" w:rsidRDefault="00BE344E">
      <w:pPr>
        <w:pStyle w:val="ListParagraph"/>
        <w:numPr>
          <w:ilvl w:val="0"/>
          <w:numId w:val="146"/>
        </w:numPr>
        <w:rPr>
          <w:lang w:val="en-GB"/>
        </w:rPr>
      </w:pPr>
      <w:r w:rsidRPr="00BE344E">
        <w:rPr>
          <w:lang w:val="en-GB"/>
        </w:rPr>
        <w:t>Azure</w:t>
      </w:r>
    </w:p>
    <w:p w14:paraId="7EB63A05" w14:textId="77777777" w:rsidR="00BE344E" w:rsidRPr="00BE344E" w:rsidRDefault="00BE344E">
      <w:pPr>
        <w:pStyle w:val="ListParagraph"/>
        <w:numPr>
          <w:ilvl w:val="0"/>
          <w:numId w:val="146"/>
        </w:numPr>
        <w:rPr>
          <w:lang w:val="en-GB"/>
        </w:rPr>
      </w:pPr>
      <w:r w:rsidRPr="00BE344E">
        <w:rPr>
          <w:lang w:val="en-GB"/>
        </w:rPr>
        <w:lastRenderedPageBreak/>
        <w:t>Google Cloud</w:t>
      </w:r>
    </w:p>
    <w:p w14:paraId="2FDCCC40" w14:textId="77777777" w:rsidR="00BE344E" w:rsidRPr="00BE344E" w:rsidRDefault="00BE344E">
      <w:pPr>
        <w:pStyle w:val="ListParagraph"/>
        <w:numPr>
          <w:ilvl w:val="0"/>
          <w:numId w:val="146"/>
        </w:numPr>
        <w:rPr>
          <w:lang w:val="en-GB"/>
        </w:rPr>
      </w:pPr>
      <w:r w:rsidRPr="00BE344E">
        <w:rPr>
          <w:lang w:val="en-GB"/>
        </w:rPr>
        <w:t>Databases</w:t>
      </w:r>
    </w:p>
    <w:p w14:paraId="44948599" w14:textId="77777777" w:rsidR="00BE344E" w:rsidRPr="00BE344E" w:rsidRDefault="00BE344E">
      <w:pPr>
        <w:pStyle w:val="ListParagraph"/>
        <w:numPr>
          <w:ilvl w:val="0"/>
          <w:numId w:val="146"/>
        </w:numPr>
        <w:rPr>
          <w:lang w:val="en-GB"/>
        </w:rPr>
      </w:pPr>
      <w:r w:rsidRPr="00BE344E">
        <w:rPr>
          <w:lang w:val="en-GB"/>
        </w:rPr>
        <w:t>Consul</w:t>
      </w:r>
    </w:p>
    <w:p w14:paraId="10D609F7" w14:textId="77777777" w:rsidR="00BE344E" w:rsidRPr="00BE344E" w:rsidRDefault="00BE344E">
      <w:pPr>
        <w:pStyle w:val="ListParagraph"/>
        <w:numPr>
          <w:ilvl w:val="0"/>
          <w:numId w:val="146"/>
        </w:numPr>
        <w:rPr>
          <w:lang w:val="en-GB"/>
        </w:rPr>
      </w:pPr>
      <w:r w:rsidRPr="00BE344E">
        <w:rPr>
          <w:lang w:val="en-GB"/>
        </w:rPr>
        <w:t>Nomad</w:t>
      </w:r>
    </w:p>
    <w:p w14:paraId="7E48F1DD" w14:textId="77777777" w:rsidR="00BE344E" w:rsidRPr="00BE344E" w:rsidRDefault="00BE344E">
      <w:pPr>
        <w:pStyle w:val="ListParagraph"/>
        <w:numPr>
          <w:ilvl w:val="0"/>
          <w:numId w:val="146"/>
        </w:numPr>
        <w:rPr>
          <w:lang w:val="en-GB"/>
        </w:rPr>
      </w:pPr>
      <w:r w:rsidRPr="00BE344E">
        <w:rPr>
          <w:lang w:val="en-GB"/>
        </w:rPr>
        <w:t>RabbitMQ</w:t>
      </w:r>
    </w:p>
    <w:p w14:paraId="4F73A0C6" w14:textId="77777777" w:rsidR="00BE344E" w:rsidRPr="00BE344E" w:rsidRDefault="00BE344E" w:rsidP="00BE344E">
      <w:pPr>
        <w:rPr>
          <w:lang w:val="en-GB"/>
        </w:rPr>
      </w:pPr>
      <w:r w:rsidRPr="00BE344E">
        <w:rPr>
          <w:lang w:val="en-GB"/>
        </w:rPr>
        <w:t xml:space="preserve">These are all </w:t>
      </w:r>
      <w:r w:rsidRPr="00BE344E">
        <w:rPr>
          <w:b/>
          <w:bCs/>
          <w:lang w:val="en-GB"/>
        </w:rPr>
        <w:t>Secrets Engines</w:t>
      </w:r>
      <w:r w:rsidRPr="00BE344E">
        <w:rPr>
          <w:lang w:val="en-GB"/>
        </w:rPr>
        <w:t xml:space="preserve"> that can be enabled at a path within Vault. The screen appears when you select </w:t>
      </w:r>
      <w:r w:rsidRPr="00BE344E">
        <w:rPr>
          <w:b/>
          <w:bCs/>
          <w:lang w:val="en-GB"/>
        </w:rPr>
        <w:t>"Enable new engine"</w:t>
      </w:r>
      <w:r w:rsidRPr="00BE344E">
        <w:rPr>
          <w:lang w:val="en-GB"/>
        </w:rPr>
        <w:t xml:space="preserve"> under the </w:t>
      </w:r>
      <w:r w:rsidRPr="00BE344E">
        <w:rPr>
          <w:b/>
          <w:bCs/>
          <w:lang w:val="en-GB"/>
        </w:rPr>
        <w:t>Secrets</w:t>
      </w:r>
      <w:r w:rsidRPr="00BE344E">
        <w:rPr>
          <w:lang w:val="en-GB"/>
        </w:rPr>
        <w:t xml:space="preserve"> section of the Vault UI.</w:t>
      </w:r>
    </w:p>
    <w:p w14:paraId="59FC49D1" w14:textId="1CAEA170" w:rsidR="00951219" w:rsidRPr="007D39DD" w:rsidRDefault="00951219"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4" w:history="1">
        <w:r w:rsidRPr="001371D2">
          <w:rPr>
            <w:rStyle w:val="Hyperlink"/>
            <w:rFonts w:ascii="Roboto Condensed" w:hAnsi="Roboto Condensed"/>
            <w:shd w:val="clear" w:color="auto" w:fill="F8F9FA"/>
          </w:rPr>
          <w:t>https://www.examtopics.com/discussions/hashicorp/view/131430-exam-vault-associate-002-topic-1-question-38-discussion/</w:t>
        </w:r>
      </w:hyperlink>
      <w:r>
        <w:rPr>
          <w:rFonts w:ascii="Roboto Condensed" w:hAnsi="Roboto Condensed"/>
          <w:color w:val="505050"/>
          <w:shd w:val="clear" w:color="auto" w:fill="F8F9FA"/>
        </w:rPr>
        <w:t xml:space="preserve"> </w:t>
      </w:r>
    </w:p>
    <w:p w14:paraId="31E482EE" w14:textId="77777777" w:rsidR="00F15829" w:rsidRPr="005204CA" w:rsidRDefault="00F1582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DDF1FB3" w14:textId="7FF7425D" w:rsidR="00F51905" w:rsidRPr="00F51905" w:rsidRDefault="00F51905" w:rsidP="00F51905">
      <w:pPr>
        <w:rPr>
          <w:shd w:val="clear" w:color="auto" w:fill="FFFFFF"/>
          <w:lang w:val="en-GB"/>
        </w:rPr>
      </w:pPr>
      <w:r w:rsidRPr="00F51905">
        <w:rPr>
          <w:shd w:val="clear" w:color="auto" w:fill="FFFFFF"/>
          <w:lang w:val="en-GB"/>
        </w:rPr>
        <w:t>Examine the command below. Output has been trimmed.</w:t>
      </w:r>
      <w:r w:rsidRPr="00F51905">
        <w:rPr>
          <w:shd w:val="clear" w:color="auto" w:fill="FFFFFF"/>
          <w:lang w:val="en-GB"/>
        </w:rPr>
        <w:br/>
      </w:r>
      <w:r w:rsidRPr="00F51905">
        <w:rPr>
          <w:noProof/>
          <w:shd w:val="clear" w:color="auto" w:fill="FFFFFF"/>
          <w:lang w:val="en-GB"/>
        </w:rPr>
        <w:drawing>
          <wp:inline distT="0" distB="0" distL="0" distR="0" wp14:anchorId="0F356136" wp14:editId="3CB82885">
            <wp:extent cx="5943600" cy="2588895"/>
            <wp:effectExtent l="0" t="0" r="0" b="1905"/>
            <wp:docPr id="172019851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588895"/>
                    </a:xfrm>
                    <a:prstGeom prst="rect">
                      <a:avLst/>
                    </a:prstGeom>
                    <a:noFill/>
                    <a:ln>
                      <a:noFill/>
                    </a:ln>
                  </pic:spPr>
                </pic:pic>
              </a:graphicData>
            </a:graphic>
          </wp:inline>
        </w:drawing>
      </w:r>
      <w:r w:rsidRPr="00F51905">
        <w:rPr>
          <w:shd w:val="clear" w:color="auto" w:fill="FFFFFF"/>
          <w:lang w:val="en-GB"/>
        </w:rPr>
        <w:br/>
        <w:t>Which of the following statements describe the command and its output?</w:t>
      </w:r>
    </w:p>
    <w:p w14:paraId="43CFC9A7" w14:textId="4D13EF52" w:rsidR="00F51905" w:rsidRPr="00727E24" w:rsidRDefault="00F51905">
      <w:pPr>
        <w:pStyle w:val="ListParagraph"/>
        <w:numPr>
          <w:ilvl w:val="0"/>
          <w:numId w:val="93"/>
        </w:numPr>
        <w:rPr>
          <w:shd w:val="clear" w:color="auto" w:fill="FFFFFF"/>
          <w:lang w:val="en-GB"/>
        </w:rPr>
      </w:pPr>
      <w:r w:rsidRPr="00727E24">
        <w:rPr>
          <w:shd w:val="clear" w:color="auto" w:fill="FFFFFF"/>
          <w:lang w:val="en-GB"/>
        </w:rPr>
        <w:t>Missing a default token policy</w:t>
      </w:r>
    </w:p>
    <w:p w14:paraId="1577EB48" w14:textId="185992B2" w:rsidR="00F51905" w:rsidRPr="00727E24" w:rsidRDefault="00F51905">
      <w:pPr>
        <w:pStyle w:val="ListParagraph"/>
        <w:numPr>
          <w:ilvl w:val="0"/>
          <w:numId w:val="93"/>
        </w:numPr>
        <w:rPr>
          <w:shd w:val="clear" w:color="auto" w:fill="FFFFFF"/>
          <w:lang w:val="en-GB"/>
        </w:rPr>
      </w:pPr>
      <w:r w:rsidRPr="00727E24">
        <w:rPr>
          <w:shd w:val="clear" w:color="auto" w:fill="FFFFFF"/>
          <w:lang w:val="en-GB"/>
        </w:rPr>
        <w:t>Generated token’s TTL is 60 hours</w:t>
      </w:r>
    </w:p>
    <w:p w14:paraId="3489D3F1" w14:textId="4B2D273E" w:rsidR="00F51905" w:rsidRPr="00727E24" w:rsidRDefault="00F51905">
      <w:pPr>
        <w:pStyle w:val="ListParagraph"/>
        <w:numPr>
          <w:ilvl w:val="0"/>
          <w:numId w:val="93"/>
        </w:numPr>
        <w:rPr>
          <w:shd w:val="clear" w:color="auto" w:fill="FFFFFF"/>
          <w:lang w:val="en-GB"/>
        </w:rPr>
      </w:pPr>
      <w:r w:rsidRPr="00727E24">
        <w:rPr>
          <w:shd w:val="clear" w:color="auto" w:fill="FFFFFF"/>
          <w:lang w:val="en-GB"/>
        </w:rPr>
        <w:t>Generated token is an orphan token which can be renewed indefinitely</w:t>
      </w:r>
    </w:p>
    <w:p w14:paraId="26949387" w14:textId="1BDA2ECC" w:rsidR="00F51905" w:rsidRPr="00727E24" w:rsidRDefault="00F51905">
      <w:pPr>
        <w:pStyle w:val="ListParagraph"/>
        <w:numPr>
          <w:ilvl w:val="0"/>
          <w:numId w:val="93"/>
        </w:numPr>
        <w:rPr>
          <w:shd w:val="clear" w:color="auto" w:fill="FFFFFF"/>
          <w:lang w:val="en-GB"/>
        </w:rPr>
      </w:pPr>
      <w:r w:rsidRPr="00727E24">
        <w:rPr>
          <w:shd w:val="clear" w:color="auto" w:fill="FFFFFF"/>
          <w:lang w:val="en-GB"/>
        </w:rPr>
        <w:t>Configures the AppRole auth method with user specified role ID and secret ID</w:t>
      </w:r>
    </w:p>
    <w:p w14:paraId="0D4CE64E" w14:textId="77777777" w:rsidR="00F15829" w:rsidRPr="005204CA" w:rsidRDefault="00F1582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A2BEC44" w14:textId="7373981D" w:rsidR="00F15829" w:rsidRPr="005204CA" w:rsidRDefault="00F15829" w:rsidP="00A359B4">
      <w:pPr>
        <w:ind w:left="360"/>
        <w:rPr>
          <w:b/>
          <w:bCs/>
        </w:rPr>
      </w:pPr>
      <w:r w:rsidRPr="005204CA">
        <w:rPr>
          <w:b/>
          <w:bCs/>
        </w:rPr>
        <w:t xml:space="preserve">Correct Answer:  </w:t>
      </w:r>
      <w:r w:rsidR="008822D2">
        <w:rPr>
          <w:b/>
          <w:bCs/>
        </w:rPr>
        <w:t>A</w:t>
      </w:r>
    </w:p>
    <w:p w14:paraId="6213D3CD" w14:textId="77777777" w:rsidR="00F15829" w:rsidRPr="005204CA" w:rsidRDefault="00F15829" w:rsidP="00A359B4">
      <w:pPr>
        <w:ind w:left="360"/>
        <w:rPr>
          <w:b/>
          <w:bCs/>
        </w:rPr>
      </w:pPr>
      <w:r w:rsidRPr="005204CA">
        <w:rPr>
          <w:b/>
          <w:bCs/>
        </w:rPr>
        <w:t xml:space="preserve">Explanation: </w:t>
      </w:r>
    </w:p>
    <w:p w14:paraId="02EB84C7" w14:textId="77777777" w:rsidR="00881E71" w:rsidRPr="00881E71" w:rsidRDefault="00881E71" w:rsidP="00881E71">
      <w:pPr>
        <w:rPr>
          <w:lang w:val="en-GB"/>
        </w:rPr>
      </w:pPr>
      <w:r w:rsidRPr="00881E71">
        <w:rPr>
          <w:lang w:val="en-GB"/>
        </w:rPr>
        <w:t xml:space="preserve">Let's </w:t>
      </w:r>
      <w:proofErr w:type="spellStart"/>
      <w:r w:rsidRPr="00881E71">
        <w:rPr>
          <w:lang w:val="en-GB"/>
        </w:rPr>
        <w:t>analyze</w:t>
      </w:r>
      <w:proofErr w:type="spellEnd"/>
      <w:r w:rsidRPr="00881E71">
        <w:rPr>
          <w:lang w:val="en-GB"/>
        </w:rPr>
        <w:t xml:space="preserve"> the output shown in the screenshot:</w:t>
      </w:r>
    </w:p>
    <w:p w14:paraId="5CDE576F" w14:textId="36B2B71F" w:rsidR="00881E71" w:rsidRPr="00C94ADF" w:rsidRDefault="00881E71" w:rsidP="00C94ADF">
      <w:pPr>
        <w:ind w:left="720"/>
        <w:rPr>
          <w:b/>
          <w:bCs/>
          <w:i/>
          <w:iCs/>
          <w:lang w:val="en-GB"/>
        </w:rPr>
      </w:pPr>
      <w:proofErr w:type="spellStart"/>
      <w:r w:rsidRPr="00C94ADF">
        <w:rPr>
          <w:b/>
          <w:bCs/>
          <w:i/>
          <w:iCs/>
          <w:lang w:val="en-GB"/>
        </w:rPr>
        <w:t>token_duration</w:t>
      </w:r>
      <w:proofErr w:type="spellEnd"/>
      <w:r w:rsidRPr="00C94ADF">
        <w:rPr>
          <w:b/>
          <w:bCs/>
          <w:i/>
          <w:iCs/>
          <w:lang w:val="en-GB"/>
        </w:rPr>
        <w:t xml:space="preserve"> 1m</w:t>
      </w:r>
    </w:p>
    <w:p w14:paraId="522073D9" w14:textId="40F6139C" w:rsidR="00881E71" w:rsidRPr="00C94ADF" w:rsidRDefault="00881E71" w:rsidP="00C94ADF">
      <w:pPr>
        <w:ind w:left="720"/>
        <w:rPr>
          <w:b/>
          <w:bCs/>
          <w:i/>
          <w:iCs/>
          <w:lang w:val="en-GB"/>
        </w:rPr>
      </w:pPr>
      <w:proofErr w:type="spellStart"/>
      <w:r w:rsidRPr="00C94ADF">
        <w:rPr>
          <w:b/>
          <w:bCs/>
          <w:i/>
          <w:iCs/>
          <w:lang w:val="en-GB"/>
        </w:rPr>
        <w:t>token_renewable</w:t>
      </w:r>
      <w:proofErr w:type="spellEnd"/>
      <w:r w:rsidRPr="00C94ADF">
        <w:rPr>
          <w:b/>
          <w:bCs/>
          <w:i/>
          <w:iCs/>
          <w:lang w:val="en-GB"/>
        </w:rPr>
        <w:t xml:space="preserve"> false</w:t>
      </w:r>
    </w:p>
    <w:p w14:paraId="7410E7FD" w14:textId="6AD17CF7" w:rsidR="00881E71" w:rsidRPr="00C94ADF" w:rsidRDefault="00881E71" w:rsidP="00C94ADF">
      <w:pPr>
        <w:ind w:left="720"/>
        <w:rPr>
          <w:b/>
          <w:bCs/>
          <w:i/>
          <w:iCs/>
          <w:lang w:val="en-GB"/>
        </w:rPr>
      </w:pPr>
      <w:proofErr w:type="spellStart"/>
      <w:r w:rsidRPr="00C94ADF">
        <w:rPr>
          <w:b/>
          <w:bCs/>
          <w:i/>
          <w:iCs/>
          <w:lang w:val="en-GB"/>
        </w:rPr>
        <w:lastRenderedPageBreak/>
        <w:t>token_policies</w:t>
      </w:r>
      <w:proofErr w:type="spellEnd"/>
      <w:r w:rsidRPr="00C94ADF">
        <w:rPr>
          <w:b/>
          <w:bCs/>
          <w:i/>
          <w:iCs/>
          <w:lang w:val="en-GB"/>
        </w:rPr>
        <w:t xml:space="preserve"> ["shipping"]</w:t>
      </w:r>
    </w:p>
    <w:p w14:paraId="47A0D5F0" w14:textId="77777777" w:rsidR="00881E71" w:rsidRPr="00C94ADF" w:rsidRDefault="00881E71" w:rsidP="00C94ADF">
      <w:pPr>
        <w:ind w:left="720"/>
        <w:rPr>
          <w:b/>
          <w:bCs/>
          <w:i/>
          <w:iCs/>
          <w:lang w:val="en-GB"/>
        </w:rPr>
      </w:pPr>
      <w:r w:rsidRPr="00C94ADF">
        <w:rPr>
          <w:b/>
          <w:bCs/>
          <w:i/>
          <w:iCs/>
          <w:lang w:val="en-GB"/>
        </w:rPr>
        <w:t>policies ["shipping"]</w:t>
      </w:r>
    </w:p>
    <w:p w14:paraId="1F21962F" w14:textId="77777777" w:rsidR="00881E71" w:rsidRPr="00881E71" w:rsidRDefault="00881E71" w:rsidP="00C94ADF">
      <w:pPr>
        <w:ind w:left="283"/>
        <w:rPr>
          <w:b/>
          <w:bCs/>
          <w:lang w:val="en-GB"/>
        </w:rPr>
      </w:pPr>
      <w:r w:rsidRPr="00881E71">
        <w:rPr>
          <w:b/>
          <w:bCs/>
          <w:lang w:val="en-GB"/>
        </w:rPr>
        <w:t>Why A is correct</w:t>
      </w:r>
    </w:p>
    <w:p w14:paraId="668B532E" w14:textId="77777777" w:rsidR="00881E71" w:rsidRPr="00881E71" w:rsidRDefault="00881E71" w:rsidP="00881E71">
      <w:pPr>
        <w:rPr>
          <w:lang w:val="en-GB"/>
        </w:rPr>
      </w:pPr>
      <w:r w:rsidRPr="00881E71">
        <w:rPr>
          <w:lang w:val="en-GB"/>
        </w:rPr>
        <w:t xml:space="preserve">Normally, Vault tokens include the </w:t>
      </w:r>
      <w:r w:rsidRPr="00881E71">
        <w:rPr>
          <w:b/>
          <w:bCs/>
          <w:lang w:val="en-GB"/>
        </w:rPr>
        <w:t>default</w:t>
      </w:r>
      <w:r w:rsidRPr="00881E71">
        <w:rPr>
          <w:lang w:val="en-GB"/>
        </w:rPr>
        <w:t xml:space="preserve"> policy unless it has been explicitly disabled for the role.</w:t>
      </w:r>
    </w:p>
    <w:p w14:paraId="0A02E63A" w14:textId="77777777" w:rsidR="00881E71" w:rsidRPr="00881E71" w:rsidRDefault="00881E71" w:rsidP="00881E71">
      <w:pPr>
        <w:rPr>
          <w:lang w:val="en-GB"/>
        </w:rPr>
      </w:pPr>
      <w:r w:rsidRPr="00881E71">
        <w:rPr>
          <w:lang w:val="en-GB"/>
        </w:rPr>
        <w:t>You would typically see:</w:t>
      </w:r>
    </w:p>
    <w:p w14:paraId="3877B12E" w14:textId="77777777" w:rsidR="00881E71" w:rsidRPr="00881E71" w:rsidRDefault="00881E71" w:rsidP="00881E71">
      <w:pPr>
        <w:ind w:firstLine="720"/>
        <w:rPr>
          <w:b/>
          <w:bCs/>
          <w:i/>
          <w:iCs/>
          <w:lang w:val="en-GB"/>
        </w:rPr>
      </w:pPr>
      <w:r w:rsidRPr="00881E71">
        <w:rPr>
          <w:b/>
          <w:bCs/>
          <w:i/>
          <w:iCs/>
          <w:lang w:val="en-GB"/>
        </w:rPr>
        <w:t>policies ["</w:t>
      </w:r>
      <w:proofErr w:type="spellStart"/>
      <w:r w:rsidRPr="00881E71">
        <w:rPr>
          <w:b/>
          <w:bCs/>
          <w:i/>
          <w:iCs/>
          <w:lang w:val="en-GB"/>
        </w:rPr>
        <w:t>default","shipping</w:t>
      </w:r>
      <w:proofErr w:type="spellEnd"/>
      <w:r w:rsidRPr="00881E71">
        <w:rPr>
          <w:b/>
          <w:bCs/>
          <w:i/>
          <w:iCs/>
          <w:lang w:val="en-GB"/>
        </w:rPr>
        <w:t>"]</w:t>
      </w:r>
    </w:p>
    <w:p w14:paraId="210C5EB3" w14:textId="77777777" w:rsidR="00881E71" w:rsidRPr="00881E71" w:rsidRDefault="00881E71" w:rsidP="00881E71">
      <w:pPr>
        <w:rPr>
          <w:lang w:val="en-GB"/>
        </w:rPr>
      </w:pPr>
      <w:r w:rsidRPr="00881E71">
        <w:rPr>
          <w:lang w:val="en-GB"/>
        </w:rPr>
        <w:t>However, the output shows only:</w:t>
      </w:r>
    </w:p>
    <w:p w14:paraId="67D52E5A" w14:textId="77777777" w:rsidR="00881E71" w:rsidRPr="00881E71" w:rsidRDefault="00881E71" w:rsidP="00881E71">
      <w:pPr>
        <w:ind w:firstLine="720"/>
        <w:rPr>
          <w:b/>
          <w:bCs/>
          <w:i/>
          <w:iCs/>
          <w:lang w:val="en-GB"/>
        </w:rPr>
      </w:pPr>
      <w:r w:rsidRPr="00881E71">
        <w:rPr>
          <w:b/>
          <w:bCs/>
          <w:i/>
          <w:iCs/>
          <w:lang w:val="en-GB"/>
        </w:rPr>
        <w:t>["shipping"]</w:t>
      </w:r>
    </w:p>
    <w:p w14:paraId="1D84D39E" w14:textId="77777777" w:rsidR="00881E71" w:rsidRPr="00881E71" w:rsidRDefault="00881E71" w:rsidP="00881E71">
      <w:pPr>
        <w:rPr>
          <w:lang w:val="en-GB"/>
        </w:rPr>
      </w:pPr>
      <w:r w:rsidRPr="00881E71">
        <w:rPr>
          <w:lang w:val="en-GB"/>
        </w:rPr>
        <w:t xml:space="preserve">This indicates the token was issued </w:t>
      </w:r>
      <w:r w:rsidRPr="00881E71">
        <w:rPr>
          <w:b/>
          <w:bCs/>
          <w:lang w:val="en-GB"/>
        </w:rPr>
        <w:t>without the default policy</w:t>
      </w:r>
      <w:r w:rsidRPr="00881E71">
        <w:rPr>
          <w:lang w:val="en-GB"/>
        </w:rPr>
        <w:t>.</w:t>
      </w:r>
    </w:p>
    <w:p w14:paraId="085445A9" w14:textId="526A58A2" w:rsidR="00F15829" w:rsidRPr="007D39DD" w:rsidRDefault="00F15829"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6" w:history="1">
        <w:r w:rsidR="00F51905" w:rsidRPr="001371D2">
          <w:rPr>
            <w:rStyle w:val="Hyperlink"/>
            <w:rFonts w:ascii="Roboto Condensed" w:hAnsi="Roboto Condensed"/>
            <w:shd w:val="clear" w:color="auto" w:fill="F8F9FA"/>
          </w:rPr>
          <w:t>https://www.examtopics.com/discussions/hashicorp/view/131831-exam-vault-associate-002-topic-1-question-39-discussion/</w:t>
        </w:r>
      </w:hyperlink>
      <w:r w:rsidR="00F51905">
        <w:rPr>
          <w:rFonts w:ascii="Roboto Condensed" w:hAnsi="Roboto Condensed"/>
          <w:color w:val="505050"/>
          <w:shd w:val="clear" w:color="auto" w:fill="F8F9FA"/>
        </w:rPr>
        <w:t xml:space="preserve"> </w:t>
      </w:r>
    </w:p>
    <w:p w14:paraId="74A0FB9C" w14:textId="77777777" w:rsidR="0077171C" w:rsidRPr="005204CA" w:rsidRDefault="0077171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145EE4A" w14:textId="4C5C028E" w:rsidR="001042A7" w:rsidRPr="00AB3CF6" w:rsidRDefault="001042A7" w:rsidP="001042A7">
      <w:pPr>
        <w:rPr>
          <w:b/>
          <w:bCs/>
          <w:u w:val="single"/>
          <w:shd w:val="clear" w:color="auto" w:fill="FFFFFF"/>
          <w:lang w:val="en-GB"/>
        </w:rPr>
      </w:pPr>
      <w:r w:rsidRPr="001042A7">
        <w:rPr>
          <w:shd w:val="clear" w:color="auto" w:fill="FFFFFF"/>
          <w:lang w:val="en-GB"/>
        </w:rPr>
        <w:t>The key/value v2 secrets engine is enabled at secret/. See the following policy:</w:t>
      </w:r>
      <w:r w:rsidRPr="001042A7">
        <w:rPr>
          <w:shd w:val="clear" w:color="auto" w:fill="FFFFFF"/>
          <w:lang w:val="en-GB"/>
        </w:rPr>
        <w:br/>
      </w:r>
      <w:r w:rsidRPr="001042A7">
        <w:rPr>
          <w:noProof/>
          <w:shd w:val="clear" w:color="auto" w:fill="FFFFFF"/>
          <w:lang w:val="en-GB"/>
        </w:rPr>
        <w:drawing>
          <wp:inline distT="0" distB="0" distL="0" distR="0" wp14:anchorId="79EB41BD" wp14:editId="5BA8D0A3">
            <wp:extent cx="4680000" cy="1645200"/>
            <wp:effectExtent l="0" t="0" r="6350" b="0"/>
            <wp:docPr id="187573995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0000" cy="1645200"/>
                    </a:xfrm>
                    <a:prstGeom prst="rect">
                      <a:avLst/>
                    </a:prstGeom>
                    <a:noFill/>
                    <a:ln>
                      <a:noFill/>
                    </a:ln>
                  </pic:spPr>
                </pic:pic>
              </a:graphicData>
            </a:graphic>
          </wp:inline>
        </w:drawing>
      </w:r>
      <w:r w:rsidRPr="001042A7">
        <w:rPr>
          <w:shd w:val="clear" w:color="auto" w:fill="FFFFFF"/>
          <w:lang w:val="en-GB"/>
        </w:rPr>
        <w:br/>
        <w:t xml:space="preserve">Which of the following operations are permitted by this policy? </w:t>
      </w:r>
      <w:r w:rsidRPr="00AB3CF6">
        <w:rPr>
          <w:b/>
          <w:bCs/>
          <w:u w:val="single"/>
          <w:shd w:val="clear" w:color="auto" w:fill="FFFFFF"/>
          <w:lang w:val="en-GB"/>
        </w:rPr>
        <w:t>(Choose two.)</w:t>
      </w:r>
    </w:p>
    <w:p w14:paraId="02D365D4" w14:textId="3A57384D" w:rsidR="001042A7" w:rsidRPr="001042A7" w:rsidRDefault="001042A7">
      <w:pPr>
        <w:pStyle w:val="ListParagraph"/>
        <w:numPr>
          <w:ilvl w:val="0"/>
          <w:numId w:val="92"/>
        </w:numPr>
        <w:rPr>
          <w:shd w:val="clear" w:color="auto" w:fill="FFFFFF"/>
          <w:lang w:val="en-GB"/>
        </w:rPr>
      </w:pPr>
      <w:r w:rsidRPr="001042A7">
        <w:rPr>
          <w:shd w:val="clear" w:color="auto" w:fill="FFFFFF"/>
          <w:lang w:val="en-GB"/>
        </w:rPr>
        <w:t>vault kv get secret/webapp1</w:t>
      </w:r>
    </w:p>
    <w:p w14:paraId="02F61A6F" w14:textId="01D0CA96" w:rsidR="001042A7" w:rsidRPr="001042A7" w:rsidRDefault="001042A7">
      <w:pPr>
        <w:pStyle w:val="ListParagraph"/>
        <w:numPr>
          <w:ilvl w:val="0"/>
          <w:numId w:val="92"/>
        </w:numPr>
        <w:rPr>
          <w:shd w:val="clear" w:color="auto" w:fill="FFFFFF"/>
          <w:lang w:val="en-GB"/>
        </w:rPr>
      </w:pPr>
      <w:r w:rsidRPr="001042A7">
        <w:rPr>
          <w:shd w:val="clear" w:color="auto" w:fill="FFFFFF"/>
          <w:lang w:val="en-GB"/>
        </w:rPr>
        <w:t>vault kv put secret/webapp1 apikey-"ABCDEFGHIDK123W"</w:t>
      </w:r>
    </w:p>
    <w:p w14:paraId="3660D271" w14:textId="13A13EE3" w:rsidR="001042A7" w:rsidRPr="001042A7" w:rsidRDefault="001042A7">
      <w:pPr>
        <w:pStyle w:val="ListParagraph"/>
        <w:numPr>
          <w:ilvl w:val="0"/>
          <w:numId w:val="92"/>
        </w:numPr>
        <w:rPr>
          <w:shd w:val="clear" w:color="auto" w:fill="FFFFFF"/>
          <w:lang w:val="en-GB"/>
        </w:rPr>
      </w:pPr>
      <w:r w:rsidRPr="001042A7">
        <w:rPr>
          <w:shd w:val="clear" w:color="auto" w:fill="FFFFFF"/>
          <w:lang w:val="en-GB"/>
        </w:rPr>
        <w:t>vault kv metadata get secret/webapp1</w:t>
      </w:r>
    </w:p>
    <w:p w14:paraId="3B7619C7" w14:textId="19E37908" w:rsidR="001042A7" w:rsidRPr="001042A7" w:rsidRDefault="001042A7">
      <w:pPr>
        <w:pStyle w:val="ListParagraph"/>
        <w:numPr>
          <w:ilvl w:val="0"/>
          <w:numId w:val="92"/>
        </w:numPr>
        <w:rPr>
          <w:shd w:val="clear" w:color="auto" w:fill="FFFFFF"/>
          <w:lang w:val="en-GB"/>
        </w:rPr>
      </w:pPr>
      <w:r w:rsidRPr="001042A7">
        <w:rPr>
          <w:shd w:val="clear" w:color="auto" w:fill="FFFFFF"/>
          <w:lang w:val="en-GB"/>
        </w:rPr>
        <w:t>vault kv delete secret/super-secret</w:t>
      </w:r>
    </w:p>
    <w:p w14:paraId="3CC7CC99" w14:textId="26C30759" w:rsidR="001042A7" w:rsidRPr="001042A7" w:rsidRDefault="001042A7">
      <w:pPr>
        <w:pStyle w:val="ListParagraph"/>
        <w:numPr>
          <w:ilvl w:val="0"/>
          <w:numId w:val="92"/>
        </w:numPr>
        <w:rPr>
          <w:shd w:val="clear" w:color="auto" w:fill="FFFFFF"/>
          <w:lang w:val="en-GB"/>
        </w:rPr>
      </w:pPr>
      <w:r w:rsidRPr="001042A7">
        <w:rPr>
          <w:shd w:val="clear" w:color="auto" w:fill="FFFFFF"/>
          <w:lang w:val="en-GB"/>
        </w:rPr>
        <w:t>vault kv list secret/super-secret</w:t>
      </w:r>
    </w:p>
    <w:p w14:paraId="0AE6DDC1" w14:textId="77777777" w:rsidR="0077171C" w:rsidRPr="005204CA" w:rsidRDefault="0077171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5D5E750" w14:textId="6FD408C3" w:rsidR="0077171C" w:rsidRPr="005204CA" w:rsidRDefault="0077171C" w:rsidP="00A359B4">
      <w:pPr>
        <w:ind w:left="360"/>
        <w:rPr>
          <w:b/>
          <w:bCs/>
        </w:rPr>
      </w:pPr>
      <w:r w:rsidRPr="005204CA">
        <w:rPr>
          <w:b/>
          <w:bCs/>
        </w:rPr>
        <w:t xml:space="preserve">Correct Answer:  </w:t>
      </w:r>
      <w:r w:rsidR="009E260E">
        <w:rPr>
          <w:b/>
          <w:bCs/>
        </w:rPr>
        <w:t>A,B</w:t>
      </w:r>
    </w:p>
    <w:p w14:paraId="0A17DCBB" w14:textId="77777777" w:rsidR="0077171C" w:rsidRPr="005204CA" w:rsidRDefault="0077171C" w:rsidP="00A359B4">
      <w:pPr>
        <w:ind w:left="360"/>
        <w:rPr>
          <w:b/>
          <w:bCs/>
        </w:rPr>
      </w:pPr>
      <w:r w:rsidRPr="005204CA">
        <w:rPr>
          <w:b/>
          <w:bCs/>
        </w:rPr>
        <w:t xml:space="preserve">Explanation: </w:t>
      </w:r>
    </w:p>
    <w:p w14:paraId="2AAEA6A6" w14:textId="3023E080" w:rsidR="009E260E" w:rsidRDefault="009E260E" w:rsidP="00D85B85">
      <w:r w:rsidRPr="009E260E">
        <w:t xml:space="preserve">The KV Put and KV Get operations require the read, create, and update capabilities granted in the first part of the policy, so </w:t>
      </w:r>
      <w:r w:rsidRPr="009E260E">
        <w:rPr>
          <w:b/>
          <w:bCs/>
        </w:rPr>
        <w:t>A &amp; B are correct</w:t>
      </w:r>
      <w:r w:rsidRPr="009E260E">
        <w:t xml:space="preserve">. </w:t>
      </w:r>
    </w:p>
    <w:p w14:paraId="5A22DF2F" w14:textId="7A22E56B" w:rsidR="00D85B85" w:rsidRPr="009E260E" w:rsidRDefault="009E260E" w:rsidP="00D85B85">
      <w:pPr>
        <w:rPr>
          <w:lang w:val="en-GB"/>
        </w:rPr>
      </w:pPr>
      <w:r w:rsidRPr="009E260E">
        <w:lastRenderedPageBreak/>
        <w:t xml:space="preserve">Metadata is not one of the listed capabilities in the first section of the policy, </w:t>
      </w:r>
      <w:r w:rsidRPr="007716FE">
        <w:rPr>
          <w:b/>
          <w:bCs/>
        </w:rPr>
        <w:t>so C is wrong</w:t>
      </w:r>
      <w:r w:rsidRPr="009E260E">
        <w:t xml:space="preserve">. The deny in the second part of the policy prevents </w:t>
      </w:r>
      <w:r w:rsidRPr="009E260E">
        <w:rPr>
          <w:b/>
          <w:bCs/>
          <w:i/>
          <w:iCs/>
        </w:rPr>
        <w:t>D &amp; E</w:t>
      </w:r>
      <w:r w:rsidRPr="009E260E">
        <w:t>.</w:t>
      </w:r>
    </w:p>
    <w:p w14:paraId="31746B1B" w14:textId="756C23A7" w:rsidR="0077171C" w:rsidRPr="007D39DD" w:rsidRDefault="0077171C"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8" w:history="1">
        <w:r w:rsidR="009E6A0E" w:rsidRPr="001371D2">
          <w:rPr>
            <w:rStyle w:val="Hyperlink"/>
            <w:rFonts w:ascii="Roboto Condensed" w:hAnsi="Roboto Condensed"/>
            <w:shd w:val="clear" w:color="auto" w:fill="F8F9FA"/>
          </w:rPr>
          <w:t>https://www.examtopics.com/discussions/hashicorp/view/131435-exam-vault-associate-002-topic-1-question-40-discussion/</w:t>
        </w:r>
      </w:hyperlink>
      <w:r w:rsidR="009E6A0E">
        <w:rPr>
          <w:rFonts w:ascii="Roboto Condensed" w:hAnsi="Roboto Condensed"/>
          <w:color w:val="505050"/>
          <w:shd w:val="clear" w:color="auto" w:fill="F8F9FA"/>
        </w:rPr>
        <w:t xml:space="preserve"> </w:t>
      </w:r>
    </w:p>
    <w:p w14:paraId="4FAA249C" w14:textId="373B4E55" w:rsidR="002B3000" w:rsidRPr="005204CA" w:rsidRDefault="002B3000"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C4EAEE1" w14:textId="77777777" w:rsidR="00770D56" w:rsidRPr="00770D56" w:rsidRDefault="00770D56" w:rsidP="00770D56">
      <w:pPr>
        <w:rPr>
          <w:shd w:val="clear" w:color="auto" w:fill="FFFFFF"/>
          <w:lang w:val="en-GB"/>
        </w:rPr>
      </w:pPr>
      <w:r w:rsidRPr="00770D56">
        <w:rPr>
          <w:shd w:val="clear" w:color="auto" w:fill="FFFFFF"/>
          <w:lang w:val="en-GB"/>
        </w:rPr>
        <w:t>You are performing a high number of authentications in a short amount of time. You're experiencing slow throughput for token generation. How would you solve this problem?</w:t>
      </w:r>
    </w:p>
    <w:p w14:paraId="6197AE79" w14:textId="54260872" w:rsidR="00770D56" w:rsidRPr="00770D56" w:rsidRDefault="00770D56">
      <w:pPr>
        <w:pStyle w:val="ListParagraph"/>
        <w:numPr>
          <w:ilvl w:val="0"/>
          <w:numId w:val="89"/>
        </w:numPr>
        <w:rPr>
          <w:shd w:val="clear" w:color="auto" w:fill="FFFFFF"/>
          <w:lang w:val="en-GB"/>
        </w:rPr>
      </w:pPr>
      <w:r w:rsidRPr="00770D56">
        <w:rPr>
          <w:shd w:val="clear" w:color="auto" w:fill="FFFFFF"/>
          <w:lang w:val="en-GB"/>
        </w:rPr>
        <w:t>Increase the time-to-live on service tokens</w:t>
      </w:r>
    </w:p>
    <w:p w14:paraId="130D55C4" w14:textId="089C6E39" w:rsidR="00770D56" w:rsidRPr="00770D56" w:rsidRDefault="00770D56">
      <w:pPr>
        <w:pStyle w:val="ListParagraph"/>
        <w:numPr>
          <w:ilvl w:val="0"/>
          <w:numId w:val="89"/>
        </w:numPr>
        <w:rPr>
          <w:shd w:val="clear" w:color="auto" w:fill="FFFFFF"/>
          <w:lang w:val="en-GB"/>
        </w:rPr>
      </w:pPr>
      <w:r w:rsidRPr="00770D56">
        <w:rPr>
          <w:shd w:val="clear" w:color="auto" w:fill="FFFFFF"/>
          <w:lang w:val="en-GB"/>
        </w:rPr>
        <w:t>Implement batch tokens</w:t>
      </w:r>
    </w:p>
    <w:p w14:paraId="019FF2B5" w14:textId="3FEEC870" w:rsidR="00770D56" w:rsidRPr="00770D56" w:rsidRDefault="00770D56">
      <w:pPr>
        <w:pStyle w:val="ListParagraph"/>
        <w:numPr>
          <w:ilvl w:val="0"/>
          <w:numId w:val="89"/>
        </w:numPr>
        <w:rPr>
          <w:shd w:val="clear" w:color="auto" w:fill="FFFFFF"/>
          <w:lang w:val="en-GB"/>
        </w:rPr>
      </w:pPr>
      <w:r w:rsidRPr="00770D56">
        <w:rPr>
          <w:shd w:val="clear" w:color="auto" w:fill="FFFFFF"/>
          <w:lang w:val="en-GB"/>
        </w:rPr>
        <w:t>Establish a rate limit quota</w:t>
      </w:r>
    </w:p>
    <w:p w14:paraId="702ECD90" w14:textId="446C2892" w:rsidR="00770D56" w:rsidRPr="00770D56" w:rsidRDefault="00770D56">
      <w:pPr>
        <w:pStyle w:val="ListParagraph"/>
        <w:numPr>
          <w:ilvl w:val="0"/>
          <w:numId w:val="89"/>
        </w:numPr>
        <w:rPr>
          <w:shd w:val="clear" w:color="auto" w:fill="FFFFFF"/>
          <w:lang w:val="en-GB"/>
        </w:rPr>
      </w:pPr>
      <w:r w:rsidRPr="00770D56">
        <w:rPr>
          <w:shd w:val="clear" w:color="auto" w:fill="FFFFFF"/>
          <w:lang w:val="en-GB"/>
        </w:rPr>
        <w:t>Reduce the number of policies attached to the tokens</w:t>
      </w:r>
    </w:p>
    <w:p w14:paraId="5C88AF57" w14:textId="77777777" w:rsidR="002B3000" w:rsidRPr="005204CA" w:rsidRDefault="002B3000"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2BB77DF" w14:textId="79828CD5" w:rsidR="002B3000" w:rsidRPr="005204CA" w:rsidRDefault="002B3000" w:rsidP="00A359B4">
      <w:pPr>
        <w:ind w:left="360"/>
        <w:rPr>
          <w:b/>
          <w:bCs/>
        </w:rPr>
      </w:pPr>
      <w:r w:rsidRPr="005204CA">
        <w:rPr>
          <w:b/>
          <w:bCs/>
        </w:rPr>
        <w:t xml:space="preserve">Correct Answer:  </w:t>
      </w:r>
      <w:r w:rsidR="0076083F">
        <w:rPr>
          <w:b/>
          <w:bCs/>
        </w:rPr>
        <w:t>B</w:t>
      </w:r>
    </w:p>
    <w:p w14:paraId="6CF262A0" w14:textId="77777777" w:rsidR="002B3000" w:rsidRPr="005204CA" w:rsidRDefault="002B3000" w:rsidP="00A359B4">
      <w:pPr>
        <w:ind w:left="360"/>
        <w:rPr>
          <w:b/>
          <w:bCs/>
        </w:rPr>
      </w:pPr>
      <w:r w:rsidRPr="005204CA">
        <w:rPr>
          <w:b/>
          <w:bCs/>
        </w:rPr>
        <w:t xml:space="preserve">Explanation: </w:t>
      </w:r>
    </w:p>
    <w:p w14:paraId="7A99AC83" w14:textId="77777777" w:rsidR="0076083F" w:rsidRPr="0076083F" w:rsidRDefault="0076083F" w:rsidP="0076083F">
      <w:pPr>
        <w:rPr>
          <w:lang w:val="en-GB"/>
        </w:rPr>
      </w:pPr>
      <w:r w:rsidRPr="0076083F">
        <w:rPr>
          <w:lang w:val="en-GB"/>
        </w:rPr>
        <w:t xml:space="preserve">If you're performing a very high number of authentications and experiencing slow throughput due to token creation, </w:t>
      </w:r>
      <w:r w:rsidRPr="0076083F">
        <w:rPr>
          <w:b/>
          <w:bCs/>
          <w:lang w:val="en-GB"/>
        </w:rPr>
        <w:t>batch tokens</w:t>
      </w:r>
      <w:r w:rsidRPr="0076083F">
        <w:rPr>
          <w:lang w:val="en-GB"/>
        </w:rPr>
        <w:t xml:space="preserve"> are specifically designed to address this scenario.</w:t>
      </w:r>
    </w:p>
    <w:p w14:paraId="747C10FA" w14:textId="77777777" w:rsidR="0076083F" w:rsidRPr="0076083F" w:rsidRDefault="0076083F">
      <w:pPr>
        <w:numPr>
          <w:ilvl w:val="0"/>
          <w:numId w:val="90"/>
        </w:numPr>
        <w:rPr>
          <w:b/>
          <w:bCs/>
          <w:lang w:val="en-GB"/>
        </w:rPr>
      </w:pPr>
      <w:r w:rsidRPr="0076083F">
        <w:rPr>
          <w:b/>
          <w:bCs/>
          <w:lang w:val="en-GB"/>
        </w:rPr>
        <w:t>Why batch tokens help</w:t>
      </w:r>
    </w:p>
    <w:p w14:paraId="56A43C88" w14:textId="77777777" w:rsidR="0076083F" w:rsidRPr="0076083F" w:rsidRDefault="0076083F" w:rsidP="0076083F">
      <w:pPr>
        <w:rPr>
          <w:lang w:val="en-GB"/>
        </w:rPr>
      </w:pPr>
      <w:r w:rsidRPr="0076083F">
        <w:rPr>
          <w:lang w:val="en-GB"/>
        </w:rPr>
        <w:t>Batch tokens:</w:t>
      </w:r>
    </w:p>
    <w:p w14:paraId="75B31507" w14:textId="77777777" w:rsidR="0076083F" w:rsidRPr="0076083F" w:rsidRDefault="0076083F">
      <w:pPr>
        <w:pStyle w:val="ListParagraph"/>
        <w:numPr>
          <w:ilvl w:val="0"/>
          <w:numId w:val="91"/>
        </w:numPr>
        <w:rPr>
          <w:lang w:val="en-GB"/>
        </w:rPr>
      </w:pPr>
      <w:r w:rsidRPr="0076083F">
        <w:rPr>
          <w:rFonts w:ascii="Segoe UI Emoji" w:hAnsi="Segoe UI Emoji" w:cs="Segoe UI Emoji"/>
          <w:lang w:val="en-GB"/>
        </w:rPr>
        <w:t>✅</w:t>
      </w:r>
      <w:r w:rsidRPr="0076083F">
        <w:rPr>
          <w:lang w:val="en-GB"/>
        </w:rPr>
        <w:t xml:space="preserve"> Are </w:t>
      </w:r>
      <w:r w:rsidRPr="0076083F">
        <w:rPr>
          <w:b/>
          <w:bCs/>
          <w:lang w:val="en-GB"/>
        </w:rPr>
        <w:t>not persisted</w:t>
      </w:r>
      <w:r w:rsidRPr="0076083F">
        <w:rPr>
          <w:lang w:val="en-GB"/>
        </w:rPr>
        <w:t xml:space="preserve"> in Vault's storage backend.</w:t>
      </w:r>
    </w:p>
    <w:p w14:paraId="723AB5C3" w14:textId="77777777" w:rsidR="0076083F" w:rsidRPr="0076083F" w:rsidRDefault="0076083F">
      <w:pPr>
        <w:pStyle w:val="ListParagraph"/>
        <w:numPr>
          <w:ilvl w:val="0"/>
          <w:numId w:val="91"/>
        </w:numPr>
        <w:rPr>
          <w:lang w:val="en-GB"/>
        </w:rPr>
      </w:pPr>
      <w:r w:rsidRPr="0076083F">
        <w:rPr>
          <w:rFonts w:ascii="Segoe UI Emoji" w:hAnsi="Segoe UI Emoji" w:cs="Segoe UI Emoji"/>
          <w:lang w:val="en-GB"/>
        </w:rPr>
        <w:t>✅</w:t>
      </w:r>
      <w:r w:rsidRPr="0076083F">
        <w:rPr>
          <w:lang w:val="en-GB"/>
        </w:rPr>
        <w:t xml:space="preserve"> Require much less overhead to create and validate.</w:t>
      </w:r>
    </w:p>
    <w:p w14:paraId="515BDC5F" w14:textId="77777777" w:rsidR="0076083F" w:rsidRPr="0076083F" w:rsidRDefault="0076083F">
      <w:pPr>
        <w:pStyle w:val="ListParagraph"/>
        <w:numPr>
          <w:ilvl w:val="0"/>
          <w:numId w:val="91"/>
        </w:numPr>
        <w:rPr>
          <w:lang w:val="en-GB"/>
        </w:rPr>
      </w:pPr>
      <w:r w:rsidRPr="0076083F">
        <w:rPr>
          <w:rFonts w:ascii="Segoe UI Emoji" w:hAnsi="Segoe UI Emoji" w:cs="Segoe UI Emoji"/>
          <w:lang w:val="en-GB"/>
        </w:rPr>
        <w:t>✅</w:t>
      </w:r>
      <w:r w:rsidRPr="0076083F">
        <w:rPr>
          <w:lang w:val="en-GB"/>
        </w:rPr>
        <w:t xml:space="preserve"> Scale better for high-volume authentication workloads.</w:t>
      </w:r>
    </w:p>
    <w:p w14:paraId="4C21FCF5" w14:textId="77777777" w:rsidR="0076083F" w:rsidRPr="0076083F" w:rsidRDefault="0076083F">
      <w:pPr>
        <w:pStyle w:val="ListParagraph"/>
        <w:numPr>
          <w:ilvl w:val="0"/>
          <w:numId w:val="91"/>
        </w:numPr>
        <w:rPr>
          <w:lang w:val="en-GB"/>
        </w:rPr>
      </w:pPr>
      <w:r w:rsidRPr="0076083F">
        <w:rPr>
          <w:rFonts w:ascii="Segoe UI Emoji" w:hAnsi="Segoe UI Emoji" w:cs="Segoe UI Emoji"/>
          <w:lang w:val="en-GB"/>
        </w:rPr>
        <w:t>✅</w:t>
      </w:r>
      <w:r w:rsidRPr="0076083F">
        <w:rPr>
          <w:lang w:val="en-GB"/>
        </w:rPr>
        <w:t xml:space="preserve"> Are intended for machine-to-machine and high-throughput use cases.</w:t>
      </w:r>
    </w:p>
    <w:p w14:paraId="4EF211AE" w14:textId="77777777" w:rsidR="0076083F" w:rsidRPr="0076083F" w:rsidRDefault="0076083F" w:rsidP="0076083F">
      <w:pPr>
        <w:rPr>
          <w:lang w:val="en-GB"/>
        </w:rPr>
      </w:pPr>
      <w:r w:rsidRPr="0076083F">
        <w:rPr>
          <w:lang w:val="en-GB"/>
        </w:rPr>
        <w:t>Because Vault doesn't need to write batch tokens to the token store, token issuance is significantly faster.</w:t>
      </w:r>
    </w:p>
    <w:p w14:paraId="0EFFA6C3" w14:textId="52ADC854" w:rsidR="002B3000" w:rsidRPr="007D39DD" w:rsidRDefault="002B3000"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69" w:history="1">
        <w:r w:rsidR="00DA54BD" w:rsidRPr="001371D2">
          <w:rPr>
            <w:rStyle w:val="Hyperlink"/>
            <w:rFonts w:ascii="Roboto Condensed" w:hAnsi="Roboto Condensed"/>
            <w:shd w:val="clear" w:color="auto" w:fill="F8F9FA"/>
          </w:rPr>
          <w:t>https://www.examtopics.com/discussions/hashicorp/view/131436-exam-vault-associate-002-topic-1-question-41-discussion/</w:t>
        </w:r>
      </w:hyperlink>
      <w:r w:rsidR="00DA54BD">
        <w:rPr>
          <w:rFonts w:ascii="Roboto Condensed" w:hAnsi="Roboto Condensed"/>
          <w:color w:val="505050"/>
          <w:shd w:val="clear" w:color="auto" w:fill="F8F9FA"/>
        </w:rPr>
        <w:t xml:space="preserve"> </w:t>
      </w:r>
    </w:p>
    <w:p w14:paraId="708BA111" w14:textId="77777777" w:rsidR="00D96576" w:rsidRPr="005204CA" w:rsidRDefault="00D96576"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26CB660" w14:textId="6D908342" w:rsidR="00C9558A" w:rsidRPr="00C9558A" w:rsidRDefault="00C9558A" w:rsidP="00C9558A">
      <w:pPr>
        <w:rPr>
          <w:shd w:val="clear" w:color="auto" w:fill="FFFFFF"/>
          <w:lang w:val="en-GB"/>
        </w:rPr>
      </w:pPr>
      <w:r w:rsidRPr="00C9558A">
        <w:rPr>
          <w:shd w:val="clear" w:color="auto" w:fill="FFFFFF"/>
          <w:lang w:val="en-GB"/>
        </w:rPr>
        <w:t>When looking at Vault token details, which key helps you find the paths the token is able to access?</w:t>
      </w:r>
    </w:p>
    <w:p w14:paraId="0F9D4CEE" w14:textId="3C421925" w:rsidR="00C9558A" w:rsidRPr="00C9558A" w:rsidRDefault="00C9558A">
      <w:pPr>
        <w:pStyle w:val="ListParagraph"/>
        <w:numPr>
          <w:ilvl w:val="0"/>
          <w:numId w:val="4"/>
        </w:numPr>
        <w:rPr>
          <w:shd w:val="clear" w:color="auto" w:fill="FFFFFF"/>
          <w:lang w:val="en-GB"/>
        </w:rPr>
      </w:pPr>
      <w:r w:rsidRPr="00C9558A">
        <w:rPr>
          <w:shd w:val="clear" w:color="auto" w:fill="FFFFFF"/>
          <w:lang w:val="en-GB"/>
        </w:rPr>
        <w:t>Meta</w:t>
      </w:r>
    </w:p>
    <w:p w14:paraId="209D07F3" w14:textId="0BEF596B" w:rsidR="00C9558A" w:rsidRPr="00C9558A" w:rsidRDefault="00C9558A">
      <w:pPr>
        <w:pStyle w:val="ListParagraph"/>
        <w:numPr>
          <w:ilvl w:val="0"/>
          <w:numId w:val="4"/>
        </w:numPr>
        <w:rPr>
          <w:shd w:val="clear" w:color="auto" w:fill="FFFFFF"/>
          <w:lang w:val="en-GB"/>
        </w:rPr>
      </w:pPr>
      <w:r w:rsidRPr="00C9558A">
        <w:rPr>
          <w:shd w:val="clear" w:color="auto" w:fill="FFFFFF"/>
          <w:lang w:val="en-GB"/>
        </w:rPr>
        <w:t>Path</w:t>
      </w:r>
    </w:p>
    <w:p w14:paraId="4346C5AD" w14:textId="4A1B56A6" w:rsidR="00C9558A" w:rsidRPr="00C9558A" w:rsidRDefault="00C9558A">
      <w:pPr>
        <w:pStyle w:val="ListParagraph"/>
        <w:numPr>
          <w:ilvl w:val="0"/>
          <w:numId w:val="4"/>
        </w:numPr>
        <w:rPr>
          <w:shd w:val="clear" w:color="auto" w:fill="FFFFFF"/>
          <w:lang w:val="en-GB"/>
        </w:rPr>
      </w:pPr>
      <w:r w:rsidRPr="00C9558A">
        <w:rPr>
          <w:shd w:val="clear" w:color="auto" w:fill="FFFFFF"/>
          <w:lang w:val="en-GB"/>
        </w:rPr>
        <w:t>Policies</w:t>
      </w:r>
    </w:p>
    <w:p w14:paraId="37AEFED0" w14:textId="396FD446" w:rsidR="00D96576" w:rsidRPr="00C9558A" w:rsidRDefault="00C9558A">
      <w:pPr>
        <w:pStyle w:val="ListParagraph"/>
        <w:numPr>
          <w:ilvl w:val="0"/>
          <w:numId w:val="4"/>
        </w:numPr>
        <w:rPr>
          <w:shd w:val="clear" w:color="auto" w:fill="FFFFFF"/>
          <w:lang w:val="en-GB"/>
        </w:rPr>
      </w:pPr>
      <w:r w:rsidRPr="00C9558A">
        <w:rPr>
          <w:shd w:val="clear" w:color="auto" w:fill="FFFFFF"/>
          <w:lang w:val="en-GB"/>
        </w:rPr>
        <w:t>Accessor</w:t>
      </w:r>
    </w:p>
    <w:p w14:paraId="4F72524B" w14:textId="77777777" w:rsidR="00D96576" w:rsidRPr="005204CA" w:rsidRDefault="00D96576"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6FCBF430" w14:textId="01B33570" w:rsidR="00D96576" w:rsidRPr="005204CA" w:rsidRDefault="00D96576" w:rsidP="00A359B4">
      <w:pPr>
        <w:ind w:left="360"/>
        <w:rPr>
          <w:b/>
          <w:bCs/>
        </w:rPr>
      </w:pPr>
      <w:r w:rsidRPr="005204CA">
        <w:rPr>
          <w:b/>
          <w:bCs/>
        </w:rPr>
        <w:t xml:space="preserve">Correct Answer:  </w:t>
      </w:r>
      <w:r w:rsidR="007C3978">
        <w:rPr>
          <w:b/>
          <w:bCs/>
        </w:rPr>
        <w:t>C</w:t>
      </w:r>
    </w:p>
    <w:p w14:paraId="7E63D9AF" w14:textId="77777777" w:rsidR="00D96576" w:rsidRPr="005204CA" w:rsidRDefault="00D96576" w:rsidP="00A359B4">
      <w:pPr>
        <w:ind w:left="360"/>
        <w:rPr>
          <w:b/>
          <w:bCs/>
        </w:rPr>
      </w:pPr>
      <w:r w:rsidRPr="005204CA">
        <w:rPr>
          <w:b/>
          <w:bCs/>
        </w:rPr>
        <w:t xml:space="preserve">Explanation: </w:t>
      </w:r>
    </w:p>
    <w:p w14:paraId="62981D94" w14:textId="77777777" w:rsidR="007C3978" w:rsidRPr="007C3978" w:rsidRDefault="007C3978" w:rsidP="007C3978">
      <w:pPr>
        <w:rPr>
          <w:lang w:val="en-GB"/>
        </w:rPr>
      </w:pPr>
      <w:r w:rsidRPr="007C3978">
        <w:rPr>
          <w:lang w:val="en-GB"/>
        </w:rPr>
        <w:t xml:space="preserve">When you inspect a Vault token, the </w:t>
      </w:r>
      <w:r w:rsidRPr="007C3978">
        <w:rPr>
          <w:b/>
          <w:bCs/>
          <w:lang w:val="en-GB"/>
        </w:rPr>
        <w:t>policies</w:t>
      </w:r>
      <w:r w:rsidRPr="007C3978">
        <w:rPr>
          <w:lang w:val="en-GB"/>
        </w:rPr>
        <w:t xml:space="preserve"> field shows which policies are attached to that token. Those policies define the paths and capabilities (read, create, update, delete, etc.) that the token can access.</w:t>
      </w:r>
    </w:p>
    <w:p w14:paraId="1AEF7C98" w14:textId="6B8929BA" w:rsidR="00D96576" w:rsidRDefault="00D96576" w:rsidP="00C9558A">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0" w:history="1">
        <w:r w:rsidR="009E6352" w:rsidRPr="001371D2">
          <w:rPr>
            <w:rStyle w:val="Hyperlink"/>
            <w:rFonts w:ascii="Roboto Condensed" w:hAnsi="Roboto Condensed"/>
            <w:shd w:val="clear" w:color="auto" w:fill="F8F9FA"/>
          </w:rPr>
          <w:t>https://www.examtopics.com/discussions/hashicorp/view/131824-exam-vault-associate-002-topic-1-question-42-discussion/</w:t>
        </w:r>
      </w:hyperlink>
      <w:r w:rsidR="009E6352">
        <w:rPr>
          <w:rFonts w:ascii="Roboto Condensed" w:hAnsi="Roboto Condensed"/>
          <w:color w:val="505050"/>
          <w:shd w:val="clear" w:color="auto" w:fill="F8F9FA"/>
        </w:rPr>
        <w:t xml:space="preserve"> </w:t>
      </w:r>
    </w:p>
    <w:p w14:paraId="57581E57" w14:textId="77777777" w:rsidR="00AF7C57" w:rsidRPr="005204CA" w:rsidRDefault="00AF7C5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7077890" w14:textId="3DAF55B5" w:rsidR="007D2820" w:rsidRPr="007D2820" w:rsidRDefault="007D2820" w:rsidP="007D2820">
      <w:pPr>
        <w:rPr>
          <w:shd w:val="clear" w:color="auto" w:fill="FFFFFF"/>
          <w:lang w:val="en-GB"/>
        </w:rPr>
      </w:pPr>
      <w:r w:rsidRPr="007D2820">
        <w:rPr>
          <w:shd w:val="clear" w:color="auto" w:fill="FFFFFF"/>
          <w:lang w:val="en-GB"/>
        </w:rPr>
        <w:t>A developer mistakenly committed code that contained AWS S3 credentials into a public repository. You have been tasked with revoking the AWS S3 credential that was in the code. This credential was created using Vault’s AWS secrets engine and the developer received the following output when requesting a credential from Vault.</w:t>
      </w:r>
      <w:r w:rsidRPr="007D2820">
        <w:rPr>
          <w:shd w:val="clear" w:color="auto" w:fill="FFFFFF"/>
          <w:lang w:val="en-GB"/>
        </w:rPr>
        <w:br/>
      </w:r>
      <w:r w:rsidRPr="007D2820">
        <w:rPr>
          <w:noProof/>
          <w:shd w:val="clear" w:color="auto" w:fill="FFFFFF"/>
          <w:lang w:val="en-GB"/>
        </w:rPr>
        <w:drawing>
          <wp:inline distT="0" distB="0" distL="0" distR="0" wp14:anchorId="1F47F825" wp14:editId="7658D3FB">
            <wp:extent cx="4680000" cy="1353600"/>
            <wp:effectExtent l="0" t="0" r="6350" b="0"/>
            <wp:docPr id="136569393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80000" cy="1353600"/>
                    </a:xfrm>
                    <a:prstGeom prst="rect">
                      <a:avLst/>
                    </a:prstGeom>
                    <a:noFill/>
                    <a:ln>
                      <a:noFill/>
                    </a:ln>
                  </pic:spPr>
                </pic:pic>
              </a:graphicData>
            </a:graphic>
          </wp:inline>
        </w:drawing>
      </w:r>
      <w:r w:rsidRPr="007D2820">
        <w:rPr>
          <w:shd w:val="clear" w:color="auto" w:fill="FFFFFF"/>
          <w:lang w:val="en-GB"/>
        </w:rPr>
        <w:br/>
        <w:t>Which Vault command will revoke the lease and remove the credential from AWS?</w:t>
      </w:r>
    </w:p>
    <w:p w14:paraId="64A8ECF9" w14:textId="19F32CE7" w:rsidR="007D2820" w:rsidRPr="007D2820" w:rsidRDefault="007D2820">
      <w:pPr>
        <w:pStyle w:val="ListParagraph"/>
        <w:numPr>
          <w:ilvl w:val="0"/>
          <w:numId w:val="87"/>
        </w:numPr>
        <w:rPr>
          <w:shd w:val="clear" w:color="auto" w:fill="FFFFFF"/>
          <w:lang w:val="en-GB"/>
        </w:rPr>
      </w:pPr>
      <w:r w:rsidRPr="007D2820">
        <w:rPr>
          <w:shd w:val="clear" w:color="auto" w:fill="FFFFFF"/>
          <w:lang w:val="en-GB"/>
        </w:rPr>
        <w:t>vault lease revoke aws/creds/s3-access/f3e92392-7d9c-09c8-c921-575d62fe80d8</w:t>
      </w:r>
    </w:p>
    <w:p w14:paraId="3F98034B" w14:textId="09D25805" w:rsidR="007D2820" w:rsidRPr="007D2820" w:rsidRDefault="007D2820">
      <w:pPr>
        <w:pStyle w:val="ListParagraph"/>
        <w:numPr>
          <w:ilvl w:val="0"/>
          <w:numId w:val="87"/>
        </w:numPr>
        <w:rPr>
          <w:shd w:val="clear" w:color="auto" w:fill="FFFFFF"/>
          <w:lang w:val="en-GB"/>
        </w:rPr>
      </w:pPr>
      <w:r w:rsidRPr="007D2820">
        <w:rPr>
          <w:shd w:val="clear" w:color="auto" w:fill="FFFFFF"/>
          <w:lang w:val="en-GB"/>
        </w:rPr>
        <w:t>vault lease revoke AKIAIOMQXTLW36DV7IEA</w:t>
      </w:r>
    </w:p>
    <w:p w14:paraId="45C3313B" w14:textId="457C5DF1" w:rsidR="007D2820" w:rsidRPr="007D2820" w:rsidRDefault="007D2820">
      <w:pPr>
        <w:pStyle w:val="ListParagraph"/>
        <w:numPr>
          <w:ilvl w:val="0"/>
          <w:numId w:val="87"/>
        </w:numPr>
        <w:rPr>
          <w:shd w:val="clear" w:color="auto" w:fill="FFFFFF"/>
          <w:lang w:val="en-GB"/>
        </w:rPr>
      </w:pPr>
      <w:r w:rsidRPr="007D2820">
        <w:rPr>
          <w:shd w:val="clear" w:color="auto" w:fill="FFFFFF"/>
          <w:lang w:val="en-GB"/>
        </w:rPr>
        <w:t>vault lease revoke f3e92392-7d9c-09c8-c921-575d62fe80d8</w:t>
      </w:r>
    </w:p>
    <w:p w14:paraId="6C448E3B" w14:textId="134B38B9" w:rsidR="007D2820" w:rsidRPr="007D2820" w:rsidRDefault="007D2820">
      <w:pPr>
        <w:pStyle w:val="ListParagraph"/>
        <w:numPr>
          <w:ilvl w:val="0"/>
          <w:numId w:val="87"/>
        </w:numPr>
        <w:rPr>
          <w:shd w:val="clear" w:color="auto" w:fill="FFFFFF"/>
          <w:lang w:val="en-GB"/>
        </w:rPr>
      </w:pPr>
      <w:r w:rsidRPr="007D2820">
        <w:rPr>
          <w:shd w:val="clear" w:color="auto" w:fill="FFFFFF"/>
          <w:lang w:val="en-GB"/>
        </w:rPr>
        <w:t>vault lease revoke access_key=AKIAIOWQXTLW36DV7IEA</w:t>
      </w:r>
    </w:p>
    <w:p w14:paraId="4FC0A9C2" w14:textId="77777777" w:rsidR="00AF7C57" w:rsidRPr="005204CA" w:rsidRDefault="00AF7C5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D3D536A" w14:textId="4DB374FA" w:rsidR="00AF7C57" w:rsidRPr="005204CA" w:rsidRDefault="00AF7C57" w:rsidP="00A359B4">
      <w:pPr>
        <w:ind w:left="360"/>
        <w:rPr>
          <w:b/>
          <w:bCs/>
        </w:rPr>
      </w:pPr>
      <w:r w:rsidRPr="005204CA">
        <w:rPr>
          <w:b/>
          <w:bCs/>
        </w:rPr>
        <w:t xml:space="preserve">Correct Answer:  </w:t>
      </w:r>
      <w:r w:rsidR="00593CAD">
        <w:rPr>
          <w:b/>
          <w:bCs/>
        </w:rPr>
        <w:t>A</w:t>
      </w:r>
    </w:p>
    <w:p w14:paraId="24B5DE7A" w14:textId="77777777" w:rsidR="00AF7C57" w:rsidRPr="005204CA" w:rsidRDefault="00AF7C57" w:rsidP="00A359B4">
      <w:pPr>
        <w:ind w:left="360"/>
        <w:rPr>
          <w:b/>
          <w:bCs/>
        </w:rPr>
      </w:pPr>
      <w:r w:rsidRPr="005204CA">
        <w:rPr>
          <w:b/>
          <w:bCs/>
        </w:rPr>
        <w:t xml:space="preserve">Explanation: </w:t>
      </w:r>
    </w:p>
    <w:p w14:paraId="405C7375" w14:textId="77777777" w:rsidR="00BF40D4" w:rsidRPr="00BF40D4" w:rsidRDefault="00BF40D4" w:rsidP="00BF40D4">
      <w:pPr>
        <w:rPr>
          <w:b/>
          <w:bCs/>
          <w:lang w:val="en-GB"/>
        </w:rPr>
      </w:pPr>
      <w:r w:rsidRPr="00BF40D4">
        <w:rPr>
          <w:b/>
          <w:bCs/>
          <w:lang w:val="en-GB"/>
        </w:rPr>
        <w:t>From the screenshot, the important field is:</w:t>
      </w:r>
    </w:p>
    <w:p w14:paraId="400DCA11" w14:textId="77777777" w:rsidR="00BF40D4" w:rsidRPr="00BF40D4" w:rsidRDefault="00BF40D4" w:rsidP="00BF40D4">
      <w:pPr>
        <w:ind w:firstLine="720"/>
        <w:rPr>
          <w:b/>
          <w:bCs/>
          <w:i/>
          <w:iCs/>
          <w:lang w:val="en-GB"/>
        </w:rPr>
      </w:pPr>
      <w:r w:rsidRPr="00BF40D4">
        <w:rPr>
          <w:b/>
          <w:bCs/>
          <w:i/>
          <w:iCs/>
          <w:lang w:val="en-GB"/>
        </w:rPr>
        <w:t>lease_id = aws/creds/s3-access/f3e92392-7d9c-09c8-c921-575d62fe80d8</w:t>
      </w:r>
    </w:p>
    <w:p w14:paraId="66E1BD15" w14:textId="77777777" w:rsidR="00BF40D4" w:rsidRPr="00BF40D4" w:rsidRDefault="00BF40D4" w:rsidP="00BF40D4">
      <w:pPr>
        <w:rPr>
          <w:lang w:val="en-GB"/>
        </w:rPr>
      </w:pPr>
      <w:r w:rsidRPr="00BF40D4">
        <w:rPr>
          <w:lang w:val="en-GB"/>
        </w:rPr>
        <w:t xml:space="preserve">To revoke a dynamically generated AWS credential, Vault expects the </w:t>
      </w:r>
      <w:r w:rsidRPr="00BF40D4">
        <w:rPr>
          <w:b/>
          <w:bCs/>
          <w:lang w:val="en-GB"/>
        </w:rPr>
        <w:t>Lease ID</w:t>
      </w:r>
      <w:r w:rsidRPr="00BF40D4">
        <w:rPr>
          <w:lang w:val="en-GB"/>
        </w:rPr>
        <w:t>, not the AWS access key.</w:t>
      </w:r>
    </w:p>
    <w:p w14:paraId="7D1FB281" w14:textId="77777777" w:rsidR="00BF40D4" w:rsidRPr="00BF40D4" w:rsidRDefault="00BF40D4" w:rsidP="00BF40D4">
      <w:pPr>
        <w:rPr>
          <w:b/>
          <w:bCs/>
          <w:lang w:val="en-GB"/>
        </w:rPr>
      </w:pPr>
      <w:r w:rsidRPr="00BF40D4">
        <w:rPr>
          <w:b/>
          <w:bCs/>
          <w:lang w:val="en-GB"/>
        </w:rPr>
        <w:t>The correct command is:</w:t>
      </w:r>
    </w:p>
    <w:p w14:paraId="3843411E" w14:textId="77777777" w:rsidR="00BF40D4" w:rsidRPr="00BF40D4" w:rsidRDefault="00BF40D4" w:rsidP="00BF40D4">
      <w:pPr>
        <w:ind w:firstLine="720"/>
        <w:rPr>
          <w:b/>
          <w:bCs/>
          <w:i/>
          <w:iCs/>
          <w:lang w:val="en-GB"/>
        </w:rPr>
      </w:pPr>
      <w:r w:rsidRPr="00BF40D4">
        <w:rPr>
          <w:b/>
          <w:bCs/>
          <w:i/>
          <w:iCs/>
          <w:lang w:val="en-GB"/>
        </w:rPr>
        <w:t>vault lease revoke aws/creds/s3-access/f3e92392-7d9c-09c8-c921-575d62fe80d8</w:t>
      </w:r>
    </w:p>
    <w:p w14:paraId="527A1190" w14:textId="77777777" w:rsidR="00BF40D4" w:rsidRPr="00BF40D4" w:rsidRDefault="00BF40D4" w:rsidP="00BF40D4">
      <w:pPr>
        <w:rPr>
          <w:lang w:val="en-GB"/>
        </w:rPr>
      </w:pPr>
      <w:r w:rsidRPr="00BF40D4">
        <w:rPr>
          <w:lang w:val="en-GB"/>
        </w:rPr>
        <w:lastRenderedPageBreak/>
        <w:t>When the lease is revoked, Vault automatically revokes the corresponding AWS IAM credential that it created.</w:t>
      </w:r>
    </w:p>
    <w:p w14:paraId="4E02DFDC" w14:textId="5D8388C4" w:rsidR="00AF7C57" w:rsidRDefault="00AF7C57"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2" w:history="1">
        <w:r w:rsidR="00EF3FA9" w:rsidRPr="001371D2">
          <w:rPr>
            <w:rStyle w:val="Hyperlink"/>
            <w:rFonts w:ascii="Roboto Condensed" w:hAnsi="Roboto Condensed"/>
            <w:shd w:val="clear" w:color="auto" w:fill="F8F9FA"/>
          </w:rPr>
          <w:t>https://www.examtopics.com/discussions/hashicorp/view/131437-exam-vault-associate-002-topic-1-question-43-discussion/</w:t>
        </w:r>
      </w:hyperlink>
    </w:p>
    <w:p w14:paraId="4FCEAEB5" w14:textId="77777777" w:rsidR="00EF3FA9" w:rsidRPr="005204CA" w:rsidRDefault="00EF3FA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384857E" w14:textId="77777777" w:rsidR="00B20C15" w:rsidRPr="00B20C15" w:rsidRDefault="00B20C15" w:rsidP="00B20C15">
      <w:pPr>
        <w:rPr>
          <w:shd w:val="clear" w:color="auto" w:fill="FFFFFF"/>
          <w:lang w:val="en-GB"/>
        </w:rPr>
      </w:pPr>
      <w:r w:rsidRPr="00B20C15">
        <w:rPr>
          <w:shd w:val="clear" w:color="auto" w:fill="FFFFFF"/>
          <w:lang w:val="en-GB"/>
        </w:rPr>
        <w:t>When an auth method is disabled, all users authenticated via that method lose access.</w:t>
      </w:r>
    </w:p>
    <w:p w14:paraId="1E020A71" w14:textId="2619356F" w:rsidR="00B20C15" w:rsidRPr="00B20C15" w:rsidRDefault="00B20C15">
      <w:pPr>
        <w:pStyle w:val="ListParagraph"/>
        <w:numPr>
          <w:ilvl w:val="0"/>
          <w:numId w:val="88"/>
        </w:numPr>
        <w:rPr>
          <w:shd w:val="clear" w:color="auto" w:fill="FFFFFF"/>
          <w:lang w:val="en-GB"/>
        </w:rPr>
      </w:pPr>
      <w:r w:rsidRPr="00B20C15">
        <w:rPr>
          <w:shd w:val="clear" w:color="auto" w:fill="FFFFFF"/>
          <w:lang w:val="en-GB"/>
        </w:rPr>
        <w:t>True</w:t>
      </w:r>
    </w:p>
    <w:p w14:paraId="4F575875" w14:textId="44AAC3C9" w:rsidR="00B20C15" w:rsidRPr="00B20C15" w:rsidRDefault="00B20C15">
      <w:pPr>
        <w:pStyle w:val="ListParagraph"/>
        <w:numPr>
          <w:ilvl w:val="0"/>
          <w:numId w:val="88"/>
        </w:numPr>
        <w:rPr>
          <w:shd w:val="clear" w:color="auto" w:fill="FFFFFF"/>
          <w:lang w:val="en-GB"/>
        </w:rPr>
      </w:pPr>
      <w:r w:rsidRPr="00B20C15">
        <w:rPr>
          <w:shd w:val="clear" w:color="auto" w:fill="FFFFFF"/>
          <w:lang w:val="en-GB"/>
        </w:rPr>
        <w:t>False</w:t>
      </w:r>
    </w:p>
    <w:p w14:paraId="798F698F" w14:textId="77777777" w:rsidR="00EF3FA9" w:rsidRPr="005204CA" w:rsidRDefault="00EF3FA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DD19541" w14:textId="2C25D889" w:rsidR="00EF3FA9" w:rsidRPr="005204CA" w:rsidRDefault="00EF3FA9" w:rsidP="00A359B4">
      <w:pPr>
        <w:ind w:left="360"/>
        <w:rPr>
          <w:b/>
          <w:bCs/>
        </w:rPr>
      </w:pPr>
      <w:r w:rsidRPr="005204CA">
        <w:rPr>
          <w:b/>
          <w:bCs/>
        </w:rPr>
        <w:t xml:space="preserve">Correct Answer:  </w:t>
      </w:r>
      <w:r w:rsidR="00651443">
        <w:rPr>
          <w:b/>
          <w:bCs/>
        </w:rPr>
        <w:t>A</w:t>
      </w:r>
    </w:p>
    <w:p w14:paraId="3C578D4B" w14:textId="77777777" w:rsidR="00EF3FA9" w:rsidRDefault="00EF3FA9" w:rsidP="00A359B4">
      <w:pPr>
        <w:ind w:left="360"/>
        <w:rPr>
          <w:b/>
          <w:bCs/>
        </w:rPr>
      </w:pPr>
      <w:r w:rsidRPr="005204CA">
        <w:rPr>
          <w:b/>
          <w:bCs/>
        </w:rPr>
        <w:t xml:space="preserve">Explanation: </w:t>
      </w:r>
    </w:p>
    <w:p w14:paraId="35DEC26E" w14:textId="77777777" w:rsidR="004D16E8" w:rsidRPr="004D16E8" w:rsidRDefault="004D16E8" w:rsidP="004D16E8">
      <w:pPr>
        <w:ind w:left="360"/>
        <w:rPr>
          <w:lang w:val="en-GB"/>
        </w:rPr>
      </w:pPr>
      <w:r w:rsidRPr="004D16E8">
        <w:rPr>
          <w:lang w:val="en-GB"/>
        </w:rPr>
        <w:t>When an authentication method is disabled in Vault, the tokens that were issued through that auth method are revoked.</w:t>
      </w:r>
    </w:p>
    <w:p w14:paraId="3DD5C2B0" w14:textId="77777777" w:rsidR="004D16E8" w:rsidRPr="004D16E8" w:rsidRDefault="004D16E8" w:rsidP="004D16E8">
      <w:pPr>
        <w:ind w:left="360"/>
        <w:rPr>
          <w:lang w:val="en-GB"/>
        </w:rPr>
      </w:pPr>
      <w:r w:rsidRPr="004D16E8">
        <w:rPr>
          <w:lang w:val="en-GB"/>
        </w:rPr>
        <w:t>For example, if you disable:</w:t>
      </w:r>
    </w:p>
    <w:p w14:paraId="367E9F1F" w14:textId="77777777" w:rsidR="004D16E8" w:rsidRPr="004D16E8" w:rsidRDefault="004D16E8" w:rsidP="004D16E8">
      <w:pPr>
        <w:ind w:left="360" w:firstLine="360"/>
        <w:rPr>
          <w:b/>
          <w:bCs/>
          <w:i/>
          <w:iCs/>
          <w:lang w:val="en-GB"/>
        </w:rPr>
      </w:pPr>
      <w:r w:rsidRPr="004D16E8">
        <w:rPr>
          <w:b/>
          <w:bCs/>
          <w:i/>
          <w:iCs/>
          <w:lang w:val="en-GB"/>
        </w:rPr>
        <w:t>vault auth disable ldap</w:t>
      </w:r>
    </w:p>
    <w:p w14:paraId="6D562529" w14:textId="77777777" w:rsidR="004D16E8" w:rsidRPr="004D16E8" w:rsidRDefault="004D16E8" w:rsidP="004D16E8">
      <w:pPr>
        <w:ind w:left="360"/>
        <w:rPr>
          <w:lang w:val="en-GB"/>
        </w:rPr>
      </w:pPr>
      <w:r w:rsidRPr="004D16E8">
        <w:rPr>
          <w:lang w:val="en-GB"/>
        </w:rPr>
        <w:t>Vault revokes the tokens associated with that LDAP auth mount. As a result, users who authenticated through that specific auth method lose access because their tokens become invalid.</w:t>
      </w:r>
    </w:p>
    <w:p w14:paraId="3DFFC2EE" w14:textId="6F4C59EB" w:rsidR="00EF3FA9" w:rsidRPr="007D39DD" w:rsidRDefault="00EF3FA9"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3" w:history="1">
        <w:r w:rsidR="005B79C3" w:rsidRPr="001371D2">
          <w:rPr>
            <w:rStyle w:val="Hyperlink"/>
            <w:rFonts w:ascii="Roboto Condensed" w:hAnsi="Roboto Condensed"/>
            <w:shd w:val="clear" w:color="auto" w:fill="F8F9FA"/>
          </w:rPr>
          <w:t>https://www.examtopics.com/discussions/hashicorp/view/131438-exam-vault-associate-002-topic-1-question-44-discussion/</w:t>
        </w:r>
      </w:hyperlink>
      <w:r w:rsidR="005B79C3">
        <w:rPr>
          <w:rFonts w:ascii="Roboto Condensed" w:hAnsi="Roboto Condensed"/>
          <w:color w:val="505050"/>
          <w:shd w:val="clear" w:color="auto" w:fill="F8F9FA"/>
        </w:rPr>
        <w:t xml:space="preserve"> </w:t>
      </w:r>
    </w:p>
    <w:p w14:paraId="010388C6" w14:textId="77777777" w:rsidR="00E24773" w:rsidRPr="005204CA" w:rsidRDefault="00E2477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D79C2B3" w14:textId="77777777" w:rsidR="00294C4B" w:rsidRPr="00294C4B" w:rsidRDefault="00294C4B" w:rsidP="00294C4B">
      <w:pPr>
        <w:rPr>
          <w:shd w:val="clear" w:color="auto" w:fill="FFFFFF"/>
          <w:lang w:val="en-GB"/>
        </w:rPr>
      </w:pPr>
      <w:r w:rsidRPr="00294C4B">
        <w:rPr>
          <w:shd w:val="clear" w:color="auto" w:fill="FFFFFF"/>
          <w:lang w:val="en-GB"/>
        </w:rPr>
        <w:t>An authentication method should be selected for a use case based on:</w:t>
      </w:r>
    </w:p>
    <w:p w14:paraId="132EF438" w14:textId="2921B55E" w:rsidR="00294C4B" w:rsidRPr="00294C4B" w:rsidRDefault="00294C4B">
      <w:pPr>
        <w:pStyle w:val="ListParagraph"/>
        <w:numPr>
          <w:ilvl w:val="0"/>
          <w:numId w:val="66"/>
        </w:numPr>
        <w:rPr>
          <w:shd w:val="clear" w:color="auto" w:fill="FFFFFF"/>
          <w:lang w:val="en-GB"/>
        </w:rPr>
      </w:pPr>
      <w:r w:rsidRPr="00294C4B">
        <w:rPr>
          <w:shd w:val="clear" w:color="auto" w:fill="FFFFFF"/>
          <w:lang w:val="en-GB"/>
        </w:rPr>
        <w:t>The auth method that best establishes the identity of the client</w:t>
      </w:r>
    </w:p>
    <w:p w14:paraId="0B5BBBC0" w14:textId="0B6C659B" w:rsidR="00294C4B" w:rsidRPr="00294C4B" w:rsidRDefault="00294C4B">
      <w:pPr>
        <w:pStyle w:val="ListParagraph"/>
        <w:numPr>
          <w:ilvl w:val="0"/>
          <w:numId w:val="66"/>
        </w:numPr>
        <w:rPr>
          <w:shd w:val="clear" w:color="auto" w:fill="FFFFFF"/>
          <w:lang w:val="en-GB"/>
        </w:rPr>
      </w:pPr>
      <w:r w:rsidRPr="00294C4B">
        <w:rPr>
          <w:shd w:val="clear" w:color="auto" w:fill="FFFFFF"/>
          <w:lang w:val="en-GB"/>
        </w:rPr>
        <w:t>The cloud provider for which the client is located on</w:t>
      </w:r>
    </w:p>
    <w:p w14:paraId="593E5917" w14:textId="40AF44C6" w:rsidR="00294C4B" w:rsidRPr="00294C4B" w:rsidRDefault="00294C4B">
      <w:pPr>
        <w:pStyle w:val="ListParagraph"/>
        <w:numPr>
          <w:ilvl w:val="0"/>
          <w:numId w:val="66"/>
        </w:numPr>
        <w:rPr>
          <w:shd w:val="clear" w:color="auto" w:fill="FFFFFF"/>
          <w:lang w:val="en-GB"/>
        </w:rPr>
      </w:pPr>
      <w:r w:rsidRPr="00294C4B">
        <w:rPr>
          <w:shd w:val="clear" w:color="auto" w:fill="FFFFFF"/>
          <w:lang w:val="en-GB"/>
        </w:rPr>
        <w:t>The strongest available cryptographic hash for the use case</w:t>
      </w:r>
    </w:p>
    <w:p w14:paraId="47ECA4DE" w14:textId="709B3547" w:rsidR="00294C4B" w:rsidRPr="00294C4B" w:rsidRDefault="00294C4B">
      <w:pPr>
        <w:pStyle w:val="ListParagraph"/>
        <w:numPr>
          <w:ilvl w:val="0"/>
          <w:numId w:val="66"/>
        </w:numPr>
        <w:rPr>
          <w:shd w:val="clear" w:color="auto" w:fill="FFFFFF"/>
          <w:lang w:val="en-GB"/>
        </w:rPr>
      </w:pPr>
      <w:r w:rsidRPr="00294C4B">
        <w:rPr>
          <w:shd w:val="clear" w:color="auto" w:fill="FFFFFF"/>
          <w:lang w:val="en-GB"/>
        </w:rPr>
        <w:t>Compatibility with the secret engine which is to be used</w:t>
      </w:r>
    </w:p>
    <w:p w14:paraId="250A7876" w14:textId="77777777" w:rsidR="00E24773" w:rsidRPr="005204CA" w:rsidRDefault="00E2477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DBC152B" w14:textId="0E700EB3" w:rsidR="00E24773" w:rsidRPr="005204CA" w:rsidRDefault="00E24773" w:rsidP="00A359B4">
      <w:pPr>
        <w:ind w:left="360"/>
        <w:rPr>
          <w:b/>
          <w:bCs/>
        </w:rPr>
      </w:pPr>
      <w:r w:rsidRPr="005204CA">
        <w:rPr>
          <w:b/>
          <w:bCs/>
        </w:rPr>
        <w:t xml:space="preserve">Correct Answer:  </w:t>
      </w:r>
      <w:r w:rsidR="001C146F">
        <w:rPr>
          <w:b/>
          <w:bCs/>
        </w:rPr>
        <w:t>A</w:t>
      </w:r>
    </w:p>
    <w:p w14:paraId="5384E557" w14:textId="77777777" w:rsidR="00E24773" w:rsidRPr="005204CA" w:rsidRDefault="00E24773" w:rsidP="00A359B4">
      <w:pPr>
        <w:ind w:left="360"/>
        <w:rPr>
          <w:b/>
          <w:bCs/>
        </w:rPr>
      </w:pPr>
      <w:r w:rsidRPr="005204CA">
        <w:rPr>
          <w:b/>
          <w:bCs/>
        </w:rPr>
        <w:t xml:space="preserve">Explanation: </w:t>
      </w:r>
    </w:p>
    <w:p w14:paraId="6F26ADAA" w14:textId="77777777" w:rsidR="001C146F" w:rsidRPr="001C146F" w:rsidRDefault="001C146F" w:rsidP="001C146F">
      <w:pPr>
        <w:rPr>
          <w:lang w:val="en-GB"/>
        </w:rPr>
      </w:pPr>
      <w:r w:rsidRPr="001C146F">
        <w:rPr>
          <w:lang w:val="en-GB"/>
        </w:rPr>
        <w:t xml:space="preserve">When selecting a Vault authentication method, the primary consideration is </w:t>
      </w:r>
      <w:r w:rsidRPr="001C146F">
        <w:rPr>
          <w:b/>
          <w:bCs/>
          <w:lang w:val="en-GB"/>
        </w:rPr>
        <w:t>how the client can most reliably prove its identity</w:t>
      </w:r>
      <w:r w:rsidRPr="001C146F">
        <w:rPr>
          <w:lang w:val="en-GB"/>
        </w:rPr>
        <w:t>.</w:t>
      </w:r>
    </w:p>
    <w:p w14:paraId="39E13464" w14:textId="77777777" w:rsidR="001C146F" w:rsidRPr="001C146F" w:rsidRDefault="001C146F" w:rsidP="001C146F">
      <w:pPr>
        <w:rPr>
          <w:lang w:val="en-GB"/>
        </w:rPr>
      </w:pPr>
      <w:r w:rsidRPr="001C146F">
        <w:rPr>
          <w:lang w:val="en-GB"/>
        </w:rPr>
        <w:lastRenderedPageBreak/>
        <w:t>Examples:</w:t>
      </w:r>
    </w:p>
    <w:p w14:paraId="0FA3ADE2" w14:textId="77777777" w:rsidR="001C146F" w:rsidRPr="001C146F" w:rsidRDefault="001C146F">
      <w:pPr>
        <w:pStyle w:val="ListParagraph"/>
        <w:numPr>
          <w:ilvl w:val="0"/>
          <w:numId w:val="67"/>
        </w:numPr>
        <w:rPr>
          <w:lang w:val="en-GB"/>
        </w:rPr>
      </w:pPr>
      <w:r w:rsidRPr="001C146F">
        <w:rPr>
          <w:b/>
          <w:bCs/>
          <w:lang w:val="en-GB"/>
        </w:rPr>
        <w:t>Kubernetes Auth</w:t>
      </w:r>
      <w:r w:rsidRPr="001C146F">
        <w:rPr>
          <w:lang w:val="en-GB"/>
        </w:rPr>
        <w:t xml:space="preserve"> for workloads running in Kubernetes.</w:t>
      </w:r>
    </w:p>
    <w:p w14:paraId="15526A81" w14:textId="77777777" w:rsidR="001C146F" w:rsidRPr="001C146F" w:rsidRDefault="001C146F">
      <w:pPr>
        <w:pStyle w:val="ListParagraph"/>
        <w:numPr>
          <w:ilvl w:val="0"/>
          <w:numId w:val="67"/>
        </w:numPr>
        <w:rPr>
          <w:lang w:val="en-GB"/>
        </w:rPr>
      </w:pPr>
      <w:r w:rsidRPr="001C146F">
        <w:rPr>
          <w:b/>
          <w:bCs/>
          <w:lang w:val="en-GB"/>
        </w:rPr>
        <w:t>AppRole</w:t>
      </w:r>
      <w:r w:rsidRPr="001C146F">
        <w:rPr>
          <w:lang w:val="en-GB"/>
        </w:rPr>
        <w:t xml:space="preserve"> for applications and automation.</w:t>
      </w:r>
    </w:p>
    <w:p w14:paraId="15CCA192" w14:textId="77777777" w:rsidR="001C146F" w:rsidRPr="001C146F" w:rsidRDefault="001C146F">
      <w:pPr>
        <w:pStyle w:val="ListParagraph"/>
        <w:numPr>
          <w:ilvl w:val="0"/>
          <w:numId w:val="67"/>
        </w:numPr>
        <w:rPr>
          <w:lang w:val="en-GB"/>
        </w:rPr>
      </w:pPr>
      <w:r w:rsidRPr="001C146F">
        <w:rPr>
          <w:b/>
          <w:bCs/>
          <w:lang w:val="en-GB"/>
        </w:rPr>
        <w:t>LDAP/OIDC</w:t>
      </w:r>
      <w:r w:rsidRPr="001C146F">
        <w:rPr>
          <w:lang w:val="en-GB"/>
        </w:rPr>
        <w:t xml:space="preserve"> for human users.</w:t>
      </w:r>
    </w:p>
    <w:p w14:paraId="665F152F" w14:textId="77777777" w:rsidR="001C146F" w:rsidRPr="001C146F" w:rsidRDefault="001C146F">
      <w:pPr>
        <w:pStyle w:val="ListParagraph"/>
        <w:numPr>
          <w:ilvl w:val="0"/>
          <w:numId w:val="67"/>
        </w:numPr>
        <w:rPr>
          <w:lang w:val="en-GB"/>
        </w:rPr>
      </w:pPr>
      <w:r w:rsidRPr="001C146F">
        <w:rPr>
          <w:b/>
          <w:bCs/>
          <w:lang w:val="en-GB"/>
        </w:rPr>
        <w:t>AWS IAM</w:t>
      </w:r>
      <w:r w:rsidRPr="001C146F">
        <w:rPr>
          <w:lang w:val="en-GB"/>
        </w:rPr>
        <w:t xml:space="preserve"> for applications running in AWS.</w:t>
      </w:r>
    </w:p>
    <w:p w14:paraId="68BCA049" w14:textId="77777777" w:rsidR="001C146F" w:rsidRPr="001C146F" w:rsidRDefault="001C146F">
      <w:pPr>
        <w:pStyle w:val="ListParagraph"/>
        <w:numPr>
          <w:ilvl w:val="0"/>
          <w:numId w:val="67"/>
        </w:numPr>
        <w:rPr>
          <w:lang w:val="en-GB"/>
        </w:rPr>
      </w:pPr>
      <w:r w:rsidRPr="001C146F">
        <w:rPr>
          <w:b/>
          <w:bCs/>
          <w:lang w:val="en-GB"/>
        </w:rPr>
        <w:t>Azure Auth</w:t>
      </w:r>
      <w:r w:rsidRPr="001C146F">
        <w:rPr>
          <w:lang w:val="en-GB"/>
        </w:rPr>
        <w:t xml:space="preserve"> for workloads running in Azure.</w:t>
      </w:r>
    </w:p>
    <w:p w14:paraId="275E0629" w14:textId="77777777" w:rsidR="001C146F" w:rsidRPr="001C146F" w:rsidRDefault="001C146F" w:rsidP="001C146F">
      <w:pPr>
        <w:rPr>
          <w:lang w:val="en-GB"/>
        </w:rPr>
      </w:pPr>
      <w:r w:rsidRPr="001C146F">
        <w:rPr>
          <w:lang w:val="en-GB"/>
        </w:rPr>
        <w:t>The goal is to choose the method that best matches the client's identity source and trust model.</w:t>
      </w:r>
    </w:p>
    <w:p w14:paraId="0810A12A" w14:textId="39F5F2AE" w:rsidR="00E24773" w:rsidRDefault="00E24773" w:rsidP="00C9558A">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4" w:history="1">
        <w:r w:rsidR="00186DF9" w:rsidRPr="001371D2">
          <w:rPr>
            <w:rStyle w:val="Hyperlink"/>
            <w:rFonts w:ascii="Roboto Condensed" w:hAnsi="Roboto Condensed"/>
            <w:shd w:val="clear" w:color="auto" w:fill="F8F9FA"/>
          </w:rPr>
          <w:t>https://www.examtopics.com/discussions/hashicorp/view/131444-exam-vault-associate-002-topic-1-question-45-discussion/</w:t>
        </w:r>
      </w:hyperlink>
      <w:r w:rsidR="00186DF9">
        <w:rPr>
          <w:rFonts w:ascii="Roboto Condensed" w:hAnsi="Roboto Condensed"/>
          <w:color w:val="505050"/>
          <w:shd w:val="clear" w:color="auto" w:fill="F8F9FA"/>
        </w:rPr>
        <w:t xml:space="preserve"> </w:t>
      </w:r>
    </w:p>
    <w:p w14:paraId="5214E0B7" w14:textId="77777777" w:rsidR="00D27F50" w:rsidRPr="005204CA" w:rsidRDefault="00D27F50"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C1A8570" w14:textId="77777777" w:rsidR="00984886" w:rsidRPr="00984886" w:rsidRDefault="00984886" w:rsidP="00984886">
      <w:pPr>
        <w:rPr>
          <w:shd w:val="clear" w:color="auto" w:fill="FFFFFF"/>
          <w:lang w:val="en-GB"/>
        </w:rPr>
      </w:pPr>
      <w:r w:rsidRPr="00984886">
        <w:rPr>
          <w:shd w:val="clear" w:color="auto" w:fill="FFFFFF"/>
          <w:lang w:val="en-GB"/>
        </w:rPr>
        <w:t xml:space="preserve">A web application uses Vault’s transit secrets engine to encrypt data in-transit. If an attacker intercepts the data in transit, which of the following statements are true? </w:t>
      </w:r>
      <w:r w:rsidRPr="007B1535">
        <w:rPr>
          <w:b/>
          <w:bCs/>
          <w:u w:val="single"/>
          <w:shd w:val="clear" w:color="auto" w:fill="FFFFFF"/>
          <w:lang w:val="en-GB"/>
        </w:rPr>
        <w:t>(Choose two.)</w:t>
      </w:r>
    </w:p>
    <w:p w14:paraId="207E018A" w14:textId="1AE7F383" w:rsidR="00984886" w:rsidRPr="00984886" w:rsidRDefault="00984886">
      <w:pPr>
        <w:pStyle w:val="ListParagraph"/>
        <w:numPr>
          <w:ilvl w:val="0"/>
          <w:numId w:val="82"/>
        </w:numPr>
        <w:rPr>
          <w:shd w:val="clear" w:color="auto" w:fill="FFFFFF"/>
          <w:lang w:val="en-GB"/>
        </w:rPr>
      </w:pPr>
      <w:r w:rsidRPr="00984886">
        <w:rPr>
          <w:shd w:val="clear" w:color="auto" w:fill="FFFFFF"/>
          <w:lang w:val="en-GB"/>
        </w:rPr>
        <w:t>You can rotate the encryption key so that the attacker won't be able to decrypt the data</w:t>
      </w:r>
    </w:p>
    <w:p w14:paraId="1D0DDBAF" w14:textId="0EBBC10B" w:rsidR="00984886" w:rsidRPr="00984886" w:rsidRDefault="00984886">
      <w:pPr>
        <w:pStyle w:val="ListParagraph"/>
        <w:numPr>
          <w:ilvl w:val="0"/>
          <w:numId w:val="82"/>
        </w:numPr>
        <w:rPr>
          <w:shd w:val="clear" w:color="auto" w:fill="FFFFFF"/>
          <w:lang w:val="en-GB"/>
        </w:rPr>
      </w:pPr>
      <w:r w:rsidRPr="00984886">
        <w:rPr>
          <w:shd w:val="clear" w:color="auto" w:fill="FFFFFF"/>
          <w:lang w:val="en-GB"/>
        </w:rPr>
        <w:t xml:space="preserve">The keys can be rotated and </w:t>
      </w:r>
      <w:r w:rsidRPr="00984886">
        <w:rPr>
          <w:b/>
          <w:bCs/>
          <w:shd w:val="clear" w:color="auto" w:fill="FFFFFF"/>
          <w:lang w:val="en-GB"/>
        </w:rPr>
        <w:t>min_decryption_version</w:t>
      </w:r>
      <w:r w:rsidRPr="00984886">
        <w:rPr>
          <w:shd w:val="clear" w:color="auto" w:fill="FFFFFF"/>
          <w:lang w:val="en-GB"/>
        </w:rPr>
        <w:t xml:space="preserve"> moved forward to ensure this data cannot be decrypted</w:t>
      </w:r>
      <w:r w:rsidRPr="00984886">
        <w:rPr>
          <w:shd w:val="clear" w:color="auto" w:fill="FFFFFF"/>
          <w:lang w:val="en-GB"/>
        </w:rPr>
        <w:br/>
        <w:t>B. The Vault administrator would need to seal the Vault server immediately</w:t>
      </w:r>
    </w:p>
    <w:p w14:paraId="37B1862B" w14:textId="290E0A9E" w:rsidR="00984886" w:rsidRPr="00984886" w:rsidRDefault="00984886">
      <w:pPr>
        <w:pStyle w:val="ListParagraph"/>
        <w:numPr>
          <w:ilvl w:val="0"/>
          <w:numId w:val="82"/>
        </w:numPr>
        <w:rPr>
          <w:shd w:val="clear" w:color="auto" w:fill="FFFFFF"/>
          <w:lang w:val="en-GB"/>
        </w:rPr>
      </w:pPr>
      <w:r w:rsidRPr="00984886">
        <w:rPr>
          <w:shd w:val="clear" w:color="auto" w:fill="FFFFFF"/>
          <w:lang w:val="en-GB"/>
        </w:rPr>
        <w:t>Even if the attacker was able to access the raw data, they would only have encrypted bits (TLS in transit)</w:t>
      </w:r>
    </w:p>
    <w:p w14:paraId="6E0DB307" w14:textId="77777777" w:rsidR="00D27F50" w:rsidRPr="005204CA" w:rsidRDefault="00D27F50"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E9A115A" w14:textId="133663DD" w:rsidR="00D27F50" w:rsidRPr="005204CA" w:rsidRDefault="00D27F50" w:rsidP="00A359B4">
      <w:pPr>
        <w:ind w:left="360"/>
        <w:rPr>
          <w:b/>
          <w:bCs/>
        </w:rPr>
      </w:pPr>
      <w:r w:rsidRPr="005204CA">
        <w:rPr>
          <w:b/>
          <w:bCs/>
        </w:rPr>
        <w:t xml:space="preserve">Correct Answer:  </w:t>
      </w:r>
      <w:r w:rsidR="00F47D59">
        <w:rPr>
          <w:b/>
          <w:bCs/>
        </w:rPr>
        <w:t>A,B</w:t>
      </w:r>
    </w:p>
    <w:p w14:paraId="17985C46" w14:textId="77777777" w:rsidR="00D27F50" w:rsidRPr="005204CA" w:rsidRDefault="00D27F50" w:rsidP="00A359B4">
      <w:pPr>
        <w:ind w:left="360"/>
        <w:rPr>
          <w:b/>
          <w:bCs/>
        </w:rPr>
      </w:pPr>
      <w:r w:rsidRPr="005204CA">
        <w:rPr>
          <w:b/>
          <w:bCs/>
        </w:rPr>
        <w:t xml:space="preserve">Explanation: </w:t>
      </w:r>
    </w:p>
    <w:p w14:paraId="7FC49A72" w14:textId="77777777" w:rsidR="00F47D59" w:rsidRPr="00F47D59" w:rsidRDefault="00F47D59" w:rsidP="00F47D59">
      <w:pPr>
        <w:rPr>
          <w:lang w:val="en-GB"/>
        </w:rPr>
      </w:pPr>
      <w:r w:rsidRPr="00F47D59">
        <w:rPr>
          <w:lang w:val="en-GB"/>
        </w:rPr>
        <w:t xml:space="preserve">Assuming the application uses the </w:t>
      </w:r>
      <w:r w:rsidRPr="00F47D59">
        <w:rPr>
          <w:b/>
          <w:bCs/>
          <w:lang w:val="en-GB"/>
        </w:rPr>
        <w:t>Transit Secrets Engine</w:t>
      </w:r>
      <w:r w:rsidRPr="00F47D59">
        <w:rPr>
          <w:lang w:val="en-GB"/>
        </w:rPr>
        <w:t xml:space="preserve"> to encrypt </w:t>
      </w:r>
      <w:proofErr w:type="gramStart"/>
      <w:r w:rsidRPr="00F47D59">
        <w:rPr>
          <w:lang w:val="en-GB"/>
        </w:rPr>
        <w:t>data</w:t>
      </w:r>
      <w:proofErr w:type="gramEnd"/>
      <w:r w:rsidRPr="00F47D59">
        <w:rPr>
          <w:lang w:val="en-GB"/>
        </w:rPr>
        <w:t xml:space="preserve"> and an attacker intercepts the encrypted payload:</w:t>
      </w:r>
    </w:p>
    <w:p w14:paraId="3465F9AE" w14:textId="77777777" w:rsidR="00F47D59" w:rsidRPr="00F47D59" w:rsidRDefault="00F47D59">
      <w:pPr>
        <w:numPr>
          <w:ilvl w:val="0"/>
          <w:numId w:val="83"/>
        </w:numPr>
        <w:rPr>
          <w:b/>
          <w:bCs/>
          <w:lang w:val="en-GB"/>
        </w:rPr>
      </w:pPr>
      <w:r w:rsidRPr="00F47D59">
        <w:rPr>
          <w:rFonts w:ascii="Segoe UI Emoji" w:hAnsi="Segoe UI Emoji" w:cs="Segoe UI Emoji"/>
          <w:b/>
          <w:bCs/>
          <w:lang w:val="en-GB"/>
        </w:rPr>
        <w:t>✅</w:t>
      </w:r>
      <w:r w:rsidRPr="00F47D59">
        <w:rPr>
          <w:b/>
          <w:bCs/>
          <w:lang w:val="en-GB"/>
        </w:rPr>
        <w:t xml:space="preserve"> A. You can rotate the encryption key so that the attacker won't be able to decrypt the data</w:t>
      </w:r>
    </w:p>
    <w:p w14:paraId="47286233" w14:textId="77777777" w:rsidR="00F47D59" w:rsidRPr="00F47D59" w:rsidRDefault="00F47D59" w:rsidP="00F47D59">
      <w:pPr>
        <w:rPr>
          <w:lang w:val="en-GB"/>
        </w:rPr>
      </w:pPr>
      <w:r w:rsidRPr="00F47D59">
        <w:rPr>
          <w:lang w:val="en-GB"/>
        </w:rPr>
        <w:t>Transit keys are versioned and can be rotated. While rotation alone doesn't prevent Vault from decrypting older ciphertext (older key versions are retained), rotating the key is part of the response to a potential compromise.</w:t>
      </w:r>
    </w:p>
    <w:p w14:paraId="734C1E22" w14:textId="77777777" w:rsidR="00F47D59" w:rsidRPr="00F47D59" w:rsidRDefault="00F47D59">
      <w:pPr>
        <w:numPr>
          <w:ilvl w:val="0"/>
          <w:numId w:val="83"/>
        </w:numPr>
        <w:rPr>
          <w:b/>
          <w:bCs/>
          <w:lang w:val="en-GB"/>
        </w:rPr>
      </w:pPr>
      <w:r w:rsidRPr="00F47D59">
        <w:rPr>
          <w:rFonts w:ascii="Segoe UI Emoji" w:hAnsi="Segoe UI Emoji" w:cs="Segoe UI Emoji"/>
          <w:b/>
          <w:bCs/>
          <w:lang w:val="en-GB"/>
        </w:rPr>
        <w:t>✅</w:t>
      </w:r>
      <w:r w:rsidRPr="00F47D59">
        <w:rPr>
          <w:b/>
          <w:bCs/>
          <w:lang w:val="en-GB"/>
        </w:rPr>
        <w:t xml:space="preserve"> B. The keys can be rotated and min_decryption_version moved forward to ensure this data cannot be decrypted</w:t>
      </w:r>
    </w:p>
    <w:p w14:paraId="4A2CF5DD" w14:textId="77777777" w:rsidR="00F47D59" w:rsidRPr="00F47D59" w:rsidRDefault="00F47D59" w:rsidP="00F47D59">
      <w:pPr>
        <w:rPr>
          <w:lang w:val="en-GB"/>
        </w:rPr>
      </w:pPr>
      <w:r w:rsidRPr="00F47D59">
        <w:rPr>
          <w:lang w:val="en-GB"/>
        </w:rPr>
        <w:t>This is the stronger and fully correct statement. By:</w:t>
      </w:r>
    </w:p>
    <w:p w14:paraId="39E0EE56" w14:textId="77777777" w:rsidR="00F47D59" w:rsidRPr="00F47D59" w:rsidRDefault="00F47D59">
      <w:pPr>
        <w:numPr>
          <w:ilvl w:val="0"/>
          <w:numId w:val="83"/>
        </w:numPr>
        <w:rPr>
          <w:lang w:val="en-GB"/>
        </w:rPr>
      </w:pPr>
      <w:r w:rsidRPr="00F47D59">
        <w:rPr>
          <w:lang w:val="en-GB"/>
        </w:rPr>
        <w:t>Rotating the key, and</w:t>
      </w:r>
    </w:p>
    <w:p w14:paraId="052424EC" w14:textId="77777777" w:rsidR="00F47D59" w:rsidRPr="00F47D59" w:rsidRDefault="00F47D59">
      <w:pPr>
        <w:numPr>
          <w:ilvl w:val="0"/>
          <w:numId w:val="83"/>
        </w:numPr>
        <w:rPr>
          <w:lang w:val="en-GB"/>
        </w:rPr>
      </w:pPr>
      <w:r w:rsidRPr="00F47D59">
        <w:rPr>
          <w:lang w:val="en-GB"/>
        </w:rPr>
        <w:t>Setting min_decryption_version to a newer key version,</w:t>
      </w:r>
    </w:p>
    <w:p w14:paraId="56A936BE" w14:textId="77777777" w:rsidR="00F47D59" w:rsidRPr="00F47D59" w:rsidRDefault="00F47D59" w:rsidP="00F47D59">
      <w:pPr>
        <w:rPr>
          <w:lang w:val="en-GB"/>
        </w:rPr>
      </w:pPr>
      <w:r w:rsidRPr="00F47D59">
        <w:rPr>
          <w:lang w:val="en-GB"/>
        </w:rPr>
        <w:lastRenderedPageBreak/>
        <w:t>Vault can prevent ciphertext encrypted with older key versions from being decrypted</w:t>
      </w:r>
    </w:p>
    <w:p w14:paraId="0DC639BC" w14:textId="253A87CB" w:rsidR="00D27F50" w:rsidRDefault="00D27F50"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5" w:history="1">
        <w:r w:rsidR="00984886" w:rsidRPr="001371D2">
          <w:rPr>
            <w:rStyle w:val="Hyperlink"/>
            <w:rFonts w:ascii="Roboto Condensed" w:hAnsi="Roboto Condensed"/>
            <w:shd w:val="clear" w:color="auto" w:fill="F8F9FA"/>
          </w:rPr>
          <w:t>https://www.examtopics.com/discussions/hashicorp/view/132399-exam-vault-associate-002-topic-1-question-46-discussion/</w:t>
        </w:r>
      </w:hyperlink>
      <w:r w:rsidR="00984886">
        <w:rPr>
          <w:rFonts w:ascii="Roboto Condensed" w:hAnsi="Roboto Condensed"/>
          <w:color w:val="505050"/>
          <w:shd w:val="clear" w:color="auto" w:fill="F8F9FA"/>
        </w:rPr>
        <w:t xml:space="preserve"> </w:t>
      </w:r>
    </w:p>
    <w:p w14:paraId="2A62C183" w14:textId="77777777" w:rsidR="00867649" w:rsidRPr="005204CA" w:rsidRDefault="0086764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5050C7E" w14:textId="77777777" w:rsidR="009621B3" w:rsidRPr="009621B3" w:rsidRDefault="009621B3" w:rsidP="009621B3">
      <w:pPr>
        <w:rPr>
          <w:shd w:val="clear" w:color="auto" w:fill="FFFFFF"/>
          <w:lang w:val="en-GB"/>
        </w:rPr>
      </w:pPr>
      <w:r w:rsidRPr="009621B3">
        <w:rPr>
          <w:shd w:val="clear" w:color="auto" w:fill="FFFFFF"/>
          <w:lang w:val="en-GB"/>
        </w:rPr>
        <w:t>The Vault encryption key is stored in Vault’s backend storage.</w:t>
      </w:r>
    </w:p>
    <w:p w14:paraId="2DBCE44A" w14:textId="6B802099" w:rsidR="009621B3" w:rsidRPr="009621B3" w:rsidRDefault="009621B3">
      <w:pPr>
        <w:pStyle w:val="ListParagraph"/>
        <w:numPr>
          <w:ilvl w:val="0"/>
          <w:numId w:val="84"/>
        </w:numPr>
        <w:rPr>
          <w:shd w:val="clear" w:color="auto" w:fill="FFFFFF"/>
          <w:lang w:val="en-GB"/>
        </w:rPr>
      </w:pPr>
      <w:r w:rsidRPr="009621B3">
        <w:rPr>
          <w:shd w:val="clear" w:color="auto" w:fill="FFFFFF"/>
          <w:lang w:val="en-GB"/>
        </w:rPr>
        <w:t>True</w:t>
      </w:r>
    </w:p>
    <w:p w14:paraId="428EAC4C" w14:textId="0B2E101C" w:rsidR="009621B3" w:rsidRPr="009621B3" w:rsidRDefault="009621B3">
      <w:pPr>
        <w:pStyle w:val="ListParagraph"/>
        <w:numPr>
          <w:ilvl w:val="0"/>
          <w:numId w:val="84"/>
        </w:numPr>
        <w:rPr>
          <w:shd w:val="clear" w:color="auto" w:fill="FFFFFF"/>
          <w:lang w:val="en-GB"/>
        </w:rPr>
      </w:pPr>
      <w:r w:rsidRPr="009621B3">
        <w:rPr>
          <w:shd w:val="clear" w:color="auto" w:fill="FFFFFF"/>
          <w:lang w:val="en-GB"/>
        </w:rPr>
        <w:t>False</w:t>
      </w:r>
    </w:p>
    <w:p w14:paraId="7475252F" w14:textId="77777777" w:rsidR="00867649" w:rsidRPr="005204CA" w:rsidRDefault="0086764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D2083EB" w14:textId="79D9579D" w:rsidR="00867649" w:rsidRPr="005204CA" w:rsidRDefault="00867649" w:rsidP="00A359B4">
      <w:pPr>
        <w:ind w:left="360"/>
        <w:rPr>
          <w:b/>
          <w:bCs/>
        </w:rPr>
      </w:pPr>
      <w:r w:rsidRPr="005204CA">
        <w:rPr>
          <w:b/>
          <w:bCs/>
        </w:rPr>
        <w:t xml:space="preserve">Correct Answer:  </w:t>
      </w:r>
      <w:r w:rsidR="009C2D85">
        <w:rPr>
          <w:b/>
          <w:bCs/>
        </w:rPr>
        <w:t>B</w:t>
      </w:r>
    </w:p>
    <w:p w14:paraId="7371B458" w14:textId="77777777" w:rsidR="00867649" w:rsidRPr="005204CA" w:rsidRDefault="00867649" w:rsidP="00A359B4">
      <w:pPr>
        <w:ind w:left="360"/>
        <w:rPr>
          <w:b/>
          <w:bCs/>
        </w:rPr>
      </w:pPr>
      <w:r w:rsidRPr="005204CA">
        <w:rPr>
          <w:b/>
          <w:bCs/>
        </w:rPr>
        <w:t xml:space="preserve">Explanation: </w:t>
      </w:r>
    </w:p>
    <w:p w14:paraId="5ED9DA6A" w14:textId="77777777" w:rsidR="004D3E5F" w:rsidRPr="004D3E5F" w:rsidRDefault="004D3E5F" w:rsidP="004D3E5F">
      <w:pPr>
        <w:rPr>
          <w:lang w:val="en-GB"/>
        </w:rPr>
      </w:pPr>
      <w:r w:rsidRPr="004D3E5F">
        <w:rPr>
          <w:lang w:val="en-GB"/>
        </w:rPr>
        <w:t xml:space="preserve">Vault protects data using an </w:t>
      </w:r>
      <w:r w:rsidRPr="004D3E5F">
        <w:rPr>
          <w:b/>
          <w:bCs/>
          <w:lang w:val="en-GB"/>
        </w:rPr>
        <w:t>encryption key (data encryption key)</w:t>
      </w:r>
      <w:r w:rsidRPr="004D3E5F">
        <w:rPr>
          <w:lang w:val="en-GB"/>
        </w:rPr>
        <w:t xml:space="preserve">, but that key is </w:t>
      </w:r>
      <w:r w:rsidRPr="004D3E5F">
        <w:rPr>
          <w:b/>
          <w:bCs/>
          <w:lang w:val="en-GB"/>
        </w:rPr>
        <w:t>not stored in plaintext</w:t>
      </w:r>
      <w:r w:rsidRPr="004D3E5F">
        <w:rPr>
          <w:lang w:val="en-GB"/>
        </w:rPr>
        <w:t xml:space="preserve"> in the storage backend.</w:t>
      </w:r>
    </w:p>
    <w:p w14:paraId="669CFFCE" w14:textId="77777777" w:rsidR="004D3E5F" w:rsidRPr="004D3E5F" w:rsidRDefault="004D3E5F">
      <w:pPr>
        <w:pStyle w:val="ListParagraph"/>
        <w:numPr>
          <w:ilvl w:val="0"/>
          <w:numId w:val="85"/>
        </w:numPr>
        <w:rPr>
          <w:lang w:val="en-GB"/>
        </w:rPr>
      </w:pPr>
      <w:r w:rsidRPr="004D3E5F">
        <w:rPr>
          <w:lang w:val="en-GB"/>
        </w:rPr>
        <w:t>The storage backend (Integrated Storage, Consul, etc.) contains the encrypted data and encrypted key material.</w:t>
      </w:r>
    </w:p>
    <w:p w14:paraId="300E6B56" w14:textId="77777777" w:rsidR="004D3E5F" w:rsidRPr="004D3E5F" w:rsidRDefault="004D3E5F">
      <w:pPr>
        <w:pStyle w:val="ListParagraph"/>
        <w:numPr>
          <w:ilvl w:val="0"/>
          <w:numId w:val="85"/>
        </w:numPr>
        <w:rPr>
          <w:lang w:val="en-GB"/>
        </w:rPr>
      </w:pPr>
      <w:r w:rsidRPr="004D3E5F">
        <w:rPr>
          <w:lang w:val="en-GB"/>
        </w:rPr>
        <w:t xml:space="preserve">The encryption key is protected by the </w:t>
      </w:r>
      <w:r w:rsidRPr="004D3E5F">
        <w:rPr>
          <w:b/>
          <w:bCs/>
          <w:lang w:val="en-GB"/>
        </w:rPr>
        <w:t>master key</w:t>
      </w:r>
      <w:r w:rsidRPr="004D3E5F">
        <w:rPr>
          <w:lang w:val="en-GB"/>
        </w:rPr>
        <w:t>.</w:t>
      </w:r>
    </w:p>
    <w:p w14:paraId="3438927E" w14:textId="77777777" w:rsidR="004D3E5F" w:rsidRPr="004D3E5F" w:rsidRDefault="004D3E5F">
      <w:pPr>
        <w:pStyle w:val="ListParagraph"/>
        <w:numPr>
          <w:ilvl w:val="0"/>
          <w:numId w:val="85"/>
        </w:numPr>
        <w:rPr>
          <w:lang w:val="en-GB"/>
        </w:rPr>
      </w:pPr>
      <w:r w:rsidRPr="004D3E5F">
        <w:rPr>
          <w:lang w:val="en-GB"/>
        </w:rPr>
        <w:t xml:space="preserve">The master key is derived from: </w:t>
      </w:r>
    </w:p>
    <w:p w14:paraId="7958B3DA" w14:textId="77777777" w:rsidR="004D3E5F" w:rsidRPr="004D3E5F" w:rsidRDefault="004D3E5F">
      <w:pPr>
        <w:pStyle w:val="ListParagraph"/>
        <w:numPr>
          <w:ilvl w:val="1"/>
          <w:numId w:val="85"/>
        </w:numPr>
        <w:rPr>
          <w:lang w:val="en-GB"/>
        </w:rPr>
      </w:pPr>
      <w:r w:rsidRPr="004D3E5F">
        <w:rPr>
          <w:lang w:val="en-GB"/>
        </w:rPr>
        <w:t>Unseal keys (Shamir's Secret Sharing), or</w:t>
      </w:r>
    </w:p>
    <w:p w14:paraId="5AF8A85B" w14:textId="77777777" w:rsidR="004D3E5F" w:rsidRPr="004D3E5F" w:rsidRDefault="004D3E5F">
      <w:pPr>
        <w:pStyle w:val="ListParagraph"/>
        <w:numPr>
          <w:ilvl w:val="1"/>
          <w:numId w:val="85"/>
        </w:numPr>
        <w:rPr>
          <w:lang w:val="en-GB"/>
        </w:rPr>
      </w:pPr>
      <w:r w:rsidRPr="004D3E5F">
        <w:rPr>
          <w:lang w:val="en-GB"/>
        </w:rPr>
        <w:t>An Auto-Unseal mechanism (AWS KMS, Azure Key Vault, HSM, etc.).</w:t>
      </w:r>
    </w:p>
    <w:p w14:paraId="105F9622" w14:textId="77777777" w:rsidR="004D3E5F" w:rsidRPr="004D3E5F" w:rsidRDefault="004D3E5F" w:rsidP="004D3E5F">
      <w:pPr>
        <w:rPr>
          <w:lang w:val="en-GB"/>
        </w:rPr>
      </w:pPr>
      <w:r w:rsidRPr="004D3E5F">
        <w:rPr>
          <w:lang w:val="en-GB"/>
        </w:rPr>
        <w:t>When Vault is sealed, it cannot access the encryption key until it is unsealed.</w:t>
      </w:r>
    </w:p>
    <w:p w14:paraId="2D442596" w14:textId="0CBDB05C" w:rsidR="00867649" w:rsidRDefault="00867649"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6" w:history="1">
        <w:r w:rsidR="009621B3" w:rsidRPr="001371D2">
          <w:rPr>
            <w:rStyle w:val="Hyperlink"/>
            <w:rFonts w:ascii="Roboto Condensed" w:hAnsi="Roboto Condensed"/>
            <w:shd w:val="clear" w:color="auto" w:fill="F8F9FA"/>
          </w:rPr>
          <w:t>https://www.examtopics.com/discussions/hashicorp/view/129730-exam-vault-associate-002-topic-1-question-47-discussion/</w:t>
        </w:r>
      </w:hyperlink>
      <w:r w:rsidR="009621B3">
        <w:rPr>
          <w:rFonts w:ascii="Roboto Condensed" w:hAnsi="Roboto Condensed"/>
          <w:color w:val="505050"/>
          <w:shd w:val="clear" w:color="auto" w:fill="F8F9FA"/>
        </w:rPr>
        <w:t xml:space="preserve"> </w:t>
      </w:r>
    </w:p>
    <w:p w14:paraId="33EE4850" w14:textId="77777777" w:rsidR="00BC3111" w:rsidRPr="005204CA" w:rsidRDefault="00BC3111"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0EB2369" w14:textId="77777777" w:rsidR="00446290" w:rsidRPr="00446290" w:rsidRDefault="00446290" w:rsidP="00446290">
      <w:pPr>
        <w:rPr>
          <w:shd w:val="clear" w:color="auto" w:fill="FFFFFF"/>
          <w:lang w:val="en-GB"/>
        </w:rPr>
      </w:pPr>
      <w:r w:rsidRPr="00446290">
        <w:rPr>
          <w:shd w:val="clear" w:color="auto" w:fill="FFFFFF"/>
          <w:lang w:val="en-GB"/>
        </w:rPr>
        <w:t>Which of the following statements describe the secrets engine in Vault? (Choose three.)</w:t>
      </w:r>
    </w:p>
    <w:p w14:paraId="47BA3C93" w14:textId="23171F59" w:rsidR="00446290" w:rsidRPr="008765E1" w:rsidRDefault="00446290">
      <w:pPr>
        <w:pStyle w:val="ListParagraph"/>
        <w:numPr>
          <w:ilvl w:val="0"/>
          <w:numId w:val="86"/>
        </w:numPr>
        <w:rPr>
          <w:shd w:val="clear" w:color="auto" w:fill="FFFFFF"/>
          <w:lang w:val="en-GB"/>
        </w:rPr>
      </w:pPr>
      <w:r w:rsidRPr="008765E1">
        <w:rPr>
          <w:shd w:val="clear" w:color="auto" w:fill="FFFFFF"/>
          <w:lang w:val="en-GB"/>
        </w:rPr>
        <w:t>Some secrets engines simply store and read data</w:t>
      </w:r>
    </w:p>
    <w:p w14:paraId="4EB2AD8A" w14:textId="24B79156" w:rsidR="00446290" w:rsidRPr="008765E1" w:rsidRDefault="00446290">
      <w:pPr>
        <w:pStyle w:val="ListParagraph"/>
        <w:numPr>
          <w:ilvl w:val="0"/>
          <w:numId w:val="86"/>
        </w:numPr>
        <w:rPr>
          <w:shd w:val="clear" w:color="auto" w:fill="FFFFFF"/>
          <w:lang w:val="en-GB"/>
        </w:rPr>
      </w:pPr>
      <w:r w:rsidRPr="008765E1">
        <w:rPr>
          <w:shd w:val="clear" w:color="auto" w:fill="FFFFFF"/>
          <w:lang w:val="en-GB"/>
        </w:rPr>
        <w:t>Once enabled, you cannot disable the secrets engine</w:t>
      </w:r>
    </w:p>
    <w:p w14:paraId="37B874AE" w14:textId="5B246589" w:rsidR="00446290" w:rsidRPr="008765E1" w:rsidRDefault="00446290">
      <w:pPr>
        <w:pStyle w:val="ListParagraph"/>
        <w:numPr>
          <w:ilvl w:val="0"/>
          <w:numId w:val="86"/>
        </w:numPr>
        <w:rPr>
          <w:shd w:val="clear" w:color="auto" w:fill="FFFFFF"/>
          <w:lang w:val="en-GB"/>
        </w:rPr>
      </w:pPr>
      <w:r w:rsidRPr="008765E1">
        <w:rPr>
          <w:shd w:val="clear" w:color="auto" w:fill="FFFFFF"/>
          <w:lang w:val="en-GB"/>
        </w:rPr>
        <w:t>You can build your own custom secrets engine</w:t>
      </w:r>
    </w:p>
    <w:p w14:paraId="3A61001E" w14:textId="6849D320" w:rsidR="00446290" w:rsidRPr="008765E1" w:rsidRDefault="00446290">
      <w:pPr>
        <w:pStyle w:val="ListParagraph"/>
        <w:numPr>
          <w:ilvl w:val="0"/>
          <w:numId w:val="86"/>
        </w:numPr>
        <w:rPr>
          <w:shd w:val="clear" w:color="auto" w:fill="FFFFFF"/>
          <w:lang w:val="en-GB"/>
        </w:rPr>
      </w:pPr>
      <w:r w:rsidRPr="008765E1">
        <w:rPr>
          <w:shd w:val="clear" w:color="auto" w:fill="FFFFFF"/>
          <w:lang w:val="en-GB"/>
        </w:rPr>
        <w:t>Each secrets engine is isolated to its path</w:t>
      </w:r>
    </w:p>
    <w:p w14:paraId="364E4EA0" w14:textId="37A248FF" w:rsidR="00446290" w:rsidRPr="008765E1" w:rsidRDefault="00446290">
      <w:pPr>
        <w:pStyle w:val="ListParagraph"/>
        <w:numPr>
          <w:ilvl w:val="0"/>
          <w:numId w:val="86"/>
        </w:numPr>
        <w:rPr>
          <w:shd w:val="clear" w:color="auto" w:fill="FFFFFF"/>
          <w:lang w:val="en-GB"/>
        </w:rPr>
      </w:pPr>
      <w:r w:rsidRPr="008765E1">
        <w:rPr>
          <w:shd w:val="clear" w:color="auto" w:fill="FFFFFF"/>
          <w:lang w:val="en-GB"/>
        </w:rPr>
        <w:t>A secrets engine cannot be enabled at multiple paths</w:t>
      </w:r>
    </w:p>
    <w:p w14:paraId="09DC10C0" w14:textId="77777777" w:rsidR="00BC3111" w:rsidRPr="005204CA" w:rsidRDefault="00BC3111"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A7B5E34" w14:textId="23796329" w:rsidR="00BC3111" w:rsidRPr="005204CA" w:rsidRDefault="00BC3111" w:rsidP="00A359B4">
      <w:pPr>
        <w:ind w:left="360"/>
        <w:rPr>
          <w:b/>
          <w:bCs/>
        </w:rPr>
      </w:pPr>
      <w:r w:rsidRPr="005204CA">
        <w:rPr>
          <w:b/>
          <w:bCs/>
        </w:rPr>
        <w:t xml:space="preserve">Correct Answer:  </w:t>
      </w:r>
      <w:r w:rsidR="00FE461B">
        <w:rPr>
          <w:b/>
          <w:bCs/>
        </w:rPr>
        <w:t>C,D</w:t>
      </w:r>
    </w:p>
    <w:p w14:paraId="49D9E388" w14:textId="77777777" w:rsidR="00BC3111" w:rsidRPr="005204CA" w:rsidRDefault="00BC3111" w:rsidP="00A359B4">
      <w:pPr>
        <w:ind w:left="360"/>
        <w:rPr>
          <w:b/>
          <w:bCs/>
        </w:rPr>
      </w:pPr>
      <w:r w:rsidRPr="005204CA">
        <w:rPr>
          <w:b/>
          <w:bCs/>
        </w:rPr>
        <w:t xml:space="preserve">Explanation: </w:t>
      </w:r>
    </w:p>
    <w:p w14:paraId="5CFD1D90" w14:textId="2DC01118" w:rsidR="00FE461B" w:rsidRDefault="00FE461B" w:rsidP="00FE461B">
      <w:r>
        <w:rPr>
          <w:rFonts w:ascii="Segoe UI Emoji" w:hAnsi="Segoe UI Emoji" w:cs="Segoe UI Emoji"/>
        </w:rPr>
        <w:lastRenderedPageBreak/>
        <w:t>✅</w:t>
      </w:r>
      <w:r>
        <w:t xml:space="preserve"> C. You can build your own custom secrets engine</w:t>
      </w:r>
      <w:r w:rsidR="005B594F">
        <w:t xml:space="preserve">. </w:t>
      </w:r>
      <w:r>
        <w:t>Correct.</w:t>
      </w:r>
    </w:p>
    <w:p w14:paraId="1A437FDB" w14:textId="77777777" w:rsidR="00FE461B" w:rsidRDefault="00FE461B" w:rsidP="00FE461B">
      <w:r>
        <w:t>Vault supports custom plugins, including custom secrets engines, allowing organizations to extend Vault functionality for proprietary systems or specialized use cases.</w:t>
      </w:r>
    </w:p>
    <w:p w14:paraId="3A29276E" w14:textId="3C5C98AA" w:rsidR="00FE461B" w:rsidRDefault="00FE461B" w:rsidP="00FE461B">
      <w:r>
        <w:rPr>
          <w:rFonts w:ascii="Segoe UI Emoji" w:hAnsi="Segoe UI Emoji" w:cs="Segoe UI Emoji"/>
        </w:rPr>
        <w:t>✅</w:t>
      </w:r>
      <w:r>
        <w:t xml:space="preserve"> D. Each secrets engine is isolated to its path</w:t>
      </w:r>
      <w:r w:rsidR="005B594F">
        <w:t xml:space="preserve">. </w:t>
      </w:r>
      <w:r>
        <w:t>Correct.</w:t>
      </w:r>
    </w:p>
    <w:p w14:paraId="70B21680" w14:textId="77777777" w:rsidR="00FE461B" w:rsidRDefault="00FE461B" w:rsidP="00FE461B">
      <w:r>
        <w:t>When enabled, a secrets engine is mounted at a specific path and operates independently of other mounts.</w:t>
      </w:r>
    </w:p>
    <w:p w14:paraId="1BC97235" w14:textId="77777777" w:rsidR="00FE461B" w:rsidRPr="005B594F" w:rsidRDefault="00FE461B" w:rsidP="00FE461B">
      <w:pPr>
        <w:rPr>
          <w:b/>
          <w:bCs/>
        </w:rPr>
      </w:pPr>
      <w:r w:rsidRPr="005B594F">
        <w:rPr>
          <w:b/>
          <w:bCs/>
        </w:rPr>
        <w:t>Example:</w:t>
      </w:r>
    </w:p>
    <w:p w14:paraId="36A94F8A" w14:textId="77777777" w:rsidR="00FE461B" w:rsidRPr="005B594F" w:rsidRDefault="00FE461B" w:rsidP="005B594F">
      <w:pPr>
        <w:ind w:left="720"/>
        <w:rPr>
          <w:b/>
          <w:bCs/>
          <w:i/>
          <w:iCs/>
        </w:rPr>
      </w:pPr>
      <w:r w:rsidRPr="005B594F">
        <w:rPr>
          <w:b/>
          <w:bCs/>
          <w:i/>
          <w:iCs/>
        </w:rPr>
        <w:t>vault secrets enable -path=app1 kv-v2</w:t>
      </w:r>
    </w:p>
    <w:p w14:paraId="4AE8BCEC" w14:textId="77777777" w:rsidR="00FE461B" w:rsidRPr="005B594F" w:rsidRDefault="00FE461B" w:rsidP="005B594F">
      <w:pPr>
        <w:ind w:left="720"/>
        <w:rPr>
          <w:b/>
          <w:bCs/>
          <w:i/>
          <w:iCs/>
        </w:rPr>
      </w:pPr>
      <w:r w:rsidRPr="005B594F">
        <w:rPr>
          <w:b/>
          <w:bCs/>
          <w:i/>
          <w:iCs/>
        </w:rPr>
        <w:t>vault secrets enable -path=app2 kv-v2</w:t>
      </w:r>
    </w:p>
    <w:p w14:paraId="0D079CAE" w14:textId="77777777" w:rsidR="00FE461B" w:rsidRPr="005B594F" w:rsidRDefault="00FE461B" w:rsidP="00FE461B">
      <w:pPr>
        <w:rPr>
          <w:b/>
          <w:bCs/>
        </w:rPr>
      </w:pPr>
    </w:p>
    <w:p w14:paraId="78126DE3" w14:textId="77777777" w:rsidR="00FE461B" w:rsidRPr="005B594F" w:rsidRDefault="00FE461B" w:rsidP="00FE461B">
      <w:pPr>
        <w:rPr>
          <w:b/>
          <w:bCs/>
        </w:rPr>
      </w:pPr>
      <w:r w:rsidRPr="005B594F">
        <w:rPr>
          <w:b/>
          <w:bCs/>
        </w:rPr>
        <w:t>Results in:</w:t>
      </w:r>
    </w:p>
    <w:p w14:paraId="75E29C6B" w14:textId="77777777" w:rsidR="00FE461B" w:rsidRPr="005B594F" w:rsidRDefault="00FE461B" w:rsidP="005B594F">
      <w:pPr>
        <w:ind w:left="720"/>
        <w:rPr>
          <w:b/>
          <w:bCs/>
          <w:i/>
          <w:iCs/>
        </w:rPr>
      </w:pPr>
      <w:r w:rsidRPr="005B594F">
        <w:rPr>
          <w:b/>
          <w:bCs/>
          <w:i/>
          <w:iCs/>
        </w:rPr>
        <w:t>app1/</w:t>
      </w:r>
    </w:p>
    <w:p w14:paraId="039D3091" w14:textId="77777777" w:rsidR="00FE461B" w:rsidRPr="005B594F" w:rsidRDefault="00FE461B" w:rsidP="005B594F">
      <w:pPr>
        <w:ind w:left="720"/>
        <w:rPr>
          <w:b/>
          <w:bCs/>
          <w:i/>
          <w:iCs/>
        </w:rPr>
      </w:pPr>
      <w:r w:rsidRPr="005B594F">
        <w:rPr>
          <w:b/>
          <w:bCs/>
          <w:i/>
          <w:iCs/>
        </w:rPr>
        <w:t>app2/</w:t>
      </w:r>
    </w:p>
    <w:p w14:paraId="46FAAECC" w14:textId="02562065" w:rsidR="00BC3111" w:rsidRPr="004F063F" w:rsidRDefault="00FE461B" w:rsidP="00FE461B">
      <w:r>
        <w:t>These are separate mounts with independent configuration and data.</w:t>
      </w:r>
    </w:p>
    <w:p w14:paraId="1A10B283" w14:textId="04D2DD14" w:rsidR="00BC3111" w:rsidRPr="007D39DD" w:rsidRDefault="00BC3111"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7" w:history="1">
        <w:r w:rsidR="00446290" w:rsidRPr="001371D2">
          <w:rPr>
            <w:rStyle w:val="Hyperlink"/>
            <w:rFonts w:ascii="Roboto Condensed" w:hAnsi="Roboto Condensed"/>
            <w:shd w:val="clear" w:color="auto" w:fill="F8F9FA"/>
          </w:rPr>
          <w:t>https://www.examtopics.com/discussions/hashicorp/view/131445-exam-vault-associate-002-topic-1-question-48-discussion/</w:t>
        </w:r>
      </w:hyperlink>
      <w:r w:rsidR="00446290">
        <w:rPr>
          <w:rFonts w:ascii="Roboto Condensed" w:hAnsi="Roboto Condensed"/>
          <w:color w:val="505050"/>
          <w:shd w:val="clear" w:color="auto" w:fill="F8F9FA"/>
        </w:rPr>
        <w:t xml:space="preserve"> </w:t>
      </w:r>
    </w:p>
    <w:p w14:paraId="5593B709" w14:textId="77777777" w:rsidR="00D7125F" w:rsidRPr="005204CA" w:rsidRDefault="00D7125F"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70F528F" w14:textId="77777777" w:rsidR="00BF7F67" w:rsidRPr="00BF7F67" w:rsidRDefault="00BF7F67" w:rsidP="00BF7F67">
      <w:pPr>
        <w:rPr>
          <w:shd w:val="clear" w:color="auto" w:fill="FFFFFF"/>
          <w:lang w:val="en-GB"/>
        </w:rPr>
      </w:pPr>
      <w:r w:rsidRPr="00BF7F67">
        <w:rPr>
          <w:shd w:val="clear" w:color="auto" w:fill="FFFFFF"/>
          <w:lang w:val="en-GB"/>
        </w:rPr>
        <w:t>What is a benefit of response wrapping?</w:t>
      </w:r>
    </w:p>
    <w:p w14:paraId="11DF00C8" w14:textId="40303716" w:rsidR="00BF7F67" w:rsidRPr="00BF7F67" w:rsidRDefault="00BF7F67">
      <w:pPr>
        <w:pStyle w:val="ListParagraph"/>
        <w:numPr>
          <w:ilvl w:val="0"/>
          <w:numId w:val="68"/>
        </w:numPr>
        <w:rPr>
          <w:shd w:val="clear" w:color="auto" w:fill="FFFFFF"/>
          <w:lang w:val="en-GB"/>
        </w:rPr>
      </w:pPr>
      <w:r w:rsidRPr="00BF7F67">
        <w:rPr>
          <w:shd w:val="clear" w:color="auto" w:fill="FFFFFF"/>
          <w:lang w:val="en-GB"/>
        </w:rPr>
        <w:t>Log every use of a secret</w:t>
      </w:r>
    </w:p>
    <w:p w14:paraId="332DC16A" w14:textId="084E4582" w:rsidR="00BF7F67" w:rsidRPr="00BF7F67" w:rsidRDefault="00BF7F67">
      <w:pPr>
        <w:pStyle w:val="ListParagraph"/>
        <w:numPr>
          <w:ilvl w:val="0"/>
          <w:numId w:val="68"/>
        </w:numPr>
        <w:rPr>
          <w:shd w:val="clear" w:color="auto" w:fill="FFFFFF"/>
          <w:lang w:val="en-GB"/>
        </w:rPr>
      </w:pPr>
      <w:r w:rsidRPr="00BF7F67">
        <w:rPr>
          <w:shd w:val="clear" w:color="auto" w:fill="FFFFFF"/>
          <w:lang w:val="en-GB"/>
        </w:rPr>
        <w:t>Load balance secret generation across a Vault cluster</w:t>
      </w:r>
    </w:p>
    <w:p w14:paraId="7D61C14B" w14:textId="2E019941" w:rsidR="00BF7F67" w:rsidRPr="00BF7F67" w:rsidRDefault="00BF7F67">
      <w:pPr>
        <w:pStyle w:val="ListParagraph"/>
        <w:numPr>
          <w:ilvl w:val="0"/>
          <w:numId w:val="68"/>
        </w:numPr>
        <w:rPr>
          <w:shd w:val="clear" w:color="auto" w:fill="FFFFFF"/>
          <w:lang w:val="en-GB"/>
        </w:rPr>
      </w:pPr>
      <w:r w:rsidRPr="00BF7F67">
        <w:rPr>
          <w:shd w:val="clear" w:color="auto" w:fill="FFFFFF"/>
          <w:lang w:val="en-GB"/>
        </w:rPr>
        <w:t>Provide error recovery to a secret so it is not corrupted in transit</w:t>
      </w:r>
    </w:p>
    <w:p w14:paraId="2A414685" w14:textId="6B8E203E" w:rsidR="00BF7F67" w:rsidRPr="00BF7F67" w:rsidRDefault="00BF7F67">
      <w:pPr>
        <w:pStyle w:val="ListParagraph"/>
        <w:numPr>
          <w:ilvl w:val="0"/>
          <w:numId w:val="68"/>
        </w:numPr>
        <w:rPr>
          <w:shd w:val="clear" w:color="auto" w:fill="FFFFFF"/>
          <w:lang w:val="en-GB"/>
        </w:rPr>
      </w:pPr>
      <w:r w:rsidRPr="00BF7F67">
        <w:rPr>
          <w:shd w:val="clear" w:color="auto" w:fill="FFFFFF"/>
          <w:lang w:val="en-GB"/>
        </w:rPr>
        <w:t>Ensure that only a single party can ever unwrap the token and see what’s inside</w:t>
      </w:r>
    </w:p>
    <w:p w14:paraId="5451294A" w14:textId="77777777" w:rsidR="00D7125F" w:rsidRPr="005204CA" w:rsidRDefault="00D7125F"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8A9DEDD" w14:textId="34C1C0A7" w:rsidR="00D7125F" w:rsidRPr="005204CA" w:rsidRDefault="00D7125F" w:rsidP="00A359B4">
      <w:pPr>
        <w:ind w:left="360"/>
        <w:rPr>
          <w:b/>
          <w:bCs/>
        </w:rPr>
      </w:pPr>
      <w:r w:rsidRPr="005204CA">
        <w:rPr>
          <w:b/>
          <w:bCs/>
        </w:rPr>
        <w:t xml:space="preserve">Correct Answer:  </w:t>
      </w:r>
      <w:r w:rsidR="00792F6A">
        <w:rPr>
          <w:b/>
          <w:bCs/>
        </w:rPr>
        <w:t>D</w:t>
      </w:r>
    </w:p>
    <w:p w14:paraId="37D79C1A" w14:textId="77777777" w:rsidR="00D7125F" w:rsidRPr="005204CA" w:rsidRDefault="00D7125F" w:rsidP="00A359B4">
      <w:pPr>
        <w:ind w:left="360"/>
        <w:rPr>
          <w:b/>
          <w:bCs/>
        </w:rPr>
      </w:pPr>
      <w:r w:rsidRPr="005204CA">
        <w:rPr>
          <w:b/>
          <w:bCs/>
        </w:rPr>
        <w:t xml:space="preserve">Explanation: </w:t>
      </w:r>
    </w:p>
    <w:p w14:paraId="12BFF37B" w14:textId="77777777" w:rsidR="00792F6A" w:rsidRPr="00792F6A" w:rsidRDefault="00792F6A" w:rsidP="00792F6A">
      <w:pPr>
        <w:rPr>
          <w:lang w:val="en-GB"/>
        </w:rPr>
      </w:pPr>
      <w:r w:rsidRPr="00792F6A">
        <w:rPr>
          <w:b/>
          <w:bCs/>
          <w:lang w:val="en-GB"/>
        </w:rPr>
        <w:t>Response Wrapping</w:t>
      </w:r>
      <w:r w:rsidRPr="00792F6A">
        <w:rPr>
          <w:lang w:val="en-GB"/>
        </w:rPr>
        <w:t xml:space="preserve"> in HashiCorp Vault is a secure delivery mechanism that wraps sensitive data inside a </w:t>
      </w:r>
      <w:r w:rsidRPr="00792F6A">
        <w:rPr>
          <w:b/>
          <w:bCs/>
          <w:lang w:val="en-GB"/>
        </w:rPr>
        <w:t>single-use wrapping token</w:t>
      </w:r>
      <w:r w:rsidRPr="00792F6A">
        <w:rPr>
          <w:lang w:val="en-GB"/>
        </w:rPr>
        <w:t>.</w:t>
      </w:r>
    </w:p>
    <w:p w14:paraId="68EC6F73" w14:textId="77777777" w:rsidR="00792F6A" w:rsidRPr="00792F6A" w:rsidRDefault="00792F6A" w:rsidP="00792F6A">
      <w:pPr>
        <w:rPr>
          <w:lang w:val="en-GB"/>
        </w:rPr>
      </w:pPr>
      <w:r w:rsidRPr="00792F6A">
        <w:rPr>
          <w:lang w:val="en-GB"/>
        </w:rPr>
        <w:t>Key benefit:</w:t>
      </w:r>
    </w:p>
    <w:p w14:paraId="517C90B4" w14:textId="77777777" w:rsidR="00792F6A" w:rsidRPr="00792F6A" w:rsidRDefault="00792F6A">
      <w:pPr>
        <w:pStyle w:val="ListParagraph"/>
        <w:numPr>
          <w:ilvl w:val="0"/>
          <w:numId w:val="69"/>
        </w:numPr>
        <w:rPr>
          <w:lang w:val="en-GB"/>
        </w:rPr>
      </w:pPr>
      <w:r w:rsidRPr="00792F6A">
        <w:rPr>
          <w:lang w:val="en-GB"/>
        </w:rPr>
        <w:t>The secret itself is not sent directly.</w:t>
      </w:r>
    </w:p>
    <w:p w14:paraId="32C821E2" w14:textId="77777777" w:rsidR="00792F6A" w:rsidRPr="00792F6A" w:rsidRDefault="00792F6A">
      <w:pPr>
        <w:pStyle w:val="ListParagraph"/>
        <w:numPr>
          <w:ilvl w:val="0"/>
          <w:numId w:val="69"/>
        </w:numPr>
        <w:rPr>
          <w:lang w:val="en-GB"/>
        </w:rPr>
      </w:pPr>
      <w:r w:rsidRPr="00792F6A">
        <w:rPr>
          <w:lang w:val="en-GB"/>
        </w:rPr>
        <w:t>Only the recipient who possesses the wrapping token can unwrap it.</w:t>
      </w:r>
    </w:p>
    <w:p w14:paraId="42C8A26F" w14:textId="77777777" w:rsidR="00792F6A" w:rsidRPr="00792F6A" w:rsidRDefault="00792F6A">
      <w:pPr>
        <w:pStyle w:val="ListParagraph"/>
        <w:numPr>
          <w:ilvl w:val="0"/>
          <w:numId w:val="69"/>
        </w:numPr>
        <w:rPr>
          <w:lang w:val="en-GB"/>
        </w:rPr>
      </w:pPr>
      <w:r w:rsidRPr="00792F6A">
        <w:rPr>
          <w:lang w:val="en-GB"/>
        </w:rPr>
        <w:t>Once unwrapped, the wrapping token is consumed and cannot be reused.</w:t>
      </w:r>
    </w:p>
    <w:p w14:paraId="260C532B" w14:textId="77777777" w:rsidR="00792F6A" w:rsidRPr="00792F6A" w:rsidRDefault="00792F6A">
      <w:pPr>
        <w:pStyle w:val="ListParagraph"/>
        <w:numPr>
          <w:ilvl w:val="0"/>
          <w:numId w:val="69"/>
        </w:numPr>
        <w:rPr>
          <w:lang w:val="en-GB"/>
        </w:rPr>
      </w:pPr>
      <w:r w:rsidRPr="00792F6A">
        <w:rPr>
          <w:lang w:val="en-GB"/>
        </w:rPr>
        <w:lastRenderedPageBreak/>
        <w:t>This helps ensure the secret is only revealed once and to a single intended recipient.</w:t>
      </w:r>
    </w:p>
    <w:p w14:paraId="79A1F728" w14:textId="6B7EE2FC" w:rsidR="00D7125F" w:rsidRDefault="00D7125F" w:rsidP="00C9558A">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8" w:history="1">
        <w:r w:rsidRPr="001371D2">
          <w:rPr>
            <w:rStyle w:val="Hyperlink"/>
            <w:rFonts w:ascii="Roboto Condensed" w:hAnsi="Roboto Condensed"/>
            <w:shd w:val="clear" w:color="auto" w:fill="F8F9FA"/>
          </w:rPr>
          <w:t>https://www.examtopics.com/discussions/hashicorp/view/131448-exam-vault-associate-002-topic-1-question-49-discussion/</w:t>
        </w:r>
      </w:hyperlink>
      <w:r>
        <w:rPr>
          <w:rFonts w:ascii="Roboto Condensed" w:hAnsi="Roboto Condensed"/>
          <w:color w:val="505050"/>
          <w:shd w:val="clear" w:color="auto" w:fill="F8F9FA"/>
        </w:rPr>
        <w:t xml:space="preserve"> </w:t>
      </w:r>
    </w:p>
    <w:p w14:paraId="246BF057" w14:textId="77777777" w:rsidR="00DE37EA" w:rsidRPr="005204CA" w:rsidRDefault="00DE37EA"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6517657" w14:textId="77777777" w:rsidR="00AC2D42" w:rsidRPr="00AC2D42" w:rsidRDefault="00AC2D42" w:rsidP="00AC2D42">
      <w:pPr>
        <w:rPr>
          <w:shd w:val="clear" w:color="auto" w:fill="FFFFFF"/>
          <w:lang w:val="en-GB"/>
        </w:rPr>
      </w:pPr>
      <w:r w:rsidRPr="00AC2D42">
        <w:rPr>
          <w:shd w:val="clear" w:color="auto" w:fill="FFFFFF"/>
          <w:lang w:val="en-GB"/>
        </w:rPr>
        <w:t>Which of the following describes the Vault’s auth method component?</w:t>
      </w:r>
    </w:p>
    <w:p w14:paraId="4E35B48E" w14:textId="1B865C21" w:rsidR="00AC2D42" w:rsidRPr="00863142" w:rsidRDefault="00AC2D42">
      <w:pPr>
        <w:pStyle w:val="ListParagraph"/>
        <w:numPr>
          <w:ilvl w:val="0"/>
          <w:numId w:val="70"/>
        </w:numPr>
        <w:rPr>
          <w:shd w:val="clear" w:color="auto" w:fill="FFFFFF"/>
          <w:lang w:val="en-GB"/>
        </w:rPr>
      </w:pPr>
      <w:r w:rsidRPr="00863142">
        <w:rPr>
          <w:shd w:val="clear" w:color="auto" w:fill="FFFFFF"/>
          <w:lang w:val="en-GB"/>
        </w:rPr>
        <w:t>It verifies a client against an internal or external system, and generates a token with the appropriate policies attached</w:t>
      </w:r>
    </w:p>
    <w:p w14:paraId="7D5C9A54" w14:textId="7A963442" w:rsidR="00AC2D42" w:rsidRPr="00863142" w:rsidRDefault="00AC2D42">
      <w:pPr>
        <w:pStyle w:val="ListParagraph"/>
        <w:numPr>
          <w:ilvl w:val="0"/>
          <w:numId w:val="70"/>
        </w:numPr>
        <w:rPr>
          <w:shd w:val="clear" w:color="auto" w:fill="FFFFFF"/>
          <w:lang w:val="en-GB"/>
        </w:rPr>
      </w:pPr>
      <w:r w:rsidRPr="00863142">
        <w:rPr>
          <w:shd w:val="clear" w:color="auto" w:fill="FFFFFF"/>
          <w:lang w:val="en-GB"/>
        </w:rPr>
        <w:t>It verifies a client against an internal or external system, and generates a token with root policy</w:t>
      </w:r>
    </w:p>
    <w:p w14:paraId="64997430" w14:textId="6776683C" w:rsidR="00AC2D42" w:rsidRPr="00863142" w:rsidRDefault="00AC2D42">
      <w:pPr>
        <w:pStyle w:val="ListParagraph"/>
        <w:numPr>
          <w:ilvl w:val="0"/>
          <w:numId w:val="70"/>
        </w:numPr>
        <w:rPr>
          <w:shd w:val="clear" w:color="auto" w:fill="FFFFFF"/>
          <w:lang w:val="en-GB"/>
        </w:rPr>
      </w:pPr>
      <w:r w:rsidRPr="00863142">
        <w:rPr>
          <w:shd w:val="clear" w:color="auto" w:fill="FFFFFF"/>
          <w:lang w:val="en-GB"/>
        </w:rPr>
        <w:t>It is responsible for durable storage of client tokens</w:t>
      </w:r>
    </w:p>
    <w:p w14:paraId="6E0B3006" w14:textId="4DC1A9FC" w:rsidR="00AC2D42" w:rsidRPr="00863142" w:rsidRDefault="00AC2D42">
      <w:pPr>
        <w:pStyle w:val="ListParagraph"/>
        <w:numPr>
          <w:ilvl w:val="0"/>
          <w:numId w:val="70"/>
        </w:numPr>
        <w:rPr>
          <w:shd w:val="clear" w:color="auto" w:fill="FFFFFF"/>
          <w:lang w:val="en-GB"/>
        </w:rPr>
      </w:pPr>
      <w:r w:rsidRPr="00863142">
        <w:rPr>
          <w:shd w:val="clear" w:color="auto" w:fill="FFFFFF"/>
          <w:lang w:val="en-GB"/>
        </w:rPr>
        <w:t>It dynamically generates a unique set of secrets with appropriate permissions attached</w:t>
      </w:r>
    </w:p>
    <w:p w14:paraId="1EF10A18" w14:textId="77777777" w:rsidR="00DE37EA" w:rsidRPr="005204CA" w:rsidRDefault="00DE37EA"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01D0E1E" w14:textId="0BD44AE5" w:rsidR="00DE37EA" w:rsidRPr="005204CA" w:rsidRDefault="00DE37EA" w:rsidP="00A359B4">
      <w:pPr>
        <w:ind w:left="360"/>
        <w:rPr>
          <w:b/>
          <w:bCs/>
        </w:rPr>
      </w:pPr>
      <w:r w:rsidRPr="005204CA">
        <w:rPr>
          <w:b/>
          <w:bCs/>
        </w:rPr>
        <w:t xml:space="preserve">Correct Answer:  </w:t>
      </w:r>
      <w:r w:rsidR="00AC2D42">
        <w:rPr>
          <w:b/>
          <w:bCs/>
        </w:rPr>
        <w:t>A</w:t>
      </w:r>
    </w:p>
    <w:p w14:paraId="15B34EBF" w14:textId="77777777" w:rsidR="00DE37EA" w:rsidRPr="005204CA" w:rsidRDefault="00DE37EA" w:rsidP="00A359B4">
      <w:pPr>
        <w:ind w:left="360"/>
        <w:rPr>
          <w:b/>
          <w:bCs/>
        </w:rPr>
      </w:pPr>
      <w:r w:rsidRPr="005204CA">
        <w:rPr>
          <w:b/>
          <w:bCs/>
        </w:rPr>
        <w:t xml:space="preserve">Explanation: </w:t>
      </w:r>
    </w:p>
    <w:p w14:paraId="0CC031F9" w14:textId="77777777" w:rsidR="00863142" w:rsidRPr="00863142" w:rsidRDefault="00863142" w:rsidP="00863142">
      <w:pPr>
        <w:rPr>
          <w:lang w:val="en-GB"/>
        </w:rPr>
      </w:pPr>
      <w:r w:rsidRPr="00863142">
        <w:rPr>
          <w:lang w:val="en-GB"/>
        </w:rPr>
        <w:t xml:space="preserve">A Vault </w:t>
      </w:r>
      <w:r w:rsidRPr="00863142">
        <w:rPr>
          <w:b/>
          <w:bCs/>
          <w:lang w:val="en-GB"/>
        </w:rPr>
        <w:t>authentication method (auth method)</w:t>
      </w:r>
      <w:r w:rsidRPr="00863142">
        <w:rPr>
          <w:lang w:val="en-GB"/>
        </w:rPr>
        <w:t xml:space="preserve"> is responsible for:</w:t>
      </w:r>
    </w:p>
    <w:p w14:paraId="4449E1DE" w14:textId="77777777" w:rsidR="00863142" w:rsidRPr="00863142" w:rsidRDefault="00863142">
      <w:pPr>
        <w:pStyle w:val="ListParagraph"/>
        <w:numPr>
          <w:ilvl w:val="0"/>
          <w:numId w:val="71"/>
        </w:numPr>
        <w:rPr>
          <w:lang w:val="en-GB"/>
        </w:rPr>
      </w:pPr>
      <w:r w:rsidRPr="00863142">
        <w:rPr>
          <w:b/>
          <w:bCs/>
          <w:lang w:val="en-GB"/>
        </w:rPr>
        <w:t>Verifying the identity of a client</w:t>
      </w:r>
      <w:r w:rsidRPr="00863142">
        <w:rPr>
          <w:lang w:val="en-GB"/>
        </w:rPr>
        <w:t xml:space="preserve"> against an internal or external identity provider:</w:t>
      </w:r>
    </w:p>
    <w:p w14:paraId="616AD544" w14:textId="77777777" w:rsidR="00863142" w:rsidRPr="00863142" w:rsidRDefault="00863142">
      <w:pPr>
        <w:pStyle w:val="ListParagraph"/>
        <w:numPr>
          <w:ilvl w:val="1"/>
          <w:numId w:val="71"/>
        </w:numPr>
        <w:rPr>
          <w:lang w:val="en-GB"/>
        </w:rPr>
      </w:pPr>
      <w:r w:rsidRPr="00863142">
        <w:rPr>
          <w:lang w:val="en-GB"/>
        </w:rPr>
        <w:t>LDAP</w:t>
      </w:r>
    </w:p>
    <w:p w14:paraId="5A8486D1" w14:textId="77777777" w:rsidR="00863142" w:rsidRPr="00863142" w:rsidRDefault="00863142">
      <w:pPr>
        <w:pStyle w:val="ListParagraph"/>
        <w:numPr>
          <w:ilvl w:val="1"/>
          <w:numId w:val="71"/>
        </w:numPr>
        <w:rPr>
          <w:lang w:val="en-GB"/>
        </w:rPr>
      </w:pPr>
      <w:r w:rsidRPr="00863142">
        <w:rPr>
          <w:lang w:val="en-GB"/>
        </w:rPr>
        <w:t>OIDC/JWT</w:t>
      </w:r>
    </w:p>
    <w:p w14:paraId="2934D618" w14:textId="77777777" w:rsidR="00863142" w:rsidRPr="00863142" w:rsidRDefault="00863142">
      <w:pPr>
        <w:pStyle w:val="ListParagraph"/>
        <w:numPr>
          <w:ilvl w:val="1"/>
          <w:numId w:val="71"/>
        </w:numPr>
        <w:rPr>
          <w:lang w:val="en-GB"/>
        </w:rPr>
      </w:pPr>
      <w:r w:rsidRPr="00863142">
        <w:rPr>
          <w:lang w:val="en-GB"/>
        </w:rPr>
        <w:t>GitHub</w:t>
      </w:r>
    </w:p>
    <w:p w14:paraId="6B062C36" w14:textId="77777777" w:rsidR="00863142" w:rsidRPr="00863142" w:rsidRDefault="00863142">
      <w:pPr>
        <w:pStyle w:val="ListParagraph"/>
        <w:numPr>
          <w:ilvl w:val="1"/>
          <w:numId w:val="71"/>
        </w:numPr>
        <w:rPr>
          <w:lang w:val="en-GB"/>
        </w:rPr>
      </w:pPr>
      <w:r w:rsidRPr="00863142">
        <w:rPr>
          <w:lang w:val="en-GB"/>
        </w:rPr>
        <w:t>Kubernetes</w:t>
      </w:r>
    </w:p>
    <w:p w14:paraId="66DAF71F" w14:textId="77777777" w:rsidR="00863142" w:rsidRPr="00863142" w:rsidRDefault="00863142">
      <w:pPr>
        <w:pStyle w:val="ListParagraph"/>
        <w:numPr>
          <w:ilvl w:val="1"/>
          <w:numId w:val="71"/>
        </w:numPr>
        <w:rPr>
          <w:lang w:val="en-GB"/>
        </w:rPr>
      </w:pPr>
      <w:r w:rsidRPr="00863142">
        <w:rPr>
          <w:lang w:val="en-GB"/>
        </w:rPr>
        <w:t>AppRole</w:t>
      </w:r>
    </w:p>
    <w:p w14:paraId="7947427D" w14:textId="77777777" w:rsidR="00863142" w:rsidRPr="00863142" w:rsidRDefault="00863142">
      <w:pPr>
        <w:pStyle w:val="ListParagraph"/>
        <w:numPr>
          <w:ilvl w:val="1"/>
          <w:numId w:val="71"/>
        </w:numPr>
        <w:rPr>
          <w:lang w:val="en-GB"/>
        </w:rPr>
      </w:pPr>
      <w:r w:rsidRPr="00863142">
        <w:rPr>
          <w:lang w:val="en-GB"/>
        </w:rPr>
        <w:t>AWS IAM</w:t>
      </w:r>
    </w:p>
    <w:p w14:paraId="3DCEBAA2" w14:textId="77777777" w:rsidR="00863142" w:rsidRPr="00863142" w:rsidRDefault="00863142">
      <w:pPr>
        <w:pStyle w:val="ListParagraph"/>
        <w:numPr>
          <w:ilvl w:val="1"/>
          <w:numId w:val="71"/>
        </w:numPr>
        <w:rPr>
          <w:lang w:val="en-GB"/>
        </w:rPr>
      </w:pPr>
      <w:r w:rsidRPr="00863142">
        <w:rPr>
          <w:lang w:val="en-GB"/>
        </w:rPr>
        <w:t>Azure</w:t>
      </w:r>
    </w:p>
    <w:p w14:paraId="3EDAB131" w14:textId="77777777" w:rsidR="00863142" w:rsidRPr="00863142" w:rsidRDefault="00863142">
      <w:pPr>
        <w:pStyle w:val="ListParagraph"/>
        <w:numPr>
          <w:ilvl w:val="0"/>
          <w:numId w:val="71"/>
        </w:numPr>
        <w:rPr>
          <w:lang w:val="en-GB"/>
        </w:rPr>
      </w:pPr>
      <w:r w:rsidRPr="00863142">
        <w:rPr>
          <w:b/>
          <w:bCs/>
          <w:lang w:val="en-GB"/>
        </w:rPr>
        <w:t>Issuing a Vault token</w:t>
      </w:r>
      <w:r w:rsidRPr="00863142">
        <w:rPr>
          <w:lang w:val="en-GB"/>
        </w:rPr>
        <w:t xml:space="preserve"> upon successful authentication.</w:t>
      </w:r>
    </w:p>
    <w:p w14:paraId="66CC848F" w14:textId="77777777" w:rsidR="00863142" w:rsidRPr="00863142" w:rsidRDefault="00863142">
      <w:pPr>
        <w:pStyle w:val="ListParagraph"/>
        <w:numPr>
          <w:ilvl w:val="0"/>
          <w:numId w:val="71"/>
        </w:numPr>
        <w:rPr>
          <w:lang w:val="en-GB"/>
        </w:rPr>
      </w:pPr>
      <w:r w:rsidRPr="00863142">
        <w:rPr>
          <w:b/>
          <w:bCs/>
          <w:lang w:val="en-GB"/>
        </w:rPr>
        <w:t>Attaching the appropriate policies</w:t>
      </w:r>
      <w:r w:rsidRPr="00863142">
        <w:rPr>
          <w:lang w:val="en-GB"/>
        </w:rPr>
        <w:t xml:space="preserve"> to that token, which determine what the client can access.</w:t>
      </w:r>
    </w:p>
    <w:p w14:paraId="6E99FC2B" w14:textId="4B03DA38" w:rsidR="00DE37EA" w:rsidRDefault="00DE37EA" w:rsidP="00C9558A">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79" w:history="1">
        <w:r w:rsidRPr="001371D2">
          <w:rPr>
            <w:rStyle w:val="Hyperlink"/>
            <w:rFonts w:ascii="Roboto Condensed" w:hAnsi="Roboto Condensed"/>
            <w:shd w:val="clear" w:color="auto" w:fill="F8F9FA"/>
          </w:rPr>
          <w:t>https://www.examtopics.com/discussions/hashicorp/view/131449-exam-vault-associate-002-topic-1-question-50-discussion/</w:t>
        </w:r>
      </w:hyperlink>
      <w:r>
        <w:rPr>
          <w:rFonts w:ascii="Roboto Condensed" w:hAnsi="Roboto Condensed"/>
          <w:color w:val="505050"/>
          <w:shd w:val="clear" w:color="auto" w:fill="F8F9FA"/>
        </w:rPr>
        <w:t xml:space="preserve"> </w:t>
      </w:r>
    </w:p>
    <w:p w14:paraId="6434D6BD" w14:textId="77777777" w:rsidR="008173E4" w:rsidRPr="005204CA" w:rsidRDefault="008173E4"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D8E684E" w14:textId="77777777" w:rsidR="007C4F12" w:rsidRPr="007C4F12" w:rsidRDefault="007C4F12" w:rsidP="007C4F12">
      <w:pPr>
        <w:rPr>
          <w:shd w:val="clear" w:color="auto" w:fill="FFFFFF"/>
          <w:lang w:val="en-GB"/>
        </w:rPr>
      </w:pPr>
      <w:r w:rsidRPr="007C4F12">
        <w:rPr>
          <w:shd w:val="clear" w:color="auto" w:fill="FFFFFF"/>
          <w:lang w:val="en-GB"/>
        </w:rPr>
        <w:t>Which Vault secret engine may be used to build your own internal certificate authority?</w:t>
      </w:r>
    </w:p>
    <w:p w14:paraId="6B44540C" w14:textId="5F5B318B" w:rsidR="007C4F12" w:rsidRPr="007C4F12" w:rsidRDefault="007C4F12">
      <w:pPr>
        <w:pStyle w:val="ListParagraph"/>
        <w:numPr>
          <w:ilvl w:val="0"/>
          <w:numId w:val="72"/>
        </w:numPr>
        <w:rPr>
          <w:shd w:val="clear" w:color="auto" w:fill="FFFFFF"/>
          <w:lang w:val="en-GB"/>
        </w:rPr>
      </w:pPr>
      <w:r w:rsidRPr="007C4F12">
        <w:rPr>
          <w:shd w:val="clear" w:color="auto" w:fill="FFFFFF"/>
          <w:lang w:val="en-GB"/>
        </w:rPr>
        <w:t>Transit</w:t>
      </w:r>
    </w:p>
    <w:p w14:paraId="375936CA" w14:textId="5B567EAF" w:rsidR="007C4F12" w:rsidRPr="007C4F12" w:rsidRDefault="007C4F12">
      <w:pPr>
        <w:pStyle w:val="ListParagraph"/>
        <w:numPr>
          <w:ilvl w:val="0"/>
          <w:numId w:val="72"/>
        </w:numPr>
        <w:rPr>
          <w:shd w:val="clear" w:color="auto" w:fill="FFFFFF"/>
          <w:lang w:val="en-GB"/>
        </w:rPr>
      </w:pPr>
      <w:r w:rsidRPr="007C4F12">
        <w:rPr>
          <w:shd w:val="clear" w:color="auto" w:fill="FFFFFF"/>
          <w:lang w:val="en-GB"/>
        </w:rPr>
        <w:t>PKI</w:t>
      </w:r>
    </w:p>
    <w:p w14:paraId="7497A28B" w14:textId="5E299A52" w:rsidR="007C4F12" w:rsidRPr="007C4F12" w:rsidRDefault="007C4F12">
      <w:pPr>
        <w:pStyle w:val="ListParagraph"/>
        <w:numPr>
          <w:ilvl w:val="0"/>
          <w:numId w:val="72"/>
        </w:numPr>
        <w:rPr>
          <w:shd w:val="clear" w:color="auto" w:fill="FFFFFF"/>
          <w:lang w:val="en-GB"/>
        </w:rPr>
      </w:pPr>
      <w:r w:rsidRPr="007C4F12">
        <w:rPr>
          <w:shd w:val="clear" w:color="auto" w:fill="FFFFFF"/>
          <w:lang w:val="en-GB"/>
        </w:rPr>
        <w:t>PostgreSQL</w:t>
      </w:r>
    </w:p>
    <w:p w14:paraId="7843B36A" w14:textId="77DFFF71" w:rsidR="007C4F12" w:rsidRPr="007C4F12" w:rsidRDefault="007C4F12">
      <w:pPr>
        <w:pStyle w:val="ListParagraph"/>
        <w:numPr>
          <w:ilvl w:val="0"/>
          <w:numId w:val="72"/>
        </w:numPr>
        <w:rPr>
          <w:shd w:val="clear" w:color="auto" w:fill="FFFFFF"/>
          <w:lang w:val="en-GB"/>
        </w:rPr>
      </w:pPr>
      <w:r w:rsidRPr="007C4F12">
        <w:rPr>
          <w:shd w:val="clear" w:color="auto" w:fill="FFFFFF"/>
          <w:lang w:val="en-GB"/>
        </w:rPr>
        <w:t>Generic</w:t>
      </w:r>
    </w:p>
    <w:p w14:paraId="71F12152" w14:textId="77777777" w:rsidR="008173E4" w:rsidRPr="005204CA" w:rsidRDefault="008173E4"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4A983B9A" w14:textId="77777777" w:rsidR="008173E4" w:rsidRPr="005204CA" w:rsidRDefault="008173E4" w:rsidP="00A359B4">
      <w:pPr>
        <w:ind w:left="360"/>
        <w:rPr>
          <w:b/>
          <w:bCs/>
        </w:rPr>
      </w:pPr>
      <w:r w:rsidRPr="005204CA">
        <w:rPr>
          <w:b/>
          <w:bCs/>
        </w:rPr>
        <w:t xml:space="preserve">Correct Answer:  </w:t>
      </w:r>
    </w:p>
    <w:p w14:paraId="4D3363AD" w14:textId="63303345" w:rsidR="008173E4" w:rsidRPr="005204CA" w:rsidRDefault="008173E4" w:rsidP="00A359B4">
      <w:pPr>
        <w:ind w:left="360"/>
        <w:rPr>
          <w:b/>
          <w:bCs/>
        </w:rPr>
      </w:pPr>
      <w:r w:rsidRPr="005204CA">
        <w:rPr>
          <w:b/>
          <w:bCs/>
        </w:rPr>
        <w:t xml:space="preserve">Explanation: </w:t>
      </w:r>
      <w:r w:rsidR="009F442E">
        <w:rPr>
          <w:b/>
          <w:bCs/>
        </w:rPr>
        <w:t>B</w:t>
      </w:r>
    </w:p>
    <w:p w14:paraId="571AC191" w14:textId="77777777" w:rsidR="009F442E" w:rsidRPr="009F442E" w:rsidRDefault="009F442E" w:rsidP="009F442E">
      <w:pPr>
        <w:rPr>
          <w:lang w:val="en-GB"/>
        </w:rPr>
      </w:pPr>
      <w:r w:rsidRPr="009F442E">
        <w:rPr>
          <w:lang w:val="en-GB"/>
        </w:rPr>
        <w:t xml:space="preserve">The </w:t>
      </w:r>
      <w:r w:rsidRPr="009F442E">
        <w:rPr>
          <w:b/>
          <w:bCs/>
          <w:lang w:val="en-GB"/>
        </w:rPr>
        <w:t>PKI Secrets Engine</w:t>
      </w:r>
      <w:r w:rsidRPr="009F442E">
        <w:rPr>
          <w:lang w:val="en-GB"/>
        </w:rPr>
        <w:t xml:space="preserve"> is the Vault secrets engine used to build and operate an internal </w:t>
      </w:r>
      <w:r w:rsidRPr="009F442E">
        <w:rPr>
          <w:b/>
          <w:bCs/>
          <w:lang w:val="en-GB"/>
        </w:rPr>
        <w:t>Certificate Authority (CA)</w:t>
      </w:r>
      <w:r w:rsidRPr="009F442E">
        <w:rPr>
          <w:lang w:val="en-GB"/>
        </w:rPr>
        <w:t>.</w:t>
      </w:r>
    </w:p>
    <w:p w14:paraId="3880CA51" w14:textId="77777777" w:rsidR="009F442E" w:rsidRPr="009F442E" w:rsidRDefault="009F442E" w:rsidP="009F442E">
      <w:pPr>
        <w:rPr>
          <w:lang w:val="en-GB"/>
        </w:rPr>
      </w:pPr>
      <w:r w:rsidRPr="009F442E">
        <w:rPr>
          <w:lang w:val="en-GB"/>
        </w:rPr>
        <w:t>With the PKI engine you can:</w:t>
      </w:r>
    </w:p>
    <w:p w14:paraId="3FDE5BD2" w14:textId="77777777" w:rsidR="009F442E" w:rsidRPr="009F442E" w:rsidRDefault="009F442E">
      <w:pPr>
        <w:pStyle w:val="ListParagraph"/>
        <w:numPr>
          <w:ilvl w:val="0"/>
          <w:numId w:val="73"/>
        </w:numPr>
        <w:rPr>
          <w:lang w:val="en-GB"/>
        </w:rPr>
      </w:pPr>
      <w:r w:rsidRPr="009F442E">
        <w:rPr>
          <w:rFonts w:ascii="Segoe UI Emoji" w:hAnsi="Segoe UI Emoji" w:cs="Segoe UI Emoji"/>
          <w:lang w:val="en-GB"/>
        </w:rPr>
        <w:t>✅</w:t>
      </w:r>
      <w:r w:rsidRPr="009F442E">
        <w:rPr>
          <w:lang w:val="en-GB"/>
        </w:rPr>
        <w:t xml:space="preserve"> Generate a root CA</w:t>
      </w:r>
    </w:p>
    <w:p w14:paraId="50754B53" w14:textId="77777777" w:rsidR="009F442E" w:rsidRPr="009F442E" w:rsidRDefault="009F442E">
      <w:pPr>
        <w:pStyle w:val="ListParagraph"/>
        <w:numPr>
          <w:ilvl w:val="0"/>
          <w:numId w:val="73"/>
        </w:numPr>
        <w:rPr>
          <w:lang w:val="en-GB"/>
        </w:rPr>
      </w:pPr>
      <w:r w:rsidRPr="009F442E">
        <w:rPr>
          <w:rFonts w:ascii="Segoe UI Emoji" w:hAnsi="Segoe UI Emoji" w:cs="Segoe UI Emoji"/>
          <w:lang w:val="en-GB"/>
        </w:rPr>
        <w:t>✅</w:t>
      </w:r>
      <w:r w:rsidRPr="009F442E">
        <w:rPr>
          <w:lang w:val="en-GB"/>
        </w:rPr>
        <w:t xml:space="preserve"> Generate intermediate CAs</w:t>
      </w:r>
    </w:p>
    <w:p w14:paraId="3ED7864B" w14:textId="77777777" w:rsidR="009F442E" w:rsidRPr="009F442E" w:rsidRDefault="009F442E">
      <w:pPr>
        <w:pStyle w:val="ListParagraph"/>
        <w:numPr>
          <w:ilvl w:val="0"/>
          <w:numId w:val="73"/>
        </w:numPr>
        <w:rPr>
          <w:lang w:val="en-GB"/>
        </w:rPr>
      </w:pPr>
      <w:r w:rsidRPr="009F442E">
        <w:rPr>
          <w:rFonts w:ascii="Segoe UI Emoji" w:hAnsi="Segoe UI Emoji" w:cs="Segoe UI Emoji"/>
          <w:lang w:val="en-GB"/>
        </w:rPr>
        <w:t>✅</w:t>
      </w:r>
      <w:r w:rsidRPr="009F442E">
        <w:rPr>
          <w:lang w:val="en-GB"/>
        </w:rPr>
        <w:t xml:space="preserve"> Issue X.509 certificates</w:t>
      </w:r>
    </w:p>
    <w:p w14:paraId="6D47CE99" w14:textId="77777777" w:rsidR="009F442E" w:rsidRPr="009F442E" w:rsidRDefault="009F442E">
      <w:pPr>
        <w:pStyle w:val="ListParagraph"/>
        <w:numPr>
          <w:ilvl w:val="0"/>
          <w:numId w:val="73"/>
        </w:numPr>
        <w:rPr>
          <w:lang w:val="en-GB"/>
        </w:rPr>
      </w:pPr>
      <w:r w:rsidRPr="009F442E">
        <w:rPr>
          <w:rFonts w:ascii="Segoe UI Emoji" w:hAnsi="Segoe UI Emoji" w:cs="Segoe UI Emoji"/>
          <w:lang w:val="en-GB"/>
        </w:rPr>
        <w:t>✅</w:t>
      </w:r>
      <w:r w:rsidRPr="009F442E">
        <w:rPr>
          <w:lang w:val="en-GB"/>
        </w:rPr>
        <w:t xml:space="preserve"> Revoke certificates</w:t>
      </w:r>
    </w:p>
    <w:p w14:paraId="76CDBE3D" w14:textId="77777777" w:rsidR="009F442E" w:rsidRPr="009F442E" w:rsidRDefault="009F442E">
      <w:pPr>
        <w:pStyle w:val="ListParagraph"/>
        <w:numPr>
          <w:ilvl w:val="0"/>
          <w:numId w:val="73"/>
        </w:numPr>
        <w:rPr>
          <w:lang w:val="en-GB"/>
        </w:rPr>
      </w:pPr>
      <w:r w:rsidRPr="009F442E">
        <w:rPr>
          <w:rFonts w:ascii="Segoe UI Emoji" w:hAnsi="Segoe UI Emoji" w:cs="Segoe UI Emoji"/>
          <w:lang w:val="en-GB"/>
        </w:rPr>
        <w:t>✅</w:t>
      </w:r>
      <w:r w:rsidRPr="009F442E">
        <w:rPr>
          <w:lang w:val="en-GB"/>
        </w:rPr>
        <w:t xml:space="preserve"> Publish Certificate Revocation Lists (CRLs)</w:t>
      </w:r>
    </w:p>
    <w:p w14:paraId="4E081156" w14:textId="77777777" w:rsidR="009F442E" w:rsidRPr="009F442E" w:rsidRDefault="009F442E">
      <w:pPr>
        <w:pStyle w:val="ListParagraph"/>
        <w:numPr>
          <w:ilvl w:val="0"/>
          <w:numId w:val="73"/>
        </w:numPr>
        <w:rPr>
          <w:lang w:val="en-GB"/>
        </w:rPr>
      </w:pPr>
      <w:r w:rsidRPr="009F442E">
        <w:rPr>
          <w:rFonts w:ascii="Segoe UI Emoji" w:hAnsi="Segoe UI Emoji" w:cs="Segoe UI Emoji"/>
          <w:lang w:val="en-GB"/>
        </w:rPr>
        <w:t>✅</w:t>
      </w:r>
      <w:r w:rsidRPr="009F442E">
        <w:rPr>
          <w:lang w:val="en-GB"/>
        </w:rPr>
        <w:t xml:space="preserve"> Automate certificate lifecycle management</w:t>
      </w:r>
    </w:p>
    <w:p w14:paraId="3D3638FB" w14:textId="0B9B604C" w:rsidR="008173E4" w:rsidRDefault="008173E4" w:rsidP="00C9558A">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0" w:history="1">
        <w:r w:rsidRPr="001371D2">
          <w:rPr>
            <w:rStyle w:val="Hyperlink"/>
            <w:rFonts w:ascii="Roboto Condensed" w:hAnsi="Roboto Condensed"/>
            <w:shd w:val="clear" w:color="auto" w:fill="F8F9FA"/>
          </w:rPr>
          <w:t>https://www.examtopics.com/discussions/hashicorp/view/131450-exam-vault-associate-002-topic-1-question-51-discussion/</w:t>
        </w:r>
      </w:hyperlink>
      <w:r>
        <w:rPr>
          <w:rFonts w:ascii="Roboto Condensed" w:hAnsi="Roboto Condensed"/>
          <w:color w:val="505050"/>
          <w:shd w:val="clear" w:color="auto" w:fill="F8F9FA"/>
        </w:rPr>
        <w:t xml:space="preserve"> </w:t>
      </w:r>
    </w:p>
    <w:p w14:paraId="62D15C46" w14:textId="77777777" w:rsidR="00134640" w:rsidRPr="005204CA" w:rsidRDefault="00134640"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8C98EBC" w14:textId="77777777" w:rsidR="00CE3C21" w:rsidRPr="00CE3C21" w:rsidRDefault="00CE3C21" w:rsidP="00CE3C21">
      <w:pPr>
        <w:rPr>
          <w:shd w:val="clear" w:color="auto" w:fill="FFFFFF"/>
          <w:lang w:val="en-GB"/>
        </w:rPr>
      </w:pPr>
      <w:r w:rsidRPr="00CE3C21">
        <w:rPr>
          <w:shd w:val="clear" w:color="auto" w:fill="FFFFFF"/>
          <w:lang w:val="en-GB"/>
        </w:rPr>
        <w:t xml:space="preserve">Which of the following statements are true about Vault policies? </w:t>
      </w:r>
      <w:r w:rsidRPr="00CE3C21">
        <w:rPr>
          <w:b/>
          <w:bCs/>
          <w:u w:val="single"/>
          <w:shd w:val="clear" w:color="auto" w:fill="FFFFFF"/>
          <w:lang w:val="en-GB"/>
        </w:rPr>
        <w:t>(Choose two.)</w:t>
      </w:r>
    </w:p>
    <w:p w14:paraId="6775CB7D" w14:textId="74AE5D18" w:rsidR="00CE3C21" w:rsidRPr="00CE3C21" w:rsidRDefault="00CE3C21">
      <w:pPr>
        <w:pStyle w:val="ListParagraph"/>
        <w:numPr>
          <w:ilvl w:val="0"/>
          <w:numId w:val="74"/>
        </w:numPr>
        <w:rPr>
          <w:shd w:val="clear" w:color="auto" w:fill="FFFFFF"/>
          <w:lang w:val="en-GB"/>
        </w:rPr>
      </w:pPr>
      <w:r w:rsidRPr="00CE3C21">
        <w:rPr>
          <w:shd w:val="clear" w:color="auto" w:fill="FFFFFF"/>
          <w:lang w:val="en-GB"/>
        </w:rPr>
        <w:t xml:space="preserve">The default policy </w:t>
      </w:r>
      <w:proofErr w:type="spellStart"/>
      <w:r w:rsidRPr="00CE3C21">
        <w:rPr>
          <w:shd w:val="clear" w:color="auto" w:fill="FFFFFF"/>
          <w:lang w:val="en-GB"/>
        </w:rPr>
        <w:t>can not</w:t>
      </w:r>
      <w:proofErr w:type="spellEnd"/>
      <w:r w:rsidRPr="00CE3C21">
        <w:rPr>
          <w:shd w:val="clear" w:color="auto" w:fill="FFFFFF"/>
          <w:lang w:val="en-GB"/>
        </w:rPr>
        <w:t xml:space="preserve"> be modified</w:t>
      </w:r>
    </w:p>
    <w:p w14:paraId="2D0C6ABB" w14:textId="7F985F07" w:rsidR="00CE3C21" w:rsidRPr="00CE3C21" w:rsidRDefault="00CE3C21">
      <w:pPr>
        <w:pStyle w:val="ListParagraph"/>
        <w:numPr>
          <w:ilvl w:val="0"/>
          <w:numId w:val="74"/>
        </w:numPr>
        <w:rPr>
          <w:shd w:val="clear" w:color="auto" w:fill="FFFFFF"/>
          <w:lang w:val="en-GB"/>
        </w:rPr>
      </w:pPr>
      <w:r w:rsidRPr="00CE3C21">
        <w:rPr>
          <w:shd w:val="clear" w:color="auto" w:fill="FFFFFF"/>
          <w:lang w:val="en-GB"/>
        </w:rPr>
        <w:t>You must use YAML to define policies</w:t>
      </w:r>
    </w:p>
    <w:p w14:paraId="50674620" w14:textId="4FCB5F2B" w:rsidR="00CE3C21" w:rsidRPr="00CE3C21" w:rsidRDefault="00CE3C21">
      <w:pPr>
        <w:pStyle w:val="ListParagraph"/>
        <w:numPr>
          <w:ilvl w:val="0"/>
          <w:numId w:val="74"/>
        </w:numPr>
        <w:rPr>
          <w:shd w:val="clear" w:color="auto" w:fill="FFFFFF"/>
          <w:lang w:val="en-GB"/>
        </w:rPr>
      </w:pPr>
      <w:r w:rsidRPr="00CE3C21">
        <w:rPr>
          <w:shd w:val="clear" w:color="auto" w:fill="FFFFFF"/>
          <w:lang w:val="en-GB"/>
        </w:rPr>
        <w:t>Policies provide a declarative way to grant or forbid access to certain paths and operations in Vault</w:t>
      </w:r>
    </w:p>
    <w:p w14:paraId="24FA0A53" w14:textId="638BD4C8" w:rsidR="00CE3C21" w:rsidRPr="00CE3C21" w:rsidRDefault="00CE3C21">
      <w:pPr>
        <w:pStyle w:val="ListParagraph"/>
        <w:numPr>
          <w:ilvl w:val="0"/>
          <w:numId w:val="74"/>
        </w:numPr>
        <w:rPr>
          <w:shd w:val="clear" w:color="auto" w:fill="FFFFFF"/>
          <w:lang w:val="en-GB"/>
        </w:rPr>
      </w:pPr>
      <w:r w:rsidRPr="00CE3C21">
        <w:rPr>
          <w:shd w:val="clear" w:color="auto" w:fill="FFFFFF"/>
          <w:lang w:val="en-GB"/>
        </w:rPr>
        <w:t>Vault must be restarted in order for a policy change to take an effect</w:t>
      </w:r>
    </w:p>
    <w:p w14:paraId="276ADDAF" w14:textId="05BA1251" w:rsidR="00CE3C21" w:rsidRPr="00CE3C21" w:rsidRDefault="00CE3C21">
      <w:pPr>
        <w:pStyle w:val="ListParagraph"/>
        <w:numPr>
          <w:ilvl w:val="0"/>
          <w:numId w:val="74"/>
        </w:numPr>
        <w:rPr>
          <w:shd w:val="clear" w:color="auto" w:fill="FFFFFF"/>
          <w:lang w:val="en-GB"/>
        </w:rPr>
      </w:pPr>
      <w:r w:rsidRPr="00CE3C21">
        <w:rPr>
          <w:shd w:val="clear" w:color="auto" w:fill="FFFFFF"/>
          <w:lang w:val="en-GB"/>
        </w:rPr>
        <w:t>Policies deny by default (empty policy grants no permission)</w:t>
      </w:r>
    </w:p>
    <w:p w14:paraId="3915EE35" w14:textId="77777777" w:rsidR="00134640" w:rsidRPr="005204CA" w:rsidRDefault="00134640"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9603B2D" w14:textId="15EE05DC" w:rsidR="00134640" w:rsidRPr="005204CA" w:rsidRDefault="00134640" w:rsidP="00A359B4">
      <w:pPr>
        <w:ind w:left="360"/>
        <w:rPr>
          <w:b/>
          <w:bCs/>
        </w:rPr>
      </w:pPr>
      <w:r w:rsidRPr="005204CA">
        <w:rPr>
          <w:b/>
          <w:bCs/>
        </w:rPr>
        <w:t xml:space="preserve">Correct Answer:  </w:t>
      </w:r>
      <w:r w:rsidR="00CE3C21">
        <w:rPr>
          <w:b/>
          <w:bCs/>
        </w:rPr>
        <w:t>C,E</w:t>
      </w:r>
    </w:p>
    <w:p w14:paraId="1BCAF19C" w14:textId="77777777" w:rsidR="00134640" w:rsidRPr="005204CA" w:rsidRDefault="00134640" w:rsidP="00A359B4">
      <w:pPr>
        <w:ind w:left="360"/>
        <w:rPr>
          <w:b/>
          <w:bCs/>
        </w:rPr>
      </w:pPr>
      <w:r w:rsidRPr="005204CA">
        <w:rPr>
          <w:b/>
          <w:bCs/>
        </w:rPr>
        <w:t xml:space="preserve">Explanation: </w:t>
      </w:r>
    </w:p>
    <w:p w14:paraId="03B04AD2" w14:textId="77777777" w:rsidR="00E848F0" w:rsidRPr="00E848F0" w:rsidRDefault="00E848F0">
      <w:pPr>
        <w:numPr>
          <w:ilvl w:val="0"/>
          <w:numId w:val="75"/>
        </w:numPr>
        <w:rPr>
          <w:b/>
          <w:bCs/>
          <w:lang w:val="en-GB"/>
        </w:rPr>
      </w:pPr>
      <w:r w:rsidRPr="00E848F0">
        <w:rPr>
          <w:rFonts w:ascii="Segoe UI Emoji" w:hAnsi="Segoe UI Emoji" w:cs="Segoe UI Emoji"/>
          <w:b/>
          <w:bCs/>
          <w:lang w:val="en-GB"/>
        </w:rPr>
        <w:t>✅</w:t>
      </w:r>
      <w:r w:rsidRPr="00E848F0">
        <w:rPr>
          <w:b/>
          <w:bCs/>
          <w:lang w:val="en-GB"/>
        </w:rPr>
        <w:t xml:space="preserve"> C. Policies provide a declarative way to grant or forbid access to certain paths and operations in Vault</w:t>
      </w:r>
    </w:p>
    <w:p w14:paraId="1D3313D6" w14:textId="77777777" w:rsidR="00E848F0" w:rsidRPr="00E848F0" w:rsidRDefault="00E848F0" w:rsidP="00E848F0">
      <w:pPr>
        <w:rPr>
          <w:lang w:val="en-GB"/>
        </w:rPr>
      </w:pPr>
      <w:r w:rsidRPr="00E848F0">
        <w:rPr>
          <w:lang w:val="en-GB"/>
        </w:rPr>
        <w:t xml:space="preserve">Vault policies define </w:t>
      </w:r>
      <w:r w:rsidRPr="00E848F0">
        <w:rPr>
          <w:b/>
          <w:bCs/>
          <w:lang w:val="en-GB"/>
        </w:rPr>
        <w:t>which paths</w:t>
      </w:r>
      <w:r w:rsidRPr="00E848F0">
        <w:rPr>
          <w:lang w:val="en-GB"/>
        </w:rPr>
        <w:t xml:space="preserve"> can be accessed and </w:t>
      </w:r>
      <w:r w:rsidRPr="00E848F0">
        <w:rPr>
          <w:b/>
          <w:bCs/>
          <w:lang w:val="en-GB"/>
        </w:rPr>
        <w:t>which capabilities</w:t>
      </w:r>
      <w:r w:rsidRPr="00E848F0">
        <w:rPr>
          <w:lang w:val="en-GB"/>
        </w:rPr>
        <w:t xml:space="preserve"> are allowed (read, create, update, delete, list, etc.).</w:t>
      </w:r>
    </w:p>
    <w:p w14:paraId="4B8CBF66" w14:textId="77777777" w:rsidR="00E848F0" w:rsidRPr="00E848F0" w:rsidRDefault="00E848F0" w:rsidP="00E848F0">
      <w:pPr>
        <w:rPr>
          <w:lang w:val="en-GB"/>
        </w:rPr>
      </w:pPr>
      <w:r w:rsidRPr="00E848F0">
        <w:rPr>
          <w:lang w:val="en-GB"/>
        </w:rPr>
        <w:t>Example:</w:t>
      </w:r>
    </w:p>
    <w:p w14:paraId="14F08CAE" w14:textId="77777777" w:rsidR="00E848F0" w:rsidRPr="00536998" w:rsidRDefault="00E848F0" w:rsidP="00536998">
      <w:pPr>
        <w:ind w:left="720"/>
        <w:rPr>
          <w:b/>
          <w:bCs/>
          <w:i/>
          <w:iCs/>
          <w:lang w:val="en-GB"/>
        </w:rPr>
      </w:pPr>
      <w:r w:rsidRPr="00536998">
        <w:rPr>
          <w:b/>
          <w:bCs/>
          <w:i/>
          <w:iCs/>
          <w:lang w:val="en-GB"/>
        </w:rPr>
        <w:t>path "secret/data/app/*" {</w:t>
      </w:r>
    </w:p>
    <w:p w14:paraId="37A9D6CA" w14:textId="1EA9DC7F" w:rsidR="00E848F0" w:rsidRPr="00536998" w:rsidRDefault="00536998" w:rsidP="00536998">
      <w:pPr>
        <w:ind w:left="720"/>
        <w:rPr>
          <w:b/>
          <w:bCs/>
          <w:i/>
          <w:iCs/>
          <w:lang w:val="en-GB"/>
        </w:rPr>
      </w:pPr>
      <w:r w:rsidRPr="00536998">
        <w:rPr>
          <w:b/>
          <w:bCs/>
          <w:i/>
          <w:iCs/>
          <w:lang w:val="en-GB"/>
        </w:rPr>
        <w:t xml:space="preserve">  </w:t>
      </w:r>
      <w:r w:rsidR="00E848F0" w:rsidRPr="00536998">
        <w:rPr>
          <w:b/>
          <w:bCs/>
          <w:i/>
          <w:iCs/>
          <w:lang w:val="en-GB"/>
        </w:rPr>
        <w:t>capabilities = ["read"]</w:t>
      </w:r>
    </w:p>
    <w:p w14:paraId="1FF0398E" w14:textId="77777777" w:rsidR="00E848F0" w:rsidRPr="00536998" w:rsidRDefault="00E848F0" w:rsidP="00536998">
      <w:pPr>
        <w:ind w:left="720"/>
        <w:rPr>
          <w:b/>
          <w:bCs/>
          <w:i/>
          <w:iCs/>
          <w:lang w:val="en-GB"/>
        </w:rPr>
      </w:pPr>
      <w:r w:rsidRPr="00536998">
        <w:rPr>
          <w:b/>
          <w:bCs/>
          <w:i/>
          <w:iCs/>
          <w:lang w:val="en-GB"/>
        </w:rPr>
        <w:lastRenderedPageBreak/>
        <w:t>}</w:t>
      </w:r>
    </w:p>
    <w:p w14:paraId="7AA53614" w14:textId="77777777" w:rsidR="00E848F0" w:rsidRPr="00536998" w:rsidRDefault="00E848F0" w:rsidP="00536998">
      <w:pPr>
        <w:ind w:left="720"/>
        <w:rPr>
          <w:b/>
          <w:bCs/>
          <w:i/>
          <w:iCs/>
          <w:lang w:val="en-GB"/>
        </w:rPr>
      </w:pPr>
      <w:r w:rsidRPr="00536998">
        <w:rPr>
          <w:b/>
          <w:bCs/>
          <w:i/>
          <w:iCs/>
          <w:lang w:val="en-GB"/>
        </w:rPr>
        <w:t>``</w:t>
      </w:r>
    </w:p>
    <w:p w14:paraId="5E18D971" w14:textId="77777777" w:rsidR="00E848F0" w:rsidRPr="00E848F0" w:rsidRDefault="00E848F0" w:rsidP="00E848F0">
      <w:pPr>
        <w:rPr>
          <w:lang w:val="en-GB"/>
        </w:rPr>
      </w:pPr>
      <w:r w:rsidRPr="00E848F0">
        <w:rPr>
          <w:lang w:val="en-GB"/>
        </w:rPr>
        <w:t>This grants read access to the specified path.</w:t>
      </w:r>
    </w:p>
    <w:p w14:paraId="7A5ABA96" w14:textId="77777777" w:rsidR="00E848F0" w:rsidRPr="00E848F0" w:rsidRDefault="000A1820" w:rsidP="00E848F0">
      <w:pPr>
        <w:rPr>
          <w:lang w:val="en-GB"/>
        </w:rPr>
      </w:pPr>
      <w:r>
        <w:rPr>
          <w:lang w:val="en-GB"/>
        </w:rPr>
        <w:pict w14:anchorId="2FCDC2A0">
          <v:rect id="_x0000_i1027" style="width:0;height:1.5pt" o:hralign="center" o:hrstd="t" o:hr="t" fillcolor="#a0a0a0" stroked="f"/>
        </w:pict>
      </w:r>
    </w:p>
    <w:p w14:paraId="05B4F3F9" w14:textId="77777777" w:rsidR="00E848F0" w:rsidRPr="00E848F0" w:rsidRDefault="00E848F0">
      <w:pPr>
        <w:numPr>
          <w:ilvl w:val="0"/>
          <w:numId w:val="75"/>
        </w:numPr>
        <w:rPr>
          <w:b/>
          <w:bCs/>
          <w:lang w:val="en-GB"/>
        </w:rPr>
      </w:pPr>
      <w:r w:rsidRPr="00E848F0">
        <w:rPr>
          <w:rFonts w:ascii="Segoe UI Emoji" w:hAnsi="Segoe UI Emoji" w:cs="Segoe UI Emoji"/>
          <w:b/>
          <w:bCs/>
          <w:lang w:val="en-GB"/>
        </w:rPr>
        <w:t>✅</w:t>
      </w:r>
      <w:r w:rsidRPr="00E848F0">
        <w:rPr>
          <w:b/>
          <w:bCs/>
          <w:lang w:val="en-GB"/>
        </w:rPr>
        <w:t xml:space="preserve"> E. Policies deny by default (empty policy grants no permission)</w:t>
      </w:r>
    </w:p>
    <w:p w14:paraId="0A004518" w14:textId="77777777" w:rsidR="00E848F0" w:rsidRPr="00E848F0" w:rsidRDefault="00E848F0" w:rsidP="00E848F0">
      <w:pPr>
        <w:rPr>
          <w:lang w:val="en-GB"/>
        </w:rPr>
      </w:pPr>
      <w:r w:rsidRPr="00E848F0">
        <w:rPr>
          <w:lang w:val="en-GB"/>
        </w:rPr>
        <w:t xml:space="preserve">Vault follows the </w:t>
      </w:r>
      <w:r w:rsidRPr="00E848F0">
        <w:rPr>
          <w:b/>
          <w:bCs/>
          <w:lang w:val="en-GB"/>
        </w:rPr>
        <w:t>principle of least privilege</w:t>
      </w:r>
      <w:r w:rsidRPr="00E848F0">
        <w:rPr>
          <w:lang w:val="en-GB"/>
        </w:rPr>
        <w:t>:</w:t>
      </w:r>
    </w:p>
    <w:p w14:paraId="47674E95" w14:textId="77777777" w:rsidR="00E848F0" w:rsidRPr="00E848F0" w:rsidRDefault="00E848F0">
      <w:pPr>
        <w:numPr>
          <w:ilvl w:val="0"/>
          <w:numId w:val="75"/>
        </w:numPr>
        <w:rPr>
          <w:lang w:val="en-GB"/>
        </w:rPr>
      </w:pPr>
      <w:r w:rsidRPr="00E848F0">
        <w:rPr>
          <w:lang w:val="en-GB"/>
        </w:rPr>
        <w:t>If a policy does not explicitly grant access, access is denied.</w:t>
      </w:r>
    </w:p>
    <w:p w14:paraId="613E920E" w14:textId="77777777" w:rsidR="00E848F0" w:rsidRPr="00E848F0" w:rsidRDefault="00E848F0">
      <w:pPr>
        <w:numPr>
          <w:ilvl w:val="0"/>
          <w:numId w:val="75"/>
        </w:numPr>
        <w:rPr>
          <w:lang w:val="en-GB"/>
        </w:rPr>
      </w:pPr>
      <w:r w:rsidRPr="00E848F0">
        <w:rPr>
          <w:lang w:val="en-GB"/>
        </w:rPr>
        <w:t>An empty policy provides no permissions.</w:t>
      </w:r>
    </w:p>
    <w:p w14:paraId="4A24810D" w14:textId="639B5FC4" w:rsidR="00134640" w:rsidRDefault="00134640"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1" w:history="1">
        <w:r w:rsidRPr="001371D2">
          <w:rPr>
            <w:rStyle w:val="Hyperlink"/>
            <w:rFonts w:ascii="Roboto Condensed" w:hAnsi="Roboto Condensed"/>
            <w:shd w:val="clear" w:color="auto" w:fill="F8F9FA"/>
          </w:rPr>
          <w:t>https://www.examtopics.com/discussions/hashicorp/view/131451-exam-vault-associate-002-topic-1-question-52-discussion/</w:t>
        </w:r>
      </w:hyperlink>
      <w:r>
        <w:rPr>
          <w:rFonts w:ascii="Roboto Condensed" w:hAnsi="Roboto Condensed"/>
          <w:color w:val="505050"/>
          <w:shd w:val="clear" w:color="auto" w:fill="F8F9FA"/>
        </w:rPr>
        <w:t xml:space="preserve"> </w:t>
      </w:r>
    </w:p>
    <w:p w14:paraId="32AF9D13" w14:textId="77777777" w:rsidR="00A04887" w:rsidRPr="005204CA" w:rsidRDefault="00A0488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E21640B" w14:textId="3B5C6AB9" w:rsidR="002759BE" w:rsidRPr="002759BE" w:rsidRDefault="002759BE" w:rsidP="002759BE">
      <w:pPr>
        <w:rPr>
          <w:shd w:val="clear" w:color="auto" w:fill="FFFFFF"/>
          <w:lang w:val="en-GB"/>
        </w:rPr>
      </w:pPr>
      <w:r w:rsidRPr="002759BE">
        <w:rPr>
          <w:shd w:val="clear" w:color="auto" w:fill="FFFFFF"/>
          <w:lang w:val="en-GB"/>
        </w:rPr>
        <w:t>Use this screenshot to answer the question below:</w:t>
      </w:r>
      <w:r w:rsidRPr="002759BE">
        <w:rPr>
          <w:shd w:val="clear" w:color="auto" w:fill="FFFFFF"/>
          <w:lang w:val="en-GB"/>
        </w:rPr>
        <w:br/>
      </w:r>
      <w:r w:rsidRPr="002759BE">
        <w:rPr>
          <w:noProof/>
          <w:shd w:val="clear" w:color="auto" w:fill="FFFFFF"/>
          <w:lang w:val="en-GB"/>
        </w:rPr>
        <w:drawing>
          <wp:inline distT="0" distB="0" distL="0" distR="0" wp14:anchorId="1E6B1C17" wp14:editId="27D7C448">
            <wp:extent cx="4680000" cy="4276800"/>
            <wp:effectExtent l="0" t="0" r="6350" b="9525"/>
            <wp:docPr id="214148232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80000" cy="4276800"/>
                    </a:xfrm>
                    <a:prstGeom prst="rect">
                      <a:avLst/>
                    </a:prstGeom>
                    <a:noFill/>
                    <a:ln>
                      <a:noFill/>
                    </a:ln>
                  </pic:spPr>
                </pic:pic>
              </a:graphicData>
            </a:graphic>
          </wp:inline>
        </w:drawing>
      </w:r>
      <w:r w:rsidRPr="002759BE">
        <w:rPr>
          <w:shd w:val="clear" w:color="auto" w:fill="FFFFFF"/>
          <w:lang w:val="en-GB"/>
        </w:rPr>
        <w:br/>
        <w:t>Where on this page would you click to view a secret located at secret/my-secret?</w:t>
      </w:r>
    </w:p>
    <w:p w14:paraId="2F73BF68" w14:textId="77777777" w:rsidR="002759BE" w:rsidRPr="002759BE" w:rsidRDefault="002759BE" w:rsidP="002759BE">
      <w:pPr>
        <w:rPr>
          <w:vanish/>
          <w:shd w:val="clear" w:color="auto" w:fill="FFFFFF"/>
          <w:lang w:val="en-GB"/>
        </w:rPr>
      </w:pPr>
      <w:r w:rsidRPr="002759BE">
        <w:rPr>
          <w:vanish/>
          <w:shd w:val="clear" w:color="auto" w:fill="FFFFFF"/>
          <w:lang w:val="en-GB"/>
        </w:rPr>
        <w:lastRenderedPageBreak/>
        <w:t>Principio del formulario</w:t>
      </w:r>
    </w:p>
    <w:p w14:paraId="57E0D30B" w14:textId="77777777" w:rsidR="00A04887" w:rsidRPr="005204CA" w:rsidRDefault="00A0488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670D287B" w14:textId="4900CBE7" w:rsidR="00A04887" w:rsidRPr="005204CA" w:rsidRDefault="00A04887" w:rsidP="00A359B4">
      <w:pPr>
        <w:ind w:left="360"/>
        <w:rPr>
          <w:b/>
          <w:bCs/>
        </w:rPr>
      </w:pPr>
      <w:r w:rsidRPr="005204CA">
        <w:rPr>
          <w:b/>
          <w:bCs/>
        </w:rPr>
        <w:t xml:space="preserve">Correct Answer:  </w:t>
      </w:r>
      <w:r w:rsidR="00865E80">
        <w:rPr>
          <w:b/>
          <w:bCs/>
        </w:rPr>
        <w:t>D</w:t>
      </w:r>
    </w:p>
    <w:p w14:paraId="7ED6EE91" w14:textId="77777777" w:rsidR="00A04887" w:rsidRPr="005204CA" w:rsidRDefault="00A04887" w:rsidP="00A359B4">
      <w:pPr>
        <w:ind w:left="360"/>
        <w:rPr>
          <w:b/>
          <w:bCs/>
        </w:rPr>
      </w:pPr>
      <w:r w:rsidRPr="005204CA">
        <w:rPr>
          <w:b/>
          <w:bCs/>
        </w:rPr>
        <w:t xml:space="preserve">Explanation: </w:t>
      </w:r>
    </w:p>
    <w:p w14:paraId="168B227F" w14:textId="77777777" w:rsidR="00A04887" w:rsidRPr="004F063F" w:rsidRDefault="00A04887" w:rsidP="00A359B4"/>
    <w:p w14:paraId="72B71250" w14:textId="05E85463" w:rsidR="00A04887" w:rsidRDefault="00A04887"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3" w:history="1">
        <w:r w:rsidRPr="001371D2">
          <w:rPr>
            <w:rStyle w:val="Hyperlink"/>
            <w:rFonts w:ascii="Roboto Condensed" w:hAnsi="Roboto Condensed"/>
            <w:shd w:val="clear" w:color="auto" w:fill="F8F9FA"/>
          </w:rPr>
          <w:t>https://www.examtopics.com/discussions/hashicorp/view/131453-exam-vault-associate-002-topic-1-question-53-discussion/</w:t>
        </w:r>
      </w:hyperlink>
      <w:r>
        <w:rPr>
          <w:rFonts w:ascii="Roboto Condensed" w:hAnsi="Roboto Condensed"/>
          <w:color w:val="505050"/>
          <w:shd w:val="clear" w:color="auto" w:fill="F8F9FA"/>
        </w:rPr>
        <w:t xml:space="preserve"> </w:t>
      </w:r>
    </w:p>
    <w:p w14:paraId="4491ED2E" w14:textId="77777777" w:rsidR="00AF7558" w:rsidRPr="005204CA" w:rsidRDefault="00AF7558"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BA0EC7E" w14:textId="77777777" w:rsidR="00471076" w:rsidRPr="00471076" w:rsidRDefault="00471076" w:rsidP="00471076">
      <w:pPr>
        <w:rPr>
          <w:shd w:val="clear" w:color="auto" w:fill="FFFFFF"/>
          <w:lang w:val="en-GB"/>
        </w:rPr>
      </w:pPr>
      <w:r w:rsidRPr="00471076">
        <w:rPr>
          <w:shd w:val="clear" w:color="auto" w:fill="FFFFFF"/>
          <w:lang w:val="en-GB"/>
        </w:rPr>
        <w:t>An organization would like to use a scheduler to track &amp; revoke access granted to a job (by Vault) at completion.</w:t>
      </w:r>
      <w:r w:rsidRPr="00471076">
        <w:rPr>
          <w:shd w:val="clear" w:color="auto" w:fill="FFFFFF"/>
          <w:lang w:val="en-GB"/>
        </w:rPr>
        <w:br/>
        <w:t xml:space="preserve">What auth-associated Vault object should be tracked to enable this </w:t>
      </w:r>
      <w:proofErr w:type="spellStart"/>
      <w:r w:rsidRPr="00471076">
        <w:rPr>
          <w:shd w:val="clear" w:color="auto" w:fill="FFFFFF"/>
          <w:lang w:val="en-GB"/>
        </w:rPr>
        <w:t>behavior</w:t>
      </w:r>
      <w:proofErr w:type="spellEnd"/>
      <w:r w:rsidRPr="00471076">
        <w:rPr>
          <w:shd w:val="clear" w:color="auto" w:fill="FFFFFF"/>
          <w:lang w:val="en-GB"/>
        </w:rPr>
        <w:t>?</w:t>
      </w:r>
    </w:p>
    <w:p w14:paraId="779D6D1F" w14:textId="5DC8D405" w:rsidR="00471076" w:rsidRPr="00471076" w:rsidRDefault="00471076">
      <w:pPr>
        <w:pStyle w:val="ListParagraph"/>
        <w:numPr>
          <w:ilvl w:val="1"/>
          <w:numId w:val="75"/>
        </w:numPr>
        <w:rPr>
          <w:shd w:val="clear" w:color="auto" w:fill="FFFFFF"/>
          <w:lang w:val="en-GB"/>
        </w:rPr>
      </w:pPr>
      <w:r w:rsidRPr="00471076">
        <w:rPr>
          <w:shd w:val="clear" w:color="auto" w:fill="FFFFFF"/>
          <w:lang w:val="en-GB"/>
        </w:rPr>
        <w:t>Token accessor</w:t>
      </w:r>
    </w:p>
    <w:p w14:paraId="6D7025CF" w14:textId="1862924E" w:rsidR="00471076" w:rsidRPr="00471076" w:rsidRDefault="00471076">
      <w:pPr>
        <w:pStyle w:val="ListParagraph"/>
        <w:numPr>
          <w:ilvl w:val="1"/>
          <w:numId w:val="75"/>
        </w:numPr>
        <w:rPr>
          <w:shd w:val="clear" w:color="auto" w:fill="FFFFFF"/>
          <w:lang w:val="en-GB"/>
        </w:rPr>
      </w:pPr>
      <w:r w:rsidRPr="00471076">
        <w:rPr>
          <w:shd w:val="clear" w:color="auto" w:fill="FFFFFF"/>
          <w:lang w:val="en-GB"/>
        </w:rPr>
        <w:t>Token ID</w:t>
      </w:r>
    </w:p>
    <w:p w14:paraId="0267779B" w14:textId="57719C8B" w:rsidR="00471076" w:rsidRPr="00471076" w:rsidRDefault="00471076">
      <w:pPr>
        <w:pStyle w:val="ListParagraph"/>
        <w:numPr>
          <w:ilvl w:val="1"/>
          <w:numId w:val="75"/>
        </w:numPr>
        <w:rPr>
          <w:shd w:val="clear" w:color="auto" w:fill="FFFFFF"/>
          <w:lang w:val="en-GB"/>
        </w:rPr>
      </w:pPr>
      <w:r w:rsidRPr="00471076">
        <w:rPr>
          <w:shd w:val="clear" w:color="auto" w:fill="FFFFFF"/>
          <w:lang w:val="en-GB"/>
        </w:rPr>
        <w:t>Lease ID</w:t>
      </w:r>
    </w:p>
    <w:p w14:paraId="56641D18" w14:textId="493AF54A" w:rsidR="00471076" w:rsidRPr="00471076" w:rsidRDefault="00471076">
      <w:pPr>
        <w:pStyle w:val="ListParagraph"/>
        <w:numPr>
          <w:ilvl w:val="1"/>
          <w:numId w:val="75"/>
        </w:numPr>
        <w:rPr>
          <w:shd w:val="clear" w:color="auto" w:fill="FFFFFF"/>
          <w:lang w:val="en-GB"/>
        </w:rPr>
      </w:pPr>
      <w:r w:rsidRPr="00471076">
        <w:rPr>
          <w:shd w:val="clear" w:color="auto" w:fill="FFFFFF"/>
          <w:lang w:val="en-GB"/>
        </w:rPr>
        <w:t>Authentication method</w:t>
      </w:r>
    </w:p>
    <w:p w14:paraId="46869CF4" w14:textId="77777777" w:rsidR="00AF7558" w:rsidRPr="005204CA" w:rsidRDefault="00AF7558"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5401342" w14:textId="5D117A5A" w:rsidR="00AF7558" w:rsidRPr="005204CA" w:rsidRDefault="00AF7558" w:rsidP="00A359B4">
      <w:pPr>
        <w:ind w:left="360"/>
        <w:rPr>
          <w:b/>
          <w:bCs/>
        </w:rPr>
      </w:pPr>
      <w:r w:rsidRPr="005204CA">
        <w:rPr>
          <w:b/>
          <w:bCs/>
        </w:rPr>
        <w:t xml:space="preserve">Correct Answer:  </w:t>
      </w:r>
      <w:r w:rsidR="009D1CD5">
        <w:rPr>
          <w:b/>
          <w:bCs/>
        </w:rPr>
        <w:t>C</w:t>
      </w:r>
    </w:p>
    <w:p w14:paraId="762FA3EA" w14:textId="77777777" w:rsidR="00AF7558" w:rsidRPr="005204CA" w:rsidRDefault="00AF7558" w:rsidP="00A359B4">
      <w:pPr>
        <w:ind w:left="360"/>
        <w:rPr>
          <w:b/>
          <w:bCs/>
        </w:rPr>
      </w:pPr>
      <w:r w:rsidRPr="005204CA">
        <w:rPr>
          <w:b/>
          <w:bCs/>
        </w:rPr>
        <w:t xml:space="preserve">Explanation: </w:t>
      </w:r>
    </w:p>
    <w:p w14:paraId="13C4DF18" w14:textId="77777777" w:rsidR="009D1CD5" w:rsidRPr="009D1CD5" w:rsidRDefault="009D1CD5" w:rsidP="009D1CD5">
      <w:pPr>
        <w:rPr>
          <w:lang w:val="en-GB"/>
        </w:rPr>
      </w:pPr>
      <w:r w:rsidRPr="009D1CD5">
        <w:rPr>
          <w:lang w:val="en-GB"/>
        </w:rPr>
        <w:t xml:space="preserve">If a scheduler needs to </w:t>
      </w:r>
      <w:r w:rsidRPr="009D1CD5">
        <w:rPr>
          <w:b/>
          <w:bCs/>
          <w:lang w:val="en-GB"/>
        </w:rPr>
        <w:t>track a job's Vault access and revoke it when the job completes</w:t>
      </w:r>
      <w:r w:rsidRPr="009D1CD5">
        <w:rPr>
          <w:lang w:val="en-GB"/>
        </w:rPr>
        <w:t xml:space="preserve">, the recommended object to store is the </w:t>
      </w:r>
      <w:r w:rsidRPr="009D1CD5">
        <w:rPr>
          <w:b/>
          <w:bCs/>
          <w:lang w:val="en-GB"/>
        </w:rPr>
        <w:t>token accessor</w:t>
      </w:r>
      <w:r w:rsidRPr="009D1CD5">
        <w:rPr>
          <w:lang w:val="en-GB"/>
        </w:rPr>
        <w:t>.</w:t>
      </w:r>
    </w:p>
    <w:p w14:paraId="02AF59D7" w14:textId="77777777" w:rsidR="009D1CD5" w:rsidRPr="009D1CD5" w:rsidRDefault="009D1CD5">
      <w:pPr>
        <w:numPr>
          <w:ilvl w:val="0"/>
          <w:numId w:val="76"/>
        </w:numPr>
        <w:rPr>
          <w:b/>
          <w:bCs/>
          <w:lang w:val="en-GB"/>
        </w:rPr>
      </w:pPr>
      <w:r w:rsidRPr="009D1CD5">
        <w:rPr>
          <w:b/>
          <w:bCs/>
          <w:lang w:val="en-GB"/>
        </w:rPr>
        <w:t>Why?</w:t>
      </w:r>
    </w:p>
    <w:p w14:paraId="1C163079" w14:textId="77777777" w:rsidR="009D1CD5" w:rsidRPr="009D1CD5" w:rsidRDefault="009D1CD5" w:rsidP="009D1CD5">
      <w:pPr>
        <w:rPr>
          <w:lang w:val="en-GB"/>
        </w:rPr>
      </w:pPr>
      <w:r w:rsidRPr="009D1CD5">
        <w:rPr>
          <w:lang w:val="en-GB"/>
        </w:rPr>
        <w:t>A token accessor:</w:t>
      </w:r>
    </w:p>
    <w:p w14:paraId="1A4E619C" w14:textId="77777777" w:rsidR="009D1CD5" w:rsidRPr="009D1CD5" w:rsidRDefault="009D1CD5">
      <w:pPr>
        <w:numPr>
          <w:ilvl w:val="0"/>
          <w:numId w:val="76"/>
        </w:numPr>
        <w:rPr>
          <w:lang w:val="en-GB"/>
        </w:rPr>
      </w:pPr>
      <w:r w:rsidRPr="009D1CD5">
        <w:rPr>
          <w:lang w:val="en-GB"/>
        </w:rPr>
        <w:t>Uniquely identifies a Vault token.</w:t>
      </w:r>
    </w:p>
    <w:p w14:paraId="4C036B5F" w14:textId="77777777" w:rsidR="009D1CD5" w:rsidRPr="009D1CD5" w:rsidRDefault="009D1CD5">
      <w:pPr>
        <w:numPr>
          <w:ilvl w:val="0"/>
          <w:numId w:val="76"/>
        </w:numPr>
        <w:rPr>
          <w:lang w:val="en-GB"/>
        </w:rPr>
      </w:pPr>
      <w:r w:rsidRPr="009D1CD5">
        <w:rPr>
          <w:lang w:val="en-GB"/>
        </w:rPr>
        <w:t>Can be safely stored and logged.</w:t>
      </w:r>
    </w:p>
    <w:p w14:paraId="3A3B0337" w14:textId="77777777" w:rsidR="009D1CD5" w:rsidRPr="009D1CD5" w:rsidRDefault="009D1CD5">
      <w:pPr>
        <w:numPr>
          <w:ilvl w:val="0"/>
          <w:numId w:val="76"/>
        </w:numPr>
        <w:rPr>
          <w:lang w:val="en-GB"/>
        </w:rPr>
      </w:pPr>
      <w:r w:rsidRPr="009D1CD5">
        <w:rPr>
          <w:lang w:val="en-GB"/>
        </w:rPr>
        <w:t>Allows lookup, renewal, and revocation of the associated token.</w:t>
      </w:r>
    </w:p>
    <w:p w14:paraId="04F71772" w14:textId="77777777" w:rsidR="009D1CD5" w:rsidRDefault="009D1CD5">
      <w:pPr>
        <w:numPr>
          <w:ilvl w:val="0"/>
          <w:numId w:val="76"/>
        </w:numPr>
        <w:rPr>
          <w:lang w:val="en-GB"/>
        </w:rPr>
      </w:pPr>
      <w:r w:rsidRPr="009D1CD5">
        <w:rPr>
          <w:lang w:val="en-GB"/>
        </w:rPr>
        <w:t xml:space="preserve">Does </w:t>
      </w:r>
      <w:r w:rsidRPr="009D1CD5">
        <w:rPr>
          <w:b/>
          <w:bCs/>
          <w:lang w:val="en-GB"/>
        </w:rPr>
        <w:t>not</w:t>
      </w:r>
      <w:r w:rsidRPr="009D1CD5">
        <w:rPr>
          <w:lang w:val="en-GB"/>
        </w:rPr>
        <w:t xml:space="preserve"> grant access by itself (unlike the token ID).</w:t>
      </w:r>
    </w:p>
    <w:p w14:paraId="38BF2E0D" w14:textId="56ECD0CB" w:rsidR="009D1CD5" w:rsidRPr="009D1CD5" w:rsidRDefault="009D1CD5" w:rsidP="009D1CD5">
      <w:pPr>
        <w:ind w:left="360"/>
        <w:rPr>
          <w:lang w:val="en-GB"/>
        </w:rPr>
      </w:pPr>
      <w:r>
        <w:rPr>
          <w:lang w:val="en-GB"/>
        </w:rPr>
        <w:t>Example:</w:t>
      </w:r>
    </w:p>
    <w:p w14:paraId="1CB03927" w14:textId="47C6DA9F" w:rsidR="00AF7558" w:rsidRPr="009D1CD5" w:rsidRDefault="009D1CD5" w:rsidP="00A359B4">
      <w:pPr>
        <w:rPr>
          <w:b/>
          <w:bCs/>
          <w:i/>
          <w:iCs/>
          <w:lang w:val="en-GB"/>
        </w:rPr>
      </w:pPr>
      <w:r w:rsidRPr="009D1CD5">
        <w:rPr>
          <w:b/>
          <w:bCs/>
          <w:i/>
          <w:iCs/>
          <w:lang w:val="en-GB"/>
        </w:rPr>
        <w:t>vault token revoke -accessor &lt;accessor&gt;</w:t>
      </w:r>
    </w:p>
    <w:p w14:paraId="49D67D4E" w14:textId="174B7C0D" w:rsidR="00AF7558" w:rsidRDefault="00AF7558"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4" w:history="1">
        <w:r w:rsidRPr="001371D2">
          <w:rPr>
            <w:rStyle w:val="Hyperlink"/>
            <w:rFonts w:ascii="Roboto Condensed" w:hAnsi="Roboto Condensed"/>
            <w:shd w:val="clear" w:color="auto" w:fill="F8F9FA"/>
          </w:rPr>
          <w:t>https://www.examtopics.com/discussions/hashicorp/view/131454-exam-vault-associate-002-topic-1-question-54-discussion/</w:t>
        </w:r>
      </w:hyperlink>
      <w:r>
        <w:rPr>
          <w:rFonts w:ascii="Roboto Condensed" w:hAnsi="Roboto Condensed"/>
          <w:color w:val="505050"/>
          <w:shd w:val="clear" w:color="auto" w:fill="F8F9FA"/>
        </w:rPr>
        <w:t xml:space="preserve"> </w:t>
      </w:r>
    </w:p>
    <w:p w14:paraId="25884A38" w14:textId="77777777" w:rsidR="00DC1B4F" w:rsidRPr="005204CA" w:rsidRDefault="00DC1B4F"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B385CB9" w14:textId="77777777" w:rsidR="006551DE" w:rsidRPr="006551DE" w:rsidRDefault="006551DE" w:rsidP="006551DE">
      <w:pPr>
        <w:rPr>
          <w:shd w:val="clear" w:color="auto" w:fill="FFFFFF"/>
          <w:lang w:val="en-GB"/>
        </w:rPr>
      </w:pPr>
      <w:r w:rsidRPr="006551DE">
        <w:rPr>
          <w:shd w:val="clear" w:color="auto" w:fill="FFFFFF"/>
          <w:lang w:val="en-GB"/>
        </w:rPr>
        <w:t>Which statement describes the results of this command: $ vault secrets enable transit?</w:t>
      </w:r>
    </w:p>
    <w:p w14:paraId="4C49F621" w14:textId="6518C723" w:rsidR="006551DE" w:rsidRPr="0021631B" w:rsidRDefault="006551DE">
      <w:pPr>
        <w:pStyle w:val="ListParagraph"/>
        <w:numPr>
          <w:ilvl w:val="0"/>
          <w:numId w:val="77"/>
        </w:numPr>
        <w:rPr>
          <w:shd w:val="clear" w:color="auto" w:fill="FFFFFF"/>
          <w:lang w:val="en-GB"/>
        </w:rPr>
      </w:pPr>
      <w:r w:rsidRPr="0021631B">
        <w:rPr>
          <w:shd w:val="clear" w:color="auto" w:fill="FFFFFF"/>
          <w:lang w:val="en-GB"/>
        </w:rPr>
        <w:t>Enables the transit secrets engine at transit path</w:t>
      </w:r>
    </w:p>
    <w:p w14:paraId="4C74306C" w14:textId="3E9B5FD4" w:rsidR="006551DE" w:rsidRPr="0021631B" w:rsidRDefault="006551DE">
      <w:pPr>
        <w:pStyle w:val="ListParagraph"/>
        <w:numPr>
          <w:ilvl w:val="0"/>
          <w:numId w:val="77"/>
        </w:numPr>
        <w:rPr>
          <w:shd w:val="clear" w:color="auto" w:fill="FFFFFF"/>
          <w:lang w:val="en-GB"/>
        </w:rPr>
      </w:pPr>
      <w:r w:rsidRPr="0021631B">
        <w:rPr>
          <w:shd w:val="clear" w:color="auto" w:fill="FFFFFF"/>
          <w:lang w:val="en-GB"/>
        </w:rPr>
        <w:t>Requires a root token to execute the command successfully</w:t>
      </w:r>
    </w:p>
    <w:p w14:paraId="2072704F" w14:textId="2C094B7B" w:rsidR="006551DE" w:rsidRPr="0021631B" w:rsidRDefault="006551DE">
      <w:pPr>
        <w:pStyle w:val="ListParagraph"/>
        <w:numPr>
          <w:ilvl w:val="0"/>
          <w:numId w:val="77"/>
        </w:numPr>
        <w:rPr>
          <w:shd w:val="clear" w:color="auto" w:fill="FFFFFF"/>
          <w:lang w:val="en-GB"/>
        </w:rPr>
      </w:pPr>
      <w:r w:rsidRPr="0021631B">
        <w:rPr>
          <w:shd w:val="clear" w:color="auto" w:fill="FFFFFF"/>
          <w:lang w:val="en-GB"/>
        </w:rPr>
        <w:t>Enables the transit secrets engine at secret path</w:t>
      </w:r>
    </w:p>
    <w:p w14:paraId="614B4EB4" w14:textId="2AEFDDB7" w:rsidR="006551DE" w:rsidRPr="0021631B" w:rsidRDefault="006551DE">
      <w:pPr>
        <w:pStyle w:val="ListParagraph"/>
        <w:numPr>
          <w:ilvl w:val="0"/>
          <w:numId w:val="77"/>
        </w:numPr>
        <w:rPr>
          <w:shd w:val="clear" w:color="auto" w:fill="FFFFFF"/>
          <w:lang w:val="en-GB"/>
        </w:rPr>
      </w:pPr>
      <w:r w:rsidRPr="0021631B">
        <w:rPr>
          <w:shd w:val="clear" w:color="auto" w:fill="FFFFFF"/>
          <w:lang w:val="en-GB"/>
        </w:rPr>
        <w:t>Fails due to missing -path parameter</w:t>
      </w:r>
    </w:p>
    <w:p w14:paraId="21173E96" w14:textId="4201EA29" w:rsidR="006551DE" w:rsidRPr="0021631B" w:rsidRDefault="006551DE">
      <w:pPr>
        <w:pStyle w:val="ListParagraph"/>
        <w:numPr>
          <w:ilvl w:val="0"/>
          <w:numId w:val="77"/>
        </w:numPr>
        <w:rPr>
          <w:shd w:val="clear" w:color="auto" w:fill="FFFFFF"/>
          <w:lang w:val="en-GB"/>
        </w:rPr>
      </w:pPr>
      <w:r w:rsidRPr="0021631B">
        <w:rPr>
          <w:shd w:val="clear" w:color="auto" w:fill="FFFFFF"/>
          <w:lang w:val="en-GB"/>
        </w:rPr>
        <w:t>Fails because the transit secrets engine is enabled by default</w:t>
      </w:r>
    </w:p>
    <w:p w14:paraId="6525026F" w14:textId="77777777" w:rsidR="00DC1B4F" w:rsidRPr="005204CA" w:rsidRDefault="00DC1B4F"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7DB51BC" w14:textId="74B734C5" w:rsidR="00DC1B4F" w:rsidRPr="005204CA" w:rsidRDefault="00DC1B4F" w:rsidP="00A359B4">
      <w:pPr>
        <w:ind w:left="360"/>
        <w:rPr>
          <w:b/>
          <w:bCs/>
        </w:rPr>
      </w:pPr>
      <w:r w:rsidRPr="005204CA">
        <w:rPr>
          <w:b/>
          <w:bCs/>
        </w:rPr>
        <w:t xml:space="preserve">Correct Answer:  </w:t>
      </w:r>
      <w:r w:rsidR="0021631B">
        <w:rPr>
          <w:b/>
          <w:bCs/>
        </w:rPr>
        <w:t>A</w:t>
      </w:r>
    </w:p>
    <w:p w14:paraId="13DB8B57" w14:textId="77777777" w:rsidR="00DC1B4F" w:rsidRPr="005204CA" w:rsidRDefault="00DC1B4F" w:rsidP="00A359B4">
      <w:pPr>
        <w:ind w:left="360"/>
        <w:rPr>
          <w:b/>
          <w:bCs/>
        </w:rPr>
      </w:pPr>
      <w:r w:rsidRPr="005204CA">
        <w:rPr>
          <w:b/>
          <w:bCs/>
        </w:rPr>
        <w:t xml:space="preserve">Explanation: </w:t>
      </w:r>
    </w:p>
    <w:p w14:paraId="5FD8D7D7" w14:textId="77777777" w:rsidR="00FE24B1" w:rsidRPr="00FE24B1" w:rsidRDefault="00FE24B1" w:rsidP="00FE24B1">
      <w:pPr>
        <w:rPr>
          <w:lang w:val="en-GB"/>
        </w:rPr>
      </w:pPr>
      <w:r w:rsidRPr="00FE24B1">
        <w:rPr>
          <w:lang w:val="en-GB"/>
        </w:rPr>
        <w:t>When you run:</w:t>
      </w:r>
    </w:p>
    <w:p w14:paraId="48C39940" w14:textId="77777777" w:rsidR="00FE24B1" w:rsidRPr="00FE24B1" w:rsidRDefault="00FE24B1" w:rsidP="00FE24B1">
      <w:pPr>
        <w:ind w:firstLine="720"/>
        <w:rPr>
          <w:b/>
          <w:bCs/>
          <w:i/>
          <w:iCs/>
          <w:lang w:val="en-GB"/>
        </w:rPr>
      </w:pPr>
      <w:r w:rsidRPr="00FE24B1">
        <w:rPr>
          <w:b/>
          <w:bCs/>
          <w:i/>
          <w:iCs/>
          <w:lang w:val="en-GB"/>
        </w:rPr>
        <w:t>vault secrets enable transit</w:t>
      </w:r>
    </w:p>
    <w:p w14:paraId="797F5B43" w14:textId="77777777" w:rsidR="00FE24B1" w:rsidRPr="00FE24B1" w:rsidRDefault="00FE24B1" w:rsidP="00FE24B1">
      <w:pPr>
        <w:rPr>
          <w:lang w:val="en-GB"/>
        </w:rPr>
      </w:pPr>
      <w:r w:rsidRPr="00FE24B1">
        <w:rPr>
          <w:lang w:val="en-GB"/>
        </w:rPr>
        <w:t xml:space="preserve">Vault enables the </w:t>
      </w:r>
      <w:r w:rsidRPr="00FE24B1">
        <w:rPr>
          <w:b/>
          <w:bCs/>
          <w:lang w:val="en-GB"/>
        </w:rPr>
        <w:t>Transit Secrets Engine</w:t>
      </w:r>
      <w:r w:rsidRPr="00FE24B1">
        <w:rPr>
          <w:lang w:val="en-GB"/>
        </w:rPr>
        <w:t xml:space="preserve"> and mounts it at the default path named after the engine type:</w:t>
      </w:r>
    </w:p>
    <w:p w14:paraId="298E794A" w14:textId="77777777" w:rsidR="00FE24B1" w:rsidRPr="00FE24B1" w:rsidRDefault="00FE24B1" w:rsidP="00FE24B1">
      <w:pPr>
        <w:ind w:firstLine="720"/>
        <w:rPr>
          <w:b/>
          <w:bCs/>
          <w:i/>
          <w:iCs/>
          <w:lang w:val="en-GB"/>
        </w:rPr>
      </w:pPr>
      <w:r w:rsidRPr="00FE24B1">
        <w:rPr>
          <w:b/>
          <w:bCs/>
          <w:i/>
          <w:iCs/>
          <w:lang w:val="en-GB"/>
        </w:rPr>
        <w:t>transit/</w:t>
      </w:r>
    </w:p>
    <w:p w14:paraId="77B994A4" w14:textId="457C1743" w:rsidR="00DC1B4F" w:rsidRDefault="00DC1B4F"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5" w:history="1">
        <w:r w:rsidRPr="001371D2">
          <w:rPr>
            <w:rStyle w:val="Hyperlink"/>
            <w:rFonts w:ascii="Roboto Condensed" w:hAnsi="Roboto Condensed"/>
            <w:shd w:val="clear" w:color="auto" w:fill="F8F9FA"/>
          </w:rPr>
          <w:t>https://www.examtopics.com/discussions/hashicorp/view/131455-exam-vault-associate-002-topic-1-question-55-discussion/</w:t>
        </w:r>
      </w:hyperlink>
      <w:r>
        <w:rPr>
          <w:rFonts w:ascii="Roboto Condensed" w:hAnsi="Roboto Condensed"/>
          <w:color w:val="505050"/>
          <w:shd w:val="clear" w:color="auto" w:fill="F8F9FA"/>
        </w:rPr>
        <w:t xml:space="preserve"> </w:t>
      </w:r>
    </w:p>
    <w:p w14:paraId="28FD4C91" w14:textId="77777777" w:rsidR="0048295A" w:rsidRPr="005204CA" w:rsidRDefault="0048295A"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8D5043D" w14:textId="6322222D" w:rsidR="007C078B" w:rsidRPr="007C078B" w:rsidRDefault="007C078B" w:rsidP="007C078B">
      <w:pPr>
        <w:rPr>
          <w:shd w:val="clear" w:color="auto" w:fill="FFFFFF"/>
          <w:lang w:val="en-GB"/>
        </w:rPr>
      </w:pPr>
      <w:r w:rsidRPr="007C078B">
        <w:rPr>
          <w:shd w:val="clear" w:color="auto" w:fill="FFFFFF"/>
          <w:lang w:val="en-GB"/>
        </w:rPr>
        <w:t>Running the second command in the GUI CU will succeed.</w:t>
      </w:r>
      <w:r w:rsidRPr="007C078B">
        <w:rPr>
          <w:shd w:val="clear" w:color="auto" w:fill="FFFFFF"/>
          <w:lang w:val="en-GB"/>
        </w:rPr>
        <w:br/>
      </w:r>
      <w:r w:rsidRPr="007C078B">
        <w:rPr>
          <w:noProof/>
          <w:shd w:val="clear" w:color="auto" w:fill="FFFFFF"/>
          <w:lang w:val="en-GB"/>
        </w:rPr>
        <w:drawing>
          <wp:inline distT="0" distB="0" distL="0" distR="0" wp14:anchorId="31A4581C" wp14:editId="48B85859">
            <wp:extent cx="5943600" cy="2958465"/>
            <wp:effectExtent l="0" t="0" r="0" b="0"/>
            <wp:docPr id="181292641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958465"/>
                    </a:xfrm>
                    <a:prstGeom prst="rect">
                      <a:avLst/>
                    </a:prstGeom>
                    <a:noFill/>
                    <a:ln>
                      <a:noFill/>
                    </a:ln>
                  </pic:spPr>
                </pic:pic>
              </a:graphicData>
            </a:graphic>
          </wp:inline>
        </w:drawing>
      </w:r>
    </w:p>
    <w:p w14:paraId="6F10585F" w14:textId="73572431" w:rsidR="007C078B" w:rsidRPr="007C078B" w:rsidRDefault="007C078B">
      <w:pPr>
        <w:pStyle w:val="ListParagraph"/>
        <w:numPr>
          <w:ilvl w:val="0"/>
          <w:numId w:val="78"/>
        </w:numPr>
        <w:rPr>
          <w:shd w:val="clear" w:color="auto" w:fill="FFFFFF"/>
          <w:lang w:val="en-GB"/>
        </w:rPr>
      </w:pPr>
      <w:r w:rsidRPr="007C078B">
        <w:rPr>
          <w:shd w:val="clear" w:color="auto" w:fill="FFFFFF"/>
          <w:lang w:val="en-GB"/>
        </w:rPr>
        <w:lastRenderedPageBreak/>
        <w:t>True</w:t>
      </w:r>
    </w:p>
    <w:p w14:paraId="611B27E6" w14:textId="7C7F01B2" w:rsidR="007C078B" w:rsidRPr="007C078B" w:rsidRDefault="007C078B">
      <w:pPr>
        <w:pStyle w:val="ListParagraph"/>
        <w:numPr>
          <w:ilvl w:val="0"/>
          <w:numId w:val="78"/>
        </w:numPr>
        <w:rPr>
          <w:shd w:val="clear" w:color="auto" w:fill="FFFFFF"/>
          <w:lang w:val="en-GB"/>
        </w:rPr>
      </w:pPr>
      <w:r w:rsidRPr="007C078B">
        <w:rPr>
          <w:shd w:val="clear" w:color="auto" w:fill="FFFFFF"/>
          <w:lang w:val="en-GB"/>
        </w:rPr>
        <w:t>False</w:t>
      </w:r>
    </w:p>
    <w:p w14:paraId="2D55756C" w14:textId="77777777" w:rsidR="007C078B" w:rsidRPr="007C078B" w:rsidRDefault="007C078B" w:rsidP="007C078B">
      <w:pPr>
        <w:rPr>
          <w:vanish/>
          <w:shd w:val="clear" w:color="auto" w:fill="FFFFFF"/>
          <w:lang w:val="en-GB"/>
        </w:rPr>
      </w:pPr>
      <w:r w:rsidRPr="007C078B">
        <w:rPr>
          <w:vanish/>
          <w:shd w:val="clear" w:color="auto" w:fill="FFFFFF"/>
          <w:lang w:val="en-GB"/>
        </w:rPr>
        <w:t>Final del formulario</w:t>
      </w:r>
    </w:p>
    <w:p w14:paraId="77CB417E" w14:textId="77777777" w:rsidR="0048295A" w:rsidRPr="005204CA" w:rsidRDefault="0048295A"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B9C67BF" w14:textId="75C76382" w:rsidR="0048295A" w:rsidRPr="005204CA" w:rsidRDefault="0048295A" w:rsidP="00A359B4">
      <w:pPr>
        <w:ind w:left="360"/>
        <w:rPr>
          <w:b/>
          <w:bCs/>
        </w:rPr>
      </w:pPr>
      <w:r w:rsidRPr="005204CA">
        <w:rPr>
          <w:b/>
          <w:bCs/>
        </w:rPr>
        <w:t xml:space="preserve">Correct Answer:  </w:t>
      </w:r>
      <w:r w:rsidR="007C078B">
        <w:rPr>
          <w:b/>
          <w:bCs/>
        </w:rPr>
        <w:t>B</w:t>
      </w:r>
    </w:p>
    <w:p w14:paraId="4A44F6A8" w14:textId="77777777" w:rsidR="0048295A" w:rsidRPr="005204CA" w:rsidRDefault="0048295A" w:rsidP="00A359B4">
      <w:pPr>
        <w:ind w:left="360"/>
        <w:rPr>
          <w:b/>
          <w:bCs/>
        </w:rPr>
      </w:pPr>
      <w:r w:rsidRPr="005204CA">
        <w:rPr>
          <w:b/>
          <w:bCs/>
        </w:rPr>
        <w:t xml:space="preserve">Explanation: </w:t>
      </w:r>
    </w:p>
    <w:p w14:paraId="52B776ED" w14:textId="6EF42B88" w:rsidR="0048295A" w:rsidRPr="004F063F" w:rsidRDefault="00542BC5" w:rsidP="00542BC5">
      <w:pPr>
        <w:tabs>
          <w:tab w:val="left" w:pos="471"/>
        </w:tabs>
      </w:pPr>
      <w:r>
        <w:tab/>
      </w:r>
      <w:r w:rsidRPr="00542BC5">
        <w:t xml:space="preserve">This command will not work in the CI GUI, because as the screenshot shows, from the CU GUI </w:t>
      </w:r>
      <w:r w:rsidRPr="00542BC5">
        <w:rPr>
          <w:b/>
          <w:bCs/>
          <w:u w:val="single"/>
        </w:rPr>
        <w:t>only</w:t>
      </w:r>
      <w:r w:rsidRPr="00542BC5">
        <w:t xml:space="preserve"> the commands </w:t>
      </w:r>
      <w:r w:rsidRPr="00542BC5">
        <w:rPr>
          <w:b/>
          <w:bCs/>
          <w:i/>
          <w:iCs/>
        </w:rPr>
        <w:t>read, kv-get, write, delete</w:t>
      </w:r>
      <w:r w:rsidRPr="00542BC5">
        <w:t xml:space="preserve"> and </w:t>
      </w:r>
      <w:r w:rsidRPr="00542BC5">
        <w:rPr>
          <w:b/>
          <w:bCs/>
          <w:i/>
          <w:iCs/>
        </w:rPr>
        <w:t xml:space="preserve">list </w:t>
      </w:r>
      <w:r w:rsidRPr="00542BC5">
        <w:t>are allowed; the command is valid but must be executed from the OS terminal after login.</w:t>
      </w:r>
    </w:p>
    <w:p w14:paraId="635A5184" w14:textId="6102A54E" w:rsidR="0048295A" w:rsidRPr="007D39DD" w:rsidRDefault="0048295A"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7" w:history="1">
        <w:r w:rsidR="007C078B" w:rsidRPr="001371D2">
          <w:rPr>
            <w:rStyle w:val="Hyperlink"/>
            <w:rFonts w:ascii="Roboto Condensed" w:hAnsi="Roboto Condensed"/>
            <w:shd w:val="clear" w:color="auto" w:fill="F8F9FA"/>
          </w:rPr>
          <w:t>https://www.examtopics.com/discussions/hashicorp/view/132733-exam-vault-associate-002-topic-1-question-56-discussion/</w:t>
        </w:r>
      </w:hyperlink>
      <w:r w:rsidR="007C078B">
        <w:rPr>
          <w:rFonts w:ascii="Roboto Condensed" w:hAnsi="Roboto Condensed"/>
          <w:color w:val="505050"/>
          <w:shd w:val="clear" w:color="auto" w:fill="F8F9FA"/>
        </w:rPr>
        <w:t xml:space="preserve"> </w:t>
      </w:r>
    </w:p>
    <w:p w14:paraId="6BA71E34" w14:textId="77777777" w:rsidR="00815202" w:rsidRPr="005204CA" w:rsidRDefault="00815202"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54B2CD3" w14:textId="77777777" w:rsidR="0080168B" w:rsidRPr="0080168B" w:rsidRDefault="0080168B" w:rsidP="0080168B">
      <w:pPr>
        <w:rPr>
          <w:shd w:val="clear" w:color="auto" w:fill="FFFFFF"/>
          <w:lang w:val="en-GB"/>
        </w:rPr>
      </w:pPr>
      <w:r w:rsidRPr="0080168B">
        <w:rPr>
          <w:shd w:val="clear" w:color="auto" w:fill="FFFFFF"/>
          <w:lang w:val="en-GB"/>
        </w:rPr>
        <w:t>Which of these options does not allow the creation of a root token?</w:t>
      </w:r>
    </w:p>
    <w:p w14:paraId="200360F0" w14:textId="3624D574" w:rsidR="0080168B" w:rsidRPr="0080168B" w:rsidRDefault="0080168B">
      <w:pPr>
        <w:pStyle w:val="ListParagraph"/>
        <w:numPr>
          <w:ilvl w:val="0"/>
          <w:numId w:val="78"/>
        </w:numPr>
        <w:rPr>
          <w:shd w:val="clear" w:color="auto" w:fill="FFFFFF"/>
          <w:lang w:val="en-GB"/>
        </w:rPr>
      </w:pPr>
      <w:r w:rsidRPr="0080168B">
        <w:rPr>
          <w:shd w:val="clear" w:color="auto" w:fill="FFFFFF"/>
          <w:lang w:val="en-GB"/>
        </w:rPr>
        <w:t>By using batch tokens</w:t>
      </w:r>
    </w:p>
    <w:p w14:paraId="3CAA9933" w14:textId="1F03B3FB" w:rsidR="0080168B" w:rsidRPr="0080168B" w:rsidRDefault="0080168B">
      <w:pPr>
        <w:pStyle w:val="ListParagraph"/>
        <w:numPr>
          <w:ilvl w:val="0"/>
          <w:numId w:val="78"/>
        </w:numPr>
        <w:rPr>
          <w:shd w:val="clear" w:color="auto" w:fill="FFFFFF"/>
          <w:lang w:val="en-GB"/>
        </w:rPr>
      </w:pPr>
      <w:r w:rsidRPr="0080168B">
        <w:rPr>
          <w:shd w:val="clear" w:color="auto" w:fill="FFFFFF"/>
          <w:lang w:val="en-GB"/>
        </w:rPr>
        <w:t>By using another root token</w:t>
      </w:r>
    </w:p>
    <w:p w14:paraId="77C41456" w14:textId="1BC381F8" w:rsidR="0080168B" w:rsidRPr="0080168B" w:rsidRDefault="0080168B">
      <w:pPr>
        <w:pStyle w:val="ListParagraph"/>
        <w:numPr>
          <w:ilvl w:val="0"/>
          <w:numId w:val="78"/>
        </w:numPr>
        <w:rPr>
          <w:shd w:val="clear" w:color="auto" w:fill="FFFFFF"/>
          <w:lang w:val="en-GB"/>
        </w:rPr>
      </w:pPr>
      <w:r w:rsidRPr="0080168B">
        <w:rPr>
          <w:shd w:val="clear" w:color="auto" w:fill="FFFFFF"/>
          <w:lang w:val="en-GB"/>
        </w:rPr>
        <w:t xml:space="preserve">The initial root token generated at the vault operator </w:t>
      </w:r>
      <w:proofErr w:type="spellStart"/>
      <w:r w:rsidRPr="0080168B">
        <w:rPr>
          <w:shd w:val="clear" w:color="auto" w:fill="FFFFFF"/>
          <w:lang w:val="en-GB"/>
        </w:rPr>
        <w:t>init</w:t>
      </w:r>
      <w:proofErr w:type="spellEnd"/>
      <w:r w:rsidRPr="0080168B">
        <w:rPr>
          <w:shd w:val="clear" w:color="auto" w:fill="FFFFFF"/>
          <w:lang w:val="en-GB"/>
        </w:rPr>
        <w:t xml:space="preserve"> time</w:t>
      </w:r>
    </w:p>
    <w:p w14:paraId="384D2D24" w14:textId="7F7F5312" w:rsidR="0080168B" w:rsidRPr="0080168B" w:rsidRDefault="0080168B">
      <w:pPr>
        <w:pStyle w:val="ListParagraph"/>
        <w:numPr>
          <w:ilvl w:val="0"/>
          <w:numId w:val="78"/>
        </w:numPr>
        <w:rPr>
          <w:shd w:val="clear" w:color="auto" w:fill="FFFFFF"/>
          <w:lang w:val="en-GB"/>
        </w:rPr>
      </w:pPr>
      <w:r w:rsidRPr="0080168B">
        <w:rPr>
          <w:shd w:val="clear" w:color="auto" w:fill="FFFFFF"/>
          <w:lang w:val="en-GB"/>
        </w:rPr>
        <w:t>By using vault operator generate-root with the permission of a quorum of unseal key holders</w:t>
      </w:r>
    </w:p>
    <w:p w14:paraId="4EE950D0" w14:textId="77777777" w:rsidR="00815202" w:rsidRPr="005204CA" w:rsidRDefault="00815202"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67CE1E04" w14:textId="1723E147" w:rsidR="00815202" w:rsidRPr="005204CA" w:rsidRDefault="00815202" w:rsidP="00A359B4">
      <w:pPr>
        <w:ind w:left="360"/>
        <w:rPr>
          <w:b/>
          <w:bCs/>
        </w:rPr>
      </w:pPr>
      <w:r w:rsidRPr="005204CA">
        <w:rPr>
          <w:b/>
          <w:bCs/>
        </w:rPr>
        <w:t xml:space="preserve">Correct Answer:  </w:t>
      </w:r>
      <w:r w:rsidR="0026406B">
        <w:rPr>
          <w:b/>
          <w:bCs/>
        </w:rPr>
        <w:t>A</w:t>
      </w:r>
    </w:p>
    <w:p w14:paraId="69627337" w14:textId="77777777" w:rsidR="00815202" w:rsidRPr="005204CA" w:rsidRDefault="00815202" w:rsidP="00A359B4">
      <w:pPr>
        <w:ind w:left="360"/>
        <w:rPr>
          <w:b/>
          <w:bCs/>
        </w:rPr>
      </w:pPr>
      <w:r w:rsidRPr="005204CA">
        <w:rPr>
          <w:b/>
          <w:bCs/>
        </w:rPr>
        <w:t xml:space="preserve">Explanation: </w:t>
      </w:r>
    </w:p>
    <w:p w14:paraId="4F428118" w14:textId="77777777" w:rsidR="00A85A73" w:rsidRPr="00A85A73" w:rsidRDefault="00A85A73" w:rsidP="00A85A73">
      <w:pPr>
        <w:rPr>
          <w:lang w:val="en-GB"/>
        </w:rPr>
      </w:pPr>
      <w:r w:rsidRPr="00A85A73">
        <w:rPr>
          <w:lang w:val="en-GB"/>
        </w:rPr>
        <w:t xml:space="preserve">A </w:t>
      </w:r>
      <w:r w:rsidRPr="00A85A73">
        <w:rPr>
          <w:b/>
          <w:bCs/>
          <w:lang w:val="en-GB"/>
        </w:rPr>
        <w:t>root token cannot be a batch token</w:t>
      </w:r>
      <w:r w:rsidRPr="00A85A73">
        <w:rPr>
          <w:lang w:val="en-GB"/>
        </w:rPr>
        <w:t>. Batch tokens are lightweight, non-persistent tokens and do not support the full set of features and privileges required for root access.</w:t>
      </w:r>
    </w:p>
    <w:p w14:paraId="455F4435" w14:textId="77777777" w:rsidR="00A85A73" w:rsidRPr="00A85A73" w:rsidRDefault="00A85A73" w:rsidP="00A85A73">
      <w:pPr>
        <w:rPr>
          <w:lang w:val="en-GB"/>
        </w:rPr>
      </w:pPr>
      <w:r w:rsidRPr="00A85A73">
        <w:rPr>
          <w:lang w:val="en-GB"/>
        </w:rPr>
        <w:t xml:space="preserve">The following methods </w:t>
      </w:r>
      <w:r w:rsidRPr="00A85A73">
        <w:rPr>
          <w:b/>
          <w:bCs/>
          <w:lang w:val="en-GB"/>
        </w:rPr>
        <w:t>can</w:t>
      </w:r>
      <w:r w:rsidRPr="00A85A73">
        <w:rPr>
          <w:lang w:val="en-GB"/>
        </w:rPr>
        <w:t xml:space="preserve"> create a root token:</w:t>
      </w:r>
    </w:p>
    <w:p w14:paraId="72C8762C" w14:textId="77777777" w:rsidR="00A85A73" w:rsidRPr="00A85A73" w:rsidRDefault="00A85A73">
      <w:pPr>
        <w:numPr>
          <w:ilvl w:val="0"/>
          <w:numId w:val="79"/>
        </w:numPr>
        <w:rPr>
          <w:lang w:val="en-GB"/>
        </w:rPr>
      </w:pPr>
      <w:r w:rsidRPr="00A85A73">
        <w:rPr>
          <w:rFonts w:ascii="Segoe UI Emoji" w:hAnsi="Segoe UI Emoji" w:cs="Segoe UI Emoji"/>
          <w:lang w:val="en-GB"/>
        </w:rPr>
        <w:t>✅</w:t>
      </w:r>
      <w:r w:rsidRPr="00A85A73">
        <w:rPr>
          <w:lang w:val="en-GB"/>
        </w:rPr>
        <w:t xml:space="preserve"> </w:t>
      </w:r>
      <w:r w:rsidRPr="00A85A73">
        <w:rPr>
          <w:b/>
          <w:bCs/>
          <w:lang w:val="en-GB"/>
        </w:rPr>
        <w:t>B. By using another root token</w:t>
      </w:r>
    </w:p>
    <w:p w14:paraId="0F6A7CC9" w14:textId="77777777" w:rsidR="00A85A73" w:rsidRPr="00A85A73" w:rsidRDefault="00A85A73">
      <w:pPr>
        <w:numPr>
          <w:ilvl w:val="1"/>
          <w:numId w:val="79"/>
        </w:numPr>
        <w:rPr>
          <w:lang w:val="en-GB"/>
        </w:rPr>
      </w:pPr>
      <w:r w:rsidRPr="00A85A73">
        <w:rPr>
          <w:lang w:val="en-GB"/>
        </w:rPr>
        <w:t>A root token can create additional root tokens.</w:t>
      </w:r>
    </w:p>
    <w:p w14:paraId="0341D5CF" w14:textId="77777777" w:rsidR="00A85A73" w:rsidRPr="00A85A73" w:rsidRDefault="00A85A73">
      <w:pPr>
        <w:numPr>
          <w:ilvl w:val="0"/>
          <w:numId w:val="79"/>
        </w:numPr>
        <w:rPr>
          <w:lang w:val="en-GB"/>
        </w:rPr>
      </w:pPr>
      <w:r w:rsidRPr="00A85A73">
        <w:rPr>
          <w:rFonts w:ascii="Segoe UI Emoji" w:hAnsi="Segoe UI Emoji" w:cs="Segoe UI Emoji"/>
          <w:lang w:val="en-GB"/>
        </w:rPr>
        <w:t>✅</w:t>
      </w:r>
      <w:r w:rsidRPr="00A85A73">
        <w:rPr>
          <w:lang w:val="en-GB"/>
        </w:rPr>
        <w:t xml:space="preserve"> </w:t>
      </w:r>
      <w:r w:rsidRPr="00A85A73">
        <w:rPr>
          <w:b/>
          <w:bCs/>
          <w:lang w:val="en-GB"/>
        </w:rPr>
        <w:t xml:space="preserve">C. The initial root token generated at vault operator </w:t>
      </w:r>
      <w:proofErr w:type="spellStart"/>
      <w:r w:rsidRPr="00A85A73">
        <w:rPr>
          <w:b/>
          <w:bCs/>
          <w:lang w:val="en-GB"/>
        </w:rPr>
        <w:t>init</w:t>
      </w:r>
      <w:proofErr w:type="spellEnd"/>
      <w:r w:rsidRPr="00A85A73">
        <w:rPr>
          <w:b/>
          <w:bCs/>
          <w:lang w:val="en-GB"/>
        </w:rPr>
        <w:t xml:space="preserve"> time</w:t>
      </w:r>
    </w:p>
    <w:p w14:paraId="0FB40ED0" w14:textId="77777777" w:rsidR="00A85A73" w:rsidRPr="00A85A73" w:rsidRDefault="00A85A73">
      <w:pPr>
        <w:numPr>
          <w:ilvl w:val="1"/>
          <w:numId w:val="79"/>
        </w:numPr>
        <w:rPr>
          <w:lang w:val="en-GB"/>
        </w:rPr>
      </w:pPr>
      <w:r w:rsidRPr="00A85A73">
        <w:rPr>
          <w:lang w:val="en-GB"/>
        </w:rPr>
        <w:t>Vault generates an initial root token during initialization.</w:t>
      </w:r>
    </w:p>
    <w:p w14:paraId="09A90647" w14:textId="77777777" w:rsidR="00A85A73" w:rsidRPr="00A85A73" w:rsidRDefault="00A85A73">
      <w:pPr>
        <w:numPr>
          <w:ilvl w:val="0"/>
          <w:numId w:val="79"/>
        </w:numPr>
        <w:rPr>
          <w:lang w:val="en-GB"/>
        </w:rPr>
      </w:pPr>
      <w:r w:rsidRPr="00A85A73">
        <w:rPr>
          <w:rFonts w:ascii="Segoe UI Emoji" w:hAnsi="Segoe UI Emoji" w:cs="Segoe UI Emoji"/>
          <w:lang w:val="en-GB"/>
        </w:rPr>
        <w:t>✅</w:t>
      </w:r>
      <w:r w:rsidRPr="00A85A73">
        <w:rPr>
          <w:lang w:val="en-GB"/>
        </w:rPr>
        <w:t xml:space="preserve"> </w:t>
      </w:r>
      <w:r w:rsidRPr="00A85A73">
        <w:rPr>
          <w:b/>
          <w:bCs/>
          <w:lang w:val="en-GB"/>
        </w:rPr>
        <w:t>D. By using vault operator generate-root with the permission of a quorum of unseal key holders</w:t>
      </w:r>
    </w:p>
    <w:p w14:paraId="34628B90" w14:textId="77777777" w:rsidR="00A85A73" w:rsidRPr="00A85A73" w:rsidRDefault="00A85A73">
      <w:pPr>
        <w:numPr>
          <w:ilvl w:val="1"/>
          <w:numId w:val="79"/>
        </w:numPr>
        <w:rPr>
          <w:lang w:val="en-GB"/>
        </w:rPr>
      </w:pPr>
      <w:r w:rsidRPr="00A85A73">
        <w:rPr>
          <w:lang w:val="en-GB"/>
        </w:rPr>
        <w:t>This is the standard process for generating a new root token without an existing root token.</w:t>
      </w:r>
    </w:p>
    <w:p w14:paraId="6E05B2BE" w14:textId="4DCC9322" w:rsidR="00815202" w:rsidRPr="007D39DD" w:rsidRDefault="00815202" w:rsidP="00A359B4">
      <w:pPr>
        <w:rPr>
          <w:color w:val="505050"/>
          <w:shd w:val="clear" w:color="auto" w:fill="F8F9FA"/>
        </w:rPr>
      </w:pPr>
      <w:r w:rsidRPr="005204CA">
        <w:rPr>
          <w:b/>
          <w:bCs/>
        </w:rPr>
        <w:lastRenderedPageBreak/>
        <w:t>Discussion:</w:t>
      </w:r>
      <w:r w:rsidRPr="005204CA">
        <w:rPr>
          <w:rFonts w:ascii="Roboto Condensed" w:hAnsi="Roboto Condensed"/>
          <w:color w:val="505050"/>
          <w:shd w:val="clear" w:color="auto" w:fill="F8F9FA"/>
        </w:rPr>
        <w:t xml:space="preserve"> </w:t>
      </w:r>
      <w:hyperlink r:id="rId88" w:history="1">
        <w:r w:rsidR="0080168B" w:rsidRPr="001371D2">
          <w:rPr>
            <w:rStyle w:val="Hyperlink"/>
            <w:rFonts w:ascii="Roboto Condensed" w:hAnsi="Roboto Condensed"/>
            <w:shd w:val="clear" w:color="auto" w:fill="F8F9FA"/>
          </w:rPr>
          <w:t>https://www.examtopics.com/discussions/hashicorp/view/131456-exam-vault-associate-002-topic-1-question-57-discussion/</w:t>
        </w:r>
      </w:hyperlink>
      <w:r w:rsidR="0080168B">
        <w:rPr>
          <w:rFonts w:ascii="Roboto Condensed" w:hAnsi="Roboto Condensed"/>
          <w:color w:val="505050"/>
          <w:shd w:val="clear" w:color="auto" w:fill="F8F9FA"/>
        </w:rPr>
        <w:t xml:space="preserve"> </w:t>
      </w:r>
    </w:p>
    <w:p w14:paraId="6CCB0FEB" w14:textId="77777777" w:rsidR="00251133" w:rsidRPr="005204CA" w:rsidRDefault="0025113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825EF31" w14:textId="77777777" w:rsidR="00B75E36" w:rsidRPr="00B75E36" w:rsidRDefault="00B75E36" w:rsidP="00B75E36">
      <w:pPr>
        <w:rPr>
          <w:shd w:val="clear" w:color="auto" w:fill="FFFFFF"/>
          <w:lang w:val="en-GB"/>
        </w:rPr>
      </w:pPr>
      <w:r w:rsidRPr="00B75E36">
        <w:rPr>
          <w:shd w:val="clear" w:color="auto" w:fill="FFFFFF"/>
          <w:lang w:val="en-GB"/>
        </w:rPr>
        <w:t xml:space="preserve">You manage two Vault dusters: “vaultduster1.acme.corp” and “vaultduster2.acme.corp”. You want to write a secret to the first </w:t>
      </w:r>
      <w:proofErr w:type="spellStart"/>
      <w:r w:rsidRPr="00B75E36">
        <w:rPr>
          <w:shd w:val="clear" w:color="auto" w:fill="FFFFFF"/>
          <w:lang w:val="en-GB"/>
        </w:rPr>
        <w:t>Vaultcluster</w:t>
      </w:r>
      <w:proofErr w:type="spellEnd"/>
      <w:r w:rsidRPr="00B75E36">
        <w:rPr>
          <w:shd w:val="clear" w:color="auto" w:fill="FFFFFF"/>
          <w:lang w:val="en-GB"/>
        </w:rPr>
        <w:t xml:space="preserve"> vaultcluster1.acme.corp and run vault kv put secret/foo value=‘bar’. The command times out and the error references the Vault cluster, “vaultcluster2.acme.corp”.</w:t>
      </w:r>
      <w:r w:rsidRPr="00B75E36">
        <w:rPr>
          <w:shd w:val="clear" w:color="auto" w:fill="FFFFFF"/>
          <w:lang w:val="en-GB"/>
        </w:rPr>
        <w:br/>
        <w:t>You run the command again with the following address flag:</w:t>
      </w:r>
      <w:r w:rsidRPr="00B75E36">
        <w:rPr>
          <w:shd w:val="clear" w:color="auto" w:fill="FFFFFF"/>
          <w:lang w:val="en-GB"/>
        </w:rPr>
        <w:br/>
      </w:r>
      <w:r w:rsidRPr="00252012">
        <w:rPr>
          <w:b/>
          <w:bCs/>
          <w:i/>
          <w:iCs/>
          <w:shd w:val="clear" w:color="auto" w:fill="FFFFFF"/>
          <w:lang w:val="en-GB"/>
        </w:rPr>
        <w:t>vault kv put -address=‘https://vaultcluster1.acme.corp’ secret/foo value=‘bar’</w:t>
      </w:r>
      <w:r w:rsidRPr="00B75E36">
        <w:rPr>
          <w:shd w:val="clear" w:color="auto" w:fill="FFFFFF"/>
          <w:lang w:val="en-GB"/>
        </w:rPr>
        <w:br/>
        <w:t xml:space="preserve">The command completes successfully. You find that the terminal session defines the environment variable </w:t>
      </w:r>
      <w:r w:rsidRPr="00252012">
        <w:rPr>
          <w:b/>
          <w:bCs/>
          <w:i/>
          <w:iCs/>
          <w:shd w:val="clear" w:color="auto" w:fill="FFFFFF"/>
          <w:lang w:val="en-GB"/>
        </w:rPr>
        <w:t>VAULT_ADDR=‘https://vaultcluster2.acxe.corp:8200’</w:t>
      </w:r>
      <w:r w:rsidRPr="00B75E36">
        <w:rPr>
          <w:shd w:val="clear" w:color="auto" w:fill="FFFFFF"/>
          <w:lang w:val="en-GB"/>
        </w:rPr>
        <w:br/>
        <w:t>Why was the second attempt successful?</w:t>
      </w:r>
    </w:p>
    <w:p w14:paraId="62562CF3" w14:textId="4C561946" w:rsidR="00B75E36" w:rsidRPr="00252012" w:rsidRDefault="00B75E36">
      <w:pPr>
        <w:pStyle w:val="ListParagraph"/>
        <w:numPr>
          <w:ilvl w:val="0"/>
          <w:numId w:val="61"/>
        </w:numPr>
        <w:rPr>
          <w:shd w:val="clear" w:color="auto" w:fill="FFFFFF"/>
          <w:lang w:val="en-GB"/>
        </w:rPr>
      </w:pPr>
      <w:r w:rsidRPr="00252012">
        <w:rPr>
          <w:shd w:val="clear" w:color="auto" w:fill="FFFFFF"/>
          <w:lang w:val="en-GB"/>
        </w:rPr>
        <w:t>Environment variables take precedence over flags</w:t>
      </w:r>
    </w:p>
    <w:p w14:paraId="1F0753C0" w14:textId="62A9ED90" w:rsidR="00B75E36" w:rsidRPr="00252012" w:rsidRDefault="00B75E36">
      <w:pPr>
        <w:pStyle w:val="ListParagraph"/>
        <w:numPr>
          <w:ilvl w:val="0"/>
          <w:numId w:val="61"/>
        </w:numPr>
        <w:rPr>
          <w:shd w:val="clear" w:color="auto" w:fill="FFFFFF"/>
          <w:lang w:val="en-GB"/>
        </w:rPr>
      </w:pPr>
      <w:r w:rsidRPr="00252012">
        <w:rPr>
          <w:shd w:val="clear" w:color="auto" w:fill="FFFFFF"/>
          <w:lang w:val="en-GB"/>
        </w:rPr>
        <w:t>VAULT_CLUSTER_ADDR needs to be provided</w:t>
      </w:r>
    </w:p>
    <w:p w14:paraId="7724AEAF" w14:textId="71882FDC" w:rsidR="00B75E36" w:rsidRPr="00252012" w:rsidRDefault="00B75E36">
      <w:pPr>
        <w:pStyle w:val="ListParagraph"/>
        <w:numPr>
          <w:ilvl w:val="0"/>
          <w:numId w:val="61"/>
        </w:numPr>
        <w:rPr>
          <w:shd w:val="clear" w:color="auto" w:fill="FFFFFF"/>
          <w:lang w:val="en-GB"/>
        </w:rPr>
      </w:pPr>
      <w:r w:rsidRPr="00252012">
        <w:rPr>
          <w:shd w:val="clear" w:color="auto" w:fill="FFFFFF"/>
          <w:lang w:val="en-GB"/>
        </w:rPr>
        <w:t>Flags take precedence over environment variables</w:t>
      </w:r>
    </w:p>
    <w:p w14:paraId="554E69C8" w14:textId="1F446E01" w:rsidR="00B75E36" w:rsidRPr="00252012" w:rsidRDefault="00B75E36">
      <w:pPr>
        <w:pStyle w:val="ListParagraph"/>
        <w:numPr>
          <w:ilvl w:val="0"/>
          <w:numId w:val="61"/>
        </w:numPr>
        <w:rPr>
          <w:shd w:val="clear" w:color="auto" w:fill="FFFFFF"/>
          <w:lang w:val="en-GB"/>
        </w:rPr>
      </w:pPr>
      <w:r w:rsidRPr="00252012">
        <w:rPr>
          <w:shd w:val="clear" w:color="auto" w:fill="FFFFFF"/>
          <w:lang w:val="en-GB"/>
        </w:rPr>
        <w:t>Vault listener is misconfigured</w:t>
      </w:r>
    </w:p>
    <w:p w14:paraId="2944674F" w14:textId="77777777" w:rsidR="00251133" w:rsidRPr="005204CA" w:rsidRDefault="0025113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03BFF71" w14:textId="4DD67B10" w:rsidR="00251133" w:rsidRPr="005204CA" w:rsidRDefault="00251133" w:rsidP="00A359B4">
      <w:pPr>
        <w:ind w:left="360"/>
        <w:rPr>
          <w:b/>
          <w:bCs/>
        </w:rPr>
      </w:pPr>
      <w:r w:rsidRPr="005204CA">
        <w:rPr>
          <w:b/>
          <w:bCs/>
        </w:rPr>
        <w:t xml:space="preserve">Correct Answer:  </w:t>
      </w:r>
      <w:r w:rsidR="00871C96">
        <w:rPr>
          <w:b/>
          <w:bCs/>
        </w:rPr>
        <w:t>C</w:t>
      </w:r>
    </w:p>
    <w:p w14:paraId="58C35F4D" w14:textId="77777777" w:rsidR="00251133" w:rsidRPr="005204CA" w:rsidRDefault="00251133" w:rsidP="00A359B4">
      <w:pPr>
        <w:ind w:left="360"/>
        <w:rPr>
          <w:b/>
          <w:bCs/>
        </w:rPr>
      </w:pPr>
      <w:r w:rsidRPr="005204CA">
        <w:rPr>
          <w:b/>
          <w:bCs/>
        </w:rPr>
        <w:t xml:space="preserve">Explanation: </w:t>
      </w:r>
    </w:p>
    <w:p w14:paraId="74A81542" w14:textId="77777777" w:rsidR="00871C96" w:rsidRPr="00871C96" w:rsidRDefault="00871C96" w:rsidP="00871C96">
      <w:pPr>
        <w:rPr>
          <w:lang w:val="en-GB"/>
        </w:rPr>
      </w:pPr>
      <w:r w:rsidRPr="00871C96">
        <w:rPr>
          <w:lang w:val="en-GB"/>
        </w:rPr>
        <w:t>Here's what happened:</w:t>
      </w:r>
    </w:p>
    <w:p w14:paraId="6F448840" w14:textId="77777777" w:rsidR="00871C96" w:rsidRPr="00871C96" w:rsidRDefault="00871C96">
      <w:pPr>
        <w:numPr>
          <w:ilvl w:val="0"/>
          <w:numId w:val="62"/>
        </w:numPr>
        <w:rPr>
          <w:lang w:val="en-GB"/>
        </w:rPr>
      </w:pPr>
      <w:r w:rsidRPr="00871C96">
        <w:rPr>
          <w:lang w:val="en-GB"/>
        </w:rPr>
        <w:t>Your shell had:</w:t>
      </w:r>
    </w:p>
    <w:p w14:paraId="7EB57DAE" w14:textId="77777777" w:rsidR="00871C96" w:rsidRPr="00871C96" w:rsidRDefault="00871C96" w:rsidP="00871C96">
      <w:pPr>
        <w:ind w:firstLine="360"/>
        <w:rPr>
          <w:b/>
          <w:bCs/>
          <w:i/>
          <w:iCs/>
          <w:lang w:val="en-GB"/>
        </w:rPr>
      </w:pPr>
      <w:r w:rsidRPr="00871C96">
        <w:rPr>
          <w:b/>
          <w:bCs/>
          <w:i/>
          <w:iCs/>
          <w:lang w:val="en-GB"/>
        </w:rPr>
        <w:t>VAULT_ADDR='https://vaultcluster2.acme.corp:8200'</w:t>
      </w:r>
    </w:p>
    <w:p w14:paraId="008A1009" w14:textId="77777777" w:rsidR="00871C96" w:rsidRPr="00871C96" w:rsidRDefault="00871C96">
      <w:pPr>
        <w:numPr>
          <w:ilvl w:val="0"/>
          <w:numId w:val="63"/>
        </w:numPr>
        <w:rPr>
          <w:lang w:val="en-GB"/>
        </w:rPr>
      </w:pPr>
      <w:r w:rsidRPr="00871C96">
        <w:rPr>
          <w:lang w:val="en-GB"/>
        </w:rPr>
        <w:t>When you ran:</w:t>
      </w:r>
    </w:p>
    <w:p w14:paraId="7CC13FE2" w14:textId="77777777" w:rsidR="00871C96" w:rsidRPr="00871C96" w:rsidRDefault="00871C96" w:rsidP="00871C96">
      <w:pPr>
        <w:ind w:firstLine="360"/>
        <w:rPr>
          <w:b/>
          <w:bCs/>
          <w:i/>
          <w:iCs/>
          <w:lang w:val="en-GB"/>
        </w:rPr>
      </w:pPr>
      <w:r w:rsidRPr="00871C96">
        <w:rPr>
          <w:b/>
          <w:bCs/>
          <w:i/>
          <w:iCs/>
          <w:lang w:val="en-GB"/>
        </w:rPr>
        <w:t>vault kv put secret/foo value='bar'</w:t>
      </w:r>
    </w:p>
    <w:p w14:paraId="0F8A4816" w14:textId="77777777" w:rsidR="00871C96" w:rsidRPr="00871C96" w:rsidRDefault="00871C96" w:rsidP="00871C96">
      <w:pPr>
        <w:rPr>
          <w:lang w:val="en-GB"/>
        </w:rPr>
      </w:pPr>
      <w:r w:rsidRPr="00871C96">
        <w:rPr>
          <w:lang w:val="en-GB"/>
        </w:rPr>
        <w:t xml:space="preserve">Vault used the address from VAULT_ADDR, so it attempted to connect to </w:t>
      </w:r>
      <w:r w:rsidRPr="00871C96">
        <w:rPr>
          <w:b/>
          <w:bCs/>
          <w:lang w:val="en-GB"/>
        </w:rPr>
        <w:t>vaultcluster2.acme.corp</w:t>
      </w:r>
      <w:r w:rsidRPr="00871C96">
        <w:rPr>
          <w:lang w:val="en-GB"/>
        </w:rPr>
        <w:t>, which is why the error referenced that cluster.</w:t>
      </w:r>
    </w:p>
    <w:p w14:paraId="46FC1E67" w14:textId="77777777" w:rsidR="00871C96" w:rsidRPr="00871C96" w:rsidRDefault="00871C96">
      <w:pPr>
        <w:numPr>
          <w:ilvl w:val="0"/>
          <w:numId w:val="64"/>
        </w:numPr>
        <w:rPr>
          <w:lang w:val="en-GB"/>
        </w:rPr>
      </w:pPr>
      <w:r w:rsidRPr="00871C96">
        <w:rPr>
          <w:lang w:val="en-GB"/>
        </w:rPr>
        <w:t>When you ran:</w:t>
      </w:r>
    </w:p>
    <w:p w14:paraId="50C5D869" w14:textId="77777777" w:rsidR="00871C96" w:rsidRPr="00871C96" w:rsidRDefault="00871C96" w:rsidP="00871C96">
      <w:pPr>
        <w:ind w:left="360"/>
        <w:rPr>
          <w:b/>
          <w:bCs/>
          <w:i/>
          <w:iCs/>
          <w:lang w:val="en-GB"/>
        </w:rPr>
      </w:pPr>
      <w:r w:rsidRPr="00871C96">
        <w:rPr>
          <w:b/>
          <w:bCs/>
          <w:i/>
          <w:iCs/>
          <w:lang w:val="en-GB"/>
        </w:rPr>
        <w:t>vault kv put \</w:t>
      </w:r>
    </w:p>
    <w:p w14:paraId="5502FF6B" w14:textId="77777777" w:rsidR="00871C96" w:rsidRPr="00871C96" w:rsidRDefault="00871C96" w:rsidP="00871C96">
      <w:pPr>
        <w:ind w:left="360"/>
        <w:rPr>
          <w:b/>
          <w:bCs/>
          <w:i/>
          <w:iCs/>
          <w:lang w:val="en-GB"/>
        </w:rPr>
      </w:pPr>
      <w:r w:rsidRPr="00871C96">
        <w:rPr>
          <w:b/>
          <w:bCs/>
          <w:i/>
          <w:iCs/>
          <w:lang w:val="en-GB"/>
        </w:rPr>
        <w:t>-address='https://vaultcluster1.acme.corp' \</w:t>
      </w:r>
    </w:p>
    <w:p w14:paraId="7664B68D" w14:textId="77777777" w:rsidR="00871C96" w:rsidRPr="00871C96" w:rsidRDefault="00871C96" w:rsidP="00871C96">
      <w:pPr>
        <w:ind w:left="360"/>
        <w:rPr>
          <w:b/>
          <w:bCs/>
          <w:i/>
          <w:iCs/>
          <w:lang w:val="en-GB"/>
        </w:rPr>
      </w:pPr>
      <w:r w:rsidRPr="00871C96">
        <w:rPr>
          <w:b/>
          <w:bCs/>
          <w:i/>
          <w:iCs/>
          <w:lang w:val="en-GB"/>
        </w:rPr>
        <w:t>secret/foo value='bar'</w:t>
      </w:r>
    </w:p>
    <w:p w14:paraId="1FF414B1" w14:textId="77777777" w:rsidR="00871C96" w:rsidRPr="00871C96" w:rsidRDefault="00871C96" w:rsidP="00871C96">
      <w:pPr>
        <w:rPr>
          <w:lang w:val="en-GB"/>
        </w:rPr>
      </w:pPr>
      <w:r w:rsidRPr="00871C96">
        <w:rPr>
          <w:lang w:val="en-GB"/>
        </w:rPr>
        <w:t xml:space="preserve">the -address flag explicitly told the CLI to use </w:t>
      </w:r>
      <w:r w:rsidRPr="00871C96">
        <w:rPr>
          <w:b/>
          <w:bCs/>
          <w:lang w:val="en-GB"/>
        </w:rPr>
        <w:t>vaultcluster1.acme.corp</w:t>
      </w:r>
      <w:r w:rsidRPr="00871C96">
        <w:rPr>
          <w:lang w:val="en-GB"/>
        </w:rPr>
        <w:t xml:space="preserve"> instead of the value in VAULT_ADDR.</w:t>
      </w:r>
    </w:p>
    <w:p w14:paraId="71CA9B12" w14:textId="77777777" w:rsidR="00871C96" w:rsidRPr="00871C96" w:rsidRDefault="00871C96" w:rsidP="00871C96">
      <w:pPr>
        <w:rPr>
          <w:lang w:val="en-GB"/>
        </w:rPr>
      </w:pPr>
      <w:r w:rsidRPr="00871C96">
        <w:rPr>
          <w:lang w:val="en-GB"/>
        </w:rPr>
        <w:lastRenderedPageBreak/>
        <w:t xml:space="preserve">In the Vault CLI, </w:t>
      </w:r>
      <w:r w:rsidRPr="00871C96">
        <w:rPr>
          <w:b/>
          <w:bCs/>
          <w:lang w:val="en-GB"/>
        </w:rPr>
        <w:t>command-line flags override environment variables</w:t>
      </w:r>
      <w:r w:rsidRPr="00871C96">
        <w:rPr>
          <w:lang w:val="en-GB"/>
        </w:rPr>
        <w:t>, so the second command connected to the correct cluster and succeeded.</w:t>
      </w:r>
    </w:p>
    <w:p w14:paraId="04ABFA67" w14:textId="77777777" w:rsidR="00871C96" w:rsidRPr="00871C96" w:rsidRDefault="00871C96">
      <w:pPr>
        <w:numPr>
          <w:ilvl w:val="0"/>
          <w:numId w:val="62"/>
        </w:numPr>
        <w:rPr>
          <w:b/>
          <w:bCs/>
          <w:lang w:val="en-GB"/>
        </w:rPr>
      </w:pPr>
      <w:r w:rsidRPr="00871C96">
        <w:rPr>
          <w:b/>
          <w:bCs/>
          <w:lang w:val="en-GB"/>
        </w:rPr>
        <w:t>Why the other answers are incorrect</w:t>
      </w:r>
    </w:p>
    <w:p w14:paraId="54B1F471" w14:textId="77777777" w:rsidR="00871C96" w:rsidRPr="00871C96" w:rsidRDefault="00871C96">
      <w:pPr>
        <w:numPr>
          <w:ilvl w:val="0"/>
          <w:numId w:val="65"/>
        </w:numPr>
        <w:rPr>
          <w:lang w:val="en-GB"/>
        </w:rPr>
      </w:pPr>
      <w:r w:rsidRPr="00871C96">
        <w:rPr>
          <w:b/>
          <w:bCs/>
          <w:lang w:val="en-GB"/>
        </w:rPr>
        <w:t>A. Environment variables take precedence over flags</w:t>
      </w:r>
      <w:r w:rsidRPr="00871C96">
        <w:rPr>
          <w:lang w:val="en-GB"/>
        </w:rPr>
        <w:t xml:space="preserve"> </w:t>
      </w:r>
      <w:r w:rsidRPr="00871C96">
        <w:rPr>
          <w:rFonts w:ascii="Segoe UI Emoji" w:hAnsi="Segoe UI Emoji" w:cs="Segoe UI Emoji"/>
          <w:lang w:val="en-GB"/>
        </w:rPr>
        <w:t>❌</w:t>
      </w:r>
      <w:r w:rsidRPr="00871C96">
        <w:rPr>
          <w:lang w:val="en-GB"/>
        </w:rPr>
        <w:br/>
        <w:t>The opposite is true. Flags override environment variables.</w:t>
      </w:r>
    </w:p>
    <w:p w14:paraId="49FB87A4" w14:textId="77777777" w:rsidR="00871C96" w:rsidRPr="00871C96" w:rsidRDefault="00871C96">
      <w:pPr>
        <w:numPr>
          <w:ilvl w:val="0"/>
          <w:numId w:val="65"/>
        </w:numPr>
        <w:rPr>
          <w:lang w:val="en-GB"/>
        </w:rPr>
      </w:pPr>
      <w:r w:rsidRPr="00871C96">
        <w:rPr>
          <w:b/>
          <w:bCs/>
          <w:lang w:val="en-GB"/>
        </w:rPr>
        <w:t>B. VAULT_CLUSTER_ADDR needs to be provided</w:t>
      </w:r>
      <w:r w:rsidRPr="00871C96">
        <w:rPr>
          <w:lang w:val="en-GB"/>
        </w:rPr>
        <w:t xml:space="preserve"> </w:t>
      </w:r>
      <w:r w:rsidRPr="00871C96">
        <w:rPr>
          <w:rFonts w:ascii="Segoe UI Emoji" w:hAnsi="Segoe UI Emoji" w:cs="Segoe UI Emoji"/>
          <w:lang w:val="en-GB"/>
        </w:rPr>
        <w:t>❌</w:t>
      </w:r>
      <w:r w:rsidRPr="00871C96">
        <w:rPr>
          <w:lang w:val="en-GB"/>
        </w:rPr>
        <w:br/>
        <w:t>VAULT_CLUSTER_ADDR is used for Vault server cluster communication, not for directing CLI requests.</w:t>
      </w:r>
    </w:p>
    <w:p w14:paraId="518F6A54" w14:textId="77777777" w:rsidR="00871C96" w:rsidRPr="00871C96" w:rsidRDefault="00871C96">
      <w:pPr>
        <w:numPr>
          <w:ilvl w:val="0"/>
          <w:numId w:val="65"/>
        </w:numPr>
        <w:rPr>
          <w:lang w:val="en-GB"/>
        </w:rPr>
      </w:pPr>
      <w:r w:rsidRPr="00871C96">
        <w:rPr>
          <w:b/>
          <w:bCs/>
          <w:lang w:val="en-GB"/>
        </w:rPr>
        <w:t>D. Vault listener is misconfigured</w:t>
      </w:r>
      <w:r w:rsidRPr="00871C96">
        <w:rPr>
          <w:lang w:val="en-GB"/>
        </w:rPr>
        <w:t xml:space="preserve"> </w:t>
      </w:r>
      <w:r w:rsidRPr="00871C96">
        <w:rPr>
          <w:rFonts w:ascii="Segoe UI Emoji" w:hAnsi="Segoe UI Emoji" w:cs="Segoe UI Emoji"/>
          <w:lang w:val="en-GB"/>
        </w:rPr>
        <w:t>❌</w:t>
      </w:r>
      <w:r w:rsidRPr="00871C96">
        <w:rPr>
          <w:lang w:val="en-GB"/>
        </w:rPr>
        <w:br/>
        <w:t>The successful second command indicates the listener configuration was fine; the issue was the address being used by the CLI.</w:t>
      </w:r>
    </w:p>
    <w:p w14:paraId="56A40119" w14:textId="4AE49FAB" w:rsidR="00251133" w:rsidRPr="00C9558A" w:rsidRDefault="00251133" w:rsidP="00C9558A">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89" w:history="1">
        <w:r w:rsidR="00B75E36" w:rsidRPr="001371D2">
          <w:rPr>
            <w:rStyle w:val="Hyperlink"/>
            <w:rFonts w:ascii="Roboto Condensed" w:hAnsi="Roboto Condensed"/>
            <w:shd w:val="clear" w:color="auto" w:fill="F8F9FA"/>
          </w:rPr>
          <w:t>https://www.examtopics.com/discussions/hashicorp/view/131556-exam-vault-associate-002-topic-1-question-58-discussion/</w:t>
        </w:r>
      </w:hyperlink>
      <w:r w:rsidR="00B75E36">
        <w:rPr>
          <w:rFonts w:ascii="Roboto Condensed" w:hAnsi="Roboto Condensed"/>
          <w:color w:val="505050"/>
          <w:shd w:val="clear" w:color="auto" w:fill="F8F9FA"/>
        </w:rPr>
        <w:t xml:space="preserve"> </w:t>
      </w:r>
    </w:p>
    <w:p w14:paraId="4DB10FB5" w14:textId="27AC601A" w:rsidR="00735683" w:rsidRPr="005204CA" w:rsidRDefault="00735683" w:rsidP="00735683">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EA5B963" w14:textId="77777777" w:rsidR="00EC2F97" w:rsidRDefault="005741AB" w:rsidP="00952F61">
      <w:pPr>
        <w:rPr>
          <w:shd w:val="clear" w:color="auto" w:fill="FFFFFF"/>
          <w:lang w:val="en-GB"/>
        </w:rPr>
      </w:pPr>
      <w:r w:rsidRPr="005741AB">
        <w:rPr>
          <w:shd w:val="clear" w:color="auto" w:fill="FFFFFF"/>
          <w:lang w:val="en-GB"/>
        </w:rPr>
        <w:t xml:space="preserve">The ‘alpha’ secrets are stored in the team-based paths using this convention: </w:t>
      </w:r>
      <w:r w:rsidRPr="00EC2F97">
        <w:rPr>
          <w:b/>
          <w:bCs/>
          <w:i/>
          <w:iCs/>
          <w:shd w:val="clear" w:color="auto" w:fill="FFFFFF"/>
          <w:lang w:val="en-GB"/>
        </w:rPr>
        <w:t>secret/&lt;team_name&gt;/alpha.</w:t>
      </w:r>
      <w:r w:rsidRPr="005741AB">
        <w:rPr>
          <w:shd w:val="clear" w:color="auto" w:fill="FFFFFF"/>
          <w:lang w:val="en-GB"/>
        </w:rPr>
        <w:t xml:space="preserve"> </w:t>
      </w:r>
    </w:p>
    <w:p w14:paraId="35849B58" w14:textId="6BC5CF11" w:rsidR="005741AB" w:rsidRDefault="005741AB" w:rsidP="00952F61">
      <w:pPr>
        <w:rPr>
          <w:shd w:val="clear" w:color="auto" w:fill="FFFFFF"/>
          <w:lang w:val="en-GB"/>
        </w:rPr>
      </w:pPr>
      <w:r w:rsidRPr="005741AB">
        <w:rPr>
          <w:shd w:val="clear" w:color="auto" w:fill="FFFFFF"/>
          <w:lang w:val="en-GB"/>
        </w:rPr>
        <w:t xml:space="preserve">For example, </w:t>
      </w:r>
      <w:r w:rsidRPr="00EC2F97">
        <w:rPr>
          <w:b/>
          <w:bCs/>
          <w:i/>
          <w:iCs/>
          <w:shd w:val="clear" w:color="auto" w:fill="FFFFFF"/>
          <w:lang w:val="en-GB"/>
        </w:rPr>
        <w:t>secret/team01/alpha and /secrets/team02/alpha.</w:t>
      </w:r>
      <w:r w:rsidRPr="005741AB">
        <w:rPr>
          <w:shd w:val="clear" w:color="auto" w:fill="FFFFFF"/>
          <w:lang w:val="en-GB"/>
        </w:rPr>
        <w:br/>
      </w:r>
      <w:r w:rsidRPr="00EC2F97">
        <w:rPr>
          <w:b/>
          <w:bCs/>
          <w:shd w:val="clear" w:color="auto" w:fill="FFFFFF"/>
          <w:lang w:val="en-GB"/>
        </w:rPr>
        <w:t>Which Vault policy would not allow reading paths with the word “beta” in them, such as secrets/team01/beta?</w:t>
      </w:r>
    </w:p>
    <w:tbl>
      <w:tblPr>
        <w:tblStyle w:val="TableGrid"/>
        <w:tblW w:w="0" w:type="auto"/>
        <w:tblLayout w:type="fixed"/>
        <w:tblLook w:val="04A0" w:firstRow="1" w:lastRow="0" w:firstColumn="1" w:lastColumn="0" w:noHBand="0" w:noVBand="1"/>
      </w:tblPr>
      <w:tblGrid>
        <w:gridCol w:w="846"/>
        <w:gridCol w:w="4961"/>
      </w:tblGrid>
      <w:tr w:rsidR="008310D4" w14:paraId="59F53AA1" w14:textId="77777777" w:rsidTr="003A0AD8">
        <w:tc>
          <w:tcPr>
            <w:tcW w:w="846" w:type="dxa"/>
          </w:tcPr>
          <w:p w14:paraId="2447528F" w14:textId="28B709E8" w:rsidR="008310D4" w:rsidRDefault="00001C90" w:rsidP="00952F61">
            <w:pPr>
              <w:rPr>
                <w:shd w:val="clear" w:color="auto" w:fill="FFFFFF"/>
                <w:lang w:val="en-GB"/>
              </w:rPr>
            </w:pPr>
            <w:r>
              <w:rPr>
                <w:shd w:val="clear" w:color="auto" w:fill="FFFFFF"/>
                <w:lang w:val="en-GB"/>
              </w:rPr>
              <w:t>A</w:t>
            </w:r>
          </w:p>
        </w:tc>
        <w:tc>
          <w:tcPr>
            <w:tcW w:w="4961" w:type="dxa"/>
          </w:tcPr>
          <w:p w14:paraId="5F36F22B" w14:textId="27960278" w:rsidR="008310D4" w:rsidRDefault="008310D4" w:rsidP="00952F61">
            <w:pPr>
              <w:rPr>
                <w:shd w:val="clear" w:color="auto" w:fill="FFFFFF"/>
                <w:lang w:val="en-GB"/>
              </w:rPr>
            </w:pPr>
            <w:r w:rsidRPr="005741AB">
              <w:rPr>
                <w:noProof/>
                <w:shd w:val="clear" w:color="auto" w:fill="FFFFFF"/>
                <w:lang w:val="en-GB"/>
              </w:rPr>
              <w:drawing>
                <wp:inline distT="0" distB="0" distL="0" distR="0" wp14:anchorId="40E9719D" wp14:editId="2FB2D4AF">
                  <wp:extent cx="2880000" cy="795600"/>
                  <wp:effectExtent l="0" t="0" r="0" b="0"/>
                  <wp:docPr id="4242236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80000" cy="795600"/>
                          </a:xfrm>
                          <a:prstGeom prst="rect">
                            <a:avLst/>
                          </a:prstGeom>
                          <a:noFill/>
                          <a:ln>
                            <a:noFill/>
                          </a:ln>
                        </pic:spPr>
                      </pic:pic>
                    </a:graphicData>
                  </a:graphic>
                </wp:inline>
              </w:drawing>
            </w:r>
          </w:p>
        </w:tc>
      </w:tr>
      <w:tr w:rsidR="008310D4" w14:paraId="258F14E6" w14:textId="77777777" w:rsidTr="003A0AD8">
        <w:tc>
          <w:tcPr>
            <w:tcW w:w="846" w:type="dxa"/>
          </w:tcPr>
          <w:p w14:paraId="2FD7189E" w14:textId="0A9F9F83" w:rsidR="008310D4" w:rsidRDefault="00001C90" w:rsidP="00952F61">
            <w:pPr>
              <w:rPr>
                <w:shd w:val="clear" w:color="auto" w:fill="FFFFFF"/>
                <w:lang w:val="en-GB"/>
              </w:rPr>
            </w:pPr>
            <w:r>
              <w:rPr>
                <w:shd w:val="clear" w:color="auto" w:fill="FFFFFF"/>
                <w:lang w:val="en-GB"/>
              </w:rPr>
              <w:t>B</w:t>
            </w:r>
          </w:p>
        </w:tc>
        <w:tc>
          <w:tcPr>
            <w:tcW w:w="4961" w:type="dxa"/>
          </w:tcPr>
          <w:p w14:paraId="69D82EFA" w14:textId="74A6B850" w:rsidR="008310D4" w:rsidRDefault="002434CF" w:rsidP="00952F61">
            <w:pPr>
              <w:rPr>
                <w:shd w:val="clear" w:color="auto" w:fill="FFFFFF"/>
                <w:lang w:val="en-GB"/>
              </w:rPr>
            </w:pPr>
            <w:r w:rsidRPr="002434CF">
              <w:rPr>
                <w:noProof/>
                <w:shd w:val="clear" w:color="auto" w:fill="FFFFFF"/>
                <w:lang w:val="en-GB"/>
              </w:rPr>
              <w:drawing>
                <wp:inline distT="0" distB="0" distL="0" distR="0" wp14:anchorId="3AF9C05C" wp14:editId="02DAD727">
                  <wp:extent cx="2880000" cy="795600"/>
                  <wp:effectExtent l="0" t="0" r="0" b="0"/>
                  <wp:docPr id="15148664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80000" cy="795600"/>
                          </a:xfrm>
                          <a:prstGeom prst="rect">
                            <a:avLst/>
                          </a:prstGeom>
                          <a:noFill/>
                          <a:ln>
                            <a:noFill/>
                          </a:ln>
                        </pic:spPr>
                      </pic:pic>
                    </a:graphicData>
                  </a:graphic>
                </wp:inline>
              </w:drawing>
            </w:r>
          </w:p>
        </w:tc>
      </w:tr>
      <w:tr w:rsidR="008310D4" w14:paraId="2B1AEB81" w14:textId="77777777" w:rsidTr="003A0AD8">
        <w:tc>
          <w:tcPr>
            <w:tcW w:w="846" w:type="dxa"/>
          </w:tcPr>
          <w:p w14:paraId="7D217A7E" w14:textId="2B4B80F9" w:rsidR="008310D4" w:rsidRDefault="00001C90" w:rsidP="00952F61">
            <w:pPr>
              <w:rPr>
                <w:shd w:val="clear" w:color="auto" w:fill="FFFFFF"/>
                <w:lang w:val="en-GB"/>
              </w:rPr>
            </w:pPr>
            <w:r>
              <w:rPr>
                <w:shd w:val="clear" w:color="auto" w:fill="FFFFFF"/>
                <w:lang w:val="en-GB"/>
              </w:rPr>
              <w:t>C</w:t>
            </w:r>
          </w:p>
        </w:tc>
        <w:tc>
          <w:tcPr>
            <w:tcW w:w="4961" w:type="dxa"/>
          </w:tcPr>
          <w:p w14:paraId="086523CC" w14:textId="334333F6" w:rsidR="008310D4" w:rsidRDefault="002434CF" w:rsidP="00952F61">
            <w:pPr>
              <w:rPr>
                <w:shd w:val="clear" w:color="auto" w:fill="FFFFFF"/>
                <w:lang w:val="en-GB"/>
              </w:rPr>
            </w:pPr>
            <w:r w:rsidRPr="002434CF">
              <w:rPr>
                <w:noProof/>
                <w:shd w:val="clear" w:color="auto" w:fill="FFFFFF"/>
                <w:lang w:val="en-GB"/>
              </w:rPr>
              <w:drawing>
                <wp:inline distT="0" distB="0" distL="0" distR="0" wp14:anchorId="342D458D" wp14:editId="534B17BF">
                  <wp:extent cx="2880000" cy="795600"/>
                  <wp:effectExtent l="0" t="0" r="0" b="0"/>
                  <wp:docPr id="86199178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80000" cy="795600"/>
                          </a:xfrm>
                          <a:prstGeom prst="rect">
                            <a:avLst/>
                          </a:prstGeom>
                          <a:noFill/>
                          <a:ln>
                            <a:noFill/>
                          </a:ln>
                        </pic:spPr>
                      </pic:pic>
                    </a:graphicData>
                  </a:graphic>
                </wp:inline>
              </w:drawing>
            </w:r>
          </w:p>
        </w:tc>
      </w:tr>
      <w:tr w:rsidR="002434CF" w14:paraId="657EFF9D" w14:textId="77777777" w:rsidTr="003A0AD8">
        <w:tc>
          <w:tcPr>
            <w:tcW w:w="846" w:type="dxa"/>
          </w:tcPr>
          <w:p w14:paraId="1EB1F29E" w14:textId="78107AFF" w:rsidR="002434CF" w:rsidRDefault="00001C90" w:rsidP="00952F61">
            <w:pPr>
              <w:rPr>
                <w:shd w:val="clear" w:color="auto" w:fill="FFFFFF"/>
                <w:lang w:val="en-GB"/>
              </w:rPr>
            </w:pPr>
            <w:r>
              <w:rPr>
                <w:shd w:val="clear" w:color="auto" w:fill="FFFFFF"/>
                <w:lang w:val="en-GB"/>
              </w:rPr>
              <w:t>D</w:t>
            </w:r>
          </w:p>
        </w:tc>
        <w:tc>
          <w:tcPr>
            <w:tcW w:w="4961" w:type="dxa"/>
          </w:tcPr>
          <w:p w14:paraId="2BB54E06" w14:textId="264F41C2" w:rsidR="002434CF" w:rsidRPr="002434CF" w:rsidRDefault="00001C90" w:rsidP="00952F61">
            <w:pPr>
              <w:rPr>
                <w:shd w:val="clear" w:color="auto" w:fill="FFFFFF"/>
                <w:lang w:val="en-GB"/>
              </w:rPr>
            </w:pPr>
            <w:r w:rsidRPr="002434CF">
              <w:rPr>
                <w:shd w:val="clear" w:color="auto" w:fill="FFFFFF"/>
                <w:lang w:val="en-GB"/>
              </w:rPr>
              <w:t>None of the above</w:t>
            </w:r>
          </w:p>
        </w:tc>
      </w:tr>
    </w:tbl>
    <w:p w14:paraId="56A920A7" w14:textId="77777777" w:rsidR="00952F61" w:rsidRPr="005741AB" w:rsidRDefault="00952F61" w:rsidP="00952F61">
      <w:pPr>
        <w:rPr>
          <w:shd w:val="clear" w:color="auto" w:fill="FFFFFF"/>
          <w:lang w:val="en-GB"/>
        </w:rPr>
      </w:pPr>
    </w:p>
    <w:p w14:paraId="53F58F84" w14:textId="77777777" w:rsidR="00735683" w:rsidRPr="005204CA" w:rsidRDefault="00735683" w:rsidP="00735683">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E8F929F" w14:textId="2F2CE586" w:rsidR="00735683" w:rsidRPr="005204CA" w:rsidRDefault="00735683" w:rsidP="007C6517">
      <w:pPr>
        <w:ind w:left="360"/>
        <w:rPr>
          <w:b/>
          <w:bCs/>
        </w:rPr>
      </w:pPr>
      <w:r w:rsidRPr="005204CA">
        <w:rPr>
          <w:b/>
          <w:bCs/>
        </w:rPr>
        <w:t xml:space="preserve">Correct Answer:  </w:t>
      </w:r>
      <w:r w:rsidR="00010998">
        <w:rPr>
          <w:b/>
          <w:bCs/>
        </w:rPr>
        <w:t>B</w:t>
      </w:r>
    </w:p>
    <w:p w14:paraId="34F8A52B" w14:textId="77777777" w:rsidR="00735683" w:rsidRPr="005204CA" w:rsidRDefault="00735683" w:rsidP="007C6517">
      <w:pPr>
        <w:ind w:left="360"/>
        <w:rPr>
          <w:b/>
          <w:bCs/>
        </w:rPr>
      </w:pPr>
      <w:r w:rsidRPr="005204CA">
        <w:rPr>
          <w:b/>
          <w:bCs/>
        </w:rPr>
        <w:lastRenderedPageBreak/>
        <w:t xml:space="preserve">Explanation: </w:t>
      </w:r>
    </w:p>
    <w:p w14:paraId="00D32655" w14:textId="77777777" w:rsidR="00010998" w:rsidRPr="00010998" w:rsidRDefault="00010998" w:rsidP="00010998">
      <w:pPr>
        <w:rPr>
          <w:lang w:val="en-GB"/>
        </w:rPr>
      </w:pPr>
      <w:r w:rsidRPr="00010998">
        <w:rPr>
          <w:lang w:val="en-GB"/>
        </w:rPr>
        <w:t>The requirement is:</w:t>
      </w:r>
    </w:p>
    <w:p w14:paraId="3F724BC4" w14:textId="77777777" w:rsidR="00010998" w:rsidRPr="00010998" w:rsidRDefault="00010998">
      <w:pPr>
        <w:pStyle w:val="ListParagraph"/>
        <w:numPr>
          <w:ilvl w:val="0"/>
          <w:numId w:val="3"/>
        </w:numPr>
        <w:rPr>
          <w:lang w:val="en-GB"/>
        </w:rPr>
      </w:pPr>
      <w:r w:rsidRPr="00010998">
        <w:rPr>
          <w:lang w:val="en-GB"/>
        </w:rPr>
        <w:t xml:space="preserve">Allow reading only paths that follow: </w:t>
      </w:r>
    </w:p>
    <w:p w14:paraId="1ED18396" w14:textId="77777777" w:rsidR="00010998" w:rsidRPr="00010998" w:rsidRDefault="00010998">
      <w:pPr>
        <w:pStyle w:val="ListParagraph"/>
        <w:numPr>
          <w:ilvl w:val="1"/>
          <w:numId w:val="3"/>
        </w:numPr>
        <w:rPr>
          <w:lang w:val="en-GB"/>
        </w:rPr>
      </w:pPr>
      <w:r w:rsidRPr="00010998">
        <w:rPr>
          <w:lang w:val="en-GB"/>
        </w:rPr>
        <w:t>secrets/team01/alpha</w:t>
      </w:r>
    </w:p>
    <w:p w14:paraId="66B1C737" w14:textId="77777777" w:rsidR="00010998" w:rsidRPr="00010998" w:rsidRDefault="00010998">
      <w:pPr>
        <w:pStyle w:val="ListParagraph"/>
        <w:numPr>
          <w:ilvl w:val="1"/>
          <w:numId w:val="3"/>
        </w:numPr>
        <w:rPr>
          <w:lang w:val="en-GB"/>
        </w:rPr>
      </w:pPr>
      <w:r w:rsidRPr="00010998">
        <w:rPr>
          <w:lang w:val="en-GB"/>
        </w:rPr>
        <w:t>secrets/team02/alpha</w:t>
      </w:r>
    </w:p>
    <w:p w14:paraId="4D346BE3" w14:textId="77777777" w:rsidR="00010998" w:rsidRPr="00010998" w:rsidRDefault="00010998">
      <w:pPr>
        <w:pStyle w:val="ListParagraph"/>
        <w:numPr>
          <w:ilvl w:val="1"/>
          <w:numId w:val="3"/>
        </w:numPr>
        <w:rPr>
          <w:lang w:val="en-GB"/>
        </w:rPr>
      </w:pPr>
      <w:r w:rsidRPr="00010998">
        <w:rPr>
          <w:lang w:val="en-GB"/>
        </w:rPr>
        <w:t>secrets/&lt;team_name&gt;/alpha</w:t>
      </w:r>
    </w:p>
    <w:p w14:paraId="6F1BB44F" w14:textId="77777777" w:rsidR="00010998" w:rsidRPr="00010998" w:rsidRDefault="00010998">
      <w:pPr>
        <w:pStyle w:val="ListParagraph"/>
        <w:numPr>
          <w:ilvl w:val="0"/>
          <w:numId w:val="3"/>
        </w:numPr>
        <w:rPr>
          <w:lang w:val="en-GB"/>
        </w:rPr>
      </w:pPr>
      <w:r w:rsidRPr="00010998">
        <w:rPr>
          <w:b/>
          <w:bCs/>
          <w:lang w:val="en-GB"/>
        </w:rPr>
        <w:t>Do not</w:t>
      </w:r>
      <w:r w:rsidRPr="00010998">
        <w:rPr>
          <w:lang w:val="en-GB"/>
        </w:rPr>
        <w:t xml:space="preserve"> allow reading paths such as: </w:t>
      </w:r>
    </w:p>
    <w:p w14:paraId="14E13A88" w14:textId="77777777" w:rsidR="00010998" w:rsidRPr="00010998" w:rsidRDefault="00010998">
      <w:pPr>
        <w:pStyle w:val="ListParagraph"/>
        <w:numPr>
          <w:ilvl w:val="1"/>
          <w:numId w:val="3"/>
        </w:numPr>
        <w:rPr>
          <w:lang w:val="en-GB"/>
        </w:rPr>
      </w:pPr>
      <w:r w:rsidRPr="00010998">
        <w:rPr>
          <w:lang w:val="en-GB"/>
        </w:rPr>
        <w:t>secrets/team01/beta</w:t>
      </w:r>
    </w:p>
    <w:p w14:paraId="1F8F2263" w14:textId="77777777" w:rsidR="00010998" w:rsidRPr="00010998" w:rsidRDefault="00010998">
      <w:pPr>
        <w:pStyle w:val="ListParagraph"/>
        <w:numPr>
          <w:ilvl w:val="1"/>
          <w:numId w:val="3"/>
        </w:numPr>
        <w:rPr>
          <w:lang w:val="en-GB"/>
        </w:rPr>
      </w:pPr>
      <w:r w:rsidRPr="00010998">
        <w:rPr>
          <w:lang w:val="en-GB"/>
        </w:rPr>
        <w:t>secrets/team02/beta</w:t>
      </w:r>
    </w:p>
    <w:p w14:paraId="36FAC700" w14:textId="64AAE60B" w:rsidR="00735683" w:rsidRDefault="00735683" w:rsidP="00A41953">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93" w:history="1">
        <w:r w:rsidR="00EC2F97" w:rsidRPr="00222302">
          <w:rPr>
            <w:rStyle w:val="Hyperlink"/>
            <w:shd w:val="clear" w:color="auto" w:fill="F8F9FA"/>
          </w:rPr>
          <w:t>https://www.examtopics.com/discussions/hashicorp/view/131825-exam-vault-associate-002-topic-1-question-59-discussion/</w:t>
        </w:r>
      </w:hyperlink>
      <w:r w:rsidR="00EC2F97">
        <w:rPr>
          <w:rFonts w:ascii="Roboto Condensed" w:hAnsi="Roboto Condensed"/>
          <w:color w:val="505050"/>
          <w:shd w:val="clear" w:color="auto" w:fill="F8F9FA"/>
        </w:rPr>
        <w:t xml:space="preserve"> </w:t>
      </w:r>
    </w:p>
    <w:p w14:paraId="38062943" w14:textId="77777777" w:rsidR="004900FC" w:rsidRPr="005204CA" w:rsidRDefault="004900F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DF7F4B0" w14:textId="77777777" w:rsidR="004900FC" w:rsidRPr="004900FC" w:rsidRDefault="004900FC" w:rsidP="004900FC">
      <w:pPr>
        <w:rPr>
          <w:shd w:val="clear" w:color="auto" w:fill="FFFFFF"/>
          <w:lang w:val="en-GB"/>
        </w:rPr>
      </w:pPr>
      <w:r w:rsidRPr="004900FC">
        <w:rPr>
          <w:shd w:val="clear" w:color="auto" w:fill="FFFFFF"/>
          <w:lang w:val="en-GB"/>
        </w:rPr>
        <w:t>Which statement describes the results of this command: vault kv list secret/test?</w:t>
      </w:r>
    </w:p>
    <w:p w14:paraId="2C72FFB8" w14:textId="6F95D483" w:rsidR="004900FC" w:rsidRPr="00A24ACB" w:rsidRDefault="004900FC">
      <w:pPr>
        <w:pStyle w:val="ListParagraph"/>
        <w:numPr>
          <w:ilvl w:val="1"/>
          <w:numId w:val="65"/>
        </w:numPr>
        <w:rPr>
          <w:shd w:val="clear" w:color="auto" w:fill="FFFFFF"/>
          <w:lang w:val="en-GB"/>
        </w:rPr>
      </w:pPr>
      <w:r w:rsidRPr="00A24ACB">
        <w:rPr>
          <w:shd w:val="clear" w:color="auto" w:fill="FFFFFF"/>
          <w:lang w:val="en-GB"/>
        </w:rPr>
        <w:t>Check the status of a specific key/value secrets engine</w:t>
      </w:r>
    </w:p>
    <w:p w14:paraId="52C91261" w14:textId="5A6726B9" w:rsidR="004900FC" w:rsidRPr="00A24ACB" w:rsidRDefault="004900FC">
      <w:pPr>
        <w:pStyle w:val="ListParagraph"/>
        <w:numPr>
          <w:ilvl w:val="1"/>
          <w:numId w:val="65"/>
        </w:numPr>
        <w:rPr>
          <w:shd w:val="clear" w:color="auto" w:fill="FFFFFF"/>
          <w:lang w:val="en-GB"/>
        </w:rPr>
      </w:pPr>
      <w:r w:rsidRPr="00A24ACB">
        <w:rPr>
          <w:shd w:val="clear" w:color="auto" w:fill="FFFFFF"/>
          <w:lang w:val="en-GB"/>
        </w:rPr>
        <w:t>List the existing key names at the “secret/test” path</w:t>
      </w:r>
    </w:p>
    <w:p w14:paraId="06D2F998" w14:textId="17A7A2C8" w:rsidR="004900FC" w:rsidRPr="00A24ACB" w:rsidRDefault="004900FC">
      <w:pPr>
        <w:pStyle w:val="ListParagraph"/>
        <w:numPr>
          <w:ilvl w:val="1"/>
          <w:numId w:val="65"/>
        </w:numPr>
        <w:rPr>
          <w:shd w:val="clear" w:color="auto" w:fill="FFFFFF"/>
          <w:lang w:val="en-GB"/>
        </w:rPr>
      </w:pPr>
      <w:r w:rsidRPr="00A24ACB">
        <w:rPr>
          <w:shd w:val="clear" w:color="auto" w:fill="FFFFFF"/>
          <w:lang w:val="en-GB"/>
        </w:rPr>
        <w:t>Output all key/value secrets engines</w:t>
      </w:r>
    </w:p>
    <w:p w14:paraId="66BDF457" w14:textId="579FB421" w:rsidR="004900FC" w:rsidRPr="00A24ACB" w:rsidRDefault="004900FC">
      <w:pPr>
        <w:pStyle w:val="ListParagraph"/>
        <w:numPr>
          <w:ilvl w:val="1"/>
          <w:numId w:val="65"/>
        </w:numPr>
        <w:rPr>
          <w:shd w:val="clear" w:color="auto" w:fill="FFFFFF"/>
          <w:lang w:val="en-GB"/>
        </w:rPr>
      </w:pPr>
      <w:r w:rsidRPr="00A24ACB">
        <w:rPr>
          <w:shd w:val="clear" w:color="auto" w:fill="FFFFFF"/>
          <w:lang w:val="en-GB"/>
        </w:rPr>
        <w:t>Output all key names from all key/value secrets engine</w:t>
      </w:r>
    </w:p>
    <w:p w14:paraId="7788C4B1" w14:textId="77777777" w:rsidR="004900FC" w:rsidRPr="005204CA" w:rsidRDefault="004900F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4EEAFDD" w14:textId="570D8C4C" w:rsidR="004900FC" w:rsidRPr="005204CA" w:rsidRDefault="004900FC" w:rsidP="00A359B4">
      <w:pPr>
        <w:ind w:left="360"/>
        <w:rPr>
          <w:b/>
          <w:bCs/>
        </w:rPr>
      </w:pPr>
      <w:r w:rsidRPr="005204CA">
        <w:rPr>
          <w:b/>
          <w:bCs/>
        </w:rPr>
        <w:t xml:space="preserve">Correct Answer:  </w:t>
      </w:r>
      <w:r w:rsidR="006D380C">
        <w:rPr>
          <w:b/>
          <w:bCs/>
        </w:rPr>
        <w:t>B</w:t>
      </w:r>
    </w:p>
    <w:p w14:paraId="63DD8AF9" w14:textId="77777777" w:rsidR="004900FC" w:rsidRPr="005204CA" w:rsidRDefault="004900FC" w:rsidP="00A359B4">
      <w:pPr>
        <w:ind w:left="360"/>
        <w:rPr>
          <w:b/>
          <w:bCs/>
        </w:rPr>
      </w:pPr>
      <w:r w:rsidRPr="005204CA">
        <w:rPr>
          <w:b/>
          <w:bCs/>
        </w:rPr>
        <w:t xml:space="preserve">Explanation: </w:t>
      </w:r>
    </w:p>
    <w:p w14:paraId="54B1F832" w14:textId="77777777" w:rsidR="00F362AB" w:rsidRPr="00F362AB" w:rsidRDefault="00F362AB" w:rsidP="00F362AB">
      <w:pPr>
        <w:rPr>
          <w:lang w:val="en-GB"/>
        </w:rPr>
      </w:pPr>
      <w:r w:rsidRPr="00F362AB">
        <w:rPr>
          <w:lang w:val="en-GB"/>
        </w:rPr>
        <w:t>The command:</w:t>
      </w:r>
    </w:p>
    <w:p w14:paraId="5711A6E4" w14:textId="77777777" w:rsidR="00F362AB" w:rsidRPr="00F362AB" w:rsidRDefault="00F362AB" w:rsidP="00F362AB">
      <w:pPr>
        <w:ind w:left="720"/>
        <w:rPr>
          <w:b/>
          <w:bCs/>
          <w:i/>
          <w:iCs/>
          <w:lang w:val="en-GB"/>
        </w:rPr>
      </w:pPr>
      <w:r w:rsidRPr="00F362AB">
        <w:rPr>
          <w:b/>
          <w:bCs/>
          <w:i/>
          <w:iCs/>
          <w:lang w:val="en-GB"/>
        </w:rPr>
        <w:t>vault kv list secret/test</w:t>
      </w:r>
    </w:p>
    <w:p w14:paraId="350B327C" w14:textId="77777777" w:rsidR="00F362AB" w:rsidRPr="00F362AB" w:rsidRDefault="00F362AB" w:rsidP="00F362AB">
      <w:pPr>
        <w:ind w:left="720"/>
        <w:rPr>
          <w:b/>
          <w:bCs/>
          <w:i/>
          <w:iCs/>
          <w:lang w:val="en-GB"/>
        </w:rPr>
      </w:pPr>
      <w:r w:rsidRPr="00F362AB">
        <w:rPr>
          <w:b/>
          <w:bCs/>
          <w:i/>
          <w:iCs/>
          <w:lang w:val="en-GB"/>
        </w:rPr>
        <w:t>``</w:t>
      </w:r>
    </w:p>
    <w:p w14:paraId="5357FF8A" w14:textId="77777777" w:rsidR="00F362AB" w:rsidRPr="00F362AB" w:rsidRDefault="00F362AB" w:rsidP="00F362AB">
      <w:pPr>
        <w:rPr>
          <w:lang w:val="en-GB"/>
        </w:rPr>
      </w:pPr>
      <w:r w:rsidRPr="00F362AB">
        <w:rPr>
          <w:lang w:val="en-GB"/>
        </w:rPr>
        <w:t xml:space="preserve">does </w:t>
      </w:r>
      <w:r w:rsidRPr="00F362AB">
        <w:rPr>
          <w:b/>
          <w:bCs/>
          <w:lang w:val="en-GB"/>
        </w:rPr>
        <w:t>not</w:t>
      </w:r>
      <w:r w:rsidRPr="00F362AB">
        <w:rPr>
          <w:lang w:val="en-GB"/>
        </w:rPr>
        <w:t xml:space="preserve"> return secret values. Instead, it lists the </w:t>
      </w:r>
      <w:r w:rsidRPr="00F362AB">
        <w:rPr>
          <w:b/>
          <w:bCs/>
          <w:lang w:val="en-GB"/>
        </w:rPr>
        <w:t>keys (names)</w:t>
      </w:r>
      <w:r w:rsidRPr="00F362AB">
        <w:rPr>
          <w:lang w:val="en-GB"/>
        </w:rPr>
        <w:t xml:space="preserve"> stored under the specified path.</w:t>
      </w:r>
    </w:p>
    <w:p w14:paraId="71F32BDE" w14:textId="77777777" w:rsidR="00F362AB" w:rsidRPr="00F362AB" w:rsidRDefault="00F362AB" w:rsidP="00F362AB">
      <w:pPr>
        <w:rPr>
          <w:lang w:val="en-GB"/>
        </w:rPr>
      </w:pPr>
      <w:r w:rsidRPr="00F362AB">
        <w:rPr>
          <w:lang w:val="en-GB"/>
        </w:rPr>
        <w:t>For example, if the following secrets exist:</w:t>
      </w:r>
    </w:p>
    <w:p w14:paraId="48541CA3" w14:textId="77777777" w:rsidR="00F362AB" w:rsidRPr="00F362AB" w:rsidRDefault="00F362AB" w:rsidP="00F362AB">
      <w:pPr>
        <w:ind w:left="720"/>
        <w:rPr>
          <w:b/>
          <w:bCs/>
          <w:i/>
          <w:iCs/>
          <w:lang w:val="en-GB"/>
        </w:rPr>
      </w:pPr>
      <w:r w:rsidRPr="00F362AB">
        <w:rPr>
          <w:b/>
          <w:bCs/>
          <w:i/>
          <w:iCs/>
          <w:lang w:val="en-GB"/>
        </w:rPr>
        <w:t>secret/test/app1</w:t>
      </w:r>
    </w:p>
    <w:p w14:paraId="48B11C8C" w14:textId="77777777" w:rsidR="00F362AB" w:rsidRPr="00F362AB" w:rsidRDefault="00F362AB" w:rsidP="00F362AB">
      <w:pPr>
        <w:ind w:left="720"/>
        <w:rPr>
          <w:b/>
          <w:bCs/>
          <w:i/>
          <w:iCs/>
          <w:lang w:val="en-GB"/>
        </w:rPr>
      </w:pPr>
      <w:r w:rsidRPr="00F362AB">
        <w:rPr>
          <w:b/>
          <w:bCs/>
          <w:i/>
          <w:iCs/>
          <w:lang w:val="en-GB"/>
        </w:rPr>
        <w:t>secret/test/app2</w:t>
      </w:r>
    </w:p>
    <w:p w14:paraId="36C6CC21" w14:textId="77777777" w:rsidR="00F362AB" w:rsidRPr="00F362AB" w:rsidRDefault="00F362AB" w:rsidP="00F362AB">
      <w:pPr>
        <w:ind w:left="720"/>
        <w:rPr>
          <w:b/>
          <w:bCs/>
          <w:i/>
          <w:iCs/>
          <w:lang w:val="en-GB"/>
        </w:rPr>
      </w:pPr>
      <w:r w:rsidRPr="00F362AB">
        <w:rPr>
          <w:b/>
          <w:bCs/>
          <w:i/>
          <w:iCs/>
          <w:lang w:val="en-GB"/>
        </w:rPr>
        <w:t>secret/test/database</w:t>
      </w:r>
    </w:p>
    <w:p w14:paraId="0D0A9DA0" w14:textId="77777777" w:rsidR="00F362AB" w:rsidRPr="00F362AB" w:rsidRDefault="00F362AB" w:rsidP="00F362AB">
      <w:pPr>
        <w:rPr>
          <w:lang w:val="en-GB"/>
        </w:rPr>
      </w:pPr>
      <w:r w:rsidRPr="00F362AB">
        <w:rPr>
          <w:lang w:val="en-GB"/>
        </w:rPr>
        <w:t>then:</w:t>
      </w:r>
    </w:p>
    <w:p w14:paraId="6B832712" w14:textId="77777777" w:rsidR="00F362AB" w:rsidRPr="00F362AB" w:rsidRDefault="00F362AB" w:rsidP="00F362AB">
      <w:pPr>
        <w:ind w:firstLine="720"/>
        <w:rPr>
          <w:b/>
          <w:bCs/>
          <w:i/>
          <w:iCs/>
          <w:lang w:val="en-GB"/>
        </w:rPr>
      </w:pPr>
      <w:r w:rsidRPr="00F362AB">
        <w:rPr>
          <w:b/>
          <w:bCs/>
          <w:i/>
          <w:iCs/>
          <w:lang w:val="en-GB"/>
        </w:rPr>
        <w:t>vault kv list secret/test</w:t>
      </w:r>
    </w:p>
    <w:p w14:paraId="1910CABD" w14:textId="77777777" w:rsidR="00F362AB" w:rsidRPr="00F362AB" w:rsidRDefault="00F362AB" w:rsidP="00F362AB">
      <w:pPr>
        <w:rPr>
          <w:lang w:val="en-GB"/>
        </w:rPr>
      </w:pPr>
      <w:r w:rsidRPr="00F362AB">
        <w:rPr>
          <w:lang w:val="en-GB"/>
        </w:rPr>
        <w:t>might output:</w:t>
      </w:r>
    </w:p>
    <w:p w14:paraId="5C4280E8" w14:textId="77777777" w:rsidR="00F362AB" w:rsidRPr="00F362AB" w:rsidRDefault="00F362AB" w:rsidP="00F362AB">
      <w:pPr>
        <w:ind w:left="720"/>
        <w:rPr>
          <w:b/>
          <w:bCs/>
          <w:i/>
          <w:iCs/>
          <w:lang w:val="en-GB"/>
        </w:rPr>
      </w:pPr>
      <w:r w:rsidRPr="00F362AB">
        <w:rPr>
          <w:b/>
          <w:bCs/>
          <w:i/>
          <w:iCs/>
          <w:lang w:val="en-GB"/>
        </w:rPr>
        <w:lastRenderedPageBreak/>
        <w:t>Keys</w:t>
      </w:r>
    </w:p>
    <w:p w14:paraId="188ABA47" w14:textId="77777777" w:rsidR="00F362AB" w:rsidRPr="00F362AB" w:rsidRDefault="00F362AB" w:rsidP="00F362AB">
      <w:pPr>
        <w:ind w:left="720"/>
        <w:rPr>
          <w:b/>
          <w:bCs/>
          <w:i/>
          <w:iCs/>
          <w:lang w:val="en-GB"/>
        </w:rPr>
      </w:pPr>
      <w:r w:rsidRPr="00F362AB">
        <w:rPr>
          <w:b/>
          <w:bCs/>
          <w:i/>
          <w:iCs/>
          <w:lang w:val="en-GB"/>
        </w:rPr>
        <w:t>----</w:t>
      </w:r>
    </w:p>
    <w:p w14:paraId="60E4C049" w14:textId="77777777" w:rsidR="00F362AB" w:rsidRPr="00F362AB" w:rsidRDefault="00F362AB" w:rsidP="00F362AB">
      <w:pPr>
        <w:ind w:left="720"/>
        <w:rPr>
          <w:b/>
          <w:bCs/>
          <w:i/>
          <w:iCs/>
          <w:lang w:val="en-GB"/>
        </w:rPr>
      </w:pPr>
      <w:r w:rsidRPr="00F362AB">
        <w:rPr>
          <w:b/>
          <w:bCs/>
          <w:i/>
          <w:iCs/>
          <w:lang w:val="en-GB"/>
        </w:rPr>
        <w:t>app1</w:t>
      </w:r>
    </w:p>
    <w:p w14:paraId="34C74709" w14:textId="77777777" w:rsidR="00F362AB" w:rsidRPr="00F362AB" w:rsidRDefault="00F362AB" w:rsidP="00F362AB">
      <w:pPr>
        <w:ind w:left="720"/>
        <w:rPr>
          <w:b/>
          <w:bCs/>
          <w:i/>
          <w:iCs/>
          <w:lang w:val="en-GB"/>
        </w:rPr>
      </w:pPr>
      <w:r w:rsidRPr="00F362AB">
        <w:rPr>
          <w:b/>
          <w:bCs/>
          <w:i/>
          <w:iCs/>
          <w:lang w:val="en-GB"/>
        </w:rPr>
        <w:t>app2</w:t>
      </w:r>
    </w:p>
    <w:p w14:paraId="142BC428" w14:textId="77777777" w:rsidR="00F362AB" w:rsidRPr="00F362AB" w:rsidRDefault="00F362AB" w:rsidP="00F362AB">
      <w:pPr>
        <w:ind w:left="720"/>
        <w:rPr>
          <w:b/>
          <w:bCs/>
          <w:i/>
          <w:iCs/>
          <w:lang w:val="en-GB"/>
        </w:rPr>
      </w:pPr>
      <w:r w:rsidRPr="00F362AB">
        <w:rPr>
          <w:b/>
          <w:bCs/>
          <w:i/>
          <w:iCs/>
          <w:lang w:val="en-GB"/>
        </w:rPr>
        <w:t>database</w:t>
      </w:r>
    </w:p>
    <w:p w14:paraId="45295C8E" w14:textId="77777777" w:rsidR="004900FC" w:rsidRPr="004F063F" w:rsidRDefault="004900FC" w:rsidP="00A359B4"/>
    <w:p w14:paraId="5B2510E6" w14:textId="7F028572" w:rsidR="004900FC" w:rsidRDefault="004900FC" w:rsidP="00A41953">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r w:rsidR="00A24ACB" w:rsidRPr="00A24ACB">
        <w:rPr>
          <w:rFonts w:ascii="Roboto Condensed" w:hAnsi="Roboto Condensed"/>
          <w:color w:val="505050"/>
          <w:shd w:val="clear" w:color="auto" w:fill="F8F9FA"/>
        </w:rPr>
        <w:t>https://www.examtopics.com/discussions/hashicorp/view/131447-exam-vault-associate-002-topic-1-question-60-discussion/</w:t>
      </w:r>
    </w:p>
    <w:p w14:paraId="35D10CFC" w14:textId="77777777" w:rsidR="00DE1D03" w:rsidRPr="005204CA" w:rsidRDefault="00DE1D0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FEBFBC9" w14:textId="3CBAA371" w:rsidR="00DE1D03" w:rsidRPr="005741AB" w:rsidRDefault="00CC3BF7" w:rsidP="00A359B4">
      <w:pPr>
        <w:rPr>
          <w:shd w:val="clear" w:color="auto" w:fill="FFFFFF"/>
          <w:lang w:val="en-GB"/>
        </w:rPr>
      </w:pPr>
      <w:r w:rsidRPr="00CC3BF7">
        <w:rPr>
          <w:shd w:val="clear" w:color="auto" w:fill="FFFFFF"/>
        </w:rPr>
        <w:t>For the following statements, choose which secrets engine enables the use case.</w:t>
      </w:r>
      <w:r w:rsidRPr="00CC3BF7">
        <w:rPr>
          <w:shd w:val="clear" w:color="auto" w:fill="FFFFFF"/>
        </w:rPr>
        <w:br/>
        <w:t>Each answer should only be used once.</w:t>
      </w:r>
      <w:r w:rsidRPr="00CC3BF7">
        <w:rPr>
          <w:shd w:val="clear" w:color="auto" w:fill="FFFFFF"/>
        </w:rPr>
        <w:br/>
      </w:r>
      <w:r w:rsidRPr="00CC3BF7">
        <w:rPr>
          <w:noProof/>
          <w:shd w:val="clear" w:color="auto" w:fill="FFFFFF"/>
        </w:rPr>
        <w:drawing>
          <wp:inline distT="0" distB="0" distL="0" distR="0" wp14:anchorId="7B6D0EDB" wp14:editId="254769EE">
            <wp:extent cx="5943600" cy="4613275"/>
            <wp:effectExtent l="0" t="0" r="0" b="0"/>
            <wp:docPr id="86841049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4613275"/>
                    </a:xfrm>
                    <a:prstGeom prst="rect">
                      <a:avLst/>
                    </a:prstGeom>
                    <a:noFill/>
                    <a:ln>
                      <a:noFill/>
                    </a:ln>
                  </pic:spPr>
                </pic:pic>
              </a:graphicData>
            </a:graphic>
          </wp:inline>
        </w:drawing>
      </w:r>
    </w:p>
    <w:p w14:paraId="0B271880" w14:textId="77777777" w:rsidR="00DE1D03" w:rsidRPr="005204CA" w:rsidRDefault="00DE1D0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75E3AF1A" w14:textId="77777777" w:rsidR="00DE1D03" w:rsidRDefault="00DE1D03" w:rsidP="00A359B4">
      <w:pPr>
        <w:ind w:left="360"/>
        <w:rPr>
          <w:b/>
          <w:bCs/>
        </w:rPr>
      </w:pPr>
      <w:r w:rsidRPr="005204CA">
        <w:rPr>
          <w:b/>
          <w:bCs/>
        </w:rPr>
        <w:t xml:space="preserve">Correct Answer:  </w:t>
      </w:r>
    </w:p>
    <w:p w14:paraId="7F1B45CE" w14:textId="785DA1AF" w:rsidR="00043D08" w:rsidRPr="005204CA" w:rsidRDefault="00043D08" w:rsidP="00043D08">
      <w:pPr>
        <w:rPr>
          <w:b/>
          <w:bCs/>
        </w:rPr>
      </w:pPr>
      <w:r>
        <w:rPr>
          <w:b/>
          <w:bCs/>
          <w:noProof/>
        </w:rPr>
        <w:drawing>
          <wp:inline distT="0" distB="0" distL="0" distR="0" wp14:anchorId="52E321ED" wp14:editId="70E41099">
            <wp:extent cx="5941695" cy="4610735"/>
            <wp:effectExtent l="0" t="0" r="1905" b="0"/>
            <wp:docPr id="74843420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1695" cy="4610735"/>
                    </a:xfrm>
                    <a:prstGeom prst="rect">
                      <a:avLst/>
                    </a:prstGeom>
                    <a:noFill/>
                    <a:ln>
                      <a:noFill/>
                    </a:ln>
                  </pic:spPr>
                </pic:pic>
              </a:graphicData>
            </a:graphic>
          </wp:inline>
        </w:drawing>
      </w:r>
    </w:p>
    <w:p w14:paraId="3AC17906" w14:textId="77777777" w:rsidR="00DE1D03" w:rsidRPr="005204CA" w:rsidRDefault="00DE1D03" w:rsidP="00A359B4">
      <w:pPr>
        <w:ind w:left="360"/>
        <w:rPr>
          <w:b/>
          <w:bCs/>
        </w:rPr>
      </w:pPr>
      <w:r w:rsidRPr="005204CA">
        <w:rPr>
          <w:b/>
          <w:bCs/>
        </w:rPr>
        <w:t xml:space="preserve">Explanation: </w:t>
      </w:r>
    </w:p>
    <w:p w14:paraId="0299B964" w14:textId="77777777" w:rsidR="00C07192" w:rsidRPr="00C07192" w:rsidRDefault="00C07192" w:rsidP="00C07192">
      <w:pPr>
        <w:rPr>
          <w:lang w:val="en-GB"/>
        </w:rPr>
      </w:pPr>
      <w:r w:rsidRPr="00C07192">
        <w:rPr>
          <w:lang w:val="en-GB"/>
        </w:rPr>
        <w:t>The correct mapping is:</w:t>
      </w:r>
    </w:p>
    <w:p w14:paraId="5E69F2D0" w14:textId="77777777" w:rsidR="00C07192" w:rsidRPr="00C07192" w:rsidRDefault="00C07192">
      <w:pPr>
        <w:pStyle w:val="ListParagraph"/>
        <w:numPr>
          <w:ilvl w:val="0"/>
          <w:numId w:val="60"/>
        </w:numPr>
        <w:rPr>
          <w:lang w:val="en-GB"/>
        </w:rPr>
      </w:pPr>
      <w:r w:rsidRPr="00C07192">
        <w:rPr>
          <w:b/>
          <w:bCs/>
          <w:lang w:val="en-GB"/>
        </w:rPr>
        <w:t>Securely encrypt and store customer information</w:t>
      </w:r>
      <w:r w:rsidRPr="00C07192">
        <w:rPr>
          <w:lang w:val="en-GB"/>
        </w:rPr>
        <w:br/>
        <w:t xml:space="preserve">→ </w:t>
      </w:r>
      <w:r w:rsidRPr="00C07192">
        <w:rPr>
          <w:b/>
          <w:bCs/>
          <w:lang w:val="en-GB"/>
        </w:rPr>
        <w:t>Key/Value Secrets Engine</w:t>
      </w:r>
      <w:r w:rsidRPr="00C07192">
        <w:rPr>
          <w:lang w:val="en-GB"/>
        </w:rPr>
        <w:br/>
        <w:t>Stores static sensitive data securely. Vault encrypts the stored data at rest.</w:t>
      </w:r>
    </w:p>
    <w:p w14:paraId="21950C54" w14:textId="77777777" w:rsidR="00C07192" w:rsidRPr="00C07192" w:rsidRDefault="00C07192">
      <w:pPr>
        <w:pStyle w:val="ListParagraph"/>
        <w:numPr>
          <w:ilvl w:val="0"/>
          <w:numId w:val="60"/>
        </w:numPr>
        <w:rPr>
          <w:lang w:val="en-GB"/>
        </w:rPr>
      </w:pPr>
      <w:r w:rsidRPr="00C07192">
        <w:rPr>
          <w:b/>
          <w:bCs/>
          <w:lang w:val="en-GB"/>
        </w:rPr>
        <w:t>Generate PostgreSQL username and password for each application</w:t>
      </w:r>
      <w:r w:rsidRPr="00C07192">
        <w:rPr>
          <w:lang w:val="en-GB"/>
        </w:rPr>
        <w:br/>
        <w:t xml:space="preserve">→ </w:t>
      </w:r>
      <w:r w:rsidRPr="00C07192">
        <w:rPr>
          <w:b/>
          <w:bCs/>
          <w:lang w:val="en-GB"/>
        </w:rPr>
        <w:t>Database Secrets Engine</w:t>
      </w:r>
      <w:r w:rsidRPr="00C07192">
        <w:rPr>
          <w:lang w:val="en-GB"/>
        </w:rPr>
        <w:br/>
        <w:t>Dynamically generates PostgreSQL credentials with configurable roles and leases.</w:t>
      </w:r>
    </w:p>
    <w:p w14:paraId="6E06B92C" w14:textId="77777777" w:rsidR="00C07192" w:rsidRPr="00C07192" w:rsidRDefault="00C07192">
      <w:pPr>
        <w:pStyle w:val="ListParagraph"/>
        <w:numPr>
          <w:ilvl w:val="0"/>
          <w:numId w:val="60"/>
        </w:numPr>
        <w:rPr>
          <w:lang w:val="en-GB"/>
        </w:rPr>
      </w:pPr>
      <w:r w:rsidRPr="00C07192">
        <w:rPr>
          <w:b/>
          <w:bCs/>
          <w:lang w:val="en-GB"/>
        </w:rPr>
        <w:t>Generate credentials necessary to access an Amazon S3 bucket</w:t>
      </w:r>
      <w:r w:rsidRPr="00C07192">
        <w:rPr>
          <w:lang w:val="en-GB"/>
        </w:rPr>
        <w:br/>
        <w:t xml:space="preserve">→ </w:t>
      </w:r>
      <w:r w:rsidRPr="00C07192">
        <w:rPr>
          <w:b/>
          <w:bCs/>
          <w:lang w:val="en-GB"/>
        </w:rPr>
        <w:t>AWS Secrets Engine</w:t>
      </w:r>
      <w:r w:rsidRPr="00C07192">
        <w:rPr>
          <w:lang w:val="en-GB"/>
        </w:rPr>
        <w:br/>
        <w:t>Dynamically generates AWS credentials with permissions to access the required S3 resources.</w:t>
      </w:r>
    </w:p>
    <w:p w14:paraId="12FAB1D7" w14:textId="77777777" w:rsidR="00C07192" w:rsidRPr="00C07192" w:rsidRDefault="00C07192">
      <w:pPr>
        <w:pStyle w:val="ListParagraph"/>
        <w:numPr>
          <w:ilvl w:val="0"/>
          <w:numId w:val="60"/>
        </w:numPr>
        <w:rPr>
          <w:lang w:val="en-GB"/>
        </w:rPr>
      </w:pPr>
      <w:r w:rsidRPr="00C07192">
        <w:rPr>
          <w:b/>
          <w:bCs/>
          <w:lang w:val="en-GB"/>
        </w:rPr>
        <w:lastRenderedPageBreak/>
        <w:t>Generate credentials valid for only 60 minutes to access Azure resources</w:t>
      </w:r>
      <w:r w:rsidRPr="00C07192">
        <w:rPr>
          <w:lang w:val="en-GB"/>
        </w:rPr>
        <w:br/>
        <w:t xml:space="preserve">→ </w:t>
      </w:r>
      <w:r w:rsidRPr="00C07192">
        <w:rPr>
          <w:b/>
          <w:bCs/>
          <w:lang w:val="en-GB"/>
        </w:rPr>
        <w:t>Azure Secrets Engine</w:t>
      </w:r>
      <w:r w:rsidRPr="00C07192">
        <w:rPr>
          <w:lang w:val="en-GB"/>
        </w:rPr>
        <w:br/>
        <w:t>Generates temporary Azure credentials with a configurable TTL, such as 60 minutes.</w:t>
      </w:r>
    </w:p>
    <w:p w14:paraId="4E8A9709" w14:textId="391722FA" w:rsidR="00DE1D03" w:rsidRDefault="00DE1D03" w:rsidP="00A41953">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96" w:history="1">
        <w:r w:rsidR="00CC3BF7" w:rsidRPr="001371D2">
          <w:rPr>
            <w:rStyle w:val="Hyperlink"/>
            <w:rFonts w:ascii="Roboto Condensed" w:hAnsi="Roboto Condensed"/>
            <w:shd w:val="clear" w:color="auto" w:fill="F8F9FA"/>
          </w:rPr>
          <w:t>https://www.examtopics.com/discussions/hashicorp/view/131557-exam-vault-associate-002-topic-1-question-61-discussion/</w:t>
        </w:r>
      </w:hyperlink>
      <w:r w:rsidR="00CC3BF7">
        <w:rPr>
          <w:rFonts w:ascii="Roboto Condensed" w:hAnsi="Roboto Condensed"/>
          <w:color w:val="505050"/>
          <w:shd w:val="clear" w:color="auto" w:fill="F8F9FA"/>
        </w:rPr>
        <w:t xml:space="preserve"> </w:t>
      </w:r>
    </w:p>
    <w:p w14:paraId="51A859C5" w14:textId="77777777" w:rsidR="00A359B4" w:rsidRPr="005204CA" w:rsidRDefault="00A359B4" w:rsidP="00A359B4">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D42E38C" w14:textId="42BB3F9C" w:rsidR="0055477A" w:rsidRPr="0055477A" w:rsidRDefault="0055477A" w:rsidP="0055477A">
      <w:pPr>
        <w:rPr>
          <w:shd w:val="clear" w:color="auto" w:fill="FFFFFF"/>
          <w:lang w:val="en-GB"/>
        </w:rPr>
      </w:pPr>
      <w:r w:rsidRPr="0055477A">
        <w:rPr>
          <w:shd w:val="clear" w:color="auto" w:fill="FFFFFF"/>
          <w:lang w:val="en-GB"/>
        </w:rPr>
        <w:t>To encrypt your secret with the transit secrets engine, you must send the Base32-encoded plaintext to Vault.</w:t>
      </w:r>
    </w:p>
    <w:p w14:paraId="1A2040E9" w14:textId="25F1E7D8" w:rsidR="0055477A" w:rsidRPr="0055477A" w:rsidRDefault="0055477A">
      <w:pPr>
        <w:pStyle w:val="ListParagraph"/>
        <w:numPr>
          <w:ilvl w:val="0"/>
          <w:numId w:val="5"/>
        </w:numPr>
        <w:rPr>
          <w:shd w:val="clear" w:color="auto" w:fill="FFFFFF"/>
          <w:lang w:val="en-GB"/>
        </w:rPr>
      </w:pPr>
      <w:r w:rsidRPr="0055477A">
        <w:rPr>
          <w:shd w:val="clear" w:color="auto" w:fill="FFFFFF"/>
          <w:lang w:val="en-GB"/>
        </w:rPr>
        <w:t>True</w:t>
      </w:r>
    </w:p>
    <w:p w14:paraId="1D8F65A9" w14:textId="531EE6B0" w:rsidR="00A359B4" w:rsidRPr="0055477A" w:rsidRDefault="0055477A">
      <w:pPr>
        <w:pStyle w:val="ListParagraph"/>
        <w:numPr>
          <w:ilvl w:val="0"/>
          <w:numId w:val="5"/>
        </w:numPr>
        <w:rPr>
          <w:shd w:val="clear" w:color="auto" w:fill="FFFFFF"/>
          <w:lang w:val="en-GB"/>
        </w:rPr>
      </w:pPr>
      <w:r w:rsidRPr="0055477A">
        <w:rPr>
          <w:shd w:val="clear" w:color="auto" w:fill="FFFFFF"/>
          <w:lang w:val="en-GB"/>
        </w:rPr>
        <w:t>False</w:t>
      </w:r>
    </w:p>
    <w:p w14:paraId="213BD76B" w14:textId="77777777" w:rsidR="00A359B4" w:rsidRPr="005204CA" w:rsidRDefault="00A359B4" w:rsidP="00A359B4">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FC3E13E" w14:textId="6384C5D4" w:rsidR="00A359B4" w:rsidRPr="005204CA" w:rsidRDefault="00A359B4" w:rsidP="00A359B4">
      <w:pPr>
        <w:ind w:left="360"/>
        <w:rPr>
          <w:b/>
          <w:bCs/>
        </w:rPr>
      </w:pPr>
      <w:r w:rsidRPr="005204CA">
        <w:rPr>
          <w:b/>
          <w:bCs/>
        </w:rPr>
        <w:t xml:space="preserve">Correct Answer:  </w:t>
      </w:r>
      <w:r w:rsidR="0055477A">
        <w:rPr>
          <w:b/>
          <w:bCs/>
        </w:rPr>
        <w:t>B</w:t>
      </w:r>
    </w:p>
    <w:p w14:paraId="68A4B1EE" w14:textId="77777777" w:rsidR="00A359B4" w:rsidRPr="005204CA" w:rsidRDefault="00A359B4" w:rsidP="00A359B4">
      <w:pPr>
        <w:ind w:left="360"/>
        <w:rPr>
          <w:b/>
          <w:bCs/>
        </w:rPr>
      </w:pPr>
      <w:r w:rsidRPr="005204CA">
        <w:rPr>
          <w:b/>
          <w:bCs/>
        </w:rPr>
        <w:t xml:space="preserve">Explanation: </w:t>
      </w:r>
    </w:p>
    <w:p w14:paraId="0E772208" w14:textId="2E16C7D7" w:rsidR="004F063F" w:rsidRPr="004F063F" w:rsidRDefault="006408DC" w:rsidP="00A359B4">
      <w:r w:rsidRPr="006408DC">
        <w:t>All plaintext data must be base64-encoded. The reason for this requirement is that Vault does not require that the plaintext is "text". It could be a binary file such as a PDF or image. The easiest safe transport mechanism for this data as part of a JSON payload is to base64-encode it.</w:t>
      </w:r>
    </w:p>
    <w:p w14:paraId="5E94446E" w14:textId="03A2976A" w:rsidR="00A359B4" w:rsidRDefault="00A359B4"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97" w:history="1">
        <w:r w:rsidR="0078346D" w:rsidRPr="001371D2">
          <w:rPr>
            <w:rStyle w:val="Hyperlink"/>
            <w:rFonts w:ascii="Roboto Condensed" w:hAnsi="Roboto Condensed"/>
            <w:shd w:val="clear" w:color="auto" w:fill="F8F9FA"/>
          </w:rPr>
          <w:t>https://www.examtopics.com/discussions/hashicorp/view/131823-exam-vault-associate-002-topic-1-question-62-discussion/</w:t>
        </w:r>
      </w:hyperlink>
      <w:r w:rsidR="0078346D">
        <w:rPr>
          <w:rFonts w:ascii="Roboto Condensed" w:hAnsi="Roboto Condensed"/>
          <w:color w:val="505050"/>
          <w:shd w:val="clear" w:color="auto" w:fill="F8F9FA"/>
        </w:rPr>
        <w:t xml:space="preserve"> </w:t>
      </w:r>
    </w:p>
    <w:p w14:paraId="4F851DFF" w14:textId="77777777" w:rsidR="00527B39" w:rsidRPr="005204CA" w:rsidRDefault="00527B3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2EC69B8" w14:textId="77777777" w:rsidR="00F7247B" w:rsidRPr="00F7247B" w:rsidRDefault="00F7247B" w:rsidP="00F7247B">
      <w:pPr>
        <w:rPr>
          <w:shd w:val="clear" w:color="auto" w:fill="FFFFFF"/>
          <w:lang w:val="en-GB"/>
        </w:rPr>
      </w:pPr>
      <w:r w:rsidRPr="00F7247B">
        <w:rPr>
          <w:shd w:val="clear" w:color="auto" w:fill="FFFFFF"/>
          <w:lang w:val="en-GB"/>
        </w:rPr>
        <w:t xml:space="preserve">Vault Agent supports which of the following? </w:t>
      </w:r>
      <w:r w:rsidRPr="00F7247B">
        <w:rPr>
          <w:b/>
          <w:bCs/>
          <w:u w:val="single"/>
          <w:shd w:val="clear" w:color="auto" w:fill="FFFFFF"/>
          <w:lang w:val="en-GB"/>
        </w:rPr>
        <w:t>(Choose two.)</w:t>
      </w:r>
    </w:p>
    <w:p w14:paraId="12A06B3F" w14:textId="1DC3A58C" w:rsidR="00F7247B" w:rsidRPr="00F7247B" w:rsidRDefault="00F7247B">
      <w:pPr>
        <w:pStyle w:val="ListParagraph"/>
        <w:numPr>
          <w:ilvl w:val="0"/>
          <w:numId w:val="57"/>
        </w:numPr>
        <w:rPr>
          <w:shd w:val="clear" w:color="auto" w:fill="FFFFFF"/>
          <w:lang w:val="en-GB"/>
        </w:rPr>
      </w:pPr>
      <w:r w:rsidRPr="00F7247B">
        <w:rPr>
          <w:shd w:val="clear" w:color="auto" w:fill="FFFFFF"/>
          <w:lang w:val="en-GB"/>
        </w:rPr>
        <w:t>Secrets Cachin</w:t>
      </w:r>
    </w:p>
    <w:p w14:paraId="2F3F1A97" w14:textId="41132A77" w:rsidR="00F7247B" w:rsidRPr="00F7247B" w:rsidRDefault="00F7247B">
      <w:pPr>
        <w:pStyle w:val="ListParagraph"/>
        <w:numPr>
          <w:ilvl w:val="0"/>
          <w:numId w:val="57"/>
        </w:numPr>
        <w:rPr>
          <w:shd w:val="clear" w:color="auto" w:fill="FFFFFF"/>
          <w:lang w:val="en-GB"/>
        </w:rPr>
      </w:pPr>
      <w:r w:rsidRPr="00F7247B">
        <w:rPr>
          <w:shd w:val="clear" w:color="auto" w:fill="FFFFFF"/>
          <w:lang w:val="en-GB"/>
        </w:rPr>
        <w:t>Local key/value store</w:t>
      </w:r>
    </w:p>
    <w:p w14:paraId="22EBF05E" w14:textId="2A57B617" w:rsidR="00F7247B" w:rsidRPr="00F7247B" w:rsidRDefault="00F7247B">
      <w:pPr>
        <w:pStyle w:val="ListParagraph"/>
        <w:numPr>
          <w:ilvl w:val="0"/>
          <w:numId w:val="57"/>
        </w:numPr>
        <w:rPr>
          <w:shd w:val="clear" w:color="auto" w:fill="FFFFFF"/>
          <w:lang w:val="en-GB"/>
        </w:rPr>
      </w:pPr>
      <w:r w:rsidRPr="00F7247B">
        <w:rPr>
          <w:shd w:val="clear" w:color="auto" w:fill="FFFFFF"/>
          <w:lang w:val="en-GB"/>
        </w:rPr>
        <w:t>Local replica of transit encryption key</w:t>
      </w:r>
    </w:p>
    <w:p w14:paraId="50711400" w14:textId="148D2B7A" w:rsidR="00F7247B" w:rsidRPr="00F7247B" w:rsidRDefault="00F7247B">
      <w:pPr>
        <w:pStyle w:val="ListParagraph"/>
        <w:numPr>
          <w:ilvl w:val="0"/>
          <w:numId w:val="57"/>
        </w:numPr>
        <w:rPr>
          <w:shd w:val="clear" w:color="auto" w:fill="FFFFFF"/>
          <w:lang w:val="en-GB"/>
        </w:rPr>
      </w:pPr>
      <w:r w:rsidRPr="00F7247B">
        <w:rPr>
          <w:shd w:val="clear" w:color="auto" w:fill="FFFFFF"/>
          <w:lang w:val="en-GB"/>
        </w:rPr>
        <w:t>Auto-unseal Vault</w:t>
      </w:r>
    </w:p>
    <w:p w14:paraId="1D191347" w14:textId="18EBEEA5" w:rsidR="00F7247B" w:rsidRPr="00F7247B" w:rsidRDefault="00F7247B">
      <w:pPr>
        <w:pStyle w:val="ListParagraph"/>
        <w:numPr>
          <w:ilvl w:val="0"/>
          <w:numId w:val="57"/>
        </w:numPr>
        <w:rPr>
          <w:shd w:val="clear" w:color="auto" w:fill="FFFFFF"/>
          <w:lang w:val="en-GB"/>
        </w:rPr>
      </w:pPr>
      <w:r w:rsidRPr="00F7247B">
        <w:rPr>
          <w:shd w:val="clear" w:color="auto" w:fill="FFFFFF"/>
          <w:lang w:val="en-GB"/>
        </w:rPr>
        <w:t>Auto authentication</w:t>
      </w:r>
    </w:p>
    <w:p w14:paraId="6A1B2D70" w14:textId="77777777" w:rsidR="00527B39" w:rsidRPr="005204CA" w:rsidRDefault="00527B3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FAB165A" w14:textId="5DFD1882" w:rsidR="00527B39" w:rsidRPr="005204CA" w:rsidRDefault="00527B39" w:rsidP="00A359B4">
      <w:pPr>
        <w:ind w:left="360"/>
        <w:rPr>
          <w:b/>
          <w:bCs/>
        </w:rPr>
      </w:pPr>
      <w:r w:rsidRPr="005204CA">
        <w:rPr>
          <w:b/>
          <w:bCs/>
        </w:rPr>
        <w:t xml:space="preserve">Correct Answer:  </w:t>
      </w:r>
      <w:r w:rsidR="009B271E">
        <w:rPr>
          <w:b/>
          <w:bCs/>
        </w:rPr>
        <w:t>A,E</w:t>
      </w:r>
    </w:p>
    <w:p w14:paraId="51854D6A" w14:textId="77777777" w:rsidR="00527B39" w:rsidRPr="005204CA" w:rsidRDefault="00527B39" w:rsidP="00A359B4">
      <w:pPr>
        <w:ind w:left="360"/>
        <w:rPr>
          <w:b/>
          <w:bCs/>
        </w:rPr>
      </w:pPr>
      <w:r w:rsidRPr="005204CA">
        <w:rPr>
          <w:b/>
          <w:bCs/>
        </w:rPr>
        <w:t xml:space="preserve">Explanation: </w:t>
      </w:r>
    </w:p>
    <w:p w14:paraId="0F05BEFF" w14:textId="77777777" w:rsidR="009B271E" w:rsidRPr="009B271E" w:rsidRDefault="009B271E">
      <w:pPr>
        <w:numPr>
          <w:ilvl w:val="0"/>
          <w:numId w:val="58"/>
        </w:numPr>
        <w:rPr>
          <w:b/>
          <w:bCs/>
          <w:lang w:val="en-GB"/>
        </w:rPr>
      </w:pPr>
      <w:r w:rsidRPr="009B271E">
        <w:rPr>
          <w:b/>
          <w:bCs/>
          <w:lang w:val="en-GB"/>
        </w:rPr>
        <w:t>A. Secrets Caching</w:t>
      </w:r>
    </w:p>
    <w:p w14:paraId="6A7D00E5" w14:textId="77777777" w:rsidR="009B271E" w:rsidRPr="009B271E" w:rsidRDefault="009B271E" w:rsidP="009B271E">
      <w:pPr>
        <w:rPr>
          <w:lang w:val="en-GB"/>
        </w:rPr>
      </w:pPr>
      <w:r w:rsidRPr="009B271E">
        <w:rPr>
          <w:lang w:val="en-GB"/>
        </w:rPr>
        <w:t xml:space="preserve">Vault Agent supports </w:t>
      </w:r>
      <w:r w:rsidRPr="009B271E">
        <w:rPr>
          <w:b/>
          <w:bCs/>
          <w:lang w:val="en-GB"/>
        </w:rPr>
        <w:t>client-side caching</w:t>
      </w:r>
      <w:r w:rsidRPr="009B271E">
        <w:rPr>
          <w:lang w:val="en-GB"/>
        </w:rPr>
        <w:t xml:space="preserve"> of:</w:t>
      </w:r>
    </w:p>
    <w:p w14:paraId="58983D3D" w14:textId="77777777" w:rsidR="009B271E" w:rsidRPr="009B271E" w:rsidRDefault="009B271E">
      <w:pPr>
        <w:numPr>
          <w:ilvl w:val="0"/>
          <w:numId w:val="58"/>
        </w:numPr>
        <w:rPr>
          <w:lang w:val="en-GB"/>
        </w:rPr>
      </w:pPr>
      <w:r w:rsidRPr="009B271E">
        <w:rPr>
          <w:lang w:val="en-GB"/>
        </w:rPr>
        <w:t>Tokens</w:t>
      </w:r>
    </w:p>
    <w:p w14:paraId="63722426" w14:textId="77777777" w:rsidR="009B271E" w:rsidRPr="009B271E" w:rsidRDefault="009B271E">
      <w:pPr>
        <w:numPr>
          <w:ilvl w:val="0"/>
          <w:numId w:val="58"/>
        </w:numPr>
        <w:rPr>
          <w:lang w:val="en-GB"/>
        </w:rPr>
      </w:pPr>
      <w:r w:rsidRPr="009B271E">
        <w:rPr>
          <w:lang w:val="en-GB"/>
        </w:rPr>
        <w:lastRenderedPageBreak/>
        <w:t>Leases</w:t>
      </w:r>
    </w:p>
    <w:p w14:paraId="2CE1C196" w14:textId="77777777" w:rsidR="009B271E" w:rsidRPr="009B271E" w:rsidRDefault="009B271E">
      <w:pPr>
        <w:numPr>
          <w:ilvl w:val="0"/>
          <w:numId w:val="58"/>
        </w:numPr>
        <w:rPr>
          <w:lang w:val="en-GB"/>
        </w:rPr>
      </w:pPr>
      <w:r w:rsidRPr="009B271E">
        <w:rPr>
          <w:lang w:val="en-GB"/>
        </w:rPr>
        <w:t>Secrets</w:t>
      </w:r>
    </w:p>
    <w:p w14:paraId="6BCC7407" w14:textId="77777777" w:rsidR="009B271E" w:rsidRPr="009B271E" w:rsidRDefault="009B271E" w:rsidP="009B271E">
      <w:pPr>
        <w:rPr>
          <w:lang w:val="en-GB"/>
        </w:rPr>
      </w:pPr>
      <w:r w:rsidRPr="009B271E">
        <w:rPr>
          <w:lang w:val="en-GB"/>
        </w:rPr>
        <w:t>This reduces the number of requests sent to the Vault server and can improve application performance.</w:t>
      </w:r>
    </w:p>
    <w:p w14:paraId="1D8C16E6" w14:textId="77777777" w:rsidR="009B271E" w:rsidRPr="009B271E" w:rsidRDefault="009B271E">
      <w:pPr>
        <w:numPr>
          <w:ilvl w:val="0"/>
          <w:numId w:val="58"/>
        </w:numPr>
        <w:rPr>
          <w:b/>
          <w:bCs/>
          <w:lang w:val="en-GB"/>
        </w:rPr>
      </w:pPr>
      <w:r w:rsidRPr="009B271E">
        <w:rPr>
          <w:rFonts w:ascii="Segoe UI Emoji" w:hAnsi="Segoe UI Emoji" w:cs="Segoe UI Emoji"/>
          <w:b/>
          <w:bCs/>
          <w:lang w:val="en-GB"/>
        </w:rPr>
        <w:t>✅</w:t>
      </w:r>
      <w:r w:rsidRPr="009B271E">
        <w:rPr>
          <w:b/>
          <w:bCs/>
          <w:lang w:val="en-GB"/>
        </w:rPr>
        <w:t xml:space="preserve"> E. Auto Authentication</w:t>
      </w:r>
    </w:p>
    <w:p w14:paraId="22572DD4" w14:textId="77777777" w:rsidR="009B271E" w:rsidRPr="009B271E" w:rsidRDefault="009B271E" w:rsidP="009B271E">
      <w:pPr>
        <w:rPr>
          <w:lang w:val="en-GB"/>
        </w:rPr>
      </w:pPr>
      <w:r w:rsidRPr="009B271E">
        <w:rPr>
          <w:lang w:val="en-GB"/>
        </w:rPr>
        <w:t>Vault Agent can automatically authenticate using supported auth methods such as:</w:t>
      </w:r>
    </w:p>
    <w:p w14:paraId="0585E14E" w14:textId="77777777" w:rsidR="009B271E" w:rsidRPr="009B271E" w:rsidRDefault="009B271E">
      <w:pPr>
        <w:numPr>
          <w:ilvl w:val="0"/>
          <w:numId w:val="59"/>
        </w:numPr>
        <w:rPr>
          <w:lang w:val="en-GB"/>
        </w:rPr>
      </w:pPr>
      <w:r w:rsidRPr="009B271E">
        <w:rPr>
          <w:lang w:val="en-GB"/>
        </w:rPr>
        <w:t>AppRole</w:t>
      </w:r>
    </w:p>
    <w:p w14:paraId="7C212527" w14:textId="77777777" w:rsidR="009B271E" w:rsidRPr="009B271E" w:rsidRDefault="009B271E">
      <w:pPr>
        <w:numPr>
          <w:ilvl w:val="0"/>
          <w:numId w:val="59"/>
        </w:numPr>
        <w:rPr>
          <w:lang w:val="en-GB"/>
        </w:rPr>
      </w:pPr>
      <w:r w:rsidRPr="009B271E">
        <w:rPr>
          <w:lang w:val="en-GB"/>
        </w:rPr>
        <w:t>Kubernetes</w:t>
      </w:r>
    </w:p>
    <w:p w14:paraId="1E9B55BC" w14:textId="77777777" w:rsidR="009B271E" w:rsidRPr="009B271E" w:rsidRDefault="009B271E">
      <w:pPr>
        <w:numPr>
          <w:ilvl w:val="0"/>
          <w:numId w:val="59"/>
        </w:numPr>
        <w:rPr>
          <w:lang w:val="en-GB"/>
        </w:rPr>
      </w:pPr>
      <w:r w:rsidRPr="009B271E">
        <w:rPr>
          <w:lang w:val="en-GB"/>
        </w:rPr>
        <w:t>AWS IAM</w:t>
      </w:r>
    </w:p>
    <w:p w14:paraId="4834DDD8" w14:textId="77777777" w:rsidR="009B271E" w:rsidRPr="009B271E" w:rsidRDefault="009B271E">
      <w:pPr>
        <w:numPr>
          <w:ilvl w:val="0"/>
          <w:numId w:val="59"/>
        </w:numPr>
        <w:rPr>
          <w:lang w:val="en-GB"/>
        </w:rPr>
      </w:pPr>
      <w:r w:rsidRPr="009B271E">
        <w:rPr>
          <w:lang w:val="en-GB"/>
        </w:rPr>
        <w:t>Azure</w:t>
      </w:r>
    </w:p>
    <w:p w14:paraId="2F2F8B6D" w14:textId="77777777" w:rsidR="009B271E" w:rsidRPr="009B271E" w:rsidRDefault="009B271E">
      <w:pPr>
        <w:numPr>
          <w:ilvl w:val="0"/>
          <w:numId w:val="59"/>
        </w:numPr>
        <w:rPr>
          <w:lang w:val="en-GB"/>
        </w:rPr>
      </w:pPr>
      <w:r w:rsidRPr="009B271E">
        <w:rPr>
          <w:lang w:val="en-GB"/>
        </w:rPr>
        <w:t>GCP</w:t>
      </w:r>
    </w:p>
    <w:p w14:paraId="4E0493E9" w14:textId="77777777" w:rsidR="009B271E" w:rsidRPr="009B271E" w:rsidRDefault="009B271E">
      <w:pPr>
        <w:numPr>
          <w:ilvl w:val="0"/>
          <w:numId w:val="59"/>
        </w:numPr>
        <w:rPr>
          <w:lang w:val="en-GB"/>
        </w:rPr>
      </w:pPr>
      <w:r w:rsidRPr="009B271E">
        <w:rPr>
          <w:lang w:val="en-GB"/>
        </w:rPr>
        <w:t>JWT/OIDC</w:t>
      </w:r>
    </w:p>
    <w:p w14:paraId="20AB3E25" w14:textId="77777777" w:rsidR="009B271E" w:rsidRPr="009B271E" w:rsidRDefault="009B271E" w:rsidP="009B271E">
      <w:pPr>
        <w:rPr>
          <w:lang w:val="en-GB"/>
        </w:rPr>
      </w:pPr>
      <w:r w:rsidRPr="009B271E">
        <w:rPr>
          <w:lang w:val="en-GB"/>
        </w:rPr>
        <w:t>After authenticating, it can automatically manage token renewal and make tokens available to applications.</w:t>
      </w:r>
    </w:p>
    <w:p w14:paraId="07EAA33D" w14:textId="5F1603A9" w:rsidR="00527B39" w:rsidRDefault="00527B39"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98" w:history="1">
        <w:r w:rsidR="00F7247B" w:rsidRPr="001371D2">
          <w:rPr>
            <w:rStyle w:val="Hyperlink"/>
            <w:rFonts w:ascii="Roboto Condensed" w:hAnsi="Roboto Condensed"/>
            <w:shd w:val="clear" w:color="auto" w:fill="F8F9FA"/>
          </w:rPr>
          <w:t>https://www.examtopics.com/discussions/hashicorp/view/131559-exam-vault-associate-002-topic-1-question-63-discussion/</w:t>
        </w:r>
      </w:hyperlink>
      <w:r w:rsidR="00F7247B">
        <w:rPr>
          <w:rFonts w:ascii="Roboto Condensed" w:hAnsi="Roboto Condensed"/>
          <w:color w:val="505050"/>
          <w:shd w:val="clear" w:color="auto" w:fill="F8F9FA"/>
        </w:rPr>
        <w:t xml:space="preserve"> </w:t>
      </w:r>
    </w:p>
    <w:p w14:paraId="4176A115" w14:textId="77777777" w:rsidR="009D1779" w:rsidRPr="005204CA" w:rsidRDefault="009D177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483A6DF" w14:textId="77777777" w:rsidR="00757E1B" w:rsidRPr="00757E1B" w:rsidRDefault="00757E1B" w:rsidP="00757E1B">
      <w:pPr>
        <w:rPr>
          <w:shd w:val="clear" w:color="auto" w:fill="FFFFFF"/>
          <w:lang w:val="en-GB"/>
        </w:rPr>
      </w:pPr>
      <w:r w:rsidRPr="00757E1B">
        <w:rPr>
          <w:shd w:val="clear" w:color="auto" w:fill="FFFFFF"/>
          <w:lang w:val="en-GB"/>
        </w:rPr>
        <w:t>Which is not true of Vault tokens?</w:t>
      </w:r>
    </w:p>
    <w:p w14:paraId="59A59240" w14:textId="0EE02E1F" w:rsidR="00757E1B" w:rsidRPr="00757E1B" w:rsidRDefault="00757E1B">
      <w:pPr>
        <w:pStyle w:val="ListParagraph"/>
        <w:numPr>
          <w:ilvl w:val="0"/>
          <w:numId w:val="51"/>
        </w:numPr>
        <w:rPr>
          <w:shd w:val="clear" w:color="auto" w:fill="FFFFFF"/>
          <w:lang w:val="en-GB"/>
        </w:rPr>
      </w:pPr>
      <w:r w:rsidRPr="00757E1B">
        <w:rPr>
          <w:shd w:val="clear" w:color="auto" w:fill="FFFFFF"/>
          <w:lang w:val="en-GB"/>
        </w:rPr>
        <w:t>Vault tokens are the core method for authentication in Vault</w:t>
      </w:r>
    </w:p>
    <w:p w14:paraId="3FE887E7" w14:textId="65E9CC1E" w:rsidR="00757E1B" w:rsidRPr="00757E1B" w:rsidRDefault="00757E1B">
      <w:pPr>
        <w:pStyle w:val="ListParagraph"/>
        <w:numPr>
          <w:ilvl w:val="0"/>
          <w:numId w:val="51"/>
        </w:numPr>
        <w:rPr>
          <w:shd w:val="clear" w:color="auto" w:fill="FFFFFF"/>
          <w:lang w:val="en-GB"/>
        </w:rPr>
      </w:pPr>
      <w:r w:rsidRPr="00757E1B">
        <w:rPr>
          <w:shd w:val="clear" w:color="auto" w:fill="FFFFFF"/>
          <w:lang w:val="en-GB"/>
        </w:rPr>
        <w:t>Vault tokens are generated by every authentication method login</w:t>
      </w:r>
    </w:p>
    <w:p w14:paraId="56B27CE9" w14:textId="56B3841D" w:rsidR="00757E1B" w:rsidRPr="00757E1B" w:rsidRDefault="00757E1B">
      <w:pPr>
        <w:pStyle w:val="ListParagraph"/>
        <w:numPr>
          <w:ilvl w:val="0"/>
          <w:numId w:val="51"/>
        </w:numPr>
        <w:rPr>
          <w:shd w:val="clear" w:color="auto" w:fill="FFFFFF"/>
          <w:lang w:val="en-GB"/>
        </w:rPr>
      </w:pPr>
      <w:r w:rsidRPr="00757E1B">
        <w:rPr>
          <w:shd w:val="clear" w:color="auto" w:fill="FFFFFF"/>
          <w:lang w:val="en-GB"/>
        </w:rPr>
        <w:t>Vault tokens map to information including polices the token holder has, TTL and max usage, metadata, creation and last renewal time, and more</w:t>
      </w:r>
    </w:p>
    <w:p w14:paraId="186EE83D" w14:textId="69AC166C" w:rsidR="00757E1B" w:rsidRPr="00757E1B" w:rsidRDefault="00757E1B">
      <w:pPr>
        <w:pStyle w:val="ListParagraph"/>
        <w:numPr>
          <w:ilvl w:val="0"/>
          <w:numId w:val="51"/>
        </w:numPr>
        <w:rPr>
          <w:shd w:val="clear" w:color="auto" w:fill="FFFFFF"/>
          <w:lang w:val="en-GB"/>
        </w:rPr>
      </w:pPr>
      <w:r w:rsidRPr="00757E1B">
        <w:rPr>
          <w:shd w:val="clear" w:color="auto" w:fill="FFFFFF"/>
          <w:lang w:val="en-GB"/>
        </w:rPr>
        <w:t>Vault tokens are required for every Vault call</w:t>
      </w:r>
    </w:p>
    <w:p w14:paraId="6AE0ACB8" w14:textId="77777777" w:rsidR="009D1779" w:rsidRPr="005204CA" w:rsidRDefault="009D177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84EFE90" w14:textId="13CB4CC9" w:rsidR="009D1779" w:rsidRPr="005204CA" w:rsidRDefault="009D1779" w:rsidP="00A359B4">
      <w:pPr>
        <w:ind w:left="360"/>
        <w:rPr>
          <w:b/>
          <w:bCs/>
        </w:rPr>
      </w:pPr>
      <w:r w:rsidRPr="005204CA">
        <w:rPr>
          <w:b/>
          <w:bCs/>
        </w:rPr>
        <w:t xml:space="preserve">Correct Answer:  </w:t>
      </w:r>
      <w:r w:rsidR="00C30AF9">
        <w:rPr>
          <w:b/>
          <w:bCs/>
        </w:rPr>
        <w:t>D</w:t>
      </w:r>
    </w:p>
    <w:p w14:paraId="1988AD8F" w14:textId="77777777" w:rsidR="009D1779" w:rsidRPr="005204CA" w:rsidRDefault="009D1779" w:rsidP="00A359B4">
      <w:pPr>
        <w:ind w:left="360"/>
        <w:rPr>
          <w:b/>
          <w:bCs/>
        </w:rPr>
      </w:pPr>
      <w:r w:rsidRPr="005204CA">
        <w:rPr>
          <w:b/>
          <w:bCs/>
        </w:rPr>
        <w:t xml:space="preserve">Explanation: </w:t>
      </w:r>
    </w:p>
    <w:p w14:paraId="63EDC257" w14:textId="77777777" w:rsidR="00777234" w:rsidRPr="00777234" w:rsidRDefault="00777234" w:rsidP="00777234">
      <w:pPr>
        <w:rPr>
          <w:lang w:val="en-GB"/>
        </w:rPr>
      </w:pPr>
      <w:r w:rsidRPr="00777234">
        <w:rPr>
          <w:lang w:val="en-GB"/>
        </w:rPr>
        <w:t xml:space="preserve">This is the statement that is </w:t>
      </w:r>
      <w:r w:rsidRPr="00777234">
        <w:rPr>
          <w:b/>
          <w:bCs/>
          <w:lang w:val="en-GB"/>
        </w:rPr>
        <w:t>not true</w:t>
      </w:r>
      <w:r w:rsidRPr="00777234">
        <w:rPr>
          <w:lang w:val="en-GB"/>
        </w:rPr>
        <w:t>.</w:t>
      </w:r>
    </w:p>
    <w:p w14:paraId="33456610" w14:textId="77777777" w:rsidR="00777234" w:rsidRPr="00777234" w:rsidRDefault="00777234">
      <w:pPr>
        <w:numPr>
          <w:ilvl w:val="0"/>
          <w:numId w:val="52"/>
        </w:numPr>
        <w:rPr>
          <w:b/>
          <w:bCs/>
          <w:lang w:val="en-GB"/>
        </w:rPr>
      </w:pPr>
      <w:r w:rsidRPr="00777234">
        <w:rPr>
          <w:b/>
          <w:bCs/>
          <w:lang w:val="en-GB"/>
        </w:rPr>
        <w:t>Why?</w:t>
      </w:r>
    </w:p>
    <w:p w14:paraId="08694138" w14:textId="77777777" w:rsidR="00777234" w:rsidRPr="00777234" w:rsidRDefault="00777234" w:rsidP="00777234">
      <w:pPr>
        <w:rPr>
          <w:lang w:val="en-GB"/>
        </w:rPr>
      </w:pPr>
      <w:r w:rsidRPr="00777234">
        <w:rPr>
          <w:rFonts w:ascii="Segoe UI Emoji" w:hAnsi="Segoe UI Emoji" w:cs="Segoe UI Emoji"/>
          <w:lang w:val="en-GB"/>
        </w:rPr>
        <w:t>✅</w:t>
      </w:r>
      <w:r w:rsidRPr="00777234">
        <w:rPr>
          <w:lang w:val="en-GB"/>
        </w:rPr>
        <w:t xml:space="preserve"> </w:t>
      </w:r>
      <w:r w:rsidRPr="00777234">
        <w:rPr>
          <w:b/>
          <w:bCs/>
          <w:lang w:val="en-GB"/>
        </w:rPr>
        <w:t>A. Vault tokens are the core method for authentication in Vault</w:t>
      </w:r>
    </w:p>
    <w:p w14:paraId="48F7A6CF" w14:textId="77777777" w:rsidR="00777234" w:rsidRPr="00777234" w:rsidRDefault="00777234">
      <w:pPr>
        <w:numPr>
          <w:ilvl w:val="0"/>
          <w:numId w:val="52"/>
        </w:numPr>
        <w:rPr>
          <w:lang w:val="en-GB"/>
        </w:rPr>
      </w:pPr>
      <w:r w:rsidRPr="00777234">
        <w:rPr>
          <w:lang w:val="en-GB"/>
        </w:rPr>
        <w:t>True. Vault uses tokens as the fundamental authorization mechanism.</w:t>
      </w:r>
    </w:p>
    <w:p w14:paraId="5FC72625" w14:textId="77777777" w:rsidR="00777234" w:rsidRPr="00777234" w:rsidRDefault="00777234" w:rsidP="00777234">
      <w:pPr>
        <w:rPr>
          <w:lang w:val="en-GB"/>
        </w:rPr>
      </w:pPr>
      <w:r w:rsidRPr="00777234">
        <w:rPr>
          <w:rFonts w:ascii="Segoe UI Emoji" w:hAnsi="Segoe UI Emoji" w:cs="Segoe UI Emoji"/>
          <w:lang w:val="en-GB"/>
        </w:rPr>
        <w:lastRenderedPageBreak/>
        <w:t>✅</w:t>
      </w:r>
      <w:r w:rsidRPr="00777234">
        <w:rPr>
          <w:lang w:val="en-GB"/>
        </w:rPr>
        <w:t xml:space="preserve"> </w:t>
      </w:r>
      <w:r w:rsidRPr="00777234">
        <w:rPr>
          <w:b/>
          <w:bCs/>
          <w:lang w:val="en-GB"/>
        </w:rPr>
        <w:t>B. Vault tokens are generated by every authentication method login</w:t>
      </w:r>
    </w:p>
    <w:p w14:paraId="760F3633" w14:textId="77777777" w:rsidR="00777234" w:rsidRPr="00777234" w:rsidRDefault="00777234">
      <w:pPr>
        <w:numPr>
          <w:ilvl w:val="0"/>
          <w:numId w:val="53"/>
        </w:numPr>
        <w:rPr>
          <w:lang w:val="en-GB"/>
        </w:rPr>
      </w:pPr>
      <w:r w:rsidRPr="00777234">
        <w:rPr>
          <w:lang w:val="en-GB"/>
        </w:rPr>
        <w:t>True. Authentication methods such as LDAP, AppRole, OIDC, GitHub, and Userpass ultimately return a Vault token upon successful authentication.</w:t>
      </w:r>
    </w:p>
    <w:p w14:paraId="409F3DC9" w14:textId="77777777" w:rsidR="00777234" w:rsidRPr="00777234" w:rsidRDefault="00777234" w:rsidP="00777234">
      <w:pPr>
        <w:rPr>
          <w:lang w:val="en-GB"/>
        </w:rPr>
      </w:pPr>
      <w:r w:rsidRPr="00777234">
        <w:rPr>
          <w:rFonts w:ascii="Segoe UI Emoji" w:hAnsi="Segoe UI Emoji" w:cs="Segoe UI Emoji"/>
          <w:lang w:val="en-GB"/>
        </w:rPr>
        <w:t>✅</w:t>
      </w:r>
      <w:r w:rsidRPr="00777234">
        <w:rPr>
          <w:lang w:val="en-GB"/>
        </w:rPr>
        <w:t xml:space="preserve"> </w:t>
      </w:r>
      <w:r w:rsidRPr="00777234">
        <w:rPr>
          <w:b/>
          <w:bCs/>
          <w:lang w:val="en-GB"/>
        </w:rPr>
        <w:t>C. Vault tokens map to information including policies, TTL, max usage, metadata, creation and renewal information</w:t>
      </w:r>
    </w:p>
    <w:p w14:paraId="38121A37" w14:textId="77777777" w:rsidR="00777234" w:rsidRPr="00777234" w:rsidRDefault="00777234">
      <w:pPr>
        <w:numPr>
          <w:ilvl w:val="0"/>
          <w:numId w:val="54"/>
        </w:numPr>
        <w:rPr>
          <w:lang w:val="en-GB"/>
        </w:rPr>
      </w:pPr>
      <w:r w:rsidRPr="00777234">
        <w:rPr>
          <w:lang w:val="en-GB"/>
        </w:rPr>
        <w:t>True. Tokens carry associated metadata and policy information used for authorization.</w:t>
      </w:r>
    </w:p>
    <w:p w14:paraId="298493C9" w14:textId="77777777" w:rsidR="00777234" w:rsidRPr="00777234" w:rsidRDefault="00777234" w:rsidP="00777234">
      <w:pPr>
        <w:rPr>
          <w:lang w:val="en-GB"/>
        </w:rPr>
      </w:pPr>
      <w:r w:rsidRPr="00777234">
        <w:rPr>
          <w:rFonts w:ascii="Segoe UI Emoji" w:hAnsi="Segoe UI Emoji" w:cs="Segoe UI Emoji"/>
          <w:lang w:val="en-GB"/>
        </w:rPr>
        <w:t>❌</w:t>
      </w:r>
      <w:r w:rsidRPr="00777234">
        <w:rPr>
          <w:lang w:val="en-GB"/>
        </w:rPr>
        <w:t xml:space="preserve"> </w:t>
      </w:r>
      <w:r w:rsidRPr="00777234">
        <w:rPr>
          <w:b/>
          <w:bCs/>
          <w:lang w:val="en-GB"/>
        </w:rPr>
        <w:t>D. Vault tokens are required for every Vault call</w:t>
      </w:r>
    </w:p>
    <w:p w14:paraId="5E265DC2" w14:textId="77777777" w:rsidR="00777234" w:rsidRPr="00777234" w:rsidRDefault="00777234">
      <w:pPr>
        <w:pStyle w:val="ListParagraph"/>
        <w:numPr>
          <w:ilvl w:val="0"/>
          <w:numId w:val="55"/>
        </w:numPr>
        <w:rPr>
          <w:lang w:val="en-GB"/>
        </w:rPr>
      </w:pPr>
      <w:r w:rsidRPr="00777234">
        <w:rPr>
          <w:lang w:val="en-GB"/>
        </w:rPr>
        <w:t>Not true.</w:t>
      </w:r>
    </w:p>
    <w:p w14:paraId="00E7D038" w14:textId="77777777" w:rsidR="00777234" w:rsidRPr="00777234" w:rsidRDefault="00777234">
      <w:pPr>
        <w:pStyle w:val="ListParagraph"/>
        <w:numPr>
          <w:ilvl w:val="0"/>
          <w:numId w:val="55"/>
        </w:numPr>
        <w:rPr>
          <w:lang w:val="en-GB"/>
        </w:rPr>
      </w:pPr>
      <w:r w:rsidRPr="00777234">
        <w:rPr>
          <w:lang w:val="en-GB"/>
        </w:rPr>
        <w:t xml:space="preserve">Some endpoints can be accessed </w:t>
      </w:r>
      <w:r w:rsidRPr="00777234">
        <w:rPr>
          <w:b/>
          <w:bCs/>
          <w:lang w:val="en-GB"/>
        </w:rPr>
        <w:t>without a token</w:t>
      </w:r>
      <w:r w:rsidRPr="00777234">
        <w:rPr>
          <w:lang w:val="en-GB"/>
        </w:rPr>
        <w:t xml:space="preserve">, for example: </w:t>
      </w:r>
    </w:p>
    <w:p w14:paraId="582BA7AB" w14:textId="77777777" w:rsidR="00777234" w:rsidRPr="00777234" w:rsidRDefault="00777234">
      <w:pPr>
        <w:pStyle w:val="ListParagraph"/>
        <w:numPr>
          <w:ilvl w:val="1"/>
          <w:numId w:val="55"/>
        </w:numPr>
        <w:rPr>
          <w:lang w:val="en-GB"/>
        </w:rPr>
      </w:pPr>
      <w:r w:rsidRPr="00777234">
        <w:rPr>
          <w:lang w:val="en-GB"/>
        </w:rPr>
        <w:t>Health checks (/sys/health)</w:t>
      </w:r>
    </w:p>
    <w:p w14:paraId="1DCC3539" w14:textId="77777777" w:rsidR="00777234" w:rsidRPr="00777234" w:rsidRDefault="00777234">
      <w:pPr>
        <w:pStyle w:val="ListParagraph"/>
        <w:numPr>
          <w:ilvl w:val="1"/>
          <w:numId w:val="55"/>
        </w:numPr>
        <w:rPr>
          <w:lang w:val="en-GB"/>
        </w:rPr>
      </w:pPr>
      <w:r w:rsidRPr="00777234">
        <w:rPr>
          <w:lang w:val="en-GB"/>
        </w:rPr>
        <w:t>Initialization (/sys/</w:t>
      </w:r>
      <w:proofErr w:type="spellStart"/>
      <w:r w:rsidRPr="00777234">
        <w:rPr>
          <w:lang w:val="en-GB"/>
        </w:rPr>
        <w:t>init</w:t>
      </w:r>
      <w:proofErr w:type="spellEnd"/>
      <w:r w:rsidRPr="00777234">
        <w:rPr>
          <w:lang w:val="en-GB"/>
        </w:rPr>
        <w:t>)</w:t>
      </w:r>
    </w:p>
    <w:p w14:paraId="3E229271" w14:textId="77777777" w:rsidR="00777234" w:rsidRPr="00777234" w:rsidRDefault="00777234">
      <w:pPr>
        <w:pStyle w:val="ListParagraph"/>
        <w:numPr>
          <w:ilvl w:val="1"/>
          <w:numId w:val="55"/>
        </w:numPr>
        <w:rPr>
          <w:lang w:val="en-GB"/>
        </w:rPr>
      </w:pPr>
      <w:r w:rsidRPr="00777234">
        <w:rPr>
          <w:lang w:val="en-GB"/>
        </w:rPr>
        <w:t>Unseal operations (/sys/unseal)</w:t>
      </w:r>
    </w:p>
    <w:p w14:paraId="4F58BE82" w14:textId="77777777" w:rsidR="00777234" w:rsidRPr="00777234" w:rsidRDefault="00777234">
      <w:pPr>
        <w:pStyle w:val="ListParagraph"/>
        <w:numPr>
          <w:ilvl w:val="1"/>
          <w:numId w:val="55"/>
        </w:numPr>
        <w:rPr>
          <w:lang w:val="en-GB"/>
        </w:rPr>
      </w:pPr>
      <w:r w:rsidRPr="00777234">
        <w:rPr>
          <w:lang w:val="en-GB"/>
        </w:rPr>
        <w:t>Certain authentication endpoints (e.g., /auth/</w:t>
      </w:r>
      <w:proofErr w:type="spellStart"/>
      <w:r w:rsidRPr="00777234">
        <w:rPr>
          <w:lang w:val="en-GB"/>
        </w:rPr>
        <w:t>ldap</w:t>
      </w:r>
      <w:proofErr w:type="spellEnd"/>
      <w:r w:rsidRPr="00777234">
        <w:rPr>
          <w:lang w:val="en-GB"/>
        </w:rPr>
        <w:t>/login/..., /auth/</w:t>
      </w:r>
      <w:proofErr w:type="spellStart"/>
      <w:r w:rsidRPr="00777234">
        <w:rPr>
          <w:lang w:val="en-GB"/>
        </w:rPr>
        <w:t>approle</w:t>
      </w:r>
      <w:proofErr w:type="spellEnd"/>
      <w:r w:rsidRPr="00777234">
        <w:rPr>
          <w:lang w:val="en-GB"/>
        </w:rPr>
        <w:t>/login)</w:t>
      </w:r>
    </w:p>
    <w:p w14:paraId="1A9169AE" w14:textId="77777777" w:rsidR="00777234" w:rsidRPr="00777234" w:rsidRDefault="00777234" w:rsidP="00777234">
      <w:pPr>
        <w:rPr>
          <w:lang w:val="en-GB"/>
        </w:rPr>
      </w:pPr>
      <w:r w:rsidRPr="00777234">
        <w:rPr>
          <w:lang w:val="en-GB"/>
        </w:rPr>
        <w:t xml:space="preserve">Because there are valid Vault API calls that do </w:t>
      </w:r>
      <w:r w:rsidRPr="00777234">
        <w:rPr>
          <w:b/>
          <w:bCs/>
          <w:lang w:val="en-GB"/>
        </w:rPr>
        <w:t>not</w:t>
      </w:r>
      <w:r w:rsidRPr="00777234">
        <w:rPr>
          <w:lang w:val="en-GB"/>
        </w:rPr>
        <w:t xml:space="preserve"> require a token, statement </w:t>
      </w:r>
      <w:r w:rsidRPr="00777234">
        <w:rPr>
          <w:b/>
          <w:bCs/>
          <w:lang w:val="en-GB"/>
        </w:rPr>
        <w:t>D</w:t>
      </w:r>
      <w:r w:rsidRPr="00777234">
        <w:rPr>
          <w:lang w:val="en-GB"/>
        </w:rPr>
        <w:t xml:space="preserve"> is false.</w:t>
      </w:r>
    </w:p>
    <w:p w14:paraId="54ACA8D3" w14:textId="4A1FFB01" w:rsidR="000C545C" w:rsidRDefault="009D1779"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99" w:history="1">
        <w:r w:rsidR="00757E1B" w:rsidRPr="001371D2">
          <w:rPr>
            <w:rStyle w:val="Hyperlink"/>
            <w:rFonts w:ascii="Roboto Condensed" w:hAnsi="Roboto Condensed"/>
            <w:shd w:val="clear" w:color="auto" w:fill="F8F9FA"/>
          </w:rPr>
          <w:t>https://www.examtopics.com/discussions/hashicorp/view/131562-exam-vault-associate-002-topic-1-question-64-discussion/</w:t>
        </w:r>
      </w:hyperlink>
      <w:r w:rsidR="00757E1B">
        <w:rPr>
          <w:rFonts w:ascii="Roboto Condensed" w:hAnsi="Roboto Condensed"/>
          <w:color w:val="505050"/>
          <w:shd w:val="clear" w:color="auto" w:fill="F8F9FA"/>
        </w:rPr>
        <w:t xml:space="preserve"> </w:t>
      </w:r>
    </w:p>
    <w:p w14:paraId="72511C99" w14:textId="77777777" w:rsidR="00124220" w:rsidRPr="005204CA" w:rsidRDefault="00124220"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2842FFB" w14:textId="77777777" w:rsidR="002E5D43" w:rsidRPr="002E5D43" w:rsidRDefault="002E5D43" w:rsidP="002E5D43">
      <w:pPr>
        <w:rPr>
          <w:shd w:val="clear" w:color="auto" w:fill="FFFFFF"/>
          <w:lang w:val="en-GB"/>
        </w:rPr>
      </w:pPr>
      <w:r w:rsidRPr="002E5D43">
        <w:rPr>
          <w:shd w:val="clear" w:color="auto" w:fill="FFFFFF"/>
          <w:lang w:val="en-GB"/>
        </w:rPr>
        <w:t>When using Integrated Storage, which of the following should you do to recover from possible data loss?</w:t>
      </w:r>
    </w:p>
    <w:p w14:paraId="74315A4A" w14:textId="569A8B48" w:rsidR="002E5D43" w:rsidRPr="002E5D43" w:rsidRDefault="002E5D43">
      <w:pPr>
        <w:pStyle w:val="ListParagraph"/>
        <w:numPr>
          <w:ilvl w:val="0"/>
          <w:numId w:val="80"/>
        </w:numPr>
        <w:rPr>
          <w:shd w:val="clear" w:color="auto" w:fill="FFFFFF"/>
          <w:lang w:val="en-GB"/>
        </w:rPr>
      </w:pPr>
      <w:r w:rsidRPr="002E5D43">
        <w:rPr>
          <w:shd w:val="clear" w:color="auto" w:fill="FFFFFF"/>
          <w:lang w:val="en-GB"/>
        </w:rPr>
        <w:t>Use local storage</w:t>
      </w:r>
    </w:p>
    <w:p w14:paraId="2461CC3C" w14:textId="57B78D94" w:rsidR="002E5D43" w:rsidRPr="002E5D43" w:rsidRDefault="002E5D43">
      <w:pPr>
        <w:pStyle w:val="ListParagraph"/>
        <w:numPr>
          <w:ilvl w:val="0"/>
          <w:numId w:val="80"/>
        </w:numPr>
        <w:rPr>
          <w:shd w:val="clear" w:color="auto" w:fill="FFFFFF"/>
          <w:lang w:val="en-GB"/>
        </w:rPr>
      </w:pPr>
      <w:r w:rsidRPr="002E5D43">
        <w:rPr>
          <w:shd w:val="clear" w:color="auto" w:fill="FFFFFF"/>
          <w:lang w:val="en-GB"/>
        </w:rPr>
        <w:t>Enable audit device</w:t>
      </w:r>
    </w:p>
    <w:p w14:paraId="56E4DD4E" w14:textId="36579E61" w:rsidR="002E5D43" w:rsidRPr="002E5D43" w:rsidRDefault="002E5D43">
      <w:pPr>
        <w:pStyle w:val="ListParagraph"/>
        <w:numPr>
          <w:ilvl w:val="0"/>
          <w:numId w:val="80"/>
        </w:numPr>
        <w:rPr>
          <w:shd w:val="clear" w:color="auto" w:fill="FFFFFF"/>
          <w:lang w:val="en-GB"/>
        </w:rPr>
      </w:pPr>
      <w:r w:rsidRPr="002E5D43">
        <w:rPr>
          <w:shd w:val="clear" w:color="auto" w:fill="FFFFFF"/>
          <w:lang w:val="en-GB"/>
        </w:rPr>
        <w:t>Use snapshot</w:t>
      </w:r>
    </w:p>
    <w:p w14:paraId="250AEC6E" w14:textId="3E53F26F" w:rsidR="002E5D43" w:rsidRPr="002E5D43" w:rsidRDefault="002E5D43">
      <w:pPr>
        <w:pStyle w:val="ListParagraph"/>
        <w:numPr>
          <w:ilvl w:val="0"/>
          <w:numId w:val="80"/>
        </w:numPr>
        <w:rPr>
          <w:shd w:val="clear" w:color="auto" w:fill="FFFFFF"/>
          <w:lang w:val="en-GB"/>
        </w:rPr>
      </w:pPr>
      <w:r w:rsidRPr="002E5D43">
        <w:rPr>
          <w:shd w:val="clear" w:color="auto" w:fill="FFFFFF"/>
          <w:lang w:val="en-GB"/>
        </w:rPr>
        <w:t>Use external storage</w:t>
      </w:r>
    </w:p>
    <w:p w14:paraId="538D4818" w14:textId="77777777" w:rsidR="00124220" w:rsidRPr="005204CA" w:rsidRDefault="00124220"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6E139E87" w14:textId="43CFF153" w:rsidR="00124220" w:rsidRPr="005204CA" w:rsidRDefault="00124220" w:rsidP="00A359B4">
      <w:pPr>
        <w:ind w:left="360"/>
        <w:rPr>
          <w:b/>
          <w:bCs/>
        </w:rPr>
      </w:pPr>
      <w:r w:rsidRPr="005204CA">
        <w:rPr>
          <w:b/>
          <w:bCs/>
        </w:rPr>
        <w:t xml:space="preserve">Correct Answer:  </w:t>
      </w:r>
      <w:r w:rsidR="006F4769">
        <w:rPr>
          <w:b/>
          <w:bCs/>
        </w:rPr>
        <w:t>C</w:t>
      </w:r>
    </w:p>
    <w:p w14:paraId="01B58AC5" w14:textId="77777777" w:rsidR="00124220" w:rsidRPr="005204CA" w:rsidRDefault="00124220" w:rsidP="00A359B4">
      <w:pPr>
        <w:ind w:left="360"/>
        <w:rPr>
          <w:b/>
          <w:bCs/>
        </w:rPr>
      </w:pPr>
      <w:r w:rsidRPr="005204CA">
        <w:rPr>
          <w:b/>
          <w:bCs/>
        </w:rPr>
        <w:t xml:space="preserve">Explanation: </w:t>
      </w:r>
    </w:p>
    <w:p w14:paraId="36717E22" w14:textId="77777777" w:rsidR="006F4769" w:rsidRPr="006F4769" w:rsidRDefault="006F4769" w:rsidP="006F4769">
      <w:pPr>
        <w:rPr>
          <w:lang w:val="en-GB"/>
        </w:rPr>
      </w:pPr>
      <w:r w:rsidRPr="006F4769">
        <w:rPr>
          <w:lang w:val="en-GB"/>
        </w:rPr>
        <w:t xml:space="preserve">When using </w:t>
      </w:r>
      <w:r w:rsidRPr="006F4769">
        <w:rPr>
          <w:b/>
          <w:bCs/>
          <w:lang w:val="en-GB"/>
        </w:rPr>
        <w:t>Vault Integrated Storage (Raft)</w:t>
      </w:r>
      <w:r w:rsidRPr="006F4769">
        <w:rPr>
          <w:lang w:val="en-GB"/>
        </w:rPr>
        <w:t xml:space="preserve">, the recommended way to protect against and recover from data loss is to create regular </w:t>
      </w:r>
      <w:r w:rsidRPr="006F4769">
        <w:rPr>
          <w:b/>
          <w:bCs/>
          <w:lang w:val="en-GB"/>
        </w:rPr>
        <w:t>snapshots</w:t>
      </w:r>
      <w:r w:rsidRPr="006F4769">
        <w:rPr>
          <w:lang w:val="en-GB"/>
        </w:rPr>
        <w:t xml:space="preserve"> of the storage backend.</w:t>
      </w:r>
    </w:p>
    <w:p w14:paraId="3B00AE13" w14:textId="77777777" w:rsidR="006F4769" w:rsidRPr="006F4769" w:rsidRDefault="006F4769" w:rsidP="006F4769">
      <w:pPr>
        <w:rPr>
          <w:lang w:val="en-GB"/>
        </w:rPr>
      </w:pPr>
      <w:r w:rsidRPr="006F4769">
        <w:rPr>
          <w:lang w:val="en-GB"/>
        </w:rPr>
        <w:t>Snapshots allow you to:</w:t>
      </w:r>
    </w:p>
    <w:p w14:paraId="2422F2EF" w14:textId="77777777" w:rsidR="006F4769" w:rsidRPr="006F4769" w:rsidRDefault="006F4769">
      <w:pPr>
        <w:pStyle w:val="ListParagraph"/>
        <w:numPr>
          <w:ilvl w:val="0"/>
          <w:numId w:val="81"/>
        </w:numPr>
        <w:rPr>
          <w:lang w:val="en-GB"/>
        </w:rPr>
      </w:pPr>
      <w:r w:rsidRPr="006F4769">
        <w:rPr>
          <w:lang w:val="en-GB"/>
        </w:rPr>
        <w:t>Back up the entire Raft data store.</w:t>
      </w:r>
    </w:p>
    <w:p w14:paraId="6BCE811B" w14:textId="77777777" w:rsidR="006F4769" w:rsidRPr="006F4769" w:rsidRDefault="006F4769">
      <w:pPr>
        <w:pStyle w:val="ListParagraph"/>
        <w:numPr>
          <w:ilvl w:val="0"/>
          <w:numId w:val="81"/>
        </w:numPr>
        <w:rPr>
          <w:lang w:val="en-GB"/>
        </w:rPr>
      </w:pPr>
      <w:r w:rsidRPr="006F4769">
        <w:rPr>
          <w:lang w:val="en-GB"/>
        </w:rPr>
        <w:t>Restore Vault to a known good state.</w:t>
      </w:r>
    </w:p>
    <w:p w14:paraId="6C3BD12E" w14:textId="77777777" w:rsidR="006F4769" w:rsidRPr="006F4769" w:rsidRDefault="006F4769">
      <w:pPr>
        <w:pStyle w:val="ListParagraph"/>
        <w:numPr>
          <w:ilvl w:val="0"/>
          <w:numId w:val="81"/>
        </w:numPr>
        <w:rPr>
          <w:lang w:val="en-GB"/>
        </w:rPr>
      </w:pPr>
      <w:r w:rsidRPr="006F4769">
        <w:rPr>
          <w:lang w:val="en-GB"/>
        </w:rPr>
        <w:t>Recover from accidental data loss, corruption, or disaster scenarios.</w:t>
      </w:r>
    </w:p>
    <w:p w14:paraId="13FB7304" w14:textId="2476FD9D" w:rsidR="00124220" w:rsidRPr="007D39DD" w:rsidRDefault="00124220" w:rsidP="00A359B4">
      <w:pPr>
        <w:rPr>
          <w:color w:val="505050"/>
          <w:shd w:val="clear" w:color="auto" w:fill="F8F9FA"/>
        </w:rPr>
      </w:pPr>
      <w:r w:rsidRPr="005204CA">
        <w:rPr>
          <w:b/>
          <w:bCs/>
        </w:rPr>
        <w:lastRenderedPageBreak/>
        <w:t>Discussion:</w:t>
      </w:r>
      <w:r w:rsidRPr="005204CA">
        <w:rPr>
          <w:rFonts w:ascii="Roboto Condensed" w:hAnsi="Roboto Condensed"/>
          <w:color w:val="505050"/>
          <w:shd w:val="clear" w:color="auto" w:fill="F8F9FA"/>
        </w:rPr>
        <w:t xml:space="preserve"> </w:t>
      </w:r>
      <w:hyperlink r:id="rId100" w:history="1">
        <w:r w:rsidR="002E5D43" w:rsidRPr="001371D2">
          <w:rPr>
            <w:rStyle w:val="Hyperlink"/>
            <w:rFonts w:ascii="Roboto Condensed" w:hAnsi="Roboto Condensed"/>
            <w:shd w:val="clear" w:color="auto" w:fill="F8F9FA"/>
          </w:rPr>
          <w:t>https://www.examtopics.com/discussions/hashicorp/view/130406-exam-vault-associate-002-topic-1-question-65-discussion/</w:t>
        </w:r>
      </w:hyperlink>
      <w:r w:rsidR="002E5D43">
        <w:rPr>
          <w:rFonts w:ascii="Roboto Condensed" w:hAnsi="Roboto Condensed"/>
          <w:color w:val="505050"/>
          <w:shd w:val="clear" w:color="auto" w:fill="F8F9FA"/>
        </w:rPr>
        <w:t xml:space="preserve"> </w:t>
      </w:r>
    </w:p>
    <w:p w14:paraId="3E3E524E" w14:textId="77777777" w:rsidR="00816AE7" w:rsidRPr="005204CA" w:rsidRDefault="00816AE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7B3CC6C" w14:textId="77777777" w:rsidR="00D06FA3" w:rsidRPr="00D06FA3" w:rsidRDefault="00D06FA3" w:rsidP="00D06FA3">
      <w:pPr>
        <w:rPr>
          <w:shd w:val="clear" w:color="auto" w:fill="FFFFFF"/>
          <w:lang w:val="en-GB"/>
        </w:rPr>
      </w:pPr>
      <w:r w:rsidRPr="00D06FA3">
        <w:rPr>
          <w:shd w:val="clear" w:color="auto" w:fill="FFFFFF"/>
          <w:lang w:val="en-GB"/>
        </w:rPr>
        <w:t xml:space="preserve">Which of the following is a reason to rekey a Vault cluster? </w:t>
      </w:r>
      <w:r w:rsidRPr="00D06FA3">
        <w:rPr>
          <w:b/>
          <w:bCs/>
          <w:u w:val="single"/>
          <w:shd w:val="clear" w:color="auto" w:fill="FFFFFF"/>
          <w:lang w:val="en-GB"/>
        </w:rPr>
        <w:t>(Choose two.)</w:t>
      </w:r>
    </w:p>
    <w:p w14:paraId="07B6205B" w14:textId="4D639A6F" w:rsidR="00D06FA3" w:rsidRPr="00D06FA3" w:rsidRDefault="00D06FA3">
      <w:pPr>
        <w:pStyle w:val="ListParagraph"/>
        <w:numPr>
          <w:ilvl w:val="0"/>
          <w:numId w:val="56"/>
        </w:numPr>
        <w:rPr>
          <w:shd w:val="clear" w:color="auto" w:fill="FFFFFF"/>
          <w:lang w:val="en-GB"/>
        </w:rPr>
      </w:pPr>
      <w:r w:rsidRPr="00D06FA3">
        <w:rPr>
          <w:shd w:val="clear" w:color="auto" w:fill="FFFFFF"/>
          <w:lang w:val="en-GB"/>
        </w:rPr>
        <w:t>A keyholder joins or leaves the organization</w:t>
      </w:r>
    </w:p>
    <w:p w14:paraId="710403B8" w14:textId="1ED2C5F6" w:rsidR="00D06FA3" w:rsidRPr="00D06FA3" w:rsidRDefault="00D06FA3">
      <w:pPr>
        <w:pStyle w:val="ListParagraph"/>
        <w:numPr>
          <w:ilvl w:val="0"/>
          <w:numId w:val="56"/>
        </w:numPr>
        <w:rPr>
          <w:shd w:val="clear" w:color="auto" w:fill="FFFFFF"/>
          <w:lang w:val="en-GB"/>
        </w:rPr>
      </w:pPr>
      <w:r w:rsidRPr="00D06FA3">
        <w:rPr>
          <w:shd w:val="clear" w:color="auto" w:fill="FFFFFF"/>
          <w:lang w:val="en-GB"/>
        </w:rPr>
        <w:t>Adding additional Vault nodes to a cluster</w:t>
      </w:r>
    </w:p>
    <w:p w14:paraId="420FA0AE" w14:textId="107DCB22" w:rsidR="00D06FA3" w:rsidRPr="00D06FA3" w:rsidRDefault="00D06FA3">
      <w:pPr>
        <w:pStyle w:val="ListParagraph"/>
        <w:numPr>
          <w:ilvl w:val="0"/>
          <w:numId w:val="56"/>
        </w:numPr>
        <w:rPr>
          <w:shd w:val="clear" w:color="auto" w:fill="FFFFFF"/>
          <w:lang w:val="en-GB"/>
        </w:rPr>
      </w:pPr>
      <w:r w:rsidRPr="00D06FA3">
        <w:rPr>
          <w:shd w:val="clear" w:color="auto" w:fill="FFFFFF"/>
          <w:lang w:val="en-GB"/>
        </w:rPr>
        <w:t>The rook token is lost</w:t>
      </w:r>
    </w:p>
    <w:p w14:paraId="6C941058" w14:textId="757E0912" w:rsidR="00D06FA3" w:rsidRPr="00D06FA3" w:rsidRDefault="00D06FA3">
      <w:pPr>
        <w:pStyle w:val="ListParagraph"/>
        <w:numPr>
          <w:ilvl w:val="0"/>
          <w:numId w:val="56"/>
        </w:numPr>
        <w:rPr>
          <w:shd w:val="clear" w:color="auto" w:fill="FFFFFF"/>
          <w:lang w:val="en-GB"/>
        </w:rPr>
      </w:pPr>
      <w:r w:rsidRPr="00D06FA3">
        <w:rPr>
          <w:shd w:val="clear" w:color="auto" w:fill="FFFFFF"/>
          <w:lang w:val="en-GB"/>
        </w:rPr>
        <w:t>A compliance mandate to rotate the master key at a regular interval</w:t>
      </w:r>
    </w:p>
    <w:p w14:paraId="0743F7B5" w14:textId="2A64D16F" w:rsidR="00D06FA3" w:rsidRPr="00D06FA3" w:rsidRDefault="00D06FA3">
      <w:pPr>
        <w:pStyle w:val="ListParagraph"/>
        <w:numPr>
          <w:ilvl w:val="0"/>
          <w:numId w:val="56"/>
        </w:numPr>
        <w:rPr>
          <w:shd w:val="clear" w:color="auto" w:fill="FFFFFF"/>
          <w:lang w:val="en-GB"/>
        </w:rPr>
      </w:pPr>
      <w:r w:rsidRPr="00D06FA3">
        <w:rPr>
          <w:shd w:val="clear" w:color="auto" w:fill="FFFFFF"/>
          <w:lang w:val="en-GB"/>
        </w:rPr>
        <w:t>Upgrading Vault Community Edition to Vault Enterprise</w:t>
      </w:r>
    </w:p>
    <w:p w14:paraId="2514E97D" w14:textId="77777777" w:rsidR="00816AE7" w:rsidRPr="005204CA" w:rsidRDefault="00816AE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E4E335B" w14:textId="5A773ABE" w:rsidR="00816AE7" w:rsidRPr="005204CA" w:rsidRDefault="00816AE7" w:rsidP="00A359B4">
      <w:pPr>
        <w:ind w:left="360"/>
        <w:rPr>
          <w:b/>
          <w:bCs/>
        </w:rPr>
      </w:pPr>
      <w:r w:rsidRPr="005204CA">
        <w:rPr>
          <w:b/>
          <w:bCs/>
        </w:rPr>
        <w:t xml:space="preserve">Correct Answer:  </w:t>
      </w:r>
      <w:r w:rsidR="00163FD4">
        <w:rPr>
          <w:b/>
          <w:bCs/>
        </w:rPr>
        <w:t>A,D</w:t>
      </w:r>
    </w:p>
    <w:p w14:paraId="091506D3" w14:textId="77777777" w:rsidR="00816AE7" w:rsidRPr="005204CA" w:rsidRDefault="00816AE7" w:rsidP="00A359B4">
      <w:pPr>
        <w:ind w:left="360"/>
        <w:rPr>
          <w:b/>
          <w:bCs/>
        </w:rPr>
      </w:pPr>
      <w:r w:rsidRPr="005204CA">
        <w:rPr>
          <w:b/>
          <w:bCs/>
        </w:rPr>
        <w:t xml:space="preserve">Explanation: </w:t>
      </w:r>
    </w:p>
    <w:p w14:paraId="6AB4F942" w14:textId="77777777" w:rsidR="00163FD4" w:rsidRPr="00163FD4" w:rsidRDefault="00163FD4" w:rsidP="00CD367D">
      <w:pPr>
        <w:ind w:left="283"/>
        <w:rPr>
          <w:b/>
          <w:bCs/>
          <w:lang w:val="en-GB"/>
        </w:rPr>
      </w:pPr>
      <w:r w:rsidRPr="00163FD4">
        <w:rPr>
          <w:rFonts w:ascii="Segoe UI Emoji" w:hAnsi="Segoe UI Emoji" w:cs="Segoe UI Emoji"/>
          <w:b/>
          <w:bCs/>
          <w:lang w:val="en-GB"/>
        </w:rPr>
        <w:t>✅</w:t>
      </w:r>
      <w:r w:rsidRPr="00163FD4">
        <w:rPr>
          <w:b/>
          <w:bCs/>
          <w:lang w:val="en-GB"/>
        </w:rPr>
        <w:t xml:space="preserve"> A. A keyholder joins or leaves the organization</w:t>
      </w:r>
    </w:p>
    <w:p w14:paraId="3BCB4BEB" w14:textId="77777777" w:rsidR="00163FD4" w:rsidRPr="00163FD4" w:rsidRDefault="00163FD4" w:rsidP="00163FD4">
      <w:pPr>
        <w:rPr>
          <w:lang w:val="en-GB"/>
        </w:rPr>
      </w:pPr>
      <w:r w:rsidRPr="00163FD4">
        <w:rPr>
          <w:lang w:val="en-GB"/>
        </w:rPr>
        <w:t>Vault uses unseal keys (Shamir key shares when auto-unseal is not used). If a person who holds an unseal key leaves the organization, or a new keyholder needs to be added, rekeying allows Vault to generate a new set of unseal key shares and redistribute them appropriately.</w:t>
      </w:r>
    </w:p>
    <w:p w14:paraId="012C4247" w14:textId="77777777" w:rsidR="00163FD4" w:rsidRPr="00163FD4" w:rsidRDefault="00163FD4" w:rsidP="00CD367D">
      <w:pPr>
        <w:ind w:left="283"/>
        <w:rPr>
          <w:b/>
          <w:bCs/>
          <w:lang w:val="en-GB"/>
        </w:rPr>
      </w:pPr>
      <w:r w:rsidRPr="00163FD4">
        <w:rPr>
          <w:rFonts w:ascii="Segoe UI Emoji" w:hAnsi="Segoe UI Emoji" w:cs="Segoe UI Emoji"/>
          <w:b/>
          <w:bCs/>
          <w:lang w:val="en-GB"/>
        </w:rPr>
        <w:t>✅</w:t>
      </w:r>
      <w:r w:rsidRPr="00163FD4">
        <w:rPr>
          <w:b/>
          <w:bCs/>
          <w:lang w:val="en-GB"/>
        </w:rPr>
        <w:t xml:space="preserve"> D. A compliance mandate to rotate the master key at a regular interval</w:t>
      </w:r>
    </w:p>
    <w:p w14:paraId="19F75159" w14:textId="77777777" w:rsidR="00163FD4" w:rsidRPr="00163FD4" w:rsidRDefault="00163FD4" w:rsidP="00163FD4">
      <w:pPr>
        <w:rPr>
          <w:lang w:val="en-GB"/>
        </w:rPr>
      </w:pPr>
      <w:r w:rsidRPr="00163FD4">
        <w:rPr>
          <w:lang w:val="en-GB"/>
        </w:rPr>
        <w:t>Organizations may have security or regulatory requirements to periodically rotate key material. Rekeying is a common way to satisfy compliance requirements related to key management and keyholder changes.</w:t>
      </w:r>
    </w:p>
    <w:p w14:paraId="2E898C32" w14:textId="539DA2AA" w:rsidR="00816AE7" w:rsidRPr="007D39DD" w:rsidRDefault="00816AE7"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1" w:history="1">
        <w:r w:rsidRPr="001371D2">
          <w:rPr>
            <w:rStyle w:val="Hyperlink"/>
            <w:rFonts w:ascii="Roboto Condensed" w:hAnsi="Roboto Condensed"/>
            <w:shd w:val="clear" w:color="auto" w:fill="F8F9FA"/>
          </w:rPr>
          <w:t>https://www.examtopics.com/discussions/hashicorp/view/131561-exam-vault-associate-002-topic-1-question-66-discussion/</w:t>
        </w:r>
      </w:hyperlink>
      <w:r>
        <w:rPr>
          <w:rFonts w:ascii="Roboto Condensed" w:hAnsi="Roboto Condensed"/>
          <w:color w:val="505050"/>
          <w:shd w:val="clear" w:color="auto" w:fill="F8F9FA"/>
        </w:rPr>
        <w:t xml:space="preserve"> </w:t>
      </w:r>
    </w:p>
    <w:p w14:paraId="49304723" w14:textId="77777777" w:rsidR="001D3E4B" w:rsidRPr="005204CA" w:rsidRDefault="001D3E4B"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57AD2BB" w14:textId="77777777" w:rsidR="00C225E8" w:rsidRPr="00C225E8" w:rsidRDefault="00C225E8" w:rsidP="00C225E8">
      <w:pPr>
        <w:rPr>
          <w:shd w:val="clear" w:color="auto" w:fill="FFFFFF"/>
          <w:lang w:val="en-GB"/>
        </w:rPr>
      </w:pPr>
      <w:r w:rsidRPr="00C225E8">
        <w:rPr>
          <w:shd w:val="clear" w:color="auto" w:fill="FFFFFF"/>
          <w:lang w:val="en-GB"/>
        </w:rPr>
        <w:t>What information is required to revoke a Vault lease?</w:t>
      </w:r>
    </w:p>
    <w:p w14:paraId="13F331B8" w14:textId="670EBA97" w:rsidR="00C225E8" w:rsidRPr="00C225E8" w:rsidRDefault="00C225E8">
      <w:pPr>
        <w:pStyle w:val="ListParagraph"/>
        <w:numPr>
          <w:ilvl w:val="0"/>
          <w:numId w:val="49"/>
        </w:numPr>
        <w:rPr>
          <w:shd w:val="clear" w:color="auto" w:fill="FFFFFF"/>
          <w:lang w:val="en-GB"/>
        </w:rPr>
      </w:pPr>
      <w:r w:rsidRPr="00C225E8">
        <w:rPr>
          <w:shd w:val="clear" w:color="auto" w:fill="FFFFFF"/>
          <w:lang w:val="en-GB"/>
        </w:rPr>
        <w:t>Secret ID</w:t>
      </w:r>
    </w:p>
    <w:p w14:paraId="73C714E4" w14:textId="2C150547" w:rsidR="00C225E8" w:rsidRPr="00C225E8" w:rsidRDefault="00C225E8">
      <w:pPr>
        <w:pStyle w:val="ListParagraph"/>
        <w:numPr>
          <w:ilvl w:val="0"/>
          <w:numId w:val="49"/>
        </w:numPr>
        <w:rPr>
          <w:shd w:val="clear" w:color="auto" w:fill="FFFFFF"/>
          <w:lang w:val="en-GB"/>
        </w:rPr>
      </w:pPr>
      <w:r w:rsidRPr="00C225E8">
        <w:rPr>
          <w:shd w:val="clear" w:color="auto" w:fill="FFFFFF"/>
          <w:lang w:val="en-GB"/>
        </w:rPr>
        <w:t>User ID</w:t>
      </w:r>
    </w:p>
    <w:p w14:paraId="37795FBF" w14:textId="619F43C0" w:rsidR="00C225E8" w:rsidRPr="00C225E8" w:rsidRDefault="00C225E8">
      <w:pPr>
        <w:pStyle w:val="ListParagraph"/>
        <w:numPr>
          <w:ilvl w:val="0"/>
          <w:numId w:val="49"/>
        </w:numPr>
        <w:rPr>
          <w:shd w:val="clear" w:color="auto" w:fill="FFFFFF"/>
          <w:lang w:val="en-GB"/>
        </w:rPr>
      </w:pPr>
      <w:r w:rsidRPr="00C225E8">
        <w:rPr>
          <w:shd w:val="clear" w:color="auto" w:fill="FFFFFF"/>
          <w:lang w:val="en-GB"/>
        </w:rPr>
        <w:t>Lease ID</w:t>
      </w:r>
    </w:p>
    <w:p w14:paraId="465AF209" w14:textId="73A488FE" w:rsidR="00C225E8" w:rsidRPr="00C225E8" w:rsidRDefault="00C225E8">
      <w:pPr>
        <w:pStyle w:val="ListParagraph"/>
        <w:numPr>
          <w:ilvl w:val="0"/>
          <w:numId w:val="49"/>
        </w:numPr>
        <w:rPr>
          <w:shd w:val="clear" w:color="auto" w:fill="FFFFFF"/>
          <w:lang w:val="en-GB"/>
        </w:rPr>
      </w:pPr>
      <w:r w:rsidRPr="00C225E8">
        <w:rPr>
          <w:shd w:val="clear" w:color="auto" w:fill="FFFFFF"/>
          <w:lang w:val="en-GB"/>
        </w:rPr>
        <w:t>Token ID</w:t>
      </w:r>
    </w:p>
    <w:p w14:paraId="33A33B40" w14:textId="77777777" w:rsidR="001D3E4B" w:rsidRPr="005204CA" w:rsidRDefault="001D3E4B"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824E4AA" w14:textId="0D873E18" w:rsidR="001D3E4B" w:rsidRPr="005204CA" w:rsidRDefault="001D3E4B" w:rsidP="00A359B4">
      <w:pPr>
        <w:ind w:left="360"/>
        <w:rPr>
          <w:b/>
          <w:bCs/>
        </w:rPr>
      </w:pPr>
      <w:r w:rsidRPr="005204CA">
        <w:rPr>
          <w:b/>
          <w:bCs/>
        </w:rPr>
        <w:t xml:space="preserve">Correct Answer:  </w:t>
      </w:r>
      <w:r w:rsidR="00054A9C">
        <w:rPr>
          <w:b/>
          <w:bCs/>
        </w:rPr>
        <w:t>C</w:t>
      </w:r>
    </w:p>
    <w:p w14:paraId="5A64FC23" w14:textId="77777777" w:rsidR="001D3E4B" w:rsidRPr="005204CA" w:rsidRDefault="001D3E4B" w:rsidP="00A359B4">
      <w:pPr>
        <w:ind w:left="360"/>
        <w:rPr>
          <w:b/>
          <w:bCs/>
        </w:rPr>
      </w:pPr>
      <w:r w:rsidRPr="005204CA">
        <w:rPr>
          <w:b/>
          <w:bCs/>
        </w:rPr>
        <w:t xml:space="preserve">Explanation: </w:t>
      </w:r>
    </w:p>
    <w:p w14:paraId="15D2343E" w14:textId="423C1A22" w:rsidR="00054A9C" w:rsidRPr="00054A9C" w:rsidRDefault="004F55AE" w:rsidP="00054A9C">
      <w:pPr>
        <w:rPr>
          <w:lang w:val="en-GB"/>
        </w:rPr>
      </w:pPr>
      <w:r>
        <w:rPr>
          <w:lang w:val="en-GB"/>
        </w:rPr>
        <w:lastRenderedPageBreak/>
        <w:t>T</w:t>
      </w:r>
      <w:r w:rsidR="00054A9C" w:rsidRPr="00054A9C">
        <w:rPr>
          <w:lang w:val="en-GB"/>
        </w:rPr>
        <w:t xml:space="preserve">o revoke a lease in HashiCorp Vault, you need the </w:t>
      </w:r>
      <w:r w:rsidR="00054A9C" w:rsidRPr="00054A9C">
        <w:rPr>
          <w:b/>
          <w:bCs/>
          <w:lang w:val="en-GB"/>
        </w:rPr>
        <w:t>Lease ID</w:t>
      </w:r>
      <w:r w:rsidR="00054A9C" w:rsidRPr="00054A9C">
        <w:rPr>
          <w:lang w:val="en-GB"/>
        </w:rPr>
        <w:t xml:space="preserve"> associated with the secret.</w:t>
      </w:r>
    </w:p>
    <w:p w14:paraId="3C2AEAB1" w14:textId="77777777" w:rsidR="00054A9C" w:rsidRPr="00021152" w:rsidRDefault="00054A9C" w:rsidP="00054A9C">
      <w:pPr>
        <w:rPr>
          <w:b/>
          <w:bCs/>
          <w:lang w:val="en-GB"/>
        </w:rPr>
      </w:pPr>
      <w:r w:rsidRPr="00021152">
        <w:rPr>
          <w:b/>
          <w:bCs/>
          <w:lang w:val="en-GB"/>
        </w:rPr>
        <w:t>Example:</w:t>
      </w:r>
    </w:p>
    <w:p w14:paraId="4827FD1F" w14:textId="77777777" w:rsidR="00054A9C" w:rsidRPr="00021152" w:rsidRDefault="00054A9C" w:rsidP="00021152">
      <w:pPr>
        <w:ind w:firstLine="720"/>
        <w:rPr>
          <w:b/>
          <w:bCs/>
          <w:i/>
          <w:iCs/>
          <w:lang w:val="en-GB"/>
        </w:rPr>
      </w:pPr>
      <w:r w:rsidRPr="00021152">
        <w:rPr>
          <w:b/>
          <w:bCs/>
          <w:i/>
          <w:iCs/>
          <w:lang w:val="en-GB"/>
        </w:rPr>
        <w:t>vault lease revoke database/creds/my-role/abc123</w:t>
      </w:r>
    </w:p>
    <w:p w14:paraId="795D8026" w14:textId="77777777" w:rsidR="00054A9C" w:rsidRPr="00054A9C" w:rsidRDefault="00054A9C" w:rsidP="00054A9C">
      <w:pPr>
        <w:rPr>
          <w:lang w:val="en-GB"/>
        </w:rPr>
      </w:pPr>
      <w:r w:rsidRPr="00054A9C">
        <w:rPr>
          <w:lang w:val="en-GB"/>
        </w:rPr>
        <w:t>or via the API:</w:t>
      </w:r>
    </w:p>
    <w:p w14:paraId="0FCDE6D9" w14:textId="77777777" w:rsidR="00054A9C" w:rsidRPr="00021152" w:rsidRDefault="00054A9C" w:rsidP="00021152">
      <w:pPr>
        <w:ind w:firstLine="720"/>
        <w:rPr>
          <w:b/>
          <w:bCs/>
          <w:i/>
          <w:iCs/>
          <w:lang w:val="en-GB"/>
        </w:rPr>
      </w:pPr>
      <w:r w:rsidRPr="00021152">
        <w:rPr>
          <w:b/>
          <w:bCs/>
          <w:i/>
          <w:iCs/>
          <w:lang w:val="en-GB"/>
        </w:rPr>
        <w:t>PUT /v1/sys/leases/revoke</w:t>
      </w:r>
    </w:p>
    <w:p w14:paraId="3550A1C1" w14:textId="77777777" w:rsidR="00054A9C" w:rsidRPr="00054A9C" w:rsidRDefault="00054A9C" w:rsidP="00054A9C">
      <w:pPr>
        <w:rPr>
          <w:lang w:val="en-GB"/>
        </w:rPr>
      </w:pPr>
      <w:r w:rsidRPr="00054A9C">
        <w:rPr>
          <w:lang w:val="en-GB"/>
        </w:rPr>
        <w:t>with:</w:t>
      </w:r>
    </w:p>
    <w:p w14:paraId="7E82F5B8" w14:textId="77777777" w:rsidR="00054A9C" w:rsidRPr="00021152" w:rsidRDefault="00054A9C" w:rsidP="00021152">
      <w:pPr>
        <w:ind w:left="720"/>
        <w:rPr>
          <w:b/>
          <w:bCs/>
          <w:i/>
          <w:iCs/>
          <w:lang w:val="en-GB"/>
        </w:rPr>
      </w:pPr>
      <w:r w:rsidRPr="00021152">
        <w:rPr>
          <w:b/>
          <w:bCs/>
          <w:i/>
          <w:iCs/>
          <w:lang w:val="en-GB"/>
        </w:rPr>
        <w:t>{</w:t>
      </w:r>
    </w:p>
    <w:p w14:paraId="4CC48885" w14:textId="16666877" w:rsidR="00054A9C" w:rsidRPr="00021152" w:rsidRDefault="00021152" w:rsidP="00021152">
      <w:pPr>
        <w:ind w:left="720"/>
        <w:rPr>
          <w:b/>
          <w:bCs/>
          <w:i/>
          <w:iCs/>
          <w:lang w:val="en-GB"/>
        </w:rPr>
      </w:pPr>
      <w:r w:rsidRPr="00021152">
        <w:rPr>
          <w:b/>
          <w:bCs/>
          <w:i/>
          <w:iCs/>
          <w:lang w:val="en-GB"/>
        </w:rPr>
        <w:t xml:space="preserve"> </w:t>
      </w:r>
      <w:r w:rsidR="00054A9C" w:rsidRPr="00021152">
        <w:rPr>
          <w:b/>
          <w:bCs/>
          <w:i/>
          <w:iCs/>
          <w:lang w:val="en-GB"/>
        </w:rPr>
        <w:t>"lease_id": "database/creds/my-role/abc123"</w:t>
      </w:r>
    </w:p>
    <w:p w14:paraId="6F29B543" w14:textId="22C26341" w:rsidR="001D3E4B" w:rsidRPr="00021152" w:rsidRDefault="00021152" w:rsidP="00021152">
      <w:pPr>
        <w:ind w:left="720"/>
        <w:rPr>
          <w:b/>
          <w:bCs/>
          <w:i/>
          <w:iCs/>
          <w:lang w:val="en-GB"/>
        </w:rPr>
      </w:pPr>
      <w:r w:rsidRPr="00021152">
        <w:rPr>
          <w:b/>
          <w:bCs/>
          <w:i/>
          <w:iCs/>
          <w:lang w:val="en-GB"/>
        </w:rPr>
        <w:t>}</w:t>
      </w:r>
    </w:p>
    <w:p w14:paraId="11B0DD8E" w14:textId="46638C66" w:rsidR="001D3E4B" w:rsidRDefault="001D3E4B"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2" w:history="1">
        <w:r w:rsidR="00C225E8" w:rsidRPr="001371D2">
          <w:rPr>
            <w:rStyle w:val="Hyperlink"/>
            <w:rFonts w:ascii="Roboto Condensed" w:hAnsi="Roboto Condensed"/>
            <w:shd w:val="clear" w:color="auto" w:fill="F8F9FA"/>
          </w:rPr>
          <w:t>https://www.examtopics.com/discussions/hashicorp/view/131563-exam-vault-associate-002-topic-1-question-67-discussion/</w:t>
        </w:r>
      </w:hyperlink>
      <w:r w:rsidR="00C225E8">
        <w:rPr>
          <w:rFonts w:ascii="Roboto Condensed" w:hAnsi="Roboto Condensed"/>
          <w:color w:val="505050"/>
          <w:shd w:val="clear" w:color="auto" w:fill="F8F9FA"/>
        </w:rPr>
        <w:t xml:space="preserve"> </w:t>
      </w:r>
    </w:p>
    <w:p w14:paraId="5AFFF47A" w14:textId="77777777" w:rsidR="001C6DFD" w:rsidRPr="005204CA" w:rsidRDefault="001C6DFD"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04918B4" w14:textId="3637DF2D" w:rsidR="00A94A4D" w:rsidRPr="00A94A4D" w:rsidRDefault="00A94A4D" w:rsidP="00A94A4D">
      <w:pPr>
        <w:rPr>
          <w:shd w:val="clear" w:color="auto" w:fill="FFFFFF"/>
          <w:lang w:val="en-GB"/>
        </w:rPr>
      </w:pPr>
      <w:r w:rsidRPr="00A94A4D">
        <w:rPr>
          <w:shd w:val="clear" w:color="auto" w:fill="FFFFFF"/>
          <w:lang w:val="en-GB"/>
        </w:rPr>
        <w:t>Use this screenshot to answer the question below:</w:t>
      </w:r>
      <w:r w:rsidRPr="00A94A4D">
        <w:rPr>
          <w:shd w:val="clear" w:color="auto" w:fill="FFFFFF"/>
          <w:lang w:val="en-GB"/>
        </w:rPr>
        <w:br/>
      </w:r>
      <w:r w:rsidRPr="00A94A4D">
        <w:rPr>
          <w:noProof/>
          <w:shd w:val="clear" w:color="auto" w:fill="FFFFFF"/>
          <w:lang w:val="en-GB"/>
        </w:rPr>
        <w:drawing>
          <wp:inline distT="0" distB="0" distL="0" distR="0" wp14:anchorId="6C56FD87" wp14:editId="313733BA">
            <wp:extent cx="4680000" cy="4564800"/>
            <wp:effectExtent l="0" t="0" r="6350" b="7620"/>
            <wp:docPr id="205512511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680000" cy="4564800"/>
                    </a:xfrm>
                    <a:prstGeom prst="rect">
                      <a:avLst/>
                    </a:prstGeom>
                    <a:noFill/>
                    <a:ln>
                      <a:noFill/>
                    </a:ln>
                  </pic:spPr>
                </pic:pic>
              </a:graphicData>
            </a:graphic>
          </wp:inline>
        </w:drawing>
      </w:r>
      <w:r w:rsidRPr="00A94A4D">
        <w:rPr>
          <w:shd w:val="clear" w:color="auto" w:fill="FFFFFF"/>
          <w:lang w:val="en-GB"/>
        </w:rPr>
        <w:br/>
        <w:t>Which statement describes this AppRole auth method configuration?</w:t>
      </w:r>
    </w:p>
    <w:p w14:paraId="6F45AA8C" w14:textId="5D11CF98" w:rsidR="00A94A4D" w:rsidRPr="00A94A4D" w:rsidRDefault="00A94A4D">
      <w:pPr>
        <w:pStyle w:val="ListParagraph"/>
        <w:numPr>
          <w:ilvl w:val="0"/>
          <w:numId w:val="47"/>
        </w:numPr>
        <w:rPr>
          <w:shd w:val="clear" w:color="auto" w:fill="FFFFFF"/>
          <w:lang w:val="en-GB"/>
        </w:rPr>
      </w:pPr>
      <w:r w:rsidRPr="00A94A4D">
        <w:rPr>
          <w:shd w:val="clear" w:color="auto" w:fill="FFFFFF"/>
          <w:lang w:val="en-GB"/>
        </w:rPr>
        <w:t>Generates batch tokens with TTL set to 5 minutes</w:t>
      </w:r>
    </w:p>
    <w:p w14:paraId="5EACB20C" w14:textId="4B4F0F39" w:rsidR="00A94A4D" w:rsidRPr="00A94A4D" w:rsidRDefault="00A94A4D">
      <w:pPr>
        <w:pStyle w:val="ListParagraph"/>
        <w:numPr>
          <w:ilvl w:val="0"/>
          <w:numId w:val="47"/>
        </w:numPr>
        <w:rPr>
          <w:shd w:val="clear" w:color="auto" w:fill="FFFFFF"/>
          <w:lang w:val="en-GB"/>
        </w:rPr>
      </w:pPr>
      <w:r w:rsidRPr="00A94A4D">
        <w:rPr>
          <w:shd w:val="clear" w:color="auto" w:fill="FFFFFF"/>
          <w:lang w:val="en-GB"/>
        </w:rPr>
        <w:t>Generates multiple tokens with TTL set to 5 minutes</w:t>
      </w:r>
    </w:p>
    <w:p w14:paraId="2237537F" w14:textId="527F50BC" w:rsidR="00A94A4D" w:rsidRPr="00A94A4D" w:rsidRDefault="00A94A4D">
      <w:pPr>
        <w:pStyle w:val="ListParagraph"/>
        <w:numPr>
          <w:ilvl w:val="0"/>
          <w:numId w:val="47"/>
        </w:numPr>
        <w:rPr>
          <w:shd w:val="clear" w:color="auto" w:fill="FFFFFF"/>
          <w:lang w:val="en-GB"/>
        </w:rPr>
      </w:pPr>
      <w:r w:rsidRPr="00A94A4D">
        <w:rPr>
          <w:shd w:val="clear" w:color="auto" w:fill="FFFFFF"/>
          <w:lang w:val="en-GB"/>
        </w:rPr>
        <w:t>It is enabled at “App1” path</w:t>
      </w:r>
    </w:p>
    <w:p w14:paraId="3F8B0082" w14:textId="2C9665FD" w:rsidR="00A94A4D" w:rsidRPr="00A94A4D" w:rsidRDefault="00A94A4D">
      <w:pPr>
        <w:pStyle w:val="ListParagraph"/>
        <w:numPr>
          <w:ilvl w:val="0"/>
          <w:numId w:val="47"/>
        </w:numPr>
        <w:rPr>
          <w:shd w:val="clear" w:color="auto" w:fill="FFFFFF"/>
          <w:lang w:val="en-GB"/>
        </w:rPr>
      </w:pPr>
      <w:r w:rsidRPr="00A94A4D">
        <w:rPr>
          <w:shd w:val="clear" w:color="auto" w:fill="FFFFFF"/>
          <w:lang w:val="en-GB"/>
        </w:rPr>
        <w:t>It is enabled at “auth_approle_f23dd79f” path</w:t>
      </w:r>
    </w:p>
    <w:p w14:paraId="0D51C47F" w14:textId="77777777" w:rsidR="001C6DFD" w:rsidRPr="005204CA" w:rsidRDefault="001C6DFD"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4EBFCF4" w14:textId="1978EEA0" w:rsidR="001C6DFD" w:rsidRPr="005204CA" w:rsidRDefault="001C6DFD" w:rsidP="00A359B4">
      <w:pPr>
        <w:ind w:left="360"/>
        <w:rPr>
          <w:b/>
          <w:bCs/>
        </w:rPr>
      </w:pPr>
      <w:r w:rsidRPr="005204CA">
        <w:rPr>
          <w:b/>
          <w:bCs/>
        </w:rPr>
        <w:t xml:space="preserve">Correct Answer:  </w:t>
      </w:r>
      <w:r w:rsidR="00C94C08">
        <w:rPr>
          <w:b/>
          <w:bCs/>
        </w:rPr>
        <w:t>A</w:t>
      </w:r>
    </w:p>
    <w:p w14:paraId="3C53D4B0" w14:textId="77777777" w:rsidR="001C6DFD" w:rsidRPr="005204CA" w:rsidRDefault="001C6DFD" w:rsidP="00A359B4">
      <w:pPr>
        <w:ind w:left="360"/>
        <w:rPr>
          <w:b/>
          <w:bCs/>
        </w:rPr>
      </w:pPr>
      <w:r w:rsidRPr="005204CA">
        <w:rPr>
          <w:b/>
          <w:bCs/>
        </w:rPr>
        <w:t xml:space="preserve">Explanation: </w:t>
      </w:r>
    </w:p>
    <w:p w14:paraId="6AE97427" w14:textId="77777777" w:rsidR="00C94C08" w:rsidRPr="00C94C08" w:rsidRDefault="00C94C08" w:rsidP="00C94C08">
      <w:pPr>
        <w:rPr>
          <w:lang w:val="en-GB"/>
        </w:rPr>
      </w:pPr>
      <w:r w:rsidRPr="00C94C08">
        <w:rPr>
          <w:lang w:val="en-GB"/>
        </w:rPr>
        <w:t>From the screenshot:</w:t>
      </w:r>
    </w:p>
    <w:p w14:paraId="1919F003" w14:textId="77777777" w:rsidR="00C94C08" w:rsidRPr="00C94C08" w:rsidRDefault="00C94C08">
      <w:pPr>
        <w:pStyle w:val="ListParagraph"/>
        <w:numPr>
          <w:ilvl w:val="0"/>
          <w:numId w:val="48"/>
        </w:numPr>
        <w:rPr>
          <w:lang w:val="en-GB"/>
        </w:rPr>
      </w:pPr>
      <w:r w:rsidRPr="00C94C08">
        <w:rPr>
          <w:b/>
          <w:bCs/>
          <w:lang w:val="en-GB"/>
        </w:rPr>
        <w:t>Path:</w:t>
      </w:r>
      <w:r w:rsidRPr="00C94C08">
        <w:rPr>
          <w:lang w:val="en-GB"/>
        </w:rPr>
        <w:t xml:space="preserve"> </w:t>
      </w:r>
      <w:proofErr w:type="spellStart"/>
      <w:r w:rsidRPr="00C94C08">
        <w:rPr>
          <w:lang w:val="en-GB"/>
        </w:rPr>
        <w:t>approle</w:t>
      </w:r>
      <w:proofErr w:type="spellEnd"/>
      <w:r w:rsidRPr="00C94C08">
        <w:rPr>
          <w:lang w:val="en-GB"/>
        </w:rPr>
        <w:t>/</w:t>
      </w:r>
    </w:p>
    <w:p w14:paraId="13194FAD" w14:textId="77777777" w:rsidR="00C94C08" w:rsidRPr="00C94C08" w:rsidRDefault="00C94C08">
      <w:pPr>
        <w:pStyle w:val="ListParagraph"/>
        <w:numPr>
          <w:ilvl w:val="0"/>
          <w:numId w:val="48"/>
        </w:numPr>
        <w:rPr>
          <w:lang w:val="en-GB"/>
        </w:rPr>
      </w:pPr>
      <w:r w:rsidRPr="00C94C08">
        <w:rPr>
          <w:b/>
          <w:bCs/>
          <w:lang w:val="en-GB"/>
        </w:rPr>
        <w:t>Description:</w:t>
      </w:r>
      <w:r w:rsidRPr="00C94C08">
        <w:rPr>
          <w:lang w:val="en-GB"/>
        </w:rPr>
        <w:t xml:space="preserve"> App1 to authenticate with Vault</w:t>
      </w:r>
    </w:p>
    <w:p w14:paraId="4D12563F" w14:textId="77777777" w:rsidR="00C94C08" w:rsidRPr="00C94C08" w:rsidRDefault="00C94C08">
      <w:pPr>
        <w:pStyle w:val="ListParagraph"/>
        <w:numPr>
          <w:ilvl w:val="0"/>
          <w:numId w:val="48"/>
        </w:numPr>
        <w:rPr>
          <w:lang w:val="en-GB"/>
        </w:rPr>
      </w:pPr>
      <w:r w:rsidRPr="00C94C08">
        <w:rPr>
          <w:b/>
          <w:bCs/>
          <w:lang w:val="en-GB"/>
        </w:rPr>
        <w:t>Default Lease TTL:</w:t>
      </w:r>
      <w:r w:rsidRPr="00C94C08">
        <w:rPr>
          <w:lang w:val="en-GB"/>
        </w:rPr>
        <w:t xml:space="preserve"> 300s = </w:t>
      </w:r>
      <w:r w:rsidRPr="00C94C08">
        <w:rPr>
          <w:b/>
          <w:bCs/>
          <w:lang w:val="en-GB"/>
        </w:rPr>
        <w:t>5 minutes</w:t>
      </w:r>
    </w:p>
    <w:p w14:paraId="538383C8" w14:textId="77777777" w:rsidR="00C94C08" w:rsidRPr="00C94C08" w:rsidRDefault="00C94C08">
      <w:pPr>
        <w:pStyle w:val="ListParagraph"/>
        <w:numPr>
          <w:ilvl w:val="0"/>
          <w:numId w:val="48"/>
        </w:numPr>
        <w:rPr>
          <w:lang w:val="en-GB"/>
        </w:rPr>
      </w:pPr>
      <w:r w:rsidRPr="00C94C08">
        <w:rPr>
          <w:b/>
          <w:bCs/>
          <w:lang w:val="en-GB"/>
        </w:rPr>
        <w:t>Token Type:</w:t>
      </w:r>
      <w:r w:rsidRPr="00C94C08">
        <w:rPr>
          <w:lang w:val="en-GB"/>
        </w:rPr>
        <w:t xml:space="preserve"> batch</w:t>
      </w:r>
    </w:p>
    <w:p w14:paraId="5D673242" w14:textId="1E7A1C12" w:rsidR="001C6DFD" w:rsidRPr="001C6DFD" w:rsidRDefault="001C6DFD" w:rsidP="00A359B4">
      <w:pPr>
        <w:rPr>
          <w:color w:val="505050"/>
          <w:shd w:val="clear" w:color="auto" w:fill="F8F9FA"/>
        </w:rPr>
      </w:pPr>
      <w:r w:rsidRPr="005204CA">
        <w:rPr>
          <w:b/>
          <w:bCs/>
        </w:rPr>
        <w:lastRenderedPageBreak/>
        <w:t>Discussion:</w:t>
      </w:r>
      <w:r w:rsidRPr="005204CA">
        <w:rPr>
          <w:rFonts w:ascii="Roboto Condensed" w:hAnsi="Roboto Condensed"/>
          <w:color w:val="505050"/>
          <w:shd w:val="clear" w:color="auto" w:fill="F8F9FA"/>
        </w:rPr>
        <w:t xml:space="preserve"> </w:t>
      </w:r>
      <w:hyperlink r:id="rId104" w:history="1">
        <w:r w:rsidRPr="001371D2">
          <w:rPr>
            <w:rStyle w:val="Hyperlink"/>
            <w:rFonts w:ascii="Roboto Condensed" w:hAnsi="Roboto Condensed"/>
            <w:shd w:val="clear" w:color="auto" w:fill="F8F9FA"/>
          </w:rPr>
          <w:t>https://www.examtopics.com/discussions/hashicorp/view/131564-exam-vault-associate-002-topic-1-question-68-discussion/</w:t>
        </w:r>
      </w:hyperlink>
      <w:r>
        <w:rPr>
          <w:rFonts w:ascii="Roboto Condensed" w:hAnsi="Roboto Condensed"/>
          <w:color w:val="505050"/>
          <w:shd w:val="clear" w:color="auto" w:fill="F8F9FA"/>
        </w:rPr>
        <w:t xml:space="preserve"> </w:t>
      </w:r>
    </w:p>
    <w:p w14:paraId="13D127EB" w14:textId="77777777" w:rsidR="004A5097" w:rsidRPr="005204CA" w:rsidRDefault="004A509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81E489E" w14:textId="77777777" w:rsidR="0051275D" w:rsidRPr="0051275D" w:rsidRDefault="0051275D" w:rsidP="0051275D">
      <w:pPr>
        <w:rPr>
          <w:shd w:val="clear" w:color="auto" w:fill="FFFFFF"/>
          <w:lang w:val="en-GB"/>
        </w:rPr>
      </w:pPr>
      <w:r w:rsidRPr="0051275D">
        <w:rPr>
          <w:shd w:val="clear" w:color="auto" w:fill="FFFFFF"/>
          <w:lang w:val="en-GB"/>
        </w:rPr>
        <w:t>What is a secret in the context of Vault?</w:t>
      </w:r>
    </w:p>
    <w:p w14:paraId="1CD4B2FD" w14:textId="75CDD776" w:rsidR="0051275D" w:rsidRPr="005268C8" w:rsidRDefault="0051275D">
      <w:pPr>
        <w:pStyle w:val="ListParagraph"/>
        <w:numPr>
          <w:ilvl w:val="0"/>
          <w:numId w:val="45"/>
        </w:numPr>
        <w:rPr>
          <w:shd w:val="clear" w:color="auto" w:fill="FFFFFF"/>
          <w:lang w:val="en-GB"/>
        </w:rPr>
      </w:pPr>
      <w:r w:rsidRPr="005268C8">
        <w:rPr>
          <w:shd w:val="clear" w:color="auto" w:fill="FFFFFF"/>
          <w:lang w:val="en-GB"/>
        </w:rPr>
        <w:t>HTTP session token that provides authorization to Vault</w:t>
      </w:r>
    </w:p>
    <w:p w14:paraId="26E3425E" w14:textId="73A29222" w:rsidR="0051275D" w:rsidRPr="005268C8" w:rsidRDefault="0051275D">
      <w:pPr>
        <w:pStyle w:val="ListParagraph"/>
        <w:numPr>
          <w:ilvl w:val="0"/>
          <w:numId w:val="45"/>
        </w:numPr>
        <w:rPr>
          <w:shd w:val="clear" w:color="auto" w:fill="FFFFFF"/>
          <w:lang w:val="en-GB"/>
        </w:rPr>
      </w:pPr>
      <w:r w:rsidRPr="005268C8">
        <w:rPr>
          <w:shd w:val="clear" w:color="auto" w:fill="FFFFFF"/>
          <w:lang w:val="en-GB"/>
        </w:rPr>
        <w:t>Threshold of keys required to unseal the Vault</w:t>
      </w:r>
    </w:p>
    <w:p w14:paraId="7775DB4C" w14:textId="601AF742" w:rsidR="0051275D" w:rsidRPr="005268C8" w:rsidRDefault="0051275D">
      <w:pPr>
        <w:pStyle w:val="ListParagraph"/>
        <w:numPr>
          <w:ilvl w:val="0"/>
          <w:numId w:val="45"/>
        </w:numPr>
        <w:rPr>
          <w:shd w:val="clear" w:color="auto" w:fill="FFFFFF"/>
          <w:lang w:val="en-GB"/>
        </w:rPr>
      </w:pPr>
      <w:r w:rsidRPr="005268C8">
        <w:rPr>
          <w:shd w:val="clear" w:color="auto" w:fill="FFFFFF"/>
          <w:lang w:val="en-GB"/>
        </w:rPr>
        <w:t>Anything stored or returned that contains confidential material</w:t>
      </w:r>
    </w:p>
    <w:p w14:paraId="7F6AF9ED" w14:textId="6DF8EDE3" w:rsidR="0051275D" w:rsidRPr="005268C8" w:rsidRDefault="0051275D">
      <w:pPr>
        <w:pStyle w:val="ListParagraph"/>
        <w:numPr>
          <w:ilvl w:val="0"/>
          <w:numId w:val="45"/>
        </w:numPr>
        <w:rPr>
          <w:shd w:val="clear" w:color="auto" w:fill="FFFFFF"/>
          <w:lang w:val="en-GB"/>
        </w:rPr>
      </w:pPr>
      <w:r w:rsidRPr="005268C8">
        <w:rPr>
          <w:shd w:val="clear" w:color="auto" w:fill="FFFFFF"/>
          <w:lang w:val="en-GB"/>
        </w:rPr>
        <w:t>Engine responsible for logging all requests and responses</w:t>
      </w:r>
    </w:p>
    <w:p w14:paraId="29542304" w14:textId="77777777" w:rsidR="004A5097" w:rsidRPr="005204CA" w:rsidRDefault="004A509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1BD018FC" w14:textId="09502B70" w:rsidR="004A5097" w:rsidRPr="005204CA" w:rsidRDefault="004A5097" w:rsidP="00A359B4">
      <w:pPr>
        <w:ind w:left="360"/>
        <w:rPr>
          <w:b/>
          <w:bCs/>
        </w:rPr>
      </w:pPr>
      <w:r w:rsidRPr="005204CA">
        <w:rPr>
          <w:b/>
          <w:bCs/>
        </w:rPr>
        <w:t xml:space="preserve">Correct Answer:  </w:t>
      </w:r>
      <w:r w:rsidR="005268C8">
        <w:rPr>
          <w:b/>
          <w:bCs/>
        </w:rPr>
        <w:t>C</w:t>
      </w:r>
    </w:p>
    <w:p w14:paraId="195B4ECB" w14:textId="77777777" w:rsidR="004A5097" w:rsidRPr="005204CA" w:rsidRDefault="004A5097" w:rsidP="00A359B4">
      <w:pPr>
        <w:ind w:left="360"/>
        <w:rPr>
          <w:b/>
          <w:bCs/>
        </w:rPr>
      </w:pPr>
      <w:r w:rsidRPr="005204CA">
        <w:rPr>
          <w:b/>
          <w:bCs/>
        </w:rPr>
        <w:t xml:space="preserve">Explanation: </w:t>
      </w:r>
    </w:p>
    <w:p w14:paraId="0BD81E22" w14:textId="0A999C7F" w:rsidR="00F51384" w:rsidRPr="00F51384" w:rsidRDefault="00F51384" w:rsidP="00F51384">
      <w:pPr>
        <w:rPr>
          <w:lang w:val="en-GB"/>
        </w:rPr>
      </w:pPr>
      <w:r>
        <w:t>I</w:t>
      </w:r>
      <w:r w:rsidRPr="00F51384">
        <w:rPr>
          <w:lang w:val="en-GB"/>
        </w:rPr>
        <w:t xml:space="preserve">n HashiCorp Vault, a </w:t>
      </w:r>
      <w:r w:rsidRPr="00F51384">
        <w:rPr>
          <w:b/>
          <w:bCs/>
          <w:lang w:val="en-GB"/>
        </w:rPr>
        <w:t>secret</w:t>
      </w:r>
      <w:r w:rsidRPr="00F51384">
        <w:rPr>
          <w:lang w:val="en-GB"/>
        </w:rPr>
        <w:t xml:space="preserve"> is any sensitive or confidential information that Vault stores, generates, or returns, such as:</w:t>
      </w:r>
    </w:p>
    <w:p w14:paraId="7D08BF89" w14:textId="77777777" w:rsidR="00F51384" w:rsidRPr="00F51384" w:rsidRDefault="00F51384">
      <w:pPr>
        <w:pStyle w:val="ListParagraph"/>
        <w:numPr>
          <w:ilvl w:val="0"/>
          <w:numId w:val="46"/>
        </w:numPr>
        <w:rPr>
          <w:lang w:val="en-GB"/>
        </w:rPr>
      </w:pPr>
      <w:r w:rsidRPr="00F51384">
        <w:rPr>
          <w:lang w:val="en-GB"/>
        </w:rPr>
        <w:t>Passwords</w:t>
      </w:r>
    </w:p>
    <w:p w14:paraId="53A8EC05" w14:textId="77777777" w:rsidR="00F51384" w:rsidRPr="00F51384" w:rsidRDefault="00F51384">
      <w:pPr>
        <w:pStyle w:val="ListParagraph"/>
        <w:numPr>
          <w:ilvl w:val="0"/>
          <w:numId w:val="46"/>
        </w:numPr>
        <w:rPr>
          <w:lang w:val="en-GB"/>
        </w:rPr>
      </w:pPr>
      <w:r w:rsidRPr="00F51384">
        <w:rPr>
          <w:lang w:val="en-GB"/>
        </w:rPr>
        <w:t>API keys</w:t>
      </w:r>
    </w:p>
    <w:p w14:paraId="12736265" w14:textId="77777777" w:rsidR="00F51384" w:rsidRPr="00F51384" w:rsidRDefault="00F51384">
      <w:pPr>
        <w:pStyle w:val="ListParagraph"/>
        <w:numPr>
          <w:ilvl w:val="0"/>
          <w:numId w:val="46"/>
        </w:numPr>
        <w:rPr>
          <w:lang w:val="en-GB"/>
        </w:rPr>
      </w:pPr>
      <w:r w:rsidRPr="00F51384">
        <w:rPr>
          <w:lang w:val="en-GB"/>
        </w:rPr>
        <w:t>Database credentials</w:t>
      </w:r>
    </w:p>
    <w:p w14:paraId="6F9289B7" w14:textId="77777777" w:rsidR="00F51384" w:rsidRPr="00F51384" w:rsidRDefault="00F51384">
      <w:pPr>
        <w:pStyle w:val="ListParagraph"/>
        <w:numPr>
          <w:ilvl w:val="0"/>
          <w:numId w:val="46"/>
        </w:numPr>
        <w:rPr>
          <w:lang w:val="en-GB"/>
        </w:rPr>
      </w:pPr>
      <w:r w:rsidRPr="00F51384">
        <w:rPr>
          <w:lang w:val="en-GB"/>
        </w:rPr>
        <w:t>Certificates</w:t>
      </w:r>
    </w:p>
    <w:p w14:paraId="63BA2731" w14:textId="77777777" w:rsidR="00F51384" w:rsidRPr="00F51384" w:rsidRDefault="00F51384">
      <w:pPr>
        <w:pStyle w:val="ListParagraph"/>
        <w:numPr>
          <w:ilvl w:val="0"/>
          <w:numId w:val="46"/>
        </w:numPr>
        <w:rPr>
          <w:lang w:val="en-GB"/>
        </w:rPr>
      </w:pPr>
      <w:r w:rsidRPr="00F51384">
        <w:rPr>
          <w:lang w:val="en-GB"/>
        </w:rPr>
        <w:t>Encryption keys</w:t>
      </w:r>
    </w:p>
    <w:p w14:paraId="777E6A6C" w14:textId="77777777" w:rsidR="00F51384" w:rsidRPr="00F51384" w:rsidRDefault="00F51384">
      <w:pPr>
        <w:pStyle w:val="ListParagraph"/>
        <w:numPr>
          <w:ilvl w:val="0"/>
          <w:numId w:val="46"/>
        </w:numPr>
        <w:rPr>
          <w:lang w:val="en-GB"/>
        </w:rPr>
      </w:pPr>
      <w:r w:rsidRPr="00F51384">
        <w:rPr>
          <w:lang w:val="en-GB"/>
        </w:rPr>
        <w:t>Tokens</w:t>
      </w:r>
    </w:p>
    <w:p w14:paraId="123EF1DB" w14:textId="0CBCF459" w:rsidR="004A5097" w:rsidRDefault="004A5097"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5" w:history="1">
        <w:r w:rsidR="0051275D" w:rsidRPr="001371D2">
          <w:rPr>
            <w:rStyle w:val="Hyperlink"/>
            <w:rFonts w:ascii="Roboto Condensed" w:hAnsi="Roboto Condensed"/>
            <w:shd w:val="clear" w:color="auto" w:fill="F8F9FA"/>
          </w:rPr>
          <w:t>https://www.examtopics.com/discussions/hashicorp/view/131565-exam-vault-associate-002-topic-1-question-69-discussion/</w:t>
        </w:r>
      </w:hyperlink>
      <w:r w:rsidR="0051275D">
        <w:rPr>
          <w:rFonts w:ascii="Roboto Condensed" w:hAnsi="Roboto Condensed"/>
          <w:color w:val="505050"/>
          <w:shd w:val="clear" w:color="auto" w:fill="F8F9FA"/>
        </w:rPr>
        <w:t xml:space="preserve"> </w:t>
      </w:r>
    </w:p>
    <w:p w14:paraId="3B86D74A" w14:textId="77777777" w:rsidR="00050CBA" w:rsidRPr="005204CA" w:rsidRDefault="00050CBA"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96ABB34" w14:textId="77777777" w:rsidR="00A333C8" w:rsidRPr="00A333C8" w:rsidRDefault="00A333C8" w:rsidP="00A333C8">
      <w:pPr>
        <w:rPr>
          <w:shd w:val="clear" w:color="auto" w:fill="FFFFFF"/>
          <w:lang w:val="en-GB"/>
        </w:rPr>
      </w:pPr>
      <w:r w:rsidRPr="00A333C8">
        <w:rPr>
          <w:shd w:val="clear" w:color="auto" w:fill="FFFFFF"/>
          <w:lang w:val="en-GB"/>
        </w:rPr>
        <w:t>What methods of authentication does Vault support? (Choose four.)</w:t>
      </w:r>
    </w:p>
    <w:p w14:paraId="4E9C960D" w14:textId="23614E5A" w:rsidR="00A333C8" w:rsidRPr="00A333C8" w:rsidRDefault="00A333C8">
      <w:pPr>
        <w:pStyle w:val="ListParagraph"/>
        <w:numPr>
          <w:ilvl w:val="0"/>
          <w:numId w:val="42"/>
        </w:numPr>
        <w:rPr>
          <w:shd w:val="clear" w:color="auto" w:fill="FFFFFF"/>
          <w:lang w:val="en-GB"/>
        </w:rPr>
      </w:pPr>
      <w:r w:rsidRPr="00A333C8">
        <w:rPr>
          <w:shd w:val="clear" w:color="auto" w:fill="FFFFFF"/>
          <w:lang w:val="en-GB"/>
        </w:rPr>
        <w:t>JWT/OIDC</w:t>
      </w:r>
    </w:p>
    <w:p w14:paraId="68355A98" w14:textId="7888FA88" w:rsidR="00A333C8" w:rsidRPr="00A333C8" w:rsidRDefault="00A333C8">
      <w:pPr>
        <w:pStyle w:val="ListParagraph"/>
        <w:numPr>
          <w:ilvl w:val="0"/>
          <w:numId w:val="42"/>
        </w:numPr>
        <w:rPr>
          <w:shd w:val="clear" w:color="auto" w:fill="FFFFFF"/>
          <w:lang w:val="en-GB"/>
        </w:rPr>
      </w:pPr>
      <w:r w:rsidRPr="00A333C8">
        <w:rPr>
          <w:shd w:val="clear" w:color="auto" w:fill="FFFFFF"/>
          <w:lang w:val="en-GB"/>
        </w:rPr>
        <w:t>AppRole</w:t>
      </w:r>
    </w:p>
    <w:p w14:paraId="61E16C4F" w14:textId="33B86493" w:rsidR="00A333C8" w:rsidRPr="00A333C8" w:rsidRDefault="00A333C8">
      <w:pPr>
        <w:pStyle w:val="ListParagraph"/>
        <w:numPr>
          <w:ilvl w:val="0"/>
          <w:numId w:val="42"/>
        </w:numPr>
        <w:rPr>
          <w:shd w:val="clear" w:color="auto" w:fill="FFFFFF"/>
          <w:lang w:val="en-GB"/>
        </w:rPr>
      </w:pPr>
      <w:r w:rsidRPr="00A333C8">
        <w:rPr>
          <w:shd w:val="clear" w:color="auto" w:fill="FFFFFF"/>
          <w:lang w:val="en-GB"/>
        </w:rPr>
        <w:t>GitHub</w:t>
      </w:r>
    </w:p>
    <w:p w14:paraId="2004EC8A" w14:textId="7F25563F" w:rsidR="00A333C8" w:rsidRPr="00A333C8" w:rsidRDefault="00A333C8">
      <w:pPr>
        <w:pStyle w:val="ListParagraph"/>
        <w:numPr>
          <w:ilvl w:val="0"/>
          <w:numId w:val="42"/>
        </w:numPr>
        <w:rPr>
          <w:shd w:val="clear" w:color="auto" w:fill="FFFFFF"/>
          <w:lang w:val="en-GB"/>
        </w:rPr>
      </w:pPr>
      <w:r w:rsidRPr="00A333C8">
        <w:rPr>
          <w:shd w:val="clear" w:color="auto" w:fill="FFFFFF"/>
          <w:lang w:val="en-GB"/>
        </w:rPr>
        <w:t>MMSQL</w:t>
      </w:r>
    </w:p>
    <w:p w14:paraId="77F33BCD" w14:textId="0A310216" w:rsidR="00A333C8" w:rsidRPr="00A333C8" w:rsidRDefault="00A333C8">
      <w:pPr>
        <w:pStyle w:val="ListParagraph"/>
        <w:numPr>
          <w:ilvl w:val="0"/>
          <w:numId w:val="42"/>
        </w:numPr>
        <w:rPr>
          <w:shd w:val="clear" w:color="auto" w:fill="FFFFFF"/>
          <w:lang w:val="en-GB"/>
        </w:rPr>
      </w:pPr>
      <w:r w:rsidRPr="00A333C8">
        <w:rPr>
          <w:shd w:val="clear" w:color="auto" w:fill="FFFFFF"/>
          <w:lang w:val="en-GB"/>
        </w:rPr>
        <w:t>PostgreSQL</w:t>
      </w:r>
    </w:p>
    <w:p w14:paraId="494A273A" w14:textId="516262CD" w:rsidR="00A333C8" w:rsidRPr="00A333C8" w:rsidRDefault="00A333C8">
      <w:pPr>
        <w:pStyle w:val="ListParagraph"/>
        <w:numPr>
          <w:ilvl w:val="0"/>
          <w:numId w:val="42"/>
        </w:numPr>
        <w:rPr>
          <w:shd w:val="clear" w:color="auto" w:fill="FFFFFF"/>
          <w:lang w:val="en-GB"/>
        </w:rPr>
      </w:pPr>
      <w:r w:rsidRPr="00A333C8">
        <w:rPr>
          <w:shd w:val="clear" w:color="auto" w:fill="FFFFFF"/>
          <w:lang w:val="en-GB"/>
        </w:rPr>
        <w:t>Nomad</w:t>
      </w:r>
    </w:p>
    <w:p w14:paraId="3CCFAA5F" w14:textId="293BEB7A" w:rsidR="00A333C8" w:rsidRPr="00A333C8" w:rsidRDefault="00A333C8">
      <w:pPr>
        <w:pStyle w:val="ListParagraph"/>
        <w:numPr>
          <w:ilvl w:val="0"/>
          <w:numId w:val="42"/>
        </w:numPr>
        <w:rPr>
          <w:shd w:val="clear" w:color="auto" w:fill="FFFFFF"/>
          <w:lang w:val="en-GB"/>
        </w:rPr>
      </w:pPr>
      <w:r w:rsidRPr="00A333C8">
        <w:rPr>
          <w:shd w:val="clear" w:color="auto" w:fill="FFFFFF"/>
          <w:lang w:val="en-GB"/>
        </w:rPr>
        <w:t>LDAP</w:t>
      </w:r>
    </w:p>
    <w:p w14:paraId="330ECA23" w14:textId="77777777" w:rsidR="00050CBA" w:rsidRPr="005204CA" w:rsidRDefault="00050CBA"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96D8258" w14:textId="617086CD" w:rsidR="00050CBA" w:rsidRPr="005204CA" w:rsidRDefault="00050CBA" w:rsidP="00A359B4">
      <w:pPr>
        <w:ind w:left="360"/>
        <w:rPr>
          <w:b/>
          <w:bCs/>
        </w:rPr>
      </w:pPr>
      <w:r w:rsidRPr="005204CA">
        <w:rPr>
          <w:b/>
          <w:bCs/>
        </w:rPr>
        <w:t xml:space="preserve">Correct Answer:  </w:t>
      </w:r>
      <w:r w:rsidR="003166D0">
        <w:rPr>
          <w:b/>
          <w:bCs/>
        </w:rPr>
        <w:t>A,B,C,G</w:t>
      </w:r>
    </w:p>
    <w:p w14:paraId="592E5DCF" w14:textId="77777777" w:rsidR="00050CBA" w:rsidRPr="005204CA" w:rsidRDefault="00050CBA" w:rsidP="00A359B4">
      <w:pPr>
        <w:ind w:left="360"/>
        <w:rPr>
          <w:b/>
          <w:bCs/>
        </w:rPr>
      </w:pPr>
      <w:r w:rsidRPr="005204CA">
        <w:rPr>
          <w:b/>
          <w:bCs/>
        </w:rPr>
        <w:t xml:space="preserve">Explanation: </w:t>
      </w:r>
    </w:p>
    <w:p w14:paraId="47B19810" w14:textId="77777777" w:rsidR="00627405" w:rsidRDefault="00627405" w:rsidP="00627405">
      <w:r>
        <w:lastRenderedPageBreak/>
        <w:t>HashiCorp Vault supports numerous authentication methods, including:</w:t>
      </w:r>
    </w:p>
    <w:p w14:paraId="03478C9E" w14:textId="77777777" w:rsidR="00627405" w:rsidRDefault="00627405">
      <w:pPr>
        <w:pStyle w:val="ListParagraph"/>
        <w:numPr>
          <w:ilvl w:val="0"/>
          <w:numId w:val="43"/>
        </w:numPr>
      </w:pPr>
      <w:r w:rsidRPr="00627405">
        <w:rPr>
          <w:rFonts w:ascii="Segoe UI Emoji" w:hAnsi="Segoe UI Emoji" w:cs="Segoe UI Emoji"/>
        </w:rPr>
        <w:t>✅</w:t>
      </w:r>
      <w:r>
        <w:t xml:space="preserve"> A. JWT/OIDC</w:t>
      </w:r>
    </w:p>
    <w:p w14:paraId="6AEA4C4F" w14:textId="77777777" w:rsidR="00627405" w:rsidRDefault="00627405">
      <w:pPr>
        <w:pStyle w:val="ListParagraph"/>
        <w:numPr>
          <w:ilvl w:val="0"/>
          <w:numId w:val="43"/>
        </w:numPr>
      </w:pPr>
      <w:r w:rsidRPr="00627405">
        <w:rPr>
          <w:rFonts w:ascii="Segoe UI Emoji" w:hAnsi="Segoe UI Emoji" w:cs="Segoe UI Emoji"/>
        </w:rPr>
        <w:t>✅</w:t>
      </w:r>
      <w:r>
        <w:t xml:space="preserve"> B. AppRole</w:t>
      </w:r>
    </w:p>
    <w:p w14:paraId="397E6B68" w14:textId="77777777" w:rsidR="00627405" w:rsidRDefault="00627405">
      <w:pPr>
        <w:pStyle w:val="ListParagraph"/>
        <w:numPr>
          <w:ilvl w:val="0"/>
          <w:numId w:val="43"/>
        </w:numPr>
      </w:pPr>
      <w:r w:rsidRPr="00627405">
        <w:rPr>
          <w:rFonts w:ascii="Segoe UI Emoji" w:hAnsi="Segoe UI Emoji" w:cs="Segoe UI Emoji"/>
        </w:rPr>
        <w:t>✅</w:t>
      </w:r>
      <w:r>
        <w:t xml:space="preserve"> C. GitHub</w:t>
      </w:r>
    </w:p>
    <w:p w14:paraId="41EB3897" w14:textId="77777777" w:rsidR="00627405" w:rsidRDefault="00627405">
      <w:pPr>
        <w:pStyle w:val="ListParagraph"/>
        <w:numPr>
          <w:ilvl w:val="0"/>
          <w:numId w:val="43"/>
        </w:numPr>
      </w:pPr>
      <w:r w:rsidRPr="00627405">
        <w:rPr>
          <w:rFonts w:ascii="Segoe UI Emoji" w:hAnsi="Segoe UI Emoji" w:cs="Segoe UI Emoji"/>
        </w:rPr>
        <w:t>✅</w:t>
      </w:r>
      <w:r>
        <w:t xml:space="preserve"> G. LDAP</w:t>
      </w:r>
    </w:p>
    <w:p w14:paraId="77E6E174" w14:textId="77777777" w:rsidR="00627405" w:rsidRDefault="00627405" w:rsidP="00627405">
      <w:r>
        <w:t>Why these are correct</w:t>
      </w:r>
    </w:p>
    <w:p w14:paraId="6F640EDB" w14:textId="77777777" w:rsidR="00627405" w:rsidRDefault="00627405">
      <w:pPr>
        <w:pStyle w:val="ListParagraph"/>
        <w:numPr>
          <w:ilvl w:val="0"/>
          <w:numId w:val="44"/>
        </w:numPr>
      </w:pPr>
      <w:r>
        <w:t>JWT/OIDC: Used for authentication via OpenID Connect providers such as Azure AD (Microsoft Entra ID), Okta, GitHub, and others.</w:t>
      </w:r>
    </w:p>
    <w:p w14:paraId="6C9AE12A" w14:textId="77777777" w:rsidR="00627405" w:rsidRDefault="00627405">
      <w:pPr>
        <w:pStyle w:val="ListParagraph"/>
        <w:numPr>
          <w:ilvl w:val="0"/>
          <w:numId w:val="44"/>
        </w:numPr>
      </w:pPr>
      <w:r>
        <w:t>AppRole: Machine-to-machine authentication method commonly used by applications and automation.</w:t>
      </w:r>
    </w:p>
    <w:p w14:paraId="0CBD00F9" w14:textId="77777777" w:rsidR="00627405" w:rsidRDefault="00627405">
      <w:pPr>
        <w:pStyle w:val="ListParagraph"/>
        <w:numPr>
          <w:ilvl w:val="0"/>
          <w:numId w:val="44"/>
        </w:numPr>
      </w:pPr>
      <w:r>
        <w:t>GitHub: Allows users to authenticate using GitHub users and organizations.</w:t>
      </w:r>
    </w:p>
    <w:p w14:paraId="62D1A0FE" w14:textId="49DAF58C" w:rsidR="00050CBA" w:rsidRPr="004F063F" w:rsidRDefault="00627405">
      <w:pPr>
        <w:pStyle w:val="ListParagraph"/>
        <w:numPr>
          <w:ilvl w:val="0"/>
          <w:numId w:val="44"/>
        </w:numPr>
      </w:pPr>
      <w:r>
        <w:t>LDAP: Integrates with enterprise directory services such as Microsoft Active Directory via LDAP.</w:t>
      </w:r>
    </w:p>
    <w:p w14:paraId="1F1A2577" w14:textId="15D77A11" w:rsidR="00050CBA" w:rsidRDefault="00050CBA"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6" w:history="1">
        <w:r w:rsidR="00A333C8" w:rsidRPr="001371D2">
          <w:rPr>
            <w:rStyle w:val="Hyperlink"/>
            <w:rFonts w:ascii="Roboto Condensed" w:hAnsi="Roboto Condensed"/>
            <w:shd w:val="clear" w:color="auto" w:fill="F8F9FA"/>
          </w:rPr>
          <w:t>https://www.examtopics.com/discussions/hashicorp/view/131566-exam-vault-associate-002-topic-1-question-70-discussion/</w:t>
        </w:r>
      </w:hyperlink>
      <w:r w:rsidR="00A333C8">
        <w:rPr>
          <w:rFonts w:ascii="Roboto Condensed" w:hAnsi="Roboto Condensed"/>
          <w:color w:val="505050"/>
          <w:shd w:val="clear" w:color="auto" w:fill="F8F9FA"/>
        </w:rPr>
        <w:t xml:space="preserve"> </w:t>
      </w:r>
    </w:p>
    <w:p w14:paraId="3A388D0E" w14:textId="77777777" w:rsidR="00B732F3" w:rsidRPr="005204CA" w:rsidRDefault="00B732F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DB4037D" w14:textId="77777777" w:rsidR="008B2CF2" w:rsidRPr="008B2CF2" w:rsidRDefault="008B2CF2" w:rsidP="008B2CF2">
      <w:pPr>
        <w:rPr>
          <w:shd w:val="clear" w:color="auto" w:fill="FFFFFF"/>
          <w:lang w:val="en-GB"/>
        </w:rPr>
      </w:pPr>
      <w:r w:rsidRPr="008B2CF2">
        <w:rPr>
          <w:shd w:val="clear" w:color="auto" w:fill="FFFFFF"/>
          <w:lang w:val="en-GB"/>
        </w:rPr>
        <w:t>Vault Agent allows client-side caching of tokens and leases. If the agent is shut down, those tokens and leases cached will be revoked.</w:t>
      </w:r>
    </w:p>
    <w:p w14:paraId="1DF69A92" w14:textId="517D1781" w:rsidR="008B2CF2" w:rsidRPr="008B2CF2" w:rsidRDefault="008B2CF2">
      <w:pPr>
        <w:pStyle w:val="ListParagraph"/>
        <w:numPr>
          <w:ilvl w:val="0"/>
          <w:numId w:val="50"/>
        </w:numPr>
        <w:rPr>
          <w:shd w:val="clear" w:color="auto" w:fill="FFFFFF"/>
          <w:lang w:val="en-GB"/>
        </w:rPr>
      </w:pPr>
      <w:r w:rsidRPr="008B2CF2">
        <w:rPr>
          <w:shd w:val="clear" w:color="auto" w:fill="FFFFFF"/>
          <w:lang w:val="en-GB"/>
        </w:rPr>
        <w:t>True</w:t>
      </w:r>
    </w:p>
    <w:p w14:paraId="18948372" w14:textId="2AA5A8D6" w:rsidR="008B2CF2" w:rsidRPr="008B2CF2" w:rsidRDefault="008B2CF2">
      <w:pPr>
        <w:pStyle w:val="ListParagraph"/>
        <w:numPr>
          <w:ilvl w:val="0"/>
          <w:numId w:val="50"/>
        </w:numPr>
        <w:rPr>
          <w:shd w:val="clear" w:color="auto" w:fill="FFFFFF"/>
          <w:lang w:val="en-GB"/>
        </w:rPr>
      </w:pPr>
      <w:r w:rsidRPr="008B2CF2">
        <w:rPr>
          <w:shd w:val="clear" w:color="auto" w:fill="FFFFFF"/>
          <w:lang w:val="en-GB"/>
        </w:rPr>
        <w:t>False</w:t>
      </w:r>
    </w:p>
    <w:p w14:paraId="4D77DDE5" w14:textId="77777777" w:rsidR="00B732F3" w:rsidRPr="005204CA" w:rsidRDefault="00B732F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A8879BB" w14:textId="313FBC7C" w:rsidR="00B732F3" w:rsidRPr="005204CA" w:rsidRDefault="00B732F3" w:rsidP="00A359B4">
      <w:pPr>
        <w:ind w:left="360"/>
        <w:rPr>
          <w:b/>
          <w:bCs/>
        </w:rPr>
      </w:pPr>
      <w:r w:rsidRPr="005204CA">
        <w:rPr>
          <w:b/>
          <w:bCs/>
        </w:rPr>
        <w:t xml:space="preserve">Correct Answer:  </w:t>
      </w:r>
      <w:r w:rsidR="00EC0716">
        <w:rPr>
          <w:b/>
          <w:bCs/>
        </w:rPr>
        <w:t>B</w:t>
      </w:r>
    </w:p>
    <w:p w14:paraId="30B29EC0" w14:textId="77777777" w:rsidR="00B732F3" w:rsidRPr="005204CA" w:rsidRDefault="00B732F3" w:rsidP="00A359B4">
      <w:pPr>
        <w:ind w:left="360"/>
        <w:rPr>
          <w:b/>
          <w:bCs/>
        </w:rPr>
      </w:pPr>
      <w:r w:rsidRPr="005204CA">
        <w:rPr>
          <w:b/>
          <w:bCs/>
        </w:rPr>
        <w:t xml:space="preserve">Explanation: </w:t>
      </w:r>
    </w:p>
    <w:p w14:paraId="4F80FED8" w14:textId="07D49EC7" w:rsidR="00B732F3" w:rsidRPr="004F063F" w:rsidRDefault="00EC0716" w:rsidP="00A359B4">
      <w:r w:rsidRPr="00EC0716">
        <w:t>In HashiCorp Vault, the Vault Agent is a tool that helps automate the obtaining and renewal of Vault access tokens. If the Vault Agent is stopped abruptly, tokens and leases that were granted by Vault will remain valid until they expire according to the configured time to live (TTL).</w:t>
      </w:r>
    </w:p>
    <w:p w14:paraId="31A24B89" w14:textId="39C7FC34" w:rsidR="00B732F3" w:rsidRPr="007D39DD" w:rsidRDefault="00B732F3"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7" w:history="1">
        <w:r w:rsidRPr="001371D2">
          <w:rPr>
            <w:rStyle w:val="Hyperlink"/>
            <w:rFonts w:ascii="Roboto Condensed" w:hAnsi="Roboto Condensed"/>
            <w:shd w:val="clear" w:color="auto" w:fill="F8F9FA"/>
          </w:rPr>
          <w:t>https://www.examtopics.com/discussions/hashicorp/view/132817-exam-vault-associate-002-topic-1-question-71-discussion/</w:t>
        </w:r>
      </w:hyperlink>
      <w:r>
        <w:rPr>
          <w:rFonts w:ascii="Roboto Condensed" w:hAnsi="Roboto Condensed"/>
          <w:color w:val="505050"/>
          <w:shd w:val="clear" w:color="auto" w:fill="F8F9FA"/>
        </w:rPr>
        <w:t xml:space="preserve"> </w:t>
      </w:r>
    </w:p>
    <w:p w14:paraId="00CB088B" w14:textId="77777777" w:rsidR="00E97817" w:rsidRPr="005204CA" w:rsidRDefault="00E97817"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886291A" w14:textId="77777777" w:rsidR="00E96D28" w:rsidRPr="00E96D28" w:rsidRDefault="00E96D28" w:rsidP="00E96D28">
      <w:pPr>
        <w:rPr>
          <w:shd w:val="clear" w:color="auto" w:fill="FFFFFF"/>
          <w:lang w:val="en-GB"/>
        </w:rPr>
      </w:pPr>
      <w:r w:rsidRPr="00E96D28">
        <w:rPr>
          <w:shd w:val="clear" w:color="auto" w:fill="FFFFFF"/>
          <w:lang w:val="en-GB"/>
        </w:rPr>
        <w:t>Which kind of token can be renewed indefinitely?</w:t>
      </w:r>
    </w:p>
    <w:p w14:paraId="4DE3C7E0" w14:textId="7C4E3D20" w:rsidR="00E96D28" w:rsidRPr="00E96D28" w:rsidRDefault="00E96D28">
      <w:pPr>
        <w:pStyle w:val="ListParagraph"/>
        <w:numPr>
          <w:ilvl w:val="0"/>
          <w:numId w:val="39"/>
        </w:numPr>
        <w:rPr>
          <w:shd w:val="clear" w:color="auto" w:fill="FFFFFF"/>
          <w:lang w:val="en-GB"/>
        </w:rPr>
      </w:pPr>
      <w:r w:rsidRPr="00E96D28">
        <w:rPr>
          <w:shd w:val="clear" w:color="auto" w:fill="FFFFFF"/>
          <w:lang w:val="en-GB"/>
        </w:rPr>
        <w:t>Periodic token</w:t>
      </w:r>
    </w:p>
    <w:p w14:paraId="3677B8EA" w14:textId="7814550F" w:rsidR="00E96D28" w:rsidRPr="00E96D28" w:rsidRDefault="00E96D28">
      <w:pPr>
        <w:pStyle w:val="ListParagraph"/>
        <w:numPr>
          <w:ilvl w:val="0"/>
          <w:numId w:val="39"/>
        </w:numPr>
        <w:rPr>
          <w:shd w:val="clear" w:color="auto" w:fill="FFFFFF"/>
          <w:lang w:val="en-GB"/>
        </w:rPr>
      </w:pPr>
      <w:r w:rsidRPr="00E96D28">
        <w:rPr>
          <w:shd w:val="clear" w:color="auto" w:fill="FFFFFF"/>
          <w:lang w:val="en-GB"/>
        </w:rPr>
        <w:t>Orphan token</w:t>
      </w:r>
    </w:p>
    <w:p w14:paraId="29FDA900" w14:textId="4E0BB487" w:rsidR="00E96D28" w:rsidRPr="00E96D28" w:rsidRDefault="00E96D28">
      <w:pPr>
        <w:pStyle w:val="ListParagraph"/>
        <w:numPr>
          <w:ilvl w:val="0"/>
          <w:numId w:val="39"/>
        </w:numPr>
        <w:rPr>
          <w:shd w:val="clear" w:color="auto" w:fill="FFFFFF"/>
          <w:lang w:val="en-GB"/>
        </w:rPr>
      </w:pPr>
      <w:r w:rsidRPr="00E96D28">
        <w:rPr>
          <w:shd w:val="clear" w:color="auto" w:fill="FFFFFF"/>
          <w:lang w:val="en-GB"/>
        </w:rPr>
        <w:t>Use-limit token</w:t>
      </w:r>
    </w:p>
    <w:p w14:paraId="03491D20" w14:textId="139A9317" w:rsidR="00E96D28" w:rsidRPr="00E96D28" w:rsidRDefault="00E96D28">
      <w:pPr>
        <w:pStyle w:val="ListParagraph"/>
        <w:numPr>
          <w:ilvl w:val="0"/>
          <w:numId w:val="39"/>
        </w:numPr>
        <w:rPr>
          <w:shd w:val="clear" w:color="auto" w:fill="FFFFFF"/>
          <w:lang w:val="en-GB"/>
        </w:rPr>
      </w:pPr>
      <w:r w:rsidRPr="00E96D28">
        <w:rPr>
          <w:shd w:val="clear" w:color="auto" w:fill="FFFFFF"/>
          <w:lang w:val="en-GB"/>
        </w:rPr>
        <w:lastRenderedPageBreak/>
        <w:t>Root token</w:t>
      </w:r>
    </w:p>
    <w:p w14:paraId="26EF09FA" w14:textId="0F57F3A6" w:rsidR="00E96D28" w:rsidRPr="00E96D28" w:rsidRDefault="00E96D28">
      <w:pPr>
        <w:pStyle w:val="ListParagraph"/>
        <w:numPr>
          <w:ilvl w:val="0"/>
          <w:numId w:val="39"/>
        </w:numPr>
        <w:rPr>
          <w:shd w:val="clear" w:color="auto" w:fill="FFFFFF"/>
          <w:lang w:val="en-GB"/>
        </w:rPr>
      </w:pPr>
      <w:r w:rsidRPr="00E96D28">
        <w:rPr>
          <w:shd w:val="clear" w:color="auto" w:fill="FFFFFF"/>
          <w:lang w:val="en-GB"/>
        </w:rPr>
        <w:t>All of the above</w:t>
      </w:r>
    </w:p>
    <w:p w14:paraId="6EF49B85" w14:textId="77777777" w:rsidR="00E97817" w:rsidRPr="005204CA" w:rsidRDefault="00E97817"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8FF3E3B" w14:textId="4AFE2E9C" w:rsidR="00E97817" w:rsidRPr="005204CA" w:rsidRDefault="00E97817" w:rsidP="00A359B4">
      <w:pPr>
        <w:ind w:left="360"/>
        <w:rPr>
          <w:b/>
          <w:bCs/>
        </w:rPr>
      </w:pPr>
      <w:r w:rsidRPr="005204CA">
        <w:rPr>
          <w:b/>
          <w:bCs/>
        </w:rPr>
        <w:t xml:space="preserve">Correct Answer:  </w:t>
      </w:r>
      <w:r w:rsidR="006C3591">
        <w:rPr>
          <w:b/>
          <w:bCs/>
        </w:rPr>
        <w:t>A</w:t>
      </w:r>
    </w:p>
    <w:p w14:paraId="330337E0" w14:textId="77777777" w:rsidR="00E97817" w:rsidRDefault="00E97817" w:rsidP="00A359B4">
      <w:pPr>
        <w:ind w:left="360"/>
        <w:rPr>
          <w:b/>
          <w:bCs/>
        </w:rPr>
      </w:pPr>
      <w:r w:rsidRPr="005204CA">
        <w:rPr>
          <w:b/>
          <w:bCs/>
        </w:rPr>
        <w:t xml:space="preserve">Explanation: </w:t>
      </w:r>
    </w:p>
    <w:p w14:paraId="121A0220" w14:textId="47A75115" w:rsidR="00C847DE" w:rsidRPr="00C847DE" w:rsidRDefault="00C847DE">
      <w:pPr>
        <w:pStyle w:val="ListParagraph"/>
        <w:numPr>
          <w:ilvl w:val="0"/>
          <w:numId w:val="40"/>
        </w:numPr>
        <w:rPr>
          <w:b/>
          <w:bCs/>
        </w:rPr>
      </w:pPr>
      <w:r w:rsidRPr="00C847DE">
        <w:rPr>
          <w:b/>
          <w:bCs/>
        </w:rPr>
        <w:t>Periodic token (only token which can be renew indefinitely)</w:t>
      </w:r>
    </w:p>
    <w:p w14:paraId="043BE59F" w14:textId="77777777" w:rsidR="006C3591" w:rsidRDefault="006C3591">
      <w:pPr>
        <w:pStyle w:val="ListParagraph"/>
        <w:numPr>
          <w:ilvl w:val="0"/>
          <w:numId w:val="40"/>
        </w:numPr>
      </w:pPr>
      <w:r w:rsidRPr="00C847DE">
        <w:rPr>
          <w:b/>
          <w:bCs/>
        </w:rPr>
        <w:t>Orphan token:</w:t>
      </w:r>
      <w:r w:rsidRPr="006C3591">
        <w:t xml:space="preserve"> Orphan tokens still expire when their own max TTL is reached. </w:t>
      </w:r>
    </w:p>
    <w:p w14:paraId="4BB5F43A" w14:textId="77777777" w:rsidR="006C3591" w:rsidRDefault="006C3591">
      <w:pPr>
        <w:pStyle w:val="ListParagraph"/>
        <w:numPr>
          <w:ilvl w:val="0"/>
          <w:numId w:val="40"/>
        </w:numPr>
      </w:pPr>
      <w:r w:rsidRPr="00C847DE">
        <w:rPr>
          <w:b/>
          <w:bCs/>
        </w:rPr>
        <w:t>Use-</w:t>
      </w:r>
      <w:proofErr w:type="spellStart"/>
      <w:r w:rsidRPr="00C847DE">
        <w:rPr>
          <w:b/>
          <w:bCs/>
        </w:rPr>
        <w:t>limite</w:t>
      </w:r>
      <w:proofErr w:type="spellEnd"/>
      <w:r w:rsidRPr="00C847DE">
        <w:rPr>
          <w:b/>
          <w:bCs/>
        </w:rPr>
        <w:t xml:space="preserve"> token:</w:t>
      </w:r>
      <w:r w:rsidRPr="006C3591">
        <w:t xml:space="preserve"> Only indicates the number of times it can be used, but expires when it is due. </w:t>
      </w:r>
    </w:p>
    <w:p w14:paraId="1D834912" w14:textId="67B5D68F" w:rsidR="00E97817" w:rsidRPr="004F063F" w:rsidRDefault="006C3591">
      <w:pPr>
        <w:pStyle w:val="ListParagraph"/>
        <w:numPr>
          <w:ilvl w:val="0"/>
          <w:numId w:val="40"/>
        </w:numPr>
      </w:pPr>
      <w:r w:rsidRPr="00C847DE">
        <w:rPr>
          <w:b/>
          <w:bCs/>
        </w:rPr>
        <w:t>Root Token:</w:t>
      </w:r>
      <w:r w:rsidRPr="006C3591">
        <w:t xml:space="preserve"> they are the only type of token within Vault that can be set to never expire without any renewal needed</w:t>
      </w:r>
      <w:r>
        <w:t>.</w:t>
      </w:r>
    </w:p>
    <w:p w14:paraId="4CF226E5" w14:textId="0C2395AF" w:rsidR="00E97817" w:rsidRDefault="00E97817"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8" w:history="1">
        <w:r w:rsidRPr="001371D2">
          <w:rPr>
            <w:rStyle w:val="Hyperlink"/>
            <w:rFonts w:ascii="Roboto Condensed" w:hAnsi="Roboto Condensed"/>
            <w:shd w:val="clear" w:color="auto" w:fill="F8F9FA"/>
          </w:rPr>
          <w:t>https://www.examtopics.com/discussions/hashicorp/view/131567-exam-vault-associate-002-topic-1-question-72-discussion/</w:t>
        </w:r>
      </w:hyperlink>
      <w:r>
        <w:rPr>
          <w:rFonts w:ascii="Roboto Condensed" w:hAnsi="Roboto Condensed"/>
          <w:color w:val="505050"/>
          <w:shd w:val="clear" w:color="auto" w:fill="F8F9FA"/>
        </w:rPr>
        <w:t xml:space="preserve"> </w:t>
      </w:r>
    </w:p>
    <w:p w14:paraId="5D2B940D" w14:textId="77777777" w:rsidR="008B7EE8" w:rsidRPr="005204CA" w:rsidRDefault="008B7EE8"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2E908EAF" w14:textId="2B93B273" w:rsidR="00196641" w:rsidRPr="00196641" w:rsidRDefault="00196641" w:rsidP="00196641">
      <w:pPr>
        <w:rPr>
          <w:shd w:val="clear" w:color="auto" w:fill="FFFFFF"/>
          <w:lang w:val="en-GB"/>
        </w:rPr>
      </w:pPr>
      <w:r w:rsidRPr="00196641">
        <w:rPr>
          <w:shd w:val="clear" w:color="auto" w:fill="FFFFFF"/>
          <w:lang w:val="en-GB"/>
        </w:rPr>
        <w:t>You can use a response-wrapping token more than once for as long as it has not expired.</w:t>
      </w:r>
    </w:p>
    <w:p w14:paraId="7ABE976D" w14:textId="5A2597FF" w:rsidR="00196641" w:rsidRPr="00196641" w:rsidRDefault="00196641">
      <w:pPr>
        <w:pStyle w:val="ListParagraph"/>
        <w:numPr>
          <w:ilvl w:val="0"/>
          <w:numId w:val="38"/>
        </w:numPr>
        <w:rPr>
          <w:shd w:val="clear" w:color="auto" w:fill="FFFFFF"/>
          <w:lang w:val="en-GB"/>
        </w:rPr>
      </w:pPr>
      <w:r w:rsidRPr="00196641">
        <w:rPr>
          <w:shd w:val="clear" w:color="auto" w:fill="FFFFFF"/>
          <w:lang w:val="en-GB"/>
        </w:rPr>
        <w:t>True</w:t>
      </w:r>
    </w:p>
    <w:p w14:paraId="7CC43837" w14:textId="3BEE05C8" w:rsidR="00196641" w:rsidRPr="00196641" w:rsidRDefault="00196641">
      <w:pPr>
        <w:pStyle w:val="ListParagraph"/>
        <w:numPr>
          <w:ilvl w:val="0"/>
          <w:numId w:val="38"/>
        </w:numPr>
        <w:rPr>
          <w:shd w:val="clear" w:color="auto" w:fill="FFFFFF"/>
          <w:lang w:val="en-GB"/>
        </w:rPr>
      </w:pPr>
      <w:r w:rsidRPr="00196641">
        <w:rPr>
          <w:shd w:val="clear" w:color="auto" w:fill="FFFFFF"/>
          <w:lang w:val="en-GB"/>
        </w:rPr>
        <w:t>False</w:t>
      </w:r>
    </w:p>
    <w:p w14:paraId="6087FE85" w14:textId="77777777" w:rsidR="008B7EE8" w:rsidRPr="005204CA" w:rsidRDefault="008B7EE8"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C3C1127" w14:textId="778EE911" w:rsidR="008B7EE8" w:rsidRPr="005204CA" w:rsidRDefault="008B7EE8" w:rsidP="00A359B4">
      <w:pPr>
        <w:ind w:left="360"/>
        <w:rPr>
          <w:b/>
          <w:bCs/>
        </w:rPr>
      </w:pPr>
      <w:r w:rsidRPr="005204CA">
        <w:rPr>
          <w:b/>
          <w:bCs/>
        </w:rPr>
        <w:t xml:space="preserve">Correct Answer:  </w:t>
      </w:r>
      <w:r w:rsidR="00271717">
        <w:rPr>
          <w:b/>
          <w:bCs/>
        </w:rPr>
        <w:t>B</w:t>
      </w:r>
    </w:p>
    <w:p w14:paraId="076AE109" w14:textId="77777777" w:rsidR="008B7EE8" w:rsidRPr="005204CA" w:rsidRDefault="008B7EE8" w:rsidP="00A359B4">
      <w:pPr>
        <w:ind w:left="360"/>
        <w:rPr>
          <w:b/>
          <w:bCs/>
        </w:rPr>
      </w:pPr>
      <w:r w:rsidRPr="005204CA">
        <w:rPr>
          <w:b/>
          <w:bCs/>
        </w:rPr>
        <w:t xml:space="preserve">Explanation: </w:t>
      </w:r>
    </w:p>
    <w:p w14:paraId="7B4641F4" w14:textId="77777777" w:rsidR="00271717" w:rsidRPr="00271717" w:rsidRDefault="00271717" w:rsidP="00271717">
      <w:pPr>
        <w:rPr>
          <w:lang w:val="en-GB"/>
        </w:rPr>
      </w:pPr>
      <w:r w:rsidRPr="00271717">
        <w:rPr>
          <w:lang w:val="en-GB"/>
        </w:rPr>
        <w:t xml:space="preserve">A </w:t>
      </w:r>
      <w:r w:rsidRPr="00271717">
        <w:rPr>
          <w:b/>
          <w:bCs/>
          <w:lang w:val="en-GB"/>
        </w:rPr>
        <w:t>response-wrapping token</w:t>
      </w:r>
      <w:r w:rsidRPr="00271717">
        <w:rPr>
          <w:lang w:val="en-GB"/>
        </w:rPr>
        <w:t xml:space="preserve"> in HashiCorp Vault is </w:t>
      </w:r>
      <w:r w:rsidRPr="00271717">
        <w:rPr>
          <w:b/>
          <w:bCs/>
          <w:lang w:val="en-GB"/>
        </w:rPr>
        <w:t>single-use</w:t>
      </w:r>
      <w:r w:rsidRPr="00271717">
        <w:rPr>
          <w:lang w:val="en-GB"/>
        </w:rPr>
        <w:t>.</w:t>
      </w:r>
    </w:p>
    <w:p w14:paraId="515D17AA" w14:textId="77777777" w:rsidR="00271717" w:rsidRPr="00271717" w:rsidRDefault="00271717" w:rsidP="00271717">
      <w:pPr>
        <w:rPr>
          <w:lang w:val="en-GB"/>
        </w:rPr>
      </w:pPr>
      <w:r w:rsidRPr="00271717">
        <w:rPr>
          <w:lang w:val="en-GB"/>
        </w:rPr>
        <w:t>When the wrapped secret is unwrapped:</w:t>
      </w:r>
    </w:p>
    <w:p w14:paraId="3FE18ED7" w14:textId="2D920BAF" w:rsidR="00271717" w:rsidRPr="00271717" w:rsidRDefault="00271717" w:rsidP="00271717">
      <w:pPr>
        <w:rPr>
          <w:b/>
          <w:bCs/>
          <w:i/>
          <w:iCs/>
          <w:lang w:val="en-GB"/>
        </w:rPr>
      </w:pPr>
      <w:r>
        <w:rPr>
          <w:b/>
          <w:bCs/>
          <w:i/>
          <w:iCs/>
          <w:lang w:val="en-GB"/>
        </w:rPr>
        <w:t xml:space="preserve"> </w:t>
      </w:r>
      <w:r w:rsidRPr="00271717">
        <w:rPr>
          <w:b/>
          <w:bCs/>
          <w:i/>
          <w:iCs/>
          <w:lang w:val="en-GB"/>
        </w:rPr>
        <w:t>vault unwrap</w:t>
      </w:r>
    </w:p>
    <w:p w14:paraId="4C0D34B0" w14:textId="77777777" w:rsidR="00271717" w:rsidRPr="00271717" w:rsidRDefault="00271717" w:rsidP="00271717">
      <w:pPr>
        <w:rPr>
          <w:lang w:val="en-GB"/>
        </w:rPr>
      </w:pPr>
      <w:r w:rsidRPr="00271717">
        <w:rPr>
          <w:lang w:val="en-GB"/>
        </w:rPr>
        <w:t>the wrapping token is immediately consumed and becomes invalid. It cannot be used again, even if its TTL has not expired.</w:t>
      </w:r>
    </w:p>
    <w:p w14:paraId="31AB21D3" w14:textId="77777777" w:rsidR="00271717" w:rsidRPr="00271717" w:rsidRDefault="00271717" w:rsidP="00271717">
      <w:pPr>
        <w:rPr>
          <w:lang w:val="en-GB"/>
        </w:rPr>
      </w:pPr>
      <w:r w:rsidRPr="00271717">
        <w:rPr>
          <w:lang w:val="en-GB"/>
        </w:rPr>
        <w:t xml:space="preserve">The TTL only defines how long the wrapping token remains valid </w:t>
      </w:r>
      <w:r w:rsidRPr="00271717">
        <w:rPr>
          <w:b/>
          <w:bCs/>
          <w:lang w:val="en-GB"/>
        </w:rPr>
        <w:t>before it is used</w:t>
      </w:r>
      <w:r w:rsidRPr="00271717">
        <w:rPr>
          <w:lang w:val="en-GB"/>
        </w:rPr>
        <w:t>. If it expires before being unwrapped, it can no longer be used.</w:t>
      </w:r>
    </w:p>
    <w:p w14:paraId="2A47BDE9" w14:textId="746A6316" w:rsidR="008B7EE8" w:rsidRPr="00271717" w:rsidRDefault="008B7EE8" w:rsidP="00A359B4">
      <w:pPr>
        <w:rPr>
          <w:lang w:val="en-GB"/>
        </w:rPr>
      </w:pPr>
    </w:p>
    <w:p w14:paraId="1D4D4A7F" w14:textId="74A3EE41" w:rsidR="008B7EE8" w:rsidRPr="007D39DD" w:rsidRDefault="008B7EE8"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09" w:history="1">
        <w:r w:rsidRPr="001371D2">
          <w:rPr>
            <w:rStyle w:val="Hyperlink"/>
            <w:rFonts w:ascii="Roboto Condensed" w:hAnsi="Roboto Condensed"/>
            <w:shd w:val="clear" w:color="auto" w:fill="F8F9FA"/>
          </w:rPr>
          <w:t>https://www.examtopics.com/discussions/hashicorp/view/131568-exam-vault-associate-002-topic-1-question-73-discussion/</w:t>
        </w:r>
      </w:hyperlink>
      <w:r>
        <w:rPr>
          <w:rFonts w:ascii="Roboto Condensed" w:hAnsi="Roboto Condensed"/>
          <w:color w:val="505050"/>
          <w:shd w:val="clear" w:color="auto" w:fill="F8F9FA"/>
        </w:rPr>
        <w:t xml:space="preserve"> </w:t>
      </w:r>
    </w:p>
    <w:p w14:paraId="1B6BF899" w14:textId="77777777" w:rsidR="006E6BB5" w:rsidRPr="005204CA" w:rsidRDefault="006E6BB5"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2ECD9FB" w14:textId="77777777" w:rsidR="0045574B" w:rsidRPr="0045574B" w:rsidRDefault="0045574B" w:rsidP="0045574B">
      <w:pPr>
        <w:rPr>
          <w:shd w:val="clear" w:color="auto" w:fill="FFFFFF"/>
          <w:lang w:val="en-GB"/>
        </w:rPr>
      </w:pPr>
      <w:r w:rsidRPr="0045574B">
        <w:rPr>
          <w:shd w:val="clear" w:color="auto" w:fill="FFFFFF"/>
          <w:lang w:val="en-GB"/>
        </w:rPr>
        <w:t xml:space="preserve">Which statement describes the results of this command: </w:t>
      </w:r>
      <w:r w:rsidRPr="0045574B">
        <w:rPr>
          <w:b/>
          <w:bCs/>
          <w:i/>
          <w:iCs/>
          <w:shd w:val="clear" w:color="auto" w:fill="FFFFFF"/>
          <w:lang w:val="en-GB"/>
        </w:rPr>
        <w:t>$ vault secrets enable -version=2 kv</w:t>
      </w:r>
      <w:r w:rsidRPr="0045574B">
        <w:rPr>
          <w:shd w:val="clear" w:color="auto" w:fill="FFFFFF"/>
          <w:lang w:val="en-GB"/>
        </w:rPr>
        <w:t xml:space="preserve"> </w:t>
      </w:r>
      <w:r w:rsidRPr="0045574B">
        <w:rPr>
          <w:b/>
          <w:bCs/>
          <w:u w:val="single"/>
          <w:shd w:val="clear" w:color="auto" w:fill="FFFFFF"/>
          <w:lang w:val="en-GB"/>
        </w:rPr>
        <w:t>(Choose two.)</w:t>
      </w:r>
    </w:p>
    <w:p w14:paraId="337364D3" w14:textId="3D66ADE2" w:rsidR="0045574B" w:rsidRPr="0045574B" w:rsidRDefault="0045574B">
      <w:pPr>
        <w:pStyle w:val="ListParagraph"/>
        <w:numPr>
          <w:ilvl w:val="0"/>
          <w:numId w:val="35"/>
        </w:numPr>
        <w:rPr>
          <w:shd w:val="clear" w:color="auto" w:fill="FFFFFF"/>
          <w:lang w:val="en-GB"/>
        </w:rPr>
      </w:pPr>
      <w:r w:rsidRPr="0045574B">
        <w:rPr>
          <w:shd w:val="clear" w:color="auto" w:fill="FFFFFF"/>
          <w:lang w:val="en-GB"/>
        </w:rPr>
        <w:t>Enables the secrets engine at path kv2/</w:t>
      </w:r>
    </w:p>
    <w:p w14:paraId="6CEFC90B" w14:textId="2A41B462" w:rsidR="0045574B" w:rsidRPr="0045574B" w:rsidRDefault="0045574B">
      <w:pPr>
        <w:pStyle w:val="ListParagraph"/>
        <w:numPr>
          <w:ilvl w:val="0"/>
          <w:numId w:val="35"/>
        </w:numPr>
        <w:rPr>
          <w:shd w:val="clear" w:color="auto" w:fill="FFFFFF"/>
          <w:lang w:val="en-GB"/>
        </w:rPr>
      </w:pPr>
      <w:r w:rsidRPr="0045574B">
        <w:rPr>
          <w:shd w:val="clear" w:color="auto" w:fill="FFFFFF"/>
          <w:lang w:val="en-GB"/>
        </w:rPr>
        <w:t>The -version is an invalid flag</w:t>
      </w:r>
    </w:p>
    <w:p w14:paraId="46009565" w14:textId="6ED4ECBB" w:rsidR="0045574B" w:rsidRPr="0045574B" w:rsidRDefault="0045574B">
      <w:pPr>
        <w:pStyle w:val="ListParagraph"/>
        <w:numPr>
          <w:ilvl w:val="0"/>
          <w:numId w:val="35"/>
        </w:numPr>
        <w:rPr>
          <w:shd w:val="clear" w:color="auto" w:fill="FFFFFF"/>
          <w:lang w:val="en-GB"/>
        </w:rPr>
      </w:pPr>
      <w:r w:rsidRPr="0045574B">
        <w:rPr>
          <w:shd w:val="clear" w:color="auto" w:fill="FFFFFF"/>
          <w:lang w:val="en-GB"/>
        </w:rPr>
        <w:t>Enables the secrets engine at path kv/</w:t>
      </w:r>
    </w:p>
    <w:p w14:paraId="1F701AD6" w14:textId="5097D1FA" w:rsidR="0045574B" w:rsidRPr="0045574B" w:rsidRDefault="0045574B">
      <w:pPr>
        <w:pStyle w:val="ListParagraph"/>
        <w:numPr>
          <w:ilvl w:val="0"/>
          <w:numId w:val="35"/>
        </w:numPr>
        <w:rPr>
          <w:shd w:val="clear" w:color="auto" w:fill="FFFFFF"/>
          <w:lang w:val="en-GB"/>
        </w:rPr>
      </w:pPr>
      <w:r w:rsidRPr="0045574B">
        <w:rPr>
          <w:shd w:val="clear" w:color="auto" w:fill="FFFFFF"/>
          <w:lang w:val="en-GB"/>
        </w:rPr>
        <w:t>Enables K/V v1 secrets engine</w:t>
      </w:r>
    </w:p>
    <w:p w14:paraId="182CC74C" w14:textId="3FB452C4" w:rsidR="006E6BB5" w:rsidRPr="0045574B" w:rsidRDefault="0045574B">
      <w:pPr>
        <w:pStyle w:val="ListParagraph"/>
        <w:numPr>
          <w:ilvl w:val="0"/>
          <w:numId w:val="35"/>
        </w:numPr>
        <w:rPr>
          <w:shd w:val="clear" w:color="auto" w:fill="FFFFFF"/>
          <w:lang w:val="en-GB"/>
        </w:rPr>
      </w:pPr>
      <w:r w:rsidRPr="0045574B">
        <w:rPr>
          <w:shd w:val="clear" w:color="auto" w:fill="FFFFFF"/>
          <w:lang w:val="en-GB"/>
        </w:rPr>
        <w:t>Enables K/V v2 secrets engine</w:t>
      </w:r>
    </w:p>
    <w:p w14:paraId="08E66D8E" w14:textId="77777777" w:rsidR="006E6BB5" w:rsidRPr="005204CA" w:rsidRDefault="006E6BB5"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B0583E1" w14:textId="18C22ACC" w:rsidR="006E6BB5" w:rsidRPr="005204CA" w:rsidRDefault="006E6BB5" w:rsidP="00A359B4">
      <w:pPr>
        <w:ind w:left="360"/>
        <w:rPr>
          <w:b/>
          <w:bCs/>
        </w:rPr>
      </w:pPr>
      <w:r w:rsidRPr="005204CA">
        <w:rPr>
          <w:b/>
          <w:bCs/>
        </w:rPr>
        <w:t xml:space="preserve">Correct Answer:  </w:t>
      </w:r>
      <w:r w:rsidR="00845584">
        <w:rPr>
          <w:b/>
          <w:bCs/>
        </w:rPr>
        <w:t>C,E</w:t>
      </w:r>
    </w:p>
    <w:p w14:paraId="6DA1176B" w14:textId="77777777" w:rsidR="006E6BB5" w:rsidRPr="005204CA" w:rsidRDefault="006E6BB5" w:rsidP="00A359B4">
      <w:pPr>
        <w:ind w:left="360"/>
        <w:rPr>
          <w:b/>
          <w:bCs/>
        </w:rPr>
      </w:pPr>
      <w:r w:rsidRPr="005204CA">
        <w:rPr>
          <w:b/>
          <w:bCs/>
        </w:rPr>
        <w:t xml:space="preserve">Explanation: </w:t>
      </w:r>
    </w:p>
    <w:p w14:paraId="6809407F" w14:textId="77777777" w:rsidR="00845584" w:rsidRPr="00845584" w:rsidRDefault="00845584" w:rsidP="00845584">
      <w:pPr>
        <w:rPr>
          <w:lang w:val="en-GB"/>
        </w:rPr>
      </w:pPr>
      <w:r w:rsidRPr="00845584">
        <w:rPr>
          <w:lang w:val="en-GB"/>
        </w:rPr>
        <w:t>Given the command:</w:t>
      </w:r>
    </w:p>
    <w:p w14:paraId="40589A09" w14:textId="77777777" w:rsidR="00845584" w:rsidRPr="00845584" w:rsidRDefault="00845584" w:rsidP="00845584">
      <w:pPr>
        <w:rPr>
          <w:b/>
          <w:bCs/>
          <w:i/>
          <w:iCs/>
          <w:lang w:val="en-GB"/>
        </w:rPr>
      </w:pPr>
      <w:r w:rsidRPr="00845584">
        <w:rPr>
          <w:b/>
          <w:bCs/>
          <w:i/>
          <w:iCs/>
          <w:lang w:val="en-GB"/>
        </w:rPr>
        <w:t>vault secrets enable -version=2 kv</w:t>
      </w:r>
    </w:p>
    <w:p w14:paraId="61AC6238" w14:textId="77777777" w:rsidR="00845584" w:rsidRPr="00845584" w:rsidRDefault="00845584">
      <w:pPr>
        <w:numPr>
          <w:ilvl w:val="0"/>
          <w:numId w:val="36"/>
        </w:numPr>
        <w:rPr>
          <w:b/>
          <w:bCs/>
          <w:lang w:val="en-GB"/>
        </w:rPr>
      </w:pPr>
      <w:r w:rsidRPr="00845584">
        <w:rPr>
          <w:rFonts w:ascii="Segoe UI Emoji" w:hAnsi="Segoe UI Emoji" w:cs="Segoe UI Emoji"/>
          <w:b/>
          <w:bCs/>
          <w:lang w:val="en-GB"/>
        </w:rPr>
        <w:t>✅</w:t>
      </w:r>
      <w:r w:rsidRPr="00845584">
        <w:rPr>
          <w:b/>
          <w:bCs/>
          <w:lang w:val="en-GB"/>
        </w:rPr>
        <w:t xml:space="preserve"> C. Enables the secrets engine at path kv/</w:t>
      </w:r>
    </w:p>
    <w:p w14:paraId="2D40EC1D" w14:textId="77777777" w:rsidR="00845584" w:rsidRPr="00845584" w:rsidRDefault="00845584" w:rsidP="00845584">
      <w:pPr>
        <w:rPr>
          <w:lang w:val="en-GB"/>
        </w:rPr>
      </w:pPr>
      <w:r w:rsidRPr="00845584">
        <w:rPr>
          <w:lang w:val="en-GB"/>
        </w:rPr>
        <w:t>When no -path parameter is specified, Vault mounts the secrets engine at the path named after the engine type, which in this case is:</w:t>
      </w:r>
    </w:p>
    <w:p w14:paraId="315E8275" w14:textId="77777777" w:rsidR="00845584" w:rsidRPr="00845584" w:rsidRDefault="00845584" w:rsidP="00845584">
      <w:pPr>
        <w:ind w:firstLine="360"/>
        <w:rPr>
          <w:b/>
          <w:bCs/>
          <w:i/>
          <w:iCs/>
          <w:lang w:val="en-GB"/>
        </w:rPr>
      </w:pPr>
      <w:r w:rsidRPr="00845584">
        <w:rPr>
          <w:b/>
          <w:bCs/>
          <w:i/>
          <w:iCs/>
          <w:lang w:val="en-GB"/>
        </w:rPr>
        <w:t>kv/</w:t>
      </w:r>
    </w:p>
    <w:p w14:paraId="7A5A21A0" w14:textId="77777777" w:rsidR="00845584" w:rsidRPr="00845584" w:rsidRDefault="00845584">
      <w:pPr>
        <w:numPr>
          <w:ilvl w:val="0"/>
          <w:numId w:val="36"/>
        </w:numPr>
        <w:rPr>
          <w:b/>
          <w:bCs/>
          <w:lang w:val="en-GB"/>
        </w:rPr>
      </w:pPr>
      <w:r w:rsidRPr="00845584">
        <w:rPr>
          <w:rFonts w:ascii="Segoe UI Emoji" w:hAnsi="Segoe UI Emoji" w:cs="Segoe UI Emoji"/>
          <w:b/>
          <w:bCs/>
          <w:lang w:val="en-GB"/>
        </w:rPr>
        <w:t>✅</w:t>
      </w:r>
      <w:r w:rsidRPr="00845584">
        <w:rPr>
          <w:b/>
          <w:bCs/>
          <w:lang w:val="en-GB"/>
        </w:rPr>
        <w:t xml:space="preserve"> E. Enables K/V v2 secrets engine</w:t>
      </w:r>
    </w:p>
    <w:p w14:paraId="6EC8FDEB" w14:textId="77777777" w:rsidR="00845584" w:rsidRPr="00845584" w:rsidRDefault="00845584" w:rsidP="00845584">
      <w:pPr>
        <w:rPr>
          <w:lang w:val="en-GB"/>
        </w:rPr>
      </w:pPr>
      <w:r w:rsidRPr="00845584">
        <w:rPr>
          <w:lang w:val="en-GB"/>
        </w:rPr>
        <w:t>The flag:</w:t>
      </w:r>
    </w:p>
    <w:p w14:paraId="5C148BD8" w14:textId="77777777" w:rsidR="00845584" w:rsidRPr="00845584" w:rsidRDefault="00845584" w:rsidP="00845584">
      <w:pPr>
        <w:ind w:firstLine="720"/>
        <w:rPr>
          <w:b/>
          <w:bCs/>
          <w:i/>
          <w:iCs/>
          <w:lang w:val="en-GB"/>
        </w:rPr>
      </w:pPr>
      <w:r w:rsidRPr="00845584">
        <w:rPr>
          <w:b/>
          <w:bCs/>
          <w:i/>
          <w:iCs/>
          <w:lang w:val="en-GB"/>
        </w:rPr>
        <w:t>-version=2</w:t>
      </w:r>
    </w:p>
    <w:p w14:paraId="239DD798" w14:textId="77777777" w:rsidR="00845584" w:rsidRPr="00845584" w:rsidRDefault="00845584" w:rsidP="00845584">
      <w:pPr>
        <w:rPr>
          <w:lang w:val="en-GB"/>
        </w:rPr>
      </w:pPr>
      <w:r w:rsidRPr="00845584">
        <w:rPr>
          <w:lang w:val="en-GB"/>
        </w:rPr>
        <w:t xml:space="preserve">tells Vault to enable the </w:t>
      </w:r>
      <w:r w:rsidRPr="00845584">
        <w:rPr>
          <w:b/>
          <w:bCs/>
          <w:lang w:val="en-GB"/>
        </w:rPr>
        <w:t>Key/Value Secrets Engine Version 2 (KV v2)</w:t>
      </w:r>
      <w:r w:rsidRPr="00845584">
        <w:rPr>
          <w:lang w:val="en-GB"/>
        </w:rPr>
        <w:t>, which provides features such as:</w:t>
      </w:r>
    </w:p>
    <w:p w14:paraId="79649B89" w14:textId="77777777" w:rsidR="00845584" w:rsidRPr="00845584" w:rsidRDefault="00845584">
      <w:pPr>
        <w:pStyle w:val="ListParagraph"/>
        <w:numPr>
          <w:ilvl w:val="0"/>
          <w:numId w:val="37"/>
        </w:numPr>
        <w:rPr>
          <w:lang w:val="en-GB"/>
        </w:rPr>
      </w:pPr>
      <w:r w:rsidRPr="00845584">
        <w:rPr>
          <w:lang w:val="en-GB"/>
        </w:rPr>
        <w:t>Versioned secrets</w:t>
      </w:r>
    </w:p>
    <w:p w14:paraId="23AFD540" w14:textId="77777777" w:rsidR="00845584" w:rsidRPr="00845584" w:rsidRDefault="00845584">
      <w:pPr>
        <w:pStyle w:val="ListParagraph"/>
        <w:numPr>
          <w:ilvl w:val="0"/>
          <w:numId w:val="37"/>
        </w:numPr>
        <w:rPr>
          <w:lang w:val="en-GB"/>
        </w:rPr>
      </w:pPr>
      <w:r w:rsidRPr="00845584">
        <w:rPr>
          <w:lang w:val="en-GB"/>
        </w:rPr>
        <w:t>Soft deletes</w:t>
      </w:r>
    </w:p>
    <w:p w14:paraId="2B94C31B" w14:textId="77777777" w:rsidR="00845584" w:rsidRPr="00845584" w:rsidRDefault="00845584">
      <w:pPr>
        <w:pStyle w:val="ListParagraph"/>
        <w:numPr>
          <w:ilvl w:val="0"/>
          <w:numId w:val="37"/>
        </w:numPr>
        <w:rPr>
          <w:lang w:val="en-GB"/>
        </w:rPr>
      </w:pPr>
      <w:r w:rsidRPr="00845584">
        <w:rPr>
          <w:lang w:val="en-GB"/>
        </w:rPr>
        <w:t>Secret recovery</w:t>
      </w:r>
    </w:p>
    <w:p w14:paraId="050DA7E5" w14:textId="77777777" w:rsidR="00845584" w:rsidRPr="00845584" w:rsidRDefault="00845584">
      <w:pPr>
        <w:pStyle w:val="ListParagraph"/>
        <w:numPr>
          <w:ilvl w:val="0"/>
          <w:numId w:val="37"/>
        </w:numPr>
        <w:rPr>
          <w:lang w:val="en-GB"/>
        </w:rPr>
      </w:pPr>
      <w:r w:rsidRPr="00845584">
        <w:rPr>
          <w:lang w:val="en-GB"/>
        </w:rPr>
        <w:t>Check-and-set (CAS)</w:t>
      </w:r>
    </w:p>
    <w:p w14:paraId="253272D4" w14:textId="5675C28E" w:rsidR="006E6BB5" w:rsidRDefault="006E6BB5"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0" w:history="1">
        <w:r w:rsidR="0045574B" w:rsidRPr="001371D2">
          <w:rPr>
            <w:rStyle w:val="Hyperlink"/>
            <w:rFonts w:ascii="Roboto Condensed" w:hAnsi="Roboto Condensed"/>
            <w:shd w:val="clear" w:color="auto" w:fill="F8F9FA"/>
          </w:rPr>
          <w:t>https://www.examtopics.com/discussions/hashicorp/view/131570-exam-vault-associate-002-topic-1-question-74-discussion/</w:t>
        </w:r>
      </w:hyperlink>
      <w:r w:rsidR="0045574B">
        <w:rPr>
          <w:rFonts w:ascii="Roboto Condensed" w:hAnsi="Roboto Condensed"/>
          <w:color w:val="505050"/>
          <w:shd w:val="clear" w:color="auto" w:fill="F8F9FA"/>
        </w:rPr>
        <w:t xml:space="preserve"> </w:t>
      </w:r>
    </w:p>
    <w:p w14:paraId="268AAC8E" w14:textId="77777777" w:rsidR="00C744FF" w:rsidRPr="005204CA" w:rsidRDefault="00C744FF"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F6F172F" w14:textId="77777777" w:rsidR="00D440CC" w:rsidRPr="00D440CC" w:rsidRDefault="00D440CC" w:rsidP="00D440CC">
      <w:pPr>
        <w:rPr>
          <w:shd w:val="clear" w:color="auto" w:fill="FFFFFF"/>
          <w:lang w:val="en-GB"/>
        </w:rPr>
      </w:pPr>
      <w:r w:rsidRPr="00D440CC">
        <w:rPr>
          <w:shd w:val="clear" w:color="auto" w:fill="FFFFFF"/>
          <w:lang w:val="en-GB"/>
        </w:rPr>
        <w:t>Which of these are names of the replication methods available in Vault Enterprise? (</w:t>
      </w:r>
      <w:r w:rsidRPr="00D440CC">
        <w:rPr>
          <w:b/>
          <w:bCs/>
          <w:u w:val="single"/>
          <w:shd w:val="clear" w:color="auto" w:fill="FFFFFF"/>
          <w:lang w:val="en-GB"/>
        </w:rPr>
        <w:t>Choose two.)</w:t>
      </w:r>
    </w:p>
    <w:p w14:paraId="33D91DE6" w14:textId="00DB9585" w:rsidR="00D440CC" w:rsidRPr="00D440CC" w:rsidRDefault="00D440CC">
      <w:pPr>
        <w:pStyle w:val="ListParagraph"/>
        <w:numPr>
          <w:ilvl w:val="0"/>
          <w:numId w:val="34"/>
        </w:numPr>
        <w:rPr>
          <w:shd w:val="clear" w:color="auto" w:fill="FFFFFF"/>
          <w:lang w:val="en-GB"/>
        </w:rPr>
      </w:pPr>
      <w:r w:rsidRPr="00D440CC">
        <w:rPr>
          <w:shd w:val="clear" w:color="auto" w:fill="FFFFFF"/>
          <w:lang w:val="en-GB"/>
        </w:rPr>
        <w:t>Disaster Recovery</w:t>
      </w:r>
    </w:p>
    <w:p w14:paraId="2B5CC065" w14:textId="12358C57" w:rsidR="00D440CC" w:rsidRPr="00D440CC" w:rsidRDefault="00D440CC">
      <w:pPr>
        <w:pStyle w:val="ListParagraph"/>
        <w:numPr>
          <w:ilvl w:val="0"/>
          <w:numId w:val="34"/>
        </w:numPr>
        <w:rPr>
          <w:shd w:val="clear" w:color="auto" w:fill="FFFFFF"/>
          <w:lang w:val="en-GB"/>
        </w:rPr>
      </w:pPr>
      <w:r w:rsidRPr="00D440CC">
        <w:rPr>
          <w:shd w:val="clear" w:color="auto" w:fill="FFFFFF"/>
          <w:lang w:val="en-GB"/>
        </w:rPr>
        <w:lastRenderedPageBreak/>
        <w:t>Cluster sharping</w:t>
      </w:r>
    </w:p>
    <w:p w14:paraId="204DB33E" w14:textId="59D359FA" w:rsidR="00D440CC" w:rsidRPr="00D440CC" w:rsidRDefault="00D440CC">
      <w:pPr>
        <w:pStyle w:val="ListParagraph"/>
        <w:numPr>
          <w:ilvl w:val="0"/>
          <w:numId w:val="34"/>
        </w:numPr>
        <w:rPr>
          <w:shd w:val="clear" w:color="auto" w:fill="FFFFFF"/>
          <w:lang w:val="en-GB"/>
        </w:rPr>
      </w:pPr>
      <w:r w:rsidRPr="00D440CC">
        <w:rPr>
          <w:shd w:val="clear" w:color="auto" w:fill="FFFFFF"/>
          <w:lang w:val="en-GB"/>
        </w:rPr>
        <w:t>Namespaces</w:t>
      </w:r>
    </w:p>
    <w:p w14:paraId="5FE20F1D" w14:textId="4C5BEC0B" w:rsidR="00D440CC" w:rsidRPr="00D440CC" w:rsidRDefault="00D440CC">
      <w:pPr>
        <w:pStyle w:val="ListParagraph"/>
        <w:numPr>
          <w:ilvl w:val="0"/>
          <w:numId w:val="34"/>
        </w:numPr>
        <w:rPr>
          <w:shd w:val="clear" w:color="auto" w:fill="FFFFFF"/>
          <w:lang w:val="en-GB"/>
        </w:rPr>
      </w:pPr>
      <w:r w:rsidRPr="00D440CC">
        <w:rPr>
          <w:shd w:val="clear" w:color="auto" w:fill="FFFFFF"/>
          <w:lang w:val="en-GB"/>
        </w:rPr>
        <w:t>Seal-Wrap</w:t>
      </w:r>
    </w:p>
    <w:p w14:paraId="7E6AB136" w14:textId="3B07D1DB" w:rsidR="00D440CC" w:rsidRPr="00D440CC" w:rsidRDefault="00D440CC">
      <w:pPr>
        <w:pStyle w:val="ListParagraph"/>
        <w:numPr>
          <w:ilvl w:val="0"/>
          <w:numId w:val="34"/>
        </w:numPr>
        <w:rPr>
          <w:shd w:val="clear" w:color="auto" w:fill="FFFFFF"/>
          <w:lang w:val="en-GB"/>
        </w:rPr>
      </w:pPr>
      <w:r w:rsidRPr="00D440CC">
        <w:rPr>
          <w:shd w:val="clear" w:color="auto" w:fill="FFFFFF"/>
          <w:lang w:val="en-GB"/>
        </w:rPr>
        <w:t>Performance</w:t>
      </w:r>
    </w:p>
    <w:p w14:paraId="7DD920B1" w14:textId="77777777" w:rsidR="00C744FF" w:rsidRPr="005204CA" w:rsidRDefault="00C744FF"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DC81858" w14:textId="01C4AA6D" w:rsidR="00C744FF" w:rsidRPr="005204CA" w:rsidRDefault="00C744FF" w:rsidP="00A359B4">
      <w:pPr>
        <w:ind w:left="360"/>
        <w:rPr>
          <w:b/>
          <w:bCs/>
        </w:rPr>
      </w:pPr>
      <w:r w:rsidRPr="005204CA">
        <w:rPr>
          <w:b/>
          <w:bCs/>
        </w:rPr>
        <w:t xml:space="preserve">Correct Answer:  </w:t>
      </w:r>
      <w:r w:rsidR="004056C4">
        <w:rPr>
          <w:b/>
          <w:bCs/>
        </w:rPr>
        <w:t>A,E</w:t>
      </w:r>
    </w:p>
    <w:p w14:paraId="505AAD20" w14:textId="77777777" w:rsidR="00C744FF" w:rsidRPr="005204CA" w:rsidRDefault="00C744FF" w:rsidP="00A359B4">
      <w:pPr>
        <w:ind w:left="360"/>
        <w:rPr>
          <w:b/>
          <w:bCs/>
        </w:rPr>
      </w:pPr>
      <w:r w:rsidRPr="005204CA">
        <w:rPr>
          <w:b/>
          <w:bCs/>
        </w:rPr>
        <w:t xml:space="preserve">Explanation: </w:t>
      </w:r>
    </w:p>
    <w:p w14:paraId="31FE5DD3" w14:textId="77777777" w:rsidR="004056C4" w:rsidRDefault="004056C4" w:rsidP="004056C4">
      <w:r>
        <w:t>HashiCorp Vault Enterprise provides two replication modes:</w:t>
      </w:r>
    </w:p>
    <w:p w14:paraId="7F2D1656" w14:textId="77777777" w:rsidR="004056C4" w:rsidRDefault="004056C4" w:rsidP="004056C4">
      <w:r>
        <w:rPr>
          <w:rFonts w:ascii="Segoe UI Emoji" w:hAnsi="Segoe UI Emoji" w:cs="Segoe UI Emoji"/>
        </w:rPr>
        <w:t>✅</w:t>
      </w:r>
      <w:r>
        <w:t xml:space="preserve"> </w:t>
      </w:r>
      <w:r w:rsidRPr="004056C4">
        <w:rPr>
          <w:b/>
          <w:bCs/>
        </w:rPr>
        <w:t>A.</w:t>
      </w:r>
      <w:r>
        <w:t xml:space="preserve"> </w:t>
      </w:r>
      <w:r w:rsidRPr="004056C4">
        <w:rPr>
          <w:b/>
          <w:bCs/>
        </w:rPr>
        <w:t>Disaster Recovery (DR) Replication</w:t>
      </w:r>
    </w:p>
    <w:p w14:paraId="7FBECCD6" w14:textId="77777777" w:rsidR="004056C4" w:rsidRDefault="004056C4" w:rsidP="004056C4">
      <w:r>
        <w:t>Designed for business continuity and disaster recovery.</w:t>
      </w:r>
    </w:p>
    <w:p w14:paraId="55C527A6" w14:textId="77777777" w:rsidR="004056C4" w:rsidRDefault="004056C4" w:rsidP="004056C4">
      <w:r>
        <w:t>Maintains a secondary cluster that can be promoted if the primary cluster becomes unavailable.</w:t>
      </w:r>
    </w:p>
    <w:p w14:paraId="078EF987" w14:textId="77777777" w:rsidR="004056C4" w:rsidRPr="004056C4" w:rsidRDefault="004056C4" w:rsidP="004056C4">
      <w:pPr>
        <w:rPr>
          <w:b/>
          <w:bCs/>
        </w:rPr>
      </w:pPr>
      <w:r w:rsidRPr="004056C4">
        <w:rPr>
          <w:rFonts w:ascii="Segoe UI Emoji" w:hAnsi="Segoe UI Emoji" w:cs="Segoe UI Emoji"/>
          <w:b/>
          <w:bCs/>
        </w:rPr>
        <w:t>✅</w:t>
      </w:r>
      <w:r w:rsidRPr="004056C4">
        <w:rPr>
          <w:b/>
          <w:bCs/>
        </w:rPr>
        <w:t xml:space="preserve"> E. Performance Replication</w:t>
      </w:r>
    </w:p>
    <w:p w14:paraId="13076AF1" w14:textId="77777777" w:rsidR="004056C4" w:rsidRDefault="004056C4" w:rsidP="004056C4">
      <w:r>
        <w:t>Replicates data to secondary clusters that can serve read requests locally.</w:t>
      </w:r>
    </w:p>
    <w:p w14:paraId="41B09791" w14:textId="1E9E4A30" w:rsidR="00C744FF" w:rsidRPr="004F063F" w:rsidRDefault="004056C4" w:rsidP="004056C4">
      <w:r>
        <w:t>Improves performance and reduces latency for geographically distributed deployments.</w:t>
      </w:r>
    </w:p>
    <w:p w14:paraId="2EB36194" w14:textId="0B16B098" w:rsidR="00C744FF" w:rsidRPr="007D39DD" w:rsidRDefault="00C744FF"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1" w:history="1">
        <w:r w:rsidR="00D440CC" w:rsidRPr="001371D2">
          <w:rPr>
            <w:rStyle w:val="Hyperlink"/>
            <w:rFonts w:ascii="Roboto Condensed" w:hAnsi="Roboto Condensed"/>
            <w:shd w:val="clear" w:color="auto" w:fill="F8F9FA"/>
          </w:rPr>
          <w:t>https://www.examtopics.com/discussions/hashicorp/view/131571-exam-vault-associate-002-topic-1-question-75-discussion/</w:t>
        </w:r>
      </w:hyperlink>
      <w:r w:rsidR="00D440CC">
        <w:rPr>
          <w:rFonts w:ascii="Roboto Condensed" w:hAnsi="Roboto Condensed"/>
          <w:color w:val="505050"/>
          <w:shd w:val="clear" w:color="auto" w:fill="F8F9FA"/>
        </w:rPr>
        <w:t xml:space="preserve"> </w:t>
      </w:r>
    </w:p>
    <w:p w14:paraId="51CDD146" w14:textId="77777777" w:rsidR="00854C8C" w:rsidRPr="005204CA" w:rsidRDefault="00854C8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A240006" w14:textId="0597C103" w:rsidR="00276421" w:rsidRPr="00276421" w:rsidRDefault="00276421" w:rsidP="00276421">
      <w:pPr>
        <w:rPr>
          <w:shd w:val="clear" w:color="auto" w:fill="FFFFFF"/>
          <w:lang w:val="en-GB"/>
        </w:rPr>
      </w:pPr>
      <w:r w:rsidRPr="00276421">
        <w:rPr>
          <w:shd w:val="clear" w:color="auto" w:fill="FFFFFF"/>
          <w:lang w:val="en-GB"/>
        </w:rPr>
        <w:t>What attributes are unique to batch tokens? (</w:t>
      </w:r>
      <w:r w:rsidRPr="00276421">
        <w:rPr>
          <w:b/>
          <w:bCs/>
          <w:u w:val="single"/>
          <w:shd w:val="clear" w:color="auto" w:fill="FFFFFF"/>
          <w:lang w:val="en-GB"/>
        </w:rPr>
        <w:t>Choose three.)</w:t>
      </w:r>
    </w:p>
    <w:p w14:paraId="2221AC17" w14:textId="000D9C05" w:rsidR="00276421" w:rsidRPr="00276421" w:rsidRDefault="00276421">
      <w:pPr>
        <w:pStyle w:val="ListParagraph"/>
        <w:numPr>
          <w:ilvl w:val="0"/>
          <w:numId w:val="33"/>
        </w:numPr>
        <w:rPr>
          <w:shd w:val="clear" w:color="auto" w:fill="FFFFFF"/>
          <w:lang w:val="en-GB"/>
        </w:rPr>
      </w:pPr>
      <w:r w:rsidRPr="00276421">
        <w:rPr>
          <w:shd w:val="clear" w:color="auto" w:fill="FFFFFF"/>
          <w:lang w:val="en-GB"/>
        </w:rPr>
        <w:t>Cannot be renewed</w:t>
      </w:r>
    </w:p>
    <w:p w14:paraId="00D3B3E5" w14:textId="3C8794E4" w:rsidR="00276421" w:rsidRPr="00276421" w:rsidRDefault="00276421">
      <w:pPr>
        <w:pStyle w:val="ListParagraph"/>
        <w:numPr>
          <w:ilvl w:val="0"/>
          <w:numId w:val="33"/>
        </w:numPr>
        <w:rPr>
          <w:shd w:val="clear" w:color="auto" w:fill="FFFFFF"/>
          <w:lang w:val="en-GB"/>
        </w:rPr>
      </w:pPr>
      <w:proofErr w:type="gramStart"/>
      <w:r w:rsidRPr="00276421">
        <w:rPr>
          <w:shd w:val="clear" w:color="auto" w:fill="FFFFFF"/>
          <w:lang w:val="en-GB"/>
        </w:rPr>
        <w:t>Are not persisted</w:t>
      </w:r>
      <w:proofErr w:type="gramEnd"/>
    </w:p>
    <w:p w14:paraId="54A8FAE2" w14:textId="363679C9" w:rsidR="00276421" w:rsidRPr="00276421" w:rsidRDefault="00276421">
      <w:pPr>
        <w:pStyle w:val="ListParagraph"/>
        <w:numPr>
          <w:ilvl w:val="0"/>
          <w:numId w:val="33"/>
        </w:numPr>
        <w:rPr>
          <w:shd w:val="clear" w:color="auto" w:fill="FFFFFF"/>
          <w:lang w:val="en-GB"/>
        </w:rPr>
      </w:pPr>
      <w:r w:rsidRPr="00276421">
        <w:rPr>
          <w:shd w:val="clear" w:color="auto" w:fill="FFFFFF"/>
          <w:lang w:val="en-GB"/>
        </w:rPr>
        <w:t>Can be periodic</w:t>
      </w:r>
    </w:p>
    <w:p w14:paraId="71AD8DC3" w14:textId="31DEE33E" w:rsidR="00276421" w:rsidRPr="00276421" w:rsidRDefault="00276421">
      <w:pPr>
        <w:pStyle w:val="ListParagraph"/>
        <w:numPr>
          <w:ilvl w:val="0"/>
          <w:numId w:val="33"/>
        </w:numPr>
        <w:rPr>
          <w:shd w:val="clear" w:color="auto" w:fill="FFFFFF"/>
          <w:lang w:val="en-GB"/>
        </w:rPr>
      </w:pPr>
      <w:r w:rsidRPr="00276421">
        <w:rPr>
          <w:shd w:val="clear" w:color="auto" w:fill="FFFFFF"/>
          <w:lang w:val="en-GB"/>
        </w:rPr>
        <w:t>Have a set time-to-live (TTL)</w:t>
      </w:r>
    </w:p>
    <w:p w14:paraId="2A245918" w14:textId="4DAA049E" w:rsidR="00276421" w:rsidRPr="00276421" w:rsidRDefault="00276421">
      <w:pPr>
        <w:pStyle w:val="ListParagraph"/>
        <w:numPr>
          <w:ilvl w:val="0"/>
          <w:numId w:val="33"/>
        </w:numPr>
        <w:rPr>
          <w:shd w:val="clear" w:color="auto" w:fill="FFFFFF"/>
          <w:lang w:val="en-GB"/>
        </w:rPr>
      </w:pPr>
      <w:proofErr w:type="gramStart"/>
      <w:r w:rsidRPr="00276421">
        <w:rPr>
          <w:shd w:val="clear" w:color="auto" w:fill="FFFFFF"/>
          <w:lang w:val="en-GB"/>
        </w:rPr>
        <w:t>Are persisted</w:t>
      </w:r>
      <w:proofErr w:type="gramEnd"/>
    </w:p>
    <w:p w14:paraId="059E6589" w14:textId="77777777" w:rsidR="00854C8C" w:rsidRPr="005204CA" w:rsidRDefault="00854C8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8A9F77C" w14:textId="279ACEB1" w:rsidR="00854C8C" w:rsidRPr="005204CA" w:rsidRDefault="00854C8C" w:rsidP="00A359B4">
      <w:pPr>
        <w:ind w:left="360"/>
        <w:rPr>
          <w:b/>
          <w:bCs/>
        </w:rPr>
      </w:pPr>
      <w:r w:rsidRPr="005204CA">
        <w:rPr>
          <w:b/>
          <w:bCs/>
        </w:rPr>
        <w:t xml:space="preserve">Correct Answer:  </w:t>
      </w:r>
      <w:r w:rsidR="00E450AC">
        <w:rPr>
          <w:b/>
          <w:bCs/>
        </w:rPr>
        <w:t>A,B,D</w:t>
      </w:r>
    </w:p>
    <w:p w14:paraId="1B882B2A" w14:textId="77777777" w:rsidR="00854C8C" w:rsidRPr="005204CA" w:rsidRDefault="00854C8C" w:rsidP="00A359B4">
      <w:pPr>
        <w:ind w:left="360"/>
        <w:rPr>
          <w:b/>
          <w:bCs/>
        </w:rPr>
      </w:pPr>
      <w:r w:rsidRPr="005204CA">
        <w:rPr>
          <w:b/>
          <w:bCs/>
        </w:rPr>
        <w:t xml:space="preserve">Explanation: </w:t>
      </w:r>
    </w:p>
    <w:p w14:paraId="68B87389" w14:textId="77777777" w:rsidR="00E450AC" w:rsidRPr="00E450AC" w:rsidRDefault="00E450AC" w:rsidP="00E450AC">
      <w:pPr>
        <w:rPr>
          <w:lang w:val="en-GB"/>
        </w:rPr>
      </w:pPr>
      <w:r w:rsidRPr="00E450AC">
        <w:rPr>
          <w:lang w:val="en-GB"/>
        </w:rPr>
        <w:t>Batch tokens have several characteristics that distinguish them from service tokens:</w:t>
      </w:r>
    </w:p>
    <w:p w14:paraId="07352C95" w14:textId="77777777" w:rsidR="00E450AC" w:rsidRPr="00E450AC" w:rsidRDefault="00E450AC" w:rsidP="00AE37C1">
      <w:pPr>
        <w:ind w:left="283"/>
        <w:rPr>
          <w:b/>
          <w:bCs/>
          <w:lang w:val="en-GB"/>
        </w:rPr>
      </w:pPr>
      <w:r w:rsidRPr="00E450AC">
        <w:rPr>
          <w:rFonts w:ascii="Segoe UI Emoji" w:hAnsi="Segoe UI Emoji" w:cs="Segoe UI Emoji"/>
          <w:b/>
          <w:bCs/>
          <w:lang w:val="en-GB"/>
        </w:rPr>
        <w:t>✅</w:t>
      </w:r>
      <w:r w:rsidRPr="00E450AC">
        <w:rPr>
          <w:b/>
          <w:bCs/>
          <w:lang w:val="en-GB"/>
        </w:rPr>
        <w:t xml:space="preserve"> A. Cannot be renewed</w:t>
      </w:r>
    </w:p>
    <w:p w14:paraId="1DFC137E" w14:textId="77777777" w:rsidR="00E450AC" w:rsidRPr="00E450AC" w:rsidRDefault="00E450AC" w:rsidP="00E450AC">
      <w:pPr>
        <w:rPr>
          <w:lang w:val="en-GB"/>
        </w:rPr>
      </w:pPr>
      <w:r w:rsidRPr="00E450AC">
        <w:rPr>
          <w:lang w:val="en-GB"/>
        </w:rPr>
        <w:t xml:space="preserve">Batch tokens are </w:t>
      </w:r>
      <w:r w:rsidRPr="00E450AC">
        <w:rPr>
          <w:b/>
          <w:bCs/>
          <w:lang w:val="en-GB"/>
        </w:rPr>
        <w:t>non-renewable</w:t>
      </w:r>
      <w:r w:rsidRPr="00E450AC">
        <w:rPr>
          <w:lang w:val="en-GB"/>
        </w:rPr>
        <w:t>. Once their TTL expires, they become invalid and cannot be extended.</w:t>
      </w:r>
    </w:p>
    <w:p w14:paraId="6A848790" w14:textId="77777777" w:rsidR="00E450AC" w:rsidRPr="00E450AC" w:rsidRDefault="00E450AC" w:rsidP="00AE37C1">
      <w:pPr>
        <w:ind w:left="283"/>
        <w:rPr>
          <w:b/>
          <w:bCs/>
          <w:lang w:val="en-GB"/>
        </w:rPr>
      </w:pPr>
      <w:r w:rsidRPr="00E450AC">
        <w:rPr>
          <w:rFonts w:ascii="Segoe UI Emoji" w:hAnsi="Segoe UI Emoji" w:cs="Segoe UI Emoji"/>
          <w:b/>
          <w:bCs/>
          <w:lang w:val="en-GB"/>
        </w:rPr>
        <w:t>✅</w:t>
      </w:r>
      <w:r w:rsidRPr="00E450AC">
        <w:rPr>
          <w:b/>
          <w:bCs/>
          <w:lang w:val="en-GB"/>
        </w:rPr>
        <w:t xml:space="preserve"> B. </w:t>
      </w:r>
      <w:proofErr w:type="gramStart"/>
      <w:r w:rsidRPr="00E450AC">
        <w:rPr>
          <w:b/>
          <w:bCs/>
          <w:lang w:val="en-GB"/>
        </w:rPr>
        <w:t>Are not persisted</w:t>
      </w:r>
      <w:proofErr w:type="gramEnd"/>
    </w:p>
    <w:p w14:paraId="79518164" w14:textId="77777777" w:rsidR="00E450AC" w:rsidRPr="00E450AC" w:rsidRDefault="00E450AC" w:rsidP="00E450AC">
      <w:pPr>
        <w:rPr>
          <w:lang w:val="en-GB"/>
        </w:rPr>
      </w:pPr>
      <w:r w:rsidRPr="00E450AC">
        <w:rPr>
          <w:lang w:val="en-GB"/>
        </w:rPr>
        <w:lastRenderedPageBreak/>
        <w:t xml:space="preserve">Batch tokens are </w:t>
      </w:r>
      <w:r w:rsidRPr="00E450AC">
        <w:rPr>
          <w:b/>
          <w:bCs/>
          <w:lang w:val="en-GB"/>
        </w:rPr>
        <w:t>not stored in Vault's token store</w:t>
      </w:r>
      <w:r w:rsidRPr="00E450AC">
        <w:rPr>
          <w:lang w:val="en-GB"/>
        </w:rPr>
        <w:t>. This makes them lightweight and efficient for high-scale workloads.</w:t>
      </w:r>
    </w:p>
    <w:p w14:paraId="46DDD09D" w14:textId="77777777" w:rsidR="00E450AC" w:rsidRPr="00E450AC" w:rsidRDefault="00E450AC" w:rsidP="00AE37C1">
      <w:pPr>
        <w:ind w:left="283"/>
        <w:rPr>
          <w:b/>
          <w:bCs/>
          <w:lang w:val="en-GB"/>
        </w:rPr>
      </w:pPr>
      <w:r w:rsidRPr="00E450AC">
        <w:rPr>
          <w:rFonts w:ascii="Segoe UI Emoji" w:hAnsi="Segoe UI Emoji" w:cs="Segoe UI Emoji"/>
          <w:b/>
          <w:bCs/>
          <w:lang w:val="en-GB"/>
        </w:rPr>
        <w:t>✅</w:t>
      </w:r>
      <w:r w:rsidRPr="00E450AC">
        <w:rPr>
          <w:b/>
          <w:bCs/>
          <w:lang w:val="en-GB"/>
        </w:rPr>
        <w:t xml:space="preserve"> D. Have a set time-to-live (TTL)</w:t>
      </w:r>
    </w:p>
    <w:p w14:paraId="4698F778" w14:textId="77777777" w:rsidR="00E450AC" w:rsidRPr="00E450AC" w:rsidRDefault="00E450AC" w:rsidP="00E450AC">
      <w:pPr>
        <w:rPr>
          <w:lang w:val="en-GB"/>
        </w:rPr>
      </w:pPr>
      <w:r w:rsidRPr="00E450AC">
        <w:rPr>
          <w:lang w:val="en-GB"/>
        </w:rPr>
        <w:t>Batch tokens are issued with a fixed TTL and expire automatically when that TTL is reached.</w:t>
      </w:r>
    </w:p>
    <w:p w14:paraId="7CB40F3E" w14:textId="1EDA5D02" w:rsidR="00854C8C" w:rsidRPr="007D39DD" w:rsidRDefault="00854C8C"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2" w:history="1">
        <w:r w:rsidR="00276421" w:rsidRPr="001371D2">
          <w:rPr>
            <w:rStyle w:val="Hyperlink"/>
            <w:rFonts w:ascii="Roboto Condensed" w:hAnsi="Roboto Condensed"/>
            <w:shd w:val="clear" w:color="auto" w:fill="F8F9FA"/>
          </w:rPr>
          <w:t>https://www.examtopics.com/discussions/hashicorp/view/131573-exam-vault-associate-002-topic-1-question-76-discussion/</w:t>
        </w:r>
      </w:hyperlink>
      <w:r w:rsidR="00276421">
        <w:rPr>
          <w:rFonts w:ascii="Roboto Condensed" w:hAnsi="Roboto Condensed"/>
          <w:color w:val="505050"/>
          <w:shd w:val="clear" w:color="auto" w:fill="F8F9FA"/>
        </w:rPr>
        <w:t xml:space="preserve"> </w:t>
      </w:r>
    </w:p>
    <w:p w14:paraId="16009338" w14:textId="77777777" w:rsidR="009969BA" w:rsidRPr="005204CA" w:rsidRDefault="009969BA"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9FF6C89" w14:textId="42374846" w:rsidR="00DD3B93" w:rsidRPr="00DD3B93" w:rsidRDefault="00DD3B93" w:rsidP="00DD3B93">
      <w:pPr>
        <w:rPr>
          <w:shd w:val="clear" w:color="auto" w:fill="FFFFFF"/>
          <w:lang w:val="en-GB"/>
        </w:rPr>
      </w:pPr>
      <w:r w:rsidRPr="00DD3B93">
        <w:rPr>
          <w:shd w:val="clear" w:color="auto" w:fill="FFFFFF"/>
          <w:lang w:val="en-GB"/>
        </w:rPr>
        <w:t>You have manually created some usernames and passwords for a Microsoft SQL database on Azure, and need to store these credentials in Vault. What secrets engine should you use for this?</w:t>
      </w:r>
    </w:p>
    <w:p w14:paraId="26F385B5" w14:textId="2106EA3A" w:rsidR="00DD3B93" w:rsidRPr="00DD3B93" w:rsidRDefault="00DD3B93">
      <w:pPr>
        <w:pStyle w:val="ListParagraph"/>
        <w:numPr>
          <w:ilvl w:val="0"/>
          <w:numId w:val="28"/>
        </w:numPr>
        <w:rPr>
          <w:shd w:val="clear" w:color="auto" w:fill="FFFFFF"/>
          <w:lang w:val="en-GB"/>
        </w:rPr>
      </w:pPr>
      <w:r w:rsidRPr="00DD3B93">
        <w:rPr>
          <w:shd w:val="clear" w:color="auto" w:fill="FFFFFF"/>
          <w:lang w:val="en-GB"/>
        </w:rPr>
        <w:t>MSSQL database secrets engine</w:t>
      </w:r>
    </w:p>
    <w:p w14:paraId="675D4499" w14:textId="7C1124D9" w:rsidR="00DD3B93" w:rsidRPr="00DD3B93" w:rsidRDefault="00DD3B93">
      <w:pPr>
        <w:pStyle w:val="ListParagraph"/>
        <w:numPr>
          <w:ilvl w:val="0"/>
          <w:numId w:val="28"/>
        </w:numPr>
        <w:rPr>
          <w:shd w:val="clear" w:color="auto" w:fill="FFFFFF"/>
          <w:lang w:val="en-GB"/>
        </w:rPr>
      </w:pPr>
      <w:r w:rsidRPr="00DD3B93">
        <w:rPr>
          <w:shd w:val="clear" w:color="auto" w:fill="FFFFFF"/>
          <w:lang w:val="en-GB"/>
        </w:rPr>
        <w:t>Key/Value secrets engine version 2</w:t>
      </w:r>
    </w:p>
    <w:p w14:paraId="001D853E" w14:textId="79311C04" w:rsidR="00DD3B93" w:rsidRPr="00DD3B93" w:rsidRDefault="00DD3B93">
      <w:pPr>
        <w:pStyle w:val="ListParagraph"/>
        <w:numPr>
          <w:ilvl w:val="0"/>
          <w:numId w:val="28"/>
        </w:numPr>
        <w:rPr>
          <w:shd w:val="clear" w:color="auto" w:fill="FFFFFF"/>
          <w:lang w:val="en-GB"/>
        </w:rPr>
      </w:pPr>
      <w:r w:rsidRPr="00DD3B93">
        <w:rPr>
          <w:shd w:val="clear" w:color="auto" w:fill="FFFFFF"/>
          <w:lang w:val="en-GB"/>
        </w:rPr>
        <w:t>Azure secrets engine</w:t>
      </w:r>
    </w:p>
    <w:p w14:paraId="078D3EF8" w14:textId="19C30CDE" w:rsidR="00DD3B93" w:rsidRPr="00DD3B93" w:rsidRDefault="00DD3B93">
      <w:pPr>
        <w:pStyle w:val="ListParagraph"/>
        <w:numPr>
          <w:ilvl w:val="0"/>
          <w:numId w:val="28"/>
        </w:numPr>
        <w:rPr>
          <w:shd w:val="clear" w:color="auto" w:fill="FFFFFF"/>
          <w:lang w:val="en-GB"/>
        </w:rPr>
      </w:pPr>
      <w:r w:rsidRPr="00DD3B93">
        <w:rPr>
          <w:shd w:val="clear" w:color="auto" w:fill="FFFFFF"/>
          <w:lang w:val="en-GB"/>
        </w:rPr>
        <w:t>Transit engine</w:t>
      </w:r>
    </w:p>
    <w:p w14:paraId="7370AD80" w14:textId="77777777" w:rsidR="009969BA" w:rsidRPr="005204CA" w:rsidRDefault="009969BA"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4BD05AE" w14:textId="0DA7A31A" w:rsidR="009969BA" w:rsidRPr="005204CA" w:rsidRDefault="009969BA" w:rsidP="00A359B4">
      <w:pPr>
        <w:ind w:left="360"/>
        <w:rPr>
          <w:b/>
          <w:bCs/>
        </w:rPr>
      </w:pPr>
      <w:r w:rsidRPr="005204CA">
        <w:rPr>
          <w:b/>
          <w:bCs/>
        </w:rPr>
        <w:t xml:space="preserve">Correct Answer:  </w:t>
      </w:r>
      <w:r w:rsidR="000B70BB">
        <w:rPr>
          <w:b/>
          <w:bCs/>
        </w:rPr>
        <w:t>B</w:t>
      </w:r>
    </w:p>
    <w:p w14:paraId="228FB98E" w14:textId="77777777" w:rsidR="009969BA" w:rsidRPr="005204CA" w:rsidRDefault="009969BA" w:rsidP="00A359B4">
      <w:pPr>
        <w:ind w:left="360"/>
        <w:rPr>
          <w:b/>
          <w:bCs/>
        </w:rPr>
      </w:pPr>
      <w:r w:rsidRPr="005204CA">
        <w:rPr>
          <w:b/>
          <w:bCs/>
        </w:rPr>
        <w:t xml:space="preserve">Explanation: </w:t>
      </w:r>
    </w:p>
    <w:p w14:paraId="359C52AF" w14:textId="77777777" w:rsidR="00A55DED" w:rsidRPr="00A55DED" w:rsidRDefault="00A55DED" w:rsidP="00A55DED">
      <w:pPr>
        <w:rPr>
          <w:lang w:val="en-GB"/>
        </w:rPr>
      </w:pPr>
      <w:r w:rsidRPr="00A55DED">
        <w:rPr>
          <w:lang w:val="en-GB"/>
        </w:rPr>
        <w:t xml:space="preserve">Because the usernames and passwords have already been </w:t>
      </w:r>
      <w:r w:rsidRPr="00A55DED">
        <w:rPr>
          <w:b/>
          <w:bCs/>
          <w:lang w:val="en-GB"/>
        </w:rPr>
        <w:t>manually created</w:t>
      </w:r>
      <w:r w:rsidRPr="00A55DED">
        <w:rPr>
          <w:lang w:val="en-GB"/>
        </w:rPr>
        <w:t xml:space="preserve">, Vault only needs to </w:t>
      </w:r>
      <w:r w:rsidRPr="00A55DED">
        <w:rPr>
          <w:b/>
          <w:bCs/>
          <w:lang w:val="en-GB"/>
        </w:rPr>
        <w:t>store and retrieve</w:t>
      </w:r>
      <w:r w:rsidRPr="00A55DED">
        <w:rPr>
          <w:lang w:val="en-GB"/>
        </w:rPr>
        <w:t xml:space="preserve"> those credentials.</w:t>
      </w:r>
    </w:p>
    <w:p w14:paraId="491CDE89" w14:textId="77777777" w:rsidR="00A55DED" w:rsidRPr="00A55DED" w:rsidRDefault="00A55DED" w:rsidP="00A55DED">
      <w:pPr>
        <w:rPr>
          <w:lang w:val="en-GB"/>
        </w:rPr>
      </w:pPr>
      <w:r w:rsidRPr="00A55DED">
        <w:rPr>
          <w:lang w:val="en-GB"/>
        </w:rPr>
        <w:t xml:space="preserve">The </w:t>
      </w:r>
      <w:r w:rsidRPr="00A55DED">
        <w:rPr>
          <w:b/>
          <w:bCs/>
          <w:lang w:val="en-GB"/>
        </w:rPr>
        <w:t>KV v2 secrets engine</w:t>
      </w:r>
      <w:r w:rsidRPr="00A55DED">
        <w:rPr>
          <w:lang w:val="en-GB"/>
        </w:rPr>
        <w:t xml:space="preserve"> is designed for storing static secrets such as:</w:t>
      </w:r>
    </w:p>
    <w:p w14:paraId="73921B3D" w14:textId="77777777" w:rsidR="00A55DED" w:rsidRPr="00645CBE" w:rsidRDefault="00A55DED">
      <w:pPr>
        <w:pStyle w:val="ListParagraph"/>
        <w:numPr>
          <w:ilvl w:val="0"/>
          <w:numId w:val="29"/>
        </w:numPr>
        <w:rPr>
          <w:lang w:val="en-GB"/>
        </w:rPr>
      </w:pPr>
      <w:r w:rsidRPr="00645CBE">
        <w:rPr>
          <w:lang w:val="en-GB"/>
        </w:rPr>
        <w:t>Database usernames and passwords</w:t>
      </w:r>
    </w:p>
    <w:p w14:paraId="472BDB76" w14:textId="77777777" w:rsidR="00A55DED" w:rsidRPr="00645CBE" w:rsidRDefault="00A55DED">
      <w:pPr>
        <w:pStyle w:val="ListParagraph"/>
        <w:numPr>
          <w:ilvl w:val="0"/>
          <w:numId w:val="29"/>
        </w:numPr>
        <w:rPr>
          <w:lang w:val="en-GB"/>
        </w:rPr>
      </w:pPr>
      <w:r w:rsidRPr="00645CBE">
        <w:rPr>
          <w:lang w:val="en-GB"/>
        </w:rPr>
        <w:t>API keys</w:t>
      </w:r>
    </w:p>
    <w:p w14:paraId="788F11B5" w14:textId="77777777" w:rsidR="00A55DED" w:rsidRPr="00645CBE" w:rsidRDefault="00A55DED">
      <w:pPr>
        <w:pStyle w:val="ListParagraph"/>
        <w:numPr>
          <w:ilvl w:val="0"/>
          <w:numId w:val="29"/>
        </w:numPr>
        <w:rPr>
          <w:lang w:val="en-GB"/>
        </w:rPr>
      </w:pPr>
      <w:r w:rsidRPr="00645CBE">
        <w:rPr>
          <w:lang w:val="en-GB"/>
        </w:rPr>
        <w:t>Certificates</w:t>
      </w:r>
    </w:p>
    <w:p w14:paraId="23A756C6" w14:textId="77777777" w:rsidR="00A55DED" w:rsidRPr="00645CBE" w:rsidRDefault="00A55DED">
      <w:pPr>
        <w:pStyle w:val="ListParagraph"/>
        <w:numPr>
          <w:ilvl w:val="0"/>
          <w:numId w:val="29"/>
        </w:numPr>
        <w:rPr>
          <w:lang w:val="en-GB"/>
        </w:rPr>
      </w:pPr>
      <w:r w:rsidRPr="00645CBE">
        <w:rPr>
          <w:lang w:val="en-GB"/>
        </w:rPr>
        <w:t>Connection strings</w:t>
      </w:r>
    </w:p>
    <w:p w14:paraId="65B8B3E2" w14:textId="77777777" w:rsidR="00A55DED" w:rsidRPr="00645CBE" w:rsidRDefault="00A55DED" w:rsidP="00A55DED">
      <w:pPr>
        <w:rPr>
          <w:b/>
          <w:bCs/>
          <w:lang w:val="en-GB"/>
        </w:rPr>
      </w:pPr>
      <w:r w:rsidRPr="00645CBE">
        <w:rPr>
          <w:b/>
          <w:bCs/>
          <w:lang w:val="en-GB"/>
        </w:rPr>
        <w:t>Example:</w:t>
      </w:r>
    </w:p>
    <w:p w14:paraId="07E78B8A" w14:textId="77777777" w:rsidR="00A55DED" w:rsidRPr="00645CBE" w:rsidRDefault="00A55DED" w:rsidP="00A55DED">
      <w:pPr>
        <w:rPr>
          <w:b/>
          <w:bCs/>
          <w:i/>
          <w:iCs/>
          <w:lang w:val="en-GB"/>
        </w:rPr>
      </w:pPr>
      <w:r w:rsidRPr="00645CBE">
        <w:rPr>
          <w:b/>
          <w:bCs/>
          <w:i/>
          <w:iCs/>
          <w:lang w:val="en-GB"/>
        </w:rPr>
        <w:t xml:space="preserve">vault </w:t>
      </w:r>
      <w:proofErr w:type="spellStart"/>
      <w:r w:rsidRPr="00645CBE">
        <w:rPr>
          <w:b/>
          <w:bCs/>
          <w:i/>
          <w:iCs/>
          <w:lang w:val="en-GB"/>
        </w:rPr>
        <w:t>kv</w:t>
      </w:r>
      <w:proofErr w:type="spellEnd"/>
      <w:r w:rsidRPr="00645CBE">
        <w:rPr>
          <w:b/>
          <w:bCs/>
          <w:i/>
          <w:iCs/>
          <w:lang w:val="en-GB"/>
        </w:rPr>
        <w:t xml:space="preserve"> put secret/</w:t>
      </w:r>
      <w:proofErr w:type="spellStart"/>
      <w:r w:rsidRPr="00645CBE">
        <w:rPr>
          <w:b/>
          <w:bCs/>
          <w:i/>
          <w:iCs/>
          <w:lang w:val="en-GB"/>
        </w:rPr>
        <w:t>mssql</w:t>
      </w:r>
      <w:proofErr w:type="spellEnd"/>
      <w:r w:rsidRPr="00645CBE">
        <w:rPr>
          <w:b/>
          <w:bCs/>
          <w:i/>
          <w:iCs/>
          <w:lang w:val="en-GB"/>
        </w:rPr>
        <w:t>-prod \</w:t>
      </w:r>
    </w:p>
    <w:p w14:paraId="47AAE01C" w14:textId="5B7B39F5" w:rsidR="00A55DED" w:rsidRPr="00645CBE" w:rsidRDefault="00645CBE" w:rsidP="00A55DED">
      <w:pPr>
        <w:rPr>
          <w:b/>
          <w:bCs/>
          <w:i/>
          <w:iCs/>
          <w:lang w:val="en-GB"/>
        </w:rPr>
      </w:pPr>
      <w:r w:rsidRPr="00645CBE">
        <w:rPr>
          <w:b/>
          <w:bCs/>
          <w:i/>
          <w:iCs/>
          <w:lang w:val="en-GB"/>
        </w:rPr>
        <w:t xml:space="preserve">  </w:t>
      </w:r>
      <w:r w:rsidR="00A55DED" w:rsidRPr="00645CBE">
        <w:rPr>
          <w:b/>
          <w:bCs/>
          <w:i/>
          <w:iCs/>
          <w:lang w:val="en-GB"/>
        </w:rPr>
        <w:t>username=</w:t>
      </w:r>
      <w:proofErr w:type="spellStart"/>
      <w:r w:rsidR="00A55DED" w:rsidRPr="00645CBE">
        <w:rPr>
          <w:b/>
          <w:bCs/>
          <w:i/>
          <w:iCs/>
          <w:lang w:val="en-GB"/>
        </w:rPr>
        <w:t>dbadmin</w:t>
      </w:r>
      <w:proofErr w:type="spellEnd"/>
      <w:r w:rsidR="00A55DED" w:rsidRPr="00645CBE">
        <w:rPr>
          <w:b/>
          <w:bCs/>
          <w:i/>
          <w:iCs/>
          <w:lang w:val="en-GB"/>
        </w:rPr>
        <w:t xml:space="preserve"> \</w:t>
      </w:r>
    </w:p>
    <w:p w14:paraId="03A7AB3E" w14:textId="2F06973E" w:rsidR="00A55DED" w:rsidRPr="00645CBE" w:rsidRDefault="00645CBE" w:rsidP="00A55DED">
      <w:pPr>
        <w:rPr>
          <w:b/>
          <w:bCs/>
          <w:i/>
          <w:iCs/>
          <w:lang w:val="en-GB"/>
        </w:rPr>
      </w:pPr>
      <w:r w:rsidRPr="00645CBE">
        <w:rPr>
          <w:b/>
          <w:bCs/>
          <w:i/>
          <w:iCs/>
          <w:lang w:val="en-GB"/>
        </w:rPr>
        <w:t xml:space="preserve">  </w:t>
      </w:r>
      <w:r w:rsidR="00A55DED" w:rsidRPr="00645CBE">
        <w:rPr>
          <w:b/>
          <w:bCs/>
          <w:i/>
          <w:iCs/>
          <w:lang w:val="en-GB"/>
        </w:rPr>
        <w:t>password=</w:t>
      </w:r>
      <w:proofErr w:type="spellStart"/>
      <w:r w:rsidR="00A55DED" w:rsidRPr="00645CBE">
        <w:rPr>
          <w:b/>
          <w:bCs/>
          <w:i/>
          <w:iCs/>
          <w:lang w:val="en-GB"/>
        </w:rPr>
        <w:t>MySecretPassword</w:t>
      </w:r>
      <w:proofErr w:type="spellEnd"/>
    </w:p>
    <w:p w14:paraId="4C328CA4" w14:textId="04FE01D0" w:rsidR="009969BA" w:rsidRDefault="009969BA"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3" w:history="1">
        <w:r w:rsidRPr="001371D2">
          <w:rPr>
            <w:rStyle w:val="Hyperlink"/>
            <w:rFonts w:ascii="Roboto Condensed" w:hAnsi="Roboto Condensed"/>
            <w:shd w:val="clear" w:color="auto" w:fill="F8F9FA"/>
          </w:rPr>
          <w:t>https://www.examtopics.com/discussions/hashicorp/view/131579-exam-vault-associate-002-topic-1-question-77-discussion/</w:t>
        </w:r>
      </w:hyperlink>
      <w:r>
        <w:rPr>
          <w:rFonts w:ascii="Roboto Condensed" w:hAnsi="Roboto Condensed"/>
          <w:color w:val="505050"/>
          <w:shd w:val="clear" w:color="auto" w:fill="F8F9FA"/>
        </w:rPr>
        <w:t xml:space="preserve"> </w:t>
      </w:r>
    </w:p>
    <w:p w14:paraId="7531BBFD" w14:textId="77777777" w:rsidR="005A6103" w:rsidRPr="005204CA" w:rsidRDefault="005A610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9A8312A" w14:textId="77777777" w:rsidR="00D16C47" w:rsidRPr="00D16C47" w:rsidRDefault="00D16C47" w:rsidP="00D16C47">
      <w:pPr>
        <w:rPr>
          <w:shd w:val="clear" w:color="auto" w:fill="FFFFFF"/>
          <w:lang w:val="en-GB"/>
        </w:rPr>
      </w:pPr>
      <w:r w:rsidRPr="00D16C47">
        <w:rPr>
          <w:shd w:val="clear" w:color="auto" w:fill="FFFFFF"/>
          <w:lang w:val="en-GB"/>
        </w:rPr>
        <w:t>To create a non-root token with time-to-live (TTL) set to 30 minutes but with no max TTL which flag would you use?</w:t>
      </w:r>
    </w:p>
    <w:p w14:paraId="2472F432" w14:textId="06ED621B" w:rsidR="00D16C47" w:rsidRPr="00D16C47" w:rsidRDefault="00D16C47">
      <w:pPr>
        <w:pStyle w:val="ListParagraph"/>
        <w:numPr>
          <w:ilvl w:val="0"/>
          <w:numId w:val="30"/>
        </w:numPr>
        <w:rPr>
          <w:shd w:val="clear" w:color="auto" w:fill="FFFFFF"/>
          <w:lang w:val="en-GB"/>
        </w:rPr>
      </w:pPr>
      <w:r w:rsidRPr="00D16C47">
        <w:rPr>
          <w:shd w:val="clear" w:color="auto" w:fill="FFFFFF"/>
          <w:lang w:val="en-GB"/>
        </w:rPr>
        <w:t>-</w:t>
      </w:r>
      <w:proofErr w:type="spellStart"/>
      <w:r w:rsidRPr="00D16C47">
        <w:rPr>
          <w:shd w:val="clear" w:color="auto" w:fill="FFFFFF"/>
          <w:lang w:val="en-GB"/>
        </w:rPr>
        <w:t>ttl</w:t>
      </w:r>
      <w:proofErr w:type="spellEnd"/>
      <w:r w:rsidRPr="00D16C47">
        <w:rPr>
          <w:shd w:val="clear" w:color="auto" w:fill="FFFFFF"/>
          <w:lang w:val="en-GB"/>
        </w:rPr>
        <w:t>=30n</w:t>
      </w:r>
    </w:p>
    <w:p w14:paraId="690EF721" w14:textId="3D068AE5" w:rsidR="00D16C47" w:rsidRPr="00D16C47" w:rsidRDefault="00D16C47">
      <w:pPr>
        <w:pStyle w:val="ListParagraph"/>
        <w:numPr>
          <w:ilvl w:val="0"/>
          <w:numId w:val="30"/>
        </w:numPr>
        <w:rPr>
          <w:shd w:val="clear" w:color="auto" w:fill="FFFFFF"/>
          <w:lang w:val="en-GB"/>
        </w:rPr>
      </w:pPr>
      <w:r w:rsidRPr="00D16C47">
        <w:rPr>
          <w:shd w:val="clear" w:color="auto" w:fill="FFFFFF"/>
          <w:lang w:val="en-GB"/>
        </w:rPr>
        <w:t>-explicit-max-</w:t>
      </w:r>
      <w:proofErr w:type="spellStart"/>
      <w:r w:rsidRPr="00D16C47">
        <w:rPr>
          <w:shd w:val="clear" w:color="auto" w:fill="FFFFFF"/>
          <w:lang w:val="en-GB"/>
        </w:rPr>
        <w:t>ttl</w:t>
      </w:r>
      <w:proofErr w:type="spellEnd"/>
      <w:r w:rsidRPr="00D16C47">
        <w:rPr>
          <w:shd w:val="clear" w:color="auto" w:fill="FFFFFF"/>
          <w:lang w:val="en-GB"/>
        </w:rPr>
        <w:t>=0</w:t>
      </w:r>
    </w:p>
    <w:p w14:paraId="7E2BAC70" w14:textId="58B0FFAA" w:rsidR="00D16C47" w:rsidRPr="00D16C47" w:rsidRDefault="00D16C47">
      <w:pPr>
        <w:pStyle w:val="ListParagraph"/>
        <w:numPr>
          <w:ilvl w:val="0"/>
          <w:numId w:val="30"/>
        </w:numPr>
        <w:rPr>
          <w:shd w:val="clear" w:color="auto" w:fill="FFFFFF"/>
          <w:lang w:val="en-GB"/>
        </w:rPr>
      </w:pPr>
      <w:r w:rsidRPr="00D16C47">
        <w:rPr>
          <w:shd w:val="clear" w:color="auto" w:fill="FFFFFF"/>
          <w:lang w:val="en-GB"/>
        </w:rPr>
        <w:t>-orphan</w:t>
      </w:r>
    </w:p>
    <w:p w14:paraId="6C8343C3" w14:textId="4AB02A71" w:rsidR="00D16C47" w:rsidRPr="00D16C47" w:rsidRDefault="00D16C47">
      <w:pPr>
        <w:pStyle w:val="ListParagraph"/>
        <w:numPr>
          <w:ilvl w:val="0"/>
          <w:numId w:val="30"/>
        </w:numPr>
        <w:rPr>
          <w:shd w:val="clear" w:color="auto" w:fill="FFFFFF"/>
          <w:lang w:val="en-GB"/>
        </w:rPr>
      </w:pPr>
      <w:r w:rsidRPr="00D16C47">
        <w:rPr>
          <w:shd w:val="clear" w:color="auto" w:fill="FFFFFF"/>
          <w:lang w:val="en-GB"/>
        </w:rPr>
        <w:t>None of the above</w:t>
      </w:r>
    </w:p>
    <w:p w14:paraId="4CA8F0CC" w14:textId="77777777" w:rsidR="005A6103" w:rsidRPr="005204CA" w:rsidRDefault="005A610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82AA146" w14:textId="10BCF4D4" w:rsidR="005A6103" w:rsidRPr="005204CA" w:rsidRDefault="005A6103" w:rsidP="00A359B4">
      <w:pPr>
        <w:ind w:left="360"/>
        <w:rPr>
          <w:b/>
          <w:bCs/>
        </w:rPr>
      </w:pPr>
      <w:r w:rsidRPr="005204CA">
        <w:rPr>
          <w:b/>
          <w:bCs/>
        </w:rPr>
        <w:t xml:space="preserve">Correct Answer:  </w:t>
      </w:r>
      <w:r w:rsidR="003C1E69">
        <w:rPr>
          <w:b/>
          <w:bCs/>
        </w:rPr>
        <w:t>B</w:t>
      </w:r>
    </w:p>
    <w:p w14:paraId="6679A1C4" w14:textId="77777777" w:rsidR="005A6103" w:rsidRPr="005204CA" w:rsidRDefault="005A6103" w:rsidP="00A359B4">
      <w:pPr>
        <w:ind w:left="360"/>
        <w:rPr>
          <w:b/>
          <w:bCs/>
        </w:rPr>
      </w:pPr>
      <w:r w:rsidRPr="005204CA">
        <w:rPr>
          <w:b/>
          <w:bCs/>
        </w:rPr>
        <w:t xml:space="preserve">Explanation: </w:t>
      </w:r>
    </w:p>
    <w:p w14:paraId="2E1FF4E6" w14:textId="77777777" w:rsidR="003C1E69" w:rsidRDefault="003C1E69" w:rsidP="003C1E69">
      <w:r>
        <w:t>The question asks for a token with:</w:t>
      </w:r>
    </w:p>
    <w:p w14:paraId="5BF300C5" w14:textId="77777777" w:rsidR="003C1E69" w:rsidRDefault="003C1E69">
      <w:pPr>
        <w:pStyle w:val="ListParagraph"/>
        <w:numPr>
          <w:ilvl w:val="0"/>
          <w:numId w:val="31"/>
        </w:numPr>
      </w:pPr>
      <w:r>
        <w:t>TTL = 30 minutes</w:t>
      </w:r>
    </w:p>
    <w:p w14:paraId="1471794C" w14:textId="77777777" w:rsidR="003C1E69" w:rsidRDefault="003C1E69">
      <w:pPr>
        <w:pStyle w:val="ListParagraph"/>
        <w:numPr>
          <w:ilvl w:val="0"/>
          <w:numId w:val="31"/>
        </w:numPr>
      </w:pPr>
      <w:r>
        <w:t>No explicit maximum TTL</w:t>
      </w:r>
    </w:p>
    <w:p w14:paraId="20E996B1" w14:textId="77777777" w:rsidR="003C1E69" w:rsidRDefault="003C1E69" w:rsidP="003C1E69">
      <w:r>
        <w:t>When creating a token, setting:</w:t>
      </w:r>
    </w:p>
    <w:p w14:paraId="7A265038" w14:textId="77777777" w:rsidR="003C1E69" w:rsidRPr="003C1E69" w:rsidRDefault="003C1E69" w:rsidP="003C1E69">
      <w:pPr>
        <w:ind w:firstLine="720"/>
        <w:rPr>
          <w:b/>
          <w:bCs/>
          <w:i/>
          <w:iCs/>
        </w:rPr>
      </w:pPr>
      <w:r w:rsidRPr="003C1E69">
        <w:rPr>
          <w:b/>
          <w:bCs/>
          <w:i/>
          <w:iCs/>
        </w:rPr>
        <w:t>vault token create -</w:t>
      </w:r>
      <w:proofErr w:type="spellStart"/>
      <w:r w:rsidRPr="003C1E69">
        <w:rPr>
          <w:b/>
          <w:bCs/>
          <w:i/>
          <w:iCs/>
        </w:rPr>
        <w:t>ttl</w:t>
      </w:r>
      <w:proofErr w:type="spellEnd"/>
      <w:r w:rsidRPr="003C1E69">
        <w:rPr>
          <w:b/>
          <w:bCs/>
          <w:i/>
          <w:iCs/>
        </w:rPr>
        <w:t>=30m -explicit-max-</w:t>
      </w:r>
      <w:proofErr w:type="spellStart"/>
      <w:r w:rsidRPr="003C1E69">
        <w:rPr>
          <w:b/>
          <w:bCs/>
          <w:i/>
          <w:iCs/>
        </w:rPr>
        <w:t>ttl</w:t>
      </w:r>
      <w:proofErr w:type="spellEnd"/>
      <w:r w:rsidRPr="003C1E69">
        <w:rPr>
          <w:b/>
          <w:bCs/>
          <w:i/>
          <w:iCs/>
        </w:rPr>
        <w:t>=0</w:t>
      </w:r>
    </w:p>
    <w:p w14:paraId="2B948EBA" w14:textId="77777777" w:rsidR="003C1E69" w:rsidRDefault="003C1E69" w:rsidP="003C1E69">
      <w:r>
        <w:t>means:</w:t>
      </w:r>
    </w:p>
    <w:p w14:paraId="5B10BE3B" w14:textId="77777777" w:rsidR="003C1E69" w:rsidRPr="003C1E69" w:rsidRDefault="003C1E69" w:rsidP="003C1E69">
      <w:pPr>
        <w:rPr>
          <w:b/>
          <w:bCs/>
        </w:rPr>
      </w:pPr>
      <w:r w:rsidRPr="003C1E69">
        <w:rPr>
          <w:b/>
          <w:bCs/>
        </w:rPr>
        <w:t>The token starts with a 30-minute TTL.</w:t>
      </w:r>
    </w:p>
    <w:p w14:paraId="633FC3E7" w14:textId="2C5EB148" w:rsidR="005A6103" w:rsidRPr="004F063F" w:rsidRDefault="003C1E69" w:rsidP="003C1E69">
      <w:r w:rsidRPr="003C1E69">
        <w:rPr>
          <w:b/>
          <w:bCs/>
        </w:rPr>
        <w:t>-explicit-max-</w:t>
      </w:r>
      <w:proofErr w:type="spellStart"/>
      <w:r w:rsidRPr="003C1E69">
        <w:rPr>
          <w:b/>
          <w:bCs/>
        </w:rPr>
        <w:t>ttl</w:t>
      </w:r>
      <w:proofErr w:type="spellEnd"/>
      <w:r w:rsidRPr="003C1E69">
        <w:rPr>
          <w:b/>
          <w:bCs/>
        </w:rPr>
        <w:t>=0</w:t>
      </w:r>
      <w:r>
        <w:t xml:space="preserve"> means no explicit max TTL is set on the token (it remains subject to the auth method and system limits).</w:t>
      </w:r>
    </w:p>
    <w:p w14:paraId="204B5DBF" w14:textId="63BC3F75" w:rsidR="005A6103" w:rsidRDefault="005A6103"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4" w:history="1">
        <w:r w:rsidR="00D16C47" w:rsidRPr="001371D2">
          <w:rPr>
            <w:rStyle w:val="Hyperlink"/>
            <w:rFonts w:ascii="Roboto Condensed" w:hAnsi="Roboto Condensed"/>
            <w:shd w:val="clear" w:color="auto" w:fill="F8F9FA"/>
          </w:rPr>
          <w:t>https://www.examtopics.com/discussions/hashicorp/view/131576-exam-vault-associate-002-topic-1-question-78-discussion/</w:t>
        </w:r>
      </w:hyperlink>
      <w:r w:rsidR="00D16C47">
        <w:rPr>
          <w:rFonts w:ascii="Roboto Condensed" w:hAnsi="Roboto Condensed"/>
          <w:color w:val="505050"/>
          <w:shd w:val="clear" w:color="auto" w:fill="F8F9FA"/>
        </w:rPr>
        <w:t xml:space="preserve"> </w:t>
      </w:r>
    </w:p>
    <w:p w14:paraId="1430FB02" w14:textId="77777777" w:rsidR="00E70A5B" w:rsidRPr="005204CA" w:rsidRDefault="00E70A5B"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2B25E54" w14:textId="77777777" w:rsidR="00F33914" w:rsidRPr="00F33914" w:rsidRDefault="00F33914" w:rsidP="00F33914">
      <w:pPr>
        <w:rPr>
          <w:shd w:val="clear" w:color="auto" w:fill="FFFFFF"/>
          <w:lang w:val="en-GB"/>
        </w:rPr>
      </w:pPr>
      <w:r w:rsidRPr="00F33914">
        <w:rPr>
          <w:shd w:val="clear" w:color="auto" w:fill="FFFFFF"/>
          <w:lang w:val="en-GB"/>
        </w:rPr>
        <w:t xml:space="preserve">A user successfully logs into Vault with the following </w:t>
      </w:r>
      <w:proofErr w:type="spellStart"/>
      <w:r w:rsidRPr="00F33914">
        <w:rPr>
          <w:shd w:val="clear" w:color="auto" w:fill="FFFFFF"/>
          <w:lang w:val="en-GB"/>
        </w:rPr>
        <w:t>cURL</w:t>
      </w:r>
      <w:proofErr w:type="spellEnd"/>
      <w:r w:rsidRPr="00F33914">
        <w:rPr>
          <w:shd w:val="clear" w:color="auto" w:fill="FFFFFF"/>
          <w:lang w:val="en-GB"/>
        </w:rPr>
        <w:t xml:space="preserve"> command: curl --request POST --data @payload.json http://127.0.0.1:8200/v1/auth/ldap/login/mitchellh</w:t>
      </w:r>
      <w:r w:rsidRPr="00F33914">
        <w:rPr>
          <w:shd w:val="clear" w:color="auto" w:fill="FFFFFF"/>
          <w:lang w:val="en-GB"/>
        </w:rPr>
        <w:br/>
        <w:t>The response will include what information?</w:t>
      </w:r>
    </w:p>
    <w:p w14:paraId="5FD964E6" w14:textId="493BE0BD" w:rsidR="00F33914" w:rsidRPr="00725D0C" w:rsidRDefault="00F33914">
      <w:pPr>
        <w:pStyle w:val="ListParagraph"/>
        <w:numPr>
          <w:ilvl w:val="0"/>
          <w:numId w:val="41"/>
        </w:numPr>
        <w:rPr>
          <w:shd w:val="clear" w:color="auto" w:fill="FFFFFF"/>
          <w:lang w:val="en-GB"/>
        </w:rPr>
      </w:pPr>
      <w:r w:rsidRPr="00725D0C">
        <w:rPr>
          <w:shd w:val="clear" w:color="auto" w:fill="FFFFFF"/>
          <w:lang w:val="en-GB"/>
        </w:rPr>
        <w:t>client_token and policies</w:t>
      </w:r>
    </w:p>
    <w:p w14:paraId="3200C816" w14:textId="132A964B" w:rsidR="00F33914" w:rsidRPr="00725D0C" w:rsidRDefault="00F33914">
      <w:pPr>
        <w:pStyle w:val="ListParagraph"/>
        <w:numPr>
          <w:ilvl w:val="0"/>
          <w:numId w:val="41"/>
        </w:numPr>
        <w:rPr>
          <w:shd w:val="clear" w:color="auto" w:fill="FFFFFF"/>
          <w:lang w:val="en-GB"/>
        </w:rPr>
      </w:pPr>
      <w:r w:rsidRPr="00725D0C">
        <w:rPr>
          <w:shd w:val="clear" w:color="auto" w:fill="FFFFFF"/>
          <w:lang w:val="en-GB"/>
        </w:rPr>
        <w:t>access_key and policies</w:t>
      </w:r>
    </w:p>
    <w:p w14:paraId="6308C97C" w14:textId="625DA8F8" w:rsidR="00F33914" w:rsidRPr="00725D0C" w:rsidRDefault="00F33914">
      <w:pPr>
        <w:pStyle w:val="ListParagraph"/>
        <w:numPr>
          <w:ilvl w:val="0"/>
          <w:numId w:val="41"/>
        </w:numPr>
        <w:rPr>
          <w:shd w:val="clear" w:color="auto" w:fill="FFFFFF"/>
          <w:lang w:val="en-GB"/>
        </w:rPr>
      </w:pPr>
      <w:r w:rsidRPr="00725D0C">
        <w:rPr>
          <w:shd w:val="clear" w:color="auto" w:fill="FFFFFF"/>
          <w:lang w:val="en-GB"/>
        </w:rPr>
        <w:t>access_key and secrets available</w:t>
      </w:r>
    </w:p>
    <w:p w14:paraId="63267D8D" w14:textId="5ED2CA61" w:rsidR="00F33914" w:rsidRPr="00725D0C" w:rsidRDefault="00F33914">
      <w:pPr>
        <w:pStyle w:val="ListParagraph"/>
        <w:numPr>
          <w:ilvl w:val="0"/>
          <w:numId w:val="41"/>
        </w:numPr>
        <w:rPr>
          <w:shd w:val="clear" w:color="auto" w:fill="FFFFFF"/>
          <w:lang w:val="en-GB"/>
        </w:rPr>
      </w:pPr>
      <w:r w:rsidRPr="00725D0C">
        <w:rPr>
          <w:shd w:val="clear" w:color="auto" w:fill="FFFFFF"/>
          <w:lang w:val="en-GB"/>
        </w:rPr>
        <w:t>client_token and secrets available</w:t>
      </w:r>
    </w:p>
    <w:p w14:paraId="2407E148" w14:textId="77777777" w:rsidR="00E70A5B" w:rsidRPr="005204CA" w:rsidRDefault="00E70A5B"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5D5A55AE" w14:textId="322F631F" w:rsidR="00E70A5B" w:rsidRPr="005204CA" w:rsidRDefault="00E70A5B" w:rsidP="00A359B4">
      <w:pPr>
        <w:ind w:left="360"/>
        <w:rPr>
          <w:b/>
          <w:bCs/>
        </w:rPr>
      </w:pPr>
      <w:r w:rsidRPr="005204CA">
        <w:rPr>
          <w:b/>
          <w:bCs/>
        </w:rPr>
        <w:t xml:space="preserve">Correct Answer:  </w:t>
      </w:r>
      <w:r w:rsidR="00987A99">
        <w:rPr>
          <w:b/>
          <w:bCs/>
        </w:rPr>
        <w:t>A</w:t>
      </w:r>
    </w:p>
    <w:p w14:paraId="6D95DBD6" w14:textId="77777777" w:rsidR="00E70A5B" w:rsidRPr="005204CA" w:rsidRDefault="00E70A5B" w:rsidP="00A359B4">
      <w:pPr>
        <w:ind w:left="360"/>
        <w:rPr>
          <w:b/>
          <w:bCs/>
        </w:rPr>
      </w:pPr>
      <w:r w:rsidRPr="005204CA">
        <w:rPr>
          <w:b/>
          <w:bCs/>
        </w:rPr>
        <w:t xml:space="preserve">Explanation: </w:t>
      </w:r>
    </w:p>
    <w:p w14:paraId="35D82744" w14:textId="77777777" w:rsidR="0098454E" w:rsidRDefault="0098454E" w:rsidP="0098454E">
      <w:r>
        <w:lastRenderedPageBreak/>
        <w:t>When a user successfully authenticates via the LDAP auth method:</w:t>
      </w:r>
    </w:p>
    <w:p w14:paraId="72E2AC8C" w14:textId="77777777" w:rsidR="0098454E" w:rsidRPr="00987A99" w:rsidRDefault="0098454E" w:rsidP="0098454E">
      <w:pPr>
        <w:rPr>
          <w:b/>
          <w:bCs/>
          <w:i/>
          <w:iCs/>
        </w:rPr>
      </w:pPr>
      <w:r w:rsidRPr="00987A99">
        <w:rPr>
          <w:b/>
          <w:bCs/>
          <w:i/>
          <w:iCs/>
        </w:rPr>
        <w:t>curl --request POST \</w:t>
      </w:r>
    </w:p>
    <w:p w14:paraId="6009504D" w14:textId="6E48F29E" w:rsidR="0098454E" w:rsidRPr="00987A99" w:rsidRDefault="00987A99" w:rsidP="0098454E">
      <w:pPr>
        <w:rPr>
          <w:b/>
          <w:bCs/>
          <w:i/>
          <w:iCs/>
        </w:rPr>
      </w:pPr>
      <w:r w:rsidRPr="00987A99">
        <w:rPr>
          <w:b/>
          <w:bCs/>
          <w:i/>
          <w:iCs/>
        </w:rPr>
        <w:t xml:space="preserve">  </w:t>
      </w:r>
      <w:r w:rsidR="0098454E" w:rsidRPr="00987A99">
        <w:rPr>
          <w:b/>
          <w:bCs/>
          <w:i/>
          <w:iCs/>
        </w:rPr>
        <w:t>--data @payload.json \</w:t>
      </w:r>
    </w:p>
    <w:p w14:paraId="0E274A0B" w14:textId="6591093E" w:rsidR="0098454E" w:rsidRPr="00987A99" w:rsidRDefault="00987A99" w:rsidP="0098454E">
      <w:pPr>
        <w:rPr>
          <w:b/>
          <w:bCs/>
          <w:i/>
          <w:iCs/>
        </w:rPr>
      </w:pPr>
      <w:r w:rsidRPr="00987A99">
        <w:rPr>
          <w:b/>
          <w:bCs/>
          <w:i/>
          <w:iCs/>
        </w:rPr>
        <w:t xml:space="preserve">  </w:t>
      </w:r>
      <w:r w:rsidR="0098454E" w:rsidRPr="00987A99">
        <w:rPr>
          <w:b/>
          <w:bCs/>
          <w:i/>
          <w:iCs/>
        </w:rPr>
        <w:t>http://127.0.0.1:8200/v1/auth/ldap/login/mitchellh</w:t>
      </w:r>
    </w:p>
    <w:p w14:paraId="6300F9E8" w14:textId="77777777" w:rsidR="0098454E" w:rsidRPr="00987A99" w:rsidRDefault="0098454E" w:rsidP="0098454E">
      <w:pPr>
        <w:rPr>
          <w:b/>
          <w:bCs/>
          <w:i/>
          <w:iCs/>
        </w:rPr>
      </w:pPr>
      <w:r w:rsidRPr="00987A99">
        <w:rPr>
          <w:b/>
          <w:bCs/>
          <w:i/>
          <w:iCs/>
        </w:rPr>
        <w:t>`</w:t>
      </w:r>
    </w:p>
    <w:p w14:paraId="584B1D10" w14:textId="77777777" w:rsidR="0098454E" w:rsidRDefault="0098454E" w:rsidP="0098454E">
      <w:r>
        <w:t>Vault returns an authentication response containing an auth object similar to:</w:t>
      </w:r>
    </w:p>
    <w:p w14:paraId="196DAFEA" w14:textId="77777777" w:rsidR="0098454E" w:rsidRPr="001D7B67" w:rsidRDefault="0098454E" w:rsidP="0098454E">
      <w:pPr>
        <w:rPr>
          <w:b/>
          <w:bCs/>
          <w:i/>
          <w:iCs/>
        </w:rPr>
      </w:pPr>
      <w:r w:rsidRPr="001D7B67">
        <w:rPr>
          <w:b/>
          <w:bCs/>
          <w:i/>
          <w:iCs/>
        </w:rPr>
        <w:t>{</w:t>
      </w:r>
    </w:p>
    <w:p w14:paraId="18BCF55D" w14:textId="315F3214" w:rsidR="0098454E" w:rsidRPr="001D7B67" w:rsidRDefault="003015AA" w:rsidP="0098454E">
      <w:pPr>
        <w:rPr>
          <w:b/>
          <w:bCs/>
          <w:i/>
          <w:iCs/>
        </w:rPr>
      </w:pPr>
      <w:r w:rsidRPr="001D7B67">
        <w:rPr>
          <w:b/>
          <w:bCs/>
          <w:i/>
          <w:iCs/>
        </w:rPr>
        <w:t xml:space="preserve">  </w:t>
      </w:r>
      <w:r w:rsidR="0098454E" w:rsidRPr="001D7B67">
        <w:rPr>
          <w:b/>
          <w:bCs/>
          <w:i/>
          <w:iCs/>
        </w:rPr>
        <w:t>"auth": {</w:t>
      </w:r>
    </w:p>
    <w:p w14:paraId="21054693" w14:textId="15C968B7" w:rsidR="0098454E" w:rsidRPr="001D7B67" w:rsidRDefault="003015AA" w:rsidP="0098454E">
      <w:pPr>
        <w:rPr>
          <w:b/>
          <w:bCs/>
          <w:i/>
          <w:iCs/>
        </w:rPr>
      </w:pPr>
      <w:r w:rsidRPr="001D7B67">
        <w:rPr>
          <w:b/>
          <w:bCs/>
          <w:i/>
          <w:iCs/>
        </w:rPr>
        <w:t xml:space="preserve">    </w:t>
      </w:r>
      <w:r w:rsidR="0098454E" w:rsidRPr="001D7B67">
        <w:rPr>
          <w:b/>
          <w:bCs/>
          <w:i/>
          <w:iCs/>
        </w:rPr>
        <w:t>"</w:t>
      </w:r>
      <w:proofErr w:type="spellStart"/>
      <w:r w:rsidR="0098454E" w:rsidRPr="001D7B67">
        <w:rPr>
          <w:b/>
          <w:bCs/>
          <w:i/>
          <w:iCs/>
        </w:rPr>
        <w:t>client_token</w:t>
      </w:r>
      <w:proofErr w:type="spellEnd"/>
      <w:r w:rsidR="0098454E" w:rsidRPr="001D7B67">
        <w:rPr>
          <w:b/>
          <w:bCs/>
          <w:i/>
          <w:iCs/>
        </w:rPr>
        <w:t>": "</w:t>
      </w:r>
      <w:proofErr w:type="spellStart"/>
      <w:r w:rsidR="0098454E" w:rsidRPr="001D7B67">
        <w:rPr>
          <w:b/>
          <w:bCs/>
          <w:i/>
          <w:iCs/>
        </w:rPr>
        <w:t>hvs.xxxxx</w:t>
      </w:r>
      <w:proofErr w:type="spellEnd"/>
      <w:r w:rsidR="0098454E" w:rsidRPr="001D7B67">
        <w:rPr>
          <w:b/>
          <w:bCs/>
          <w:i/>
          <w:iCs/>
        </w:rPr>
        <w:t>",</w:t>
      </w:r>
    </w:p>
    <w:p w14:paraId="2B11A7B6" w14:textId="7C51DCD7" w:rsidR="0098454E" w:rsidRPr="001D7B67" w:rsidRDefault="003015AA" w:rsidP="0098454E">
      <w:pPr>
        <w:rPr>
          <w:b/>
          <w:bCs/>
          <w:i/>
          <w:iCs/>
        </w:rPr>
      </w:pPr>
      <w:r w:rsidRPr="001D7B67">
        <w:rPr>
          <w:b/>
          <w:bCs/>
          <w:i/>
          <w:iCs/>
        </w:rPr>
        <w:t xml:space="preserve">    </w:t>
      </w:r>
      <w:r w:rsidR="0098454E" w:rsidRPr="001D7B67">
        <w:rPr>
          <w:b/>
          <w:bCs/>
          <w:i/>
          <w:iCs/>
        </w:rPr>
        <w:t>"policies": [</w:t>
      </w:r>
    </w:p>
    <w:p w14:paraId="5F214F33" w14:textId="4BB1DDC7" w:rsidR="0098454E" w:rsidRPr="001D7B67" w:rsidRDefault="003015AA" w:rsidP="0098454E">
      <w:pPr>
        <w:rPr>
          <w:b/>
          <w:bCs/>
          <w:i/>
          <w:iCs/>
        </w:rPr>
      </w:pPr>
      <w:r w:rsidRPr="001D7B67">
        <w:rPr>
          <w:b/>
          <w:bCs/>
          <w:i/>
          <w:iCs/>
        </w:rPr>
        <w:t xml:space="preserve">    </w:t>
      </w:r>
      <w:r w:rsidR="0098454E" w:rsidRPr="001D7B67">
        <w:rPr>
          <w:b/>
          <w:bCs/>
          <w:i/>
          <w:iCs/>
        </w:rPr>
        <w:t>"default",</w:t>
      </w:r>
    </w:p>
    <w:p w14:paraId="3A07A34A" w14:textId="136E35C6" w:rsidR="0098454E" w:rsidRPr="001D7B67" w:rsidRDefault="003015AA" w:rsidP="0098454E">
      <w:pPr>
        <w:rPr>
          <w:b/>
          <w:bCs/>
          <w:i/>
          <w:iCs/>
        </w:rPr>
      </w:pPr>
      <w:r w:rsidRPr="001D7B67">
        <w:rPr>
          <w:b/>
          <w:bCs/>
          <w:i/>
          <w:iCs/>
        </w:rPr>
        <w:t xml:space="preserve">   </w:t>
      </w:r>
      <w:r w:rsidR="0098454E" w:rsidRPr="001D7B67">
        <w:rPr>
          <w:b/>
          <w:bCs/>
          <w:i/>
          <w:iCs/>
        </w:rPr>
        <w:t>"developers"</w:t>
      </w:r>
    </w:p>
    <w:p w14:paraId="4FEDA018" w14:textId="6CDC0C1B" w:rsidR="0098454E" w:rsidRPr="001D7B67" w:rsidRDefault="003015AA" w:rsidP="0098454E">
      <w:pPr>
        <w:rPr>
          <w:b/>
          <w:bCs/>
          <w:i/>
          <w:iCs/>
        </w:rPr>
      </w:pPr>
      <w:r w:rsidRPr="001D7B67">
        <w:rPr>
          <w:b/>
          <w:bCs/>
          <w:i/>
          <w:iCs/>
        </w:rPr>
        <w:t xml:space="preserve">  </w:t>
      </w:r>
      <w:r w:rsidR="0098454E" w:rsidRPr="001D7B67">
        <w:rPr>
          <w:b/>
          <w:bCs/>
          <w:i/>
          <w:iCs/>
        </w:rPr>
        <w:t>],</w:t>
      </w:r>
    </w:p>
    <w:p w14:paraId="7474CA31" w14:textId="1E4EF414" w:rsidR="0098454E" w:rsidRPr="001D7B67" w:rsidRDefault="003015AA" w:rsidP="0098454E">
      <w:pPr>
        <w:rPr>
          <w:b/>
          <w:bCs/>
          <w:i/>
          <w:iCs/>
        </w:rPr>
      </w:pPr>
      <w:r w:rsidRPr="001D7B67">
        <w:rPr>
          <w:b/>
          <w:bCs/>
          <w:i/>
          <w:iCs/>
        </w:rPr>
        <w:t xml:space="preserve">  </w:t>
      </w:r>
      <w:r w:rsidR="0098454E" w:rsidRPr="001D7B67">
        <w:rPr>
          <w:b/>
          <w:bCs/>
          <w:i/>
          <w:iCs/>
        </w:rPr>
        <w:t>"</w:t>
      </w:r>
      <w:proofErr w:type="spellStart"/>
      <w:r w:rsidR="0098454E" w:rsidRPr="001D7B67">
        <w:rPr>
          <w:b/>
          <w:bCs/>
          <w:i/>
          <w:iCs/>
        </w:rPr>
        <w:t>lease_duration</w:t>
      </w:r>
      <w:proofErr w:type="spellEnd"/>
      <w:r w:rsidR="0098454E" w:rsidRPr="001D7B67">
        <w:rPr>
          <w:b/>
          <w:bCs/>
          <w:i/>
          <w:iCs/>
        </w:rPr>
        <w:t>": 2764800,</w:t>
      </w:r>
    </w:p>
    <w:p w14:paraId="54ABF1AA" w14:textId="669B74E2" w:rsidR="0098454E" w:rsidRPr="001D7B67" w:rsidRDefault="003015AA" w:rsidP="0098454E">
      <w:pPr>
        <w:rPr>
          <w:b/>
          <w:bCs/>
          <w:i/>
          <w:iCs/>
        </w:rPr>
      </w:pPr>
      <w:r w:rsidRPr="001D7B67">
        <w:rPr>
          <w:b/>
          <w:bCs/>
          <w:i/>
          <w:iCs/>
        </w:rPr>
        <w:t xml:space="preserve">  </w:t>
      </w:r>
      <w:r w:rsidR="0098454E" w:rsidRPr="001D7B67">
        <w:rPr>
          <w:b/>
          <w:bCs/>
          <w:i/>
          <w:iCs/>
        </w:rPr>
        <w:t>"renewable": true</w:t>
      </w:r>
    </w:p>
    <w:p w14:paraId="43A53536" w14:textId="77777777" w:rsidR="001D7B67" w:rsidRPr="001D7B67" w:rsidRDefault="00A24B6D" w:rsidP="0098454E">
      <w:pPr>
        <w:rPr>
          <w:b/>
          <w:bCs/>
          <w:i/>
          <w:iCs/>
        </w:rPr>
      </w:pPr>
      <w:r w:rsidRPr="001D7B67">
        <w:rPr>
          <w:b/>
          <w:bCs/>
          <w:i/>
          <w:iCs/>
        </w:rPr>
        <w:t xml:space="preserve">   </w:t>
      </w:r>
      <w:r w:rsidR="0098454E" w:rsidRPr="001D7B67">
        <w:rPr>
          <w:b/>
          <w:bCs/>
          <w:i/>
          <w:iCs/>
        </w:rPr>
        <w:t>}</w:t>
      </w:r>
    </w:p>
    <w:p w14:paraId="77767873" w14:textId="5E5A275E" w:rsidR="0098454E" w:rsidRPr="001D7B67" w:rsidRDefault="0098454E" w:rsidP="0098454E">
      <w:pPr>
        <w:rPr>
          <w:b/>
          <w:bCs/>
          <w:i/>
          <w:iCs/>
        </w:rPr>
      </w:pPr>
      <w:r w:rsidRPr="001D7B67">
        <w:rPr>
          <w:b/>
          <w:bCs/>
          <w:i/>
          <w:iCs/>
        </w:rPr>
        <w:t>}</w:t>
      </w:r>
    </w:p>
    <w:p w14:paraId="1D0360BA" w14:textId="77777777" w:rsidR="0098454E" w:rsidRDefault="0098454E" w:rsidP="0098454E">
      <w:r>
        <w:t>The important fields include:</w:t>
      </w:r>
    </w:p>
    <w:p w14:paraId="641EA54A" w14:textId="77777777" w:rsidR="0098454E" w:rsidRDefault="0098454E" w:rsidP="0098454E">
      <w:r>
        <w:rPr>
          <w:rFonts w:ascii="Segoe UI Emoji" w:hAnsi="Segoe UI Emoji" w:cs="Segoe UI Emoji"/>
        </w:rPr>
        <w:t>✅</w:t>
      </w:r>
      <w:r>
        <w:t xml:space="preserve"> client_token: The token issued after successful authentication.</w:t>
      </w:r>
    </w:p>
    <w:p w14:paraId="291F829A" w14:textId="06B7E985" w:rsidR="00E70A5B" w:rsidRPr="004F063F" w:rsidRDefault="0098454E" w:rsidP="0098454E">
      <w:r>
        <w:rPr>
          <w:rFonts w:ascii="Segoe UI Emoji" w:hAnsi="Segoe UI Emoji" w:cs="Segoe UI Emoji"/>
        </w:rPr>
        <w:t>✅</w:t>
      </w:r>
      <w:r>
        <w:t xml:space="preserve"> policies: The policies attached to the token, determining what the user can access.</w:t>
      </w:r>
    </w:p>
    <w:p w14:paraId="38E20A1D" w14:textId="0BA3BADD" w:rsidR="00E70A5B" w:rsidRPr="007D39DD" w:rsidRDefault="00E70A5B"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5" w:history="1">
        <w:r w:rsidR="00F33914" w:rsidRPr="001371D2">
          <w:rPr>
            <w:rStyle w:val="Hyperlink"/>
            <w:rFonts w:ascii="Roboto Condensed" w:hAnsi="Roboto Condensed"/>
            <w:shd w:val="clear" w:color="auto" w:fill="F8F9FA"/>
          </w:rPr>
          <w:t>https://www.examtopics.com/discussions/hashicorp/view/132822-exam-vault-associate-002-topic-1-question-79-discussion/</w:t>
        </w:r>
      </w:hyperlink>
      <w:r w:rsidR="00F33914">
        <w:rPr>
          <w:rFonts w:ascii="Roboto Condensed" w:hAnsi="Roboto Condensed"/>
          <w:color w:val="505050"/>
          <w:shd w:val="clear" w:color="auto" w:fill="F8F9FA"/>
        </w:rPr>
        <w:t xml:space="preserve"> </w:t>
      </w:r>
    </w:p>
    <w:p w14:paraId="10CD59DD" w14:textId="77777777" w:rsidR="007D0CB8" w:rsidRPr="005204CA" w:rsidRDefault="007D0CB8"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896A7A6" w14:textId="2B4AB2D5" w:rsidR="0009300A" w:rsidRPr="0009300A" w:rsidRDefault="0009300A" w:rsidP="0009300A">
      <w:pPr>
        <w:rPr>
          <w:shd w:val="clear" w:color="auto" w:fill="FFFFFF"/>
          <w:lang w:val="en-GB"/>
        </w:rPr>
      </w:pPr>
      <w:r w:rsidRPr="0009300A">
        <w:rPr>
          <w:shd w:val="clear" w:color="auto" w:fill="FFFFFF"/>
          <w:lang w:val="en-GB"/>
        </w:rPr>
        <w:t>Which of the following statements are true about the default policy? (</w:t>
      </w:r>
      <w:r w:rsidRPr="0009300A">
        <w:rPr>
          <w:b/>
          <w:bCs/>
          <w:u w:val="single"/>
          <w:shd w:val="clear" w:color="auto" w:fill="FFFFFF"/>
          <w:lang w:val="en-GB"/>
        </w:rPr>
        <w:t>Choose two.)</w:t>
      </w:r>
    </w:p>
    <w:p w14:paraId="46AA7FD1" w14:textId="5896A3EF" w:rsidR="0009300A" w:rsidRPr="0009300A" w:rsidRDefault="0009300A">
      <w:pPr>
        <w:pStyle w:val="ListParagraph"/>
        <w:numPr>
          <w:ilvl w:val="0"/>
          <w:numId w:val="32"/>
        </w:numPr>
        <w:rPr>
          <w:shd w:val="clear" w:color="auto" w:fill="FFFFFF"/>
          <w:lang w:val="en-GB"/>
        </w:rPr>
      </w:pPr>
      <w:r w:rsidRPr="0009300A">
        <w:rPr>
          <w:shd w:val="clear" w:color="auto" w:fill="FFFFFF"/>
          <w:lang w:val="en-GB"/>
        </w:rPr>
        <w:t>It is one of the built-in policies</w:t>
      </w:r>
    </w:p>
    <w:p w14:paraId="15F66027" w14:textId="3EF85FD7" w:rsidR="0009300A" w:rsidRPr="0009300A" w:rsidRDefault="0009300A">
      <w:pPr>
        <w:pStyle w:val="ListParagraph"/>
        <w:numPr>
          <w:ilvl w:val="0"/>
          <w:numId w:val="32"/>
        </w:numPr>
        <w:rPr>
          <w:shd w:val="clear" w:color="auto" w:fill="FFFFFF"/>
          <w:lang w:val="en-GB"/>
        </w:rPr>
      </w:pPr>
      <w:r w:rsidRPr="0009300A">
        <w:rPr>
          <w:shd w:val="clear" w:color="auto" w:fill="FFFFFF"/>
          <w:lang w:val="en-GB"/>
        </w:rPr>
        <w:t>Provides a common set of permissions and is included on all tokens by default</w:t>
      </w:r>
    </w:p>
    <w:p w14:paraId="27D368E0" w14:textId="32757808" w:rsidR="0009300A" w:rsidRPr="0009300A" w:rsidRDefault="0009300A">
      <w:pPr>
        <w:pStyle w:val="ListParagraph"/>
        <w:numPr>
          <w:ilvl w:val="0"/>
          <w:numId w:val="32"/>
        </w:numPr>
        <w:rPr>
          <w:shd w:val="clear" w:color="auto" w:fill="FFFFFF"/>
          <w:lang w:val="en-GB"/>
        </w:rPr>
      </w:pPr>
      <w:r w:rsidRPr="0009300A">
        <w:rPr>
          <w:shd w:val="clear" w:color="auto" w:fill="FFFFFF"/>
          <w:lang w:val="en-GB"/>
        </w:rPr>
        <w:t>Can not be modified or deleted</w:t>
      </w:r>
    </w:p>
    <w:p w14:paraId="746B0F65" w14:textId="4607089F" w:rsidR="0009300A" w:rsidRPr="0009300A" w:rsidRDefault="0009300A">
      <w:pPr>
        <w:pStyle w:val="ListParagraph"/>
        <w:numPr>
          <w:ilvl w:val="0"/>
          <w:numId w:val="32"/>
        </w:numPr>
        <w:rPr>
          <w:shd w:val="clear" w:color="auto" w:fill="FFFFFF"/>
          <w:lang w:val="en-GB"/>
        </w:rPr>
      </w:pPr>
      <w:r w:rsidRPr="0009300A">
        <w:rPr>
          <w:shd w:val="clear" w:color="auto" w:fill="FFFFFF"/>
          <w:lang w:val="en-GB"/>
        </w:rPr>
        <w:t>Gives a super admin permissions, similar to a root user on a Linux machine</w:t>
      </w:r>
    </w:p>
    <w:p w14:paraId="4A3A9478" w14:textId="0E046C16" w:rsidR="0009300A" w:rsidRPr="0009300A" w:rsidRDefault="0009300A">
      <w:pPr>
        <w:pStyle w:val="ListParagraph"/>
        <w:numPr>
          <w:ilvl w:val="0"/>
          <w:numId w:val="32"/>
        </w:numPr>
        <w:rPr>
          <w:shd w:val="clear" w:color="auto" w:fill="FFFFFF"/>
          <w:lang w:val="en-GB"/>
        </w:rPr>
      </w:pPr>
      <w:r w:rsidRPr="0009300A">
        <w:rPr>
          <w:shd w:val="clear" w:color="auto" w:fill="FFFFFF"/>
          <w:lang w:val="en-GB"/>
        </w:rPr>
        <w:t>Vault upgrade will overwrite any update you made to the default policy</w:t>
      </w:r>
    </w:p>
    <w:p w14:paraId="7C882434" w14:textId="77777777" w:rsidR="007D0CB8" w:rsidRPr="005204CA" w:rsidRDefault="007D0CB8"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0DE1E3D1" w14:textId="61664AEF" w:rsidR="007D0CB8" w:rsidRPr="005204CA" w:rsidRDefault="007D0CB8" w:rsidP="00A359B4">
      <w:pPr>
        <w:ind w:left="360"/>
        <w:rPr>
          <w:b/>
          <w:bCs/>
        </w:rPr>
      </w:pPr>
      <w:r w:rsidRPr="005204CA">
        <w:rPr>
          <w:b/>
          <w:bCs/>
        </w:rPr>
        <w:t xml:space="preserve">Correct Answer:  </w:t>
      </w:r>
      <w:r w:rsidR="00824F1D">
        <w:rPr>
          <w:b/>
          <w:bCs/>
        </w:rPr>
        <w:t>A,B</w:t>
      </w:r>
    </w:p>
    <w:p w14:paraId="2DED8565" w14:textId="77777777" w:rsidR="007D0CB8" w:rsidRPr="005204CA" w:rsidRDefault="007D0CB8" w:rsidP="00A359B4">
      <w:pPr>
        <w:ind w:left="360"/>
        <w:rPr>
          <w:b/>
          <w:bCs/>
        </w:rPr>
      </w:pPr>
      <w:r w:rsidRPr="005204CA">
        <w:rPr>
          <w:b/>
          <w:bCs/>
        </w:rPr>
        <w:t xml:space="preserve">Explanation: </w:t>
      </w:r>
    </w:p>
    <w:p w14:paraId="5C95BFBF" w14:textId="77777777" w:rsidR="00824F1D" w:rsidRPr="00824F1D" w:rsidRDefault="00824F1D" w:rsidP="00824F1D">
      <w:pPr>
        <w:ind w:firstLine="360"/>
        <w:rPr>
          <w:b/>
          <w:bCs/>
          <w:lang w:val="en-GB"/>
        </w:rPr>
      </w:pPr>
      <w:r w:rsidRPr="00824F1D">
        <w:rPr>
          <w:b/>
          <w:bCs/>
          <w:lang w:val="en-GB"/>
        </w:rPr>
        <w:t xml:space="preserve">A. It is one of the built-in policies </w:t>
      </w:r>
      <w:r w:rsidRPr="00824F1D">
        <w:rPr>
          <w:rFonts w:ascii="Segoe UI Emoji" w:hAnsi="Segoe UI Emoji" w:cs="Segoe UI Emoji"/>
          <w:b/>
          <w:bCs/>
          <w:lang w:val="en-GB"/>
        </w:rPr>
        <w:t>✅</w:t>
      </w:r>
    </w:p>
    <w:p w14:paraId="77E9F819" w14:textId="77777777" w:rsidR="00824F1D" w:rsidRPr="00824F1D" w:rsidRDefault="00824F1D" w:rsidP="00824F1D">
      <w:pPr>
        <w:rPr>
          <w:lang w:val="en-GB"/>
        </w:rPr>
      </w:pPr>
      <w:r w:rsidRPr="00824F1D">
        <w:rPr>
          <w:lang w:val="en-GB"/>
        </w:rPr>
        <w:t xml:space="preserve">The </w:t>
      </w:r>
      <w:r w:rsidRPr="00824F1D">
        <w:rPr>
          <w:b/>
          <w:bCs/>
          <w:lang w:val="en-GB"/>
        </w:rPr>
        <w:t>default policy</w:t>
      </w:r>
      <w:r w:rsidRPr="00824F1D">
        <w:rPr>
          <w:lang w:val="en-GB"/>
        </w:rPr>
        <w:t xml:space="preserve"> is a built-in Vault policy that exists automatically in every Vault deployment.</w:t>
      </w:r>
    </w:p>
    <w:p w14:paraId="65DFBEA2" w14:textId="77777777" w:rsidR="00824F1D" w:rsidRPr="00824F1D" w:rsidRDefault="00824F1D" w:rsidP="00824F1D">
      <w:pPr>
        <w:ind w:left="283"/>
        <w:rPr>
          <w:b/>
          <w:bCs/>
          <w:lang w:val="en-GB"/>
        </w:rPr>
      </w:pPr>
      <w:r w:rsidRPr="00824F1D">
        <w:rPr>
          <w:b/>
          <w:bCs/>
          <w:lang w:val="en-GB"/>
        </w:rPr>
        <w:t xml:space="preserve">B. Provides a common set of permissions and is included on all tokens by default </w:t>
      </w:r>
      <w:r w:rsidRPr="00824F1D">
        <w:rPr>
          <w:rFonts w:ascii="Segoe UI Emoji" w:hAnsi="Segoe UI Emoji" w:cs="Segoe UI Emoji"/>
          <w:b/>
          <w:bCs/>
          <w:lang w:val="en-GB"/>
        </w:rPr>
        <w:t>✅</w:t>
      </w:r>
    </w:p>
    <w:p w14:paraId="53A127E3" w14:textId="77777777" w:rsidR="00824F1D" w:rsidRPr="00824F1D" w:rsidRDefault="00824F1D" w:rsidP="00824F1D">
      <w:pPr>
        <w:rPr>
          <w:lang w:val="en-GB"/>
        </w:rPr>
      </w:pPr>
      <w:r w:rsidRPr="00824F1D">
        <w:rPr>
          <w:lang w:val="en-GB"/>
        </w:rPr>
        <w:t xml:space="preserve">The </w:t>
      </w:r>
      <w:r w:rsidRPr="00824F1D">
        <w:rPr>
          <w:b/>
          <w:bCs/>
          <w:lang w:val="en-GB"/>
        </w:rPr>
        <w:t>default policy</w:t>
      </w:r>
      <w:r w:rsidRPr="00824F1D">
        <w:rPr>
          <w:lang w:val="en-GB"/>
        </w:rPr>
        <w:t xml:space="preserve"> grants basic capabilities such as token self-lookup and renewal operations, and it is attached to tokens by default unless explicitly disabled when creating the token.</w:t>
      </w:r>
    </w:p>
    <w:p w14:paraId="3EFDE7A0" w14:textId="50D42153" w:rsidR="007D0CB8" w:rsidRPr="007D39DD" w:rsidRDefault="007D0CB8"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6" w:history="1">
        <w:r w:rsidR="0009300A" w:rsidRPr="001371D2">
          <w:rPr>
            <w:rStyle w:val="Hyperlink"/>
            <w:rFonts w:ascii="Roboto Condensed" w:hAnsi="Roboto Condensed"/>
            <w:shd w:val="clear" w:color="auto" w:fill="F8F9FA"/>
          </w:rPr>
          <w:t>https://www.examtopics.com/discussions/hashicorp/view/131574-exam-vault-associate-002-topic-1-question-80-discussion/</w:t>
        </w:r>
      </w:hyperlink>
      <w:r w:rsidR="0009300A">
        <w:rPr>
          <w:rFonts w:ascii="Roboto Condensed" w:hAnsi="Roboto Condensed"/>
          <w:color w:val="505050"/>
          <w:shd w:val="clear" w:color="auto" w:fill="F8F9FA"/>
        </w:rPr>
        <w:t xml:space="preserve"> </w:t>
      </w:r>
    </w:p>
    <w:p w14:paraId="47CF63A6" w14:textId="77777777" w:rsidR="00C963C9" w:rsidRPr="005204CA" w:rsidRDefault="00C963C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BAFE6E8" w14:textId="33254AC7" w:rsidR="0016621D" w:rsidRPr="0016621D" w:rsidRDefault="0016621D" w:rsidP="0016621D">
      <w:pPr>
        <w:rPr>
          <w:shd w:val="clear" w:color="auto" w:fill="FFFFFF"/>
          <w:lang w:val="en-GB"/>
        </w:rPr>
      </w:pPr>
      <w:r w:rsidRPr="0016621D">
        <w:rPr>
          <w:shd w:val="clear" w:color="auto" w:fill="FFFFFF"/>
          <w:lang w:val="en-GB"/>
        </w:rPr>
        <w:t>Why might an application be mapped to an identity entity?</w:t>
      </w:r>
    </w:p>
    <w:p w14:paraId="763A0DEC" w14:textId="3110365F" w:rsidR="0016621D" w:rsidRPr="0016621D" w:rsidRDefault="0016621D">
      <w:pPr>
        <w:pStyle w:val="ListParagraph"/>
        <w:numPr>
          <w:ilvl w:val="0"/>
          <w:numId w:val="26"/>
        </w:numPr>
        <w:rPr>
          <w:shd w:val="clear" w:color="auto" w:fill="FFFFFF"/>
          <w:lang w:val="en-GB"/>
        </w:rPr>
      </w:pPr>
      <w:r w:rsidRPr="0016621D">
        <w:rPr>
          <w:shd w:val="clear" w:color="auto" w:fill="FFFFFF"/>
          <w:lang w:val="en-GB"/>
        </w:rPr>
        <w:t>To prohibit Vault administrators from revoking tokens associated with that application</w:t>
      </w:r>
    </w:p>
    <w:p w14:paraId="2C35070E" w14:textId="76830F89" w:rsidR="0016621D" w:rsidRPr="0016621D" w:rsidRDefault="0016621D">
      <w:pPr>
        <w:pStyle w:val="ListParagraph"/>
        <w:numPr>
          <w:ilvl w:val="0"/>
          <w:numId w:val="26"/>
        </w:numPr>
        <w:rPr>
          <w:shd w:val="clear" w:color="auto" w:fill="FFFFFF"/>
          <w:lang w:val="en-GB"/>
        </w:rPr>
      </w:pPr>
      <w:r w:rsidRPr="0016621D">
        <w:rPr>
          <w:shd w:val="clear" w:color="auto" w:fill="FFFFFF"/>
          <w:lang w:val="en-GB"/>
        </w:rPr>
        <w:t>To get around cloud license limitations</w:t>
      </w:r>
    </w:p>
    <w:p w14:paraId="095C625B" w14:textId="71DED669" w:rsidR="0016621D" w:rsidRPr="0016621D" w:rsidRDefault="0016621D">
      <w:pPr>
        <w:pStyle w:val="ListParagraph"/>
        <w:numPr>
          <w:ilvl w:val="0"/>
          <w:numId w:val="26"/>
        </w:numPr>
        <w:rPr>
          <w:shd w:val="clear" w:color="auto" w:fill="FFFFFF"/>
          <w:lang w:val="en-GB"/>
        </w:rPr>
      </w:pPr>
      <w:r w:rsidRPr="0016621D">
        <w:rPr>
          <w:shd w:val="clear" w:color="auto" w:fill="FFFFFF"/>
          <w:lang w:val="en-GB"/>
        </w:rPr>
        <w:t>To allow an application deployed with multiple authentication methods have a consistent set of policies</w:t>
      </w:r>
    </w:p>
    <w:p w14:paraId="3835EE5D" w14:textId="3FAF7CFF" w:rsidR="0016621D" w:rsidRPr="0016621D" w:rsidRDefault="0016621D">
      <w:pPr>
        <w:pStyle w:val="ListParagraph"/>
        <w:numPr>
          <w:ilvl w:val="0"/>
          <w:numId w:val="26"/>
        </w:numPr>
        <w:rPr>
          <w:shd w:val="clear" w:color="auto" w:fill="FFFFFF"/>
          <w:lang w:val="en-GB"/>
        </w:rPr>
      </w:pPr>
      <w:r w:rsidRPr="0016621D">
        <w:rPr>
          <w:shd w:val="clear" w:color="auto" w:fill="FFFFFF"/>
          <w:lang w:val="en-GB"/>
        </w:rPr>
        <w:t>To allow the same application in one cloud to access already provisioned Vault tokens for that application in another cloud</w:t>
      </w:r>
    </w:p>
    <w:p w14:paraId="6DBE998F" w14:textId="77777777" w:rsidR="00C963C9" w:rsidRPr="005204CA" w:rsidRDefault="00C963C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415E614" w14:textId="172D5D5B" w:rsidR="00C963C9" w:rsidRPr="005204CA" w:rsidRDefault="00C963C9" w:rsidP="00A359B4">
      <w:pPr>
        <w:ind w:left="360"/>
        <w:rPr>
          <w:b/>
          <w:bCs/>
        </w:rPr>
      </w:pPr>
      <w:r w:rsidRPr="005204CA">
        <w:rPr>
          <w:b/>
          <w:bCs/>
        </w:rPr>
        <w:t xml:space="preserve">Correct Answer:  </w:t>
      </w:r>
      <w:r w:rsidR="007F4418">
        <w:rPr>
          <w:b/>
          <w:bCs/>
        </w:rPr>
        <w:t>C</w:t>
      </w:r>
    </w:p>
    <w:p w14:paraId="17287319" w14:textId="77777777" w:rsidR="00C963C9" w:rsidRPr="005204CA" w:rsidRDefault="00C963C9" w:rsidP="00A359B4">
      <w:pPr>
        <w:ind w:left="360"/>
        <w:rPr>
          <w:b/>
          <w:bCs/>
        </w:rPr>
      </w:pPr>
      <w:r w:rsidRPr="005204CA">
        <w:rPr>
          <w:b/>
          <w:bCs/>
        </w:rPr>
        <w:t xml:space="preserve">Explanation: </w:t>
      </w:r>
    </w:p>
    <w:p w14:paraId="552821B8" w14:textId="77777777" w:rsidR="007F4418" w:rsidRPr="007F4418" w:rsidRDefault="007F4418" w:rsidP="007F4418">
      <w:pPr>
        <w:rPr>
          <w:lang w:val="en-GB"/>
        </w:rPr>
      </w:pPr>
      <w:r w:rsidRPr="007F4418">
        <w:rPr>
          <w:lang w:val="en-GB"/>
        </w:rPr>
        <w:t xml:space="preserve">HashiCorp Vault's </w:t>
      </w:r>
      <w:r w:rsidRPr="007F4418">
        <w:rPr>
          <w:b/>
          <w:bCs/>
          <w:lang w:val="en-GB"/>
        </w:rPr>
        <w:t>Identity system</w:t>
      </w:r>
      <w:r w:rsidRPr="007F4418">
        <w:rPr>
          <w:lang w:val="en-GB"/>
        </w:rPr>
        <w:t xml:space="preserve"> lets you map multiple authentication methods (entities and aliases) to a single identity entity. This is useful when the same application authenticates in different ways, for example:</w:t>
      </w:r>
    </w:p>
    <w:p w14:paraId="7FA281A8" w14:textId="77777777" w:rsidR="007F4418" w:rsidRPr="007F4418" w:rsidRDefault="007F4418">
      <w:pPr>
        <w:pStyle w:val="ListParagraph"/>
        <w:numPr>
          <w:ilvl w:val="0"/>
          <w:numId w:val="27"/>
        </w:numPr>
        <w:rPr>
          <w:lang w:val="en-GB"/>
        </w:rPr>
      </w:pPr>
      <w:r w:rsidRPr="007F4418">
        <w:rPr>
          <w:lang w:val="en-GB"/>
        </w:rPr>
        <w:t>AppRole in one environment</w:t>
      </w:r>
    </w:p>
    <w:p w14:paraId="185506DD" w14:textId="77777777" w:rsidR="007F4418" w:rsidRPr="007F4418" w:rsidRDefault="007F4418">
      <w:pPr>
        <w:pStyle w:val="ListParagraph"/>
        <w:numPr>
          <w:ilvl w:val="0"/>
          <w:numId w:val="27"/>
        </w:numPr>
        <w:rPr>
          <w:lang w:val="en-GB"/>
        </w:rPr>
      </w:pPr>
      <w:r w:rsidRPr="007F4418">
        <w:rPr>
          <w:lang w:val="en-GB"/>
        </w:rPr>
        <w:t>Kubernetes Auth in another</w:t>
      </w:r>
    </w:p>
    <w:p w14:paraId="10F51771" w14:textId="77777777" w:rsidR="007F4418" w:rsidRPr="007F4418" w:rsidRDefault="007F4418">
      <w:pPr>
        <w:pStyle w:val="ListParagraph"/>
        <w:numPr>
          <w:ilvl w:val="0"/>
          <w:numId w:val="27"/>
        </w:numPr>
        <w:rPr>
          <w:lang w:val="en-GB"/>
        </w:rPr>
      </w:pPr>
      <w:r w:rsidRPr="007F4418">
        <w:rPr>
          <w:lang w:val="en-GB"/>
        </w:rPr>
        <w:t>OIDC in development</w:t>
      </w:r>
    </w:p>
    <w:p w14:paraId="259104A6" w14:textId="77777777" w:rsidR="007F4418" w:rsidRPr="007F4418" w:rsidRDefault="007F4418" w:rsidP="007F4418">
      <w:pPr>
        <w:rPr>
          <w:lang w:val="en-GB"/>
        </w:rPr>
      </w:pPr>
      <w:r w:rsidRPr="007F4418">
        <w:rPr>
          <w:lang w:val="en-GB"/>
        </w:rPr>
        <w:t xml:space="preserve">By associating all of these with the same </w:t>
      </w:r>
      <w:r w:rsidRPr="007F4418">
        <w:rPr>
          <w:b/>
          <w:bCs/>
          <w:lang w:val="en-GB"/>
        </w:rPr>
        <w:t>identity entity</w:t>
      </w:r>
      <w:r w:rsidRPr="007F4418">
        <w:rPr>
          <w:lang w:val="en-GB"/>
        </w:rPr>
        <w:t>, Vault can apply a consistent set of policies regardless of how the application authenticates.</w:t>
      </w:r>
    </w:p>
    <w:p w14:paraId="6DBEB269" w14:textId="29188902" w:rsidR="00C963C9" w:rsidRDefault="00C963C9"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7" w:history="1">
        <w:r w:rsidR="00FA7CDD" w:rsidRPr="001371D2">
          <w:rPr>
            <w:rStyle w:val="Hyperlink"/>
            <w:rFonts w:ascii="Roboto Condensed" w:hAnsi="Roboto Condensed"/>
            <w:shd w:val="clear" w:color="auto" w:fill="F8F9FA"/>
          </w:rPr>
          <w:t>https://www.examtopics.com/discussions/hashicorp/view/131581-exam-vault-associate-002-topic-1-question-81-discussion/</w:t>
        </w:r>
      </w:hyperlink>
      <w:r w:rsidR="00FA7CDD">
        <w:rPr>
          <w:rFonts w:ascii="Roboto Condensed" w:hAnsi="Roboto Condensed"/>
          <w:color w:val="505050"/>
          <w:shd w:val="clear" w:color="auto" w:fill="F8F9FA"/>
        </w:rPr>
        <w:t xml:space="preserve"> </w:t>
      </w:r>
    </w:p>
    <w:p w14:paraId="7AC0D418" w14:textId="77777777" w:rsidR="004B6F53" w:rsidRPr="005204CA" w:rsidRDefault="004B6F53"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0FF6BC4" w14:textId="77777777" w:rsidR="00F423C7" w:rsidRPr="00F423C7" w:rsidRDefault="00F423C7" w:rsidP="00F423C7">
      <w:pPr>
        <w:rPr>
          <w:shd w:val="clear" w:color="auto" w:fill="FFFFFF"/>
          <w:lang w:val="en-GB"/>
        </w:rPr>
      </w:pPr>
      <w:r w:rsidRPr="00F423C7">
        <w:rPr>
          <w:shd w:val="clear" w:color="auto" w:fill="FFFFFF"/>
          <w:lang w:val="en-GB"/>
        </w:rPr>
        <w:t>Unsealing a single Vault server in a cluster unseals all Vault servers in that cluster.</w:t>
      </w:r>
    </w:p>
    <w:p w14:paraId="61D5F01B" w14:textId="6375D9C6" w:rsidR="00F423C7" w:rsidRPr="00F423C7" w:rsidRDefault="00F423C7">
      <w:pPr>
        <w:pStyle w:val="ListParagraph"/>
        <w:numPr>
          <w:ilvl w:val="0"/>
          <w:numId w:val="25"/>
        </w:numPr>
        <w:rPr>
          <w:shd w:val="clear" w:color="auto" w:fill="FFFFFF"/>
          <w:lang w:val="en-GB"/>
        </w:rPr>
      </w:pPr>
      <w:r w:rsidRPr="00F423C7">
        <w:rPr>
          <w:shd w:val="clear" w:color="auto" w:fill="FFFFFF"/>
          <w:lang w:val="en-GB"/>
        </w:rPr>
        <w:t>True</w:t>
      </w:r>
    </w:p>
    <w:p w14:paraId="67691499" w14:textId="293ADECA" w:rsidR="00F423C7" w:rsidRPr="00F423C7" w:rsidRDefault="00F423C7">
      <w:pPr>
        <w:pStyle w:val="ListParagraph"/>
        <w:numPr>
          <w:ilvl w:val="0"/>
          <w:numId w:val="25"/>
        </w:numPr>
        <w:rPr>
          <w:shd w:val="clear" w:color="auto" w:fill="FFFFFF"/>
          <w:lang w:val="en-GB"/>
        </w:rPr>
      </w:pPr>
      <w:r w:rsidRPr="00F423C7">
        <w:rPr>
          <w:shd w:val="clear" w:color="auto" w:fill="FFFFFF"/>
          <w:lang w:val="en-GB"/>
        </w:rPr>
        <w:t>False</w:t>
      </w:r>
    </w:p>
    <w:p w14:paraId="4EB23280" w14:textId="77777777" w:rsidR="004B6F53" w:rsidRPr="005204CA" w:rsidRDefault="004B6F53"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5483D81" w14:textId="1B70959B" w:rsidR="004B6F53" w:rsidRPr="005204CA" w:rsidRDefault="004B6F53" w:rsidP="00A359B4">
      <w:pPr>
        <w:ind w:left="360"/>
        <w:rPr>
          <w:b/>
          <w:bCs/>
        </w:rPr>
      </w:pPr>
      <w:r w:rsidRPr="005204CA">
        <w:rPr>
          <w:b/>
          <w:bCs/>
        </w:rPr>
        <w:t xml:space="preserve">Correct Answer:  </w:t>
      </w:r>
      <w:r w:rsidR="001D4273">
        <w:rPr>
          <w:b/>
          <w:bCs/>
        </w:rPr>
        <w:t>B</w:t>
      </w:r>
    </w:p>
    <w:p w14:paraId="5F6C5202" w14:textId="77777777" w:rsidR="004B6F53" w:rsidRPr="005204CA" w:rsidRDefault="004B6F53" w:rsidP="00A359B4">
      <w:pPr>
        <w:ind w:left="360"/>
        <w:rPr>
          <w:b/>
          <w:bCs/>
        </w:rPr>
      </w:pPr>
      <w:r w:rsidRPr="005204CA">
        <w:rPr>
          <w:b/>
          <w:bCs/>
        </w:rPr>
        <w:t xml:space="preserve">Explanation: </w:t>
      </w:r>
    </w:p>
    <w:p w14:paraId="2477FC67" w14:textId="77777777" w:rsidR="001D4273" w:rsidRDefault="001D4273" w:rsidP="00A359B4">
      <w:r w:rsidRPr="001D4273">
        <w:t xml:space="preserve">HashiCorp Vault uses the "unsealing" process to unlock and access encrypted data in persistent storage. </w:t>
      </w:r>
    </w:p>
    <w:p w14:paraId="61A7FFD4" w14:textId="77777777" w:rsidR="001D4273" w:rsidRDefault="001D4273" w:rsidP="00A359B4">
      <w:r w:rsidRPr="001D4273">
        <w:t xml:space="preserve">When Vault is configured as a cluster with multiple servers (nodes), it is generally required to perform the unsealing process on each of the nodes. </w:t>
      </w:r>
    </w:p>
    <w:p w14:paraId="128AB77F" w14:textId="77777777" w:rsidR="001D4273" w:rsidRDefault="001D4273" w:rsidP="00A359B4">
      <w:r w:rsidRPr="001D4273">
        <w:t xml:space="preserve">The main reason for this is to provide an additional layer of security and resilience. In a clustered environment, Vault divides and distributes the unsealing keys among the nodes. </w:t>
      </w:r>
    </w:p>
    <w:p w14:paraId="2D4F4CC0" w14:textId="77777777" w:rsidR="001D4273" w:rsidRDefault="001D4273" w:rsidP="00A359B4">
      <w:r w:rsidRPr="001D4273">
        <w:t>Therefore, each node in the cluster must be independently unsealed in order for the system as a whole to access the encrypted data.</w:t>
      </w:r>
    </w:p>
    <w:p w14:paraId="779CF426" w14:textId="77777777" w:rsidR="001D4273" w:rsidRDefault="001D4273" w:rsidP="00A359B4">
      <w:r w:rsidRPr="001D4273">
        <w:t xml:space="preserve"> In summary, in a HashiCorp Vault cluster, unsealing must generally be performed on all nodes to ensure proper access to encrypted secrets. </w:t>
      </w:r>
    </w:p>
    <w:p w14:paraId="5992EFE4" w14:textId="564030CC" w:rsidR="004B6F53" w:rsidRPr="004F063F" w:rsidRDefault="001D4273" w:rsidP="00A359B4">
      <w:r w:rsidRPr="001D4273">
        <w:t>This helps ensure availability and redundancy in case of failures on some nodes in the cluster</w:t>
      </w:r>
    </w:p>
    <w:p w14:paraId="7509DD82" w14:textId="2BF9B843" w:rsidR="004B6F53" w:rsidRPr="007D39DD" w:rsidRDefault="004B6F53"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8" w:history="1">
        <w:r w:rsidRPr="001371D2">
          <w:rPr>
            <w:rStyle w:val="Hyperlink"/>
            <w:rFonts w:ascii="Roboto Condensed" w:hAnsi="Roboto Condensed"/>
            <w:shd w:val="clear" w:color="auto" w:fill="F8F9FA"/>
          </w:rPr>
          <w:t>https://www.examtopics.com/discussions/hashicorp/view/131582-exam-vault-associate-002-topic-1-question-82-discussion/</w:t>
        </w:r>
      </w:hyperlink>
      <w:r>
        <w:rPr>
          <w:rFonts w:ascii="Roboto Condensed" w:hAnsi="Roboto Condensed"/>
          <w:color w:val="505050"/>
          <w:shd w:val="clear" w:color="auto" w:fill="F8F9FA"/>
        </w:rPr>
        <w:t xml:space="preserve"> </w:t>
      </w:r>
    </w:p>
    <w:p w14:paraId="2424F75D" w14:textId="77777777" w:rsidR="00AA19F9" w:rsidRPr="005204CA" w:rsidRDefault="00AA19F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F508359" w14:textId="60D81605" w:rsidR="003D68A2" w:rsidRPr="003D68A2" w:rsidRDefault="003D68A2" w:rsidP="003D68A2">
      <w:pPr>
        <w:rPr>
          <w:shd w:val="clear" w:color="auto" w:fill="FFFFFF"/>
          <w:lang w:val="en-GB"/>
        </w:rPr>
      </w:pPr>
      <w:r w:rsidRPr="003D68A2">
        <w:rPr>
          <w:shd w:val="clear" w:color="auto" w:fill="FFFFFF"/>
          <w:lang w:val="en-GB"/>
        </w:rPr>
        <w:t>Which endpoint can be used to list all tokens?</w:t>
      </w:r>
    </w:p>
    <w:p w14:paraId="5ECBC17A" w14:textId="38FC6DC1" w:rsidR="003D68A2" w:rsidRPr="00D20B93" w:rsidRDefault="003D68A2">
      <w:pPr>
        <w:pStyle w:val="ListParagraph"/>
        <w:numPr>
          <w:ilvl w:val="0"/>
          <w:numId w:val="6"/>
        </w:numPr>
        <w:rPr>
          <w:shd w:val="clear" w:color="auto" w:fill="FFFFFF"/>
          <w:lang w:val="en-GB"/>
        </w:rPr>
      </w:pPr>
      <w:r w:rsidRPr="00D20B93">
        <w:rPr>
          <w:shd w:val="clear" w:color="auto" w:fill="FFFFFF"/>
          <w:lang w:val="en-GB"/>
        </w:rPr>
        <w:t>/kv/secrets</w:t>
      </w:r>
    </w:p>
    <w:p w14:paraId="49CA3E7C" w14:textId="216F5DAD" w:rsidR="003D68A2" w:rsidRPr="00D20B93" w:rsidRDefault="003D68A2">
      <w:pPr>
        <w:pStyle w:val="ListParagraph"/>
        <w:numPr>
          <w:ilvl w:val="0"/>
          <w:numId w:val="6"/>
        </w:numPr>
        <w:rPr>
          <w:shd w:val="clear" w:color="auto" w:fill="FFFFFF"/>
          <w:lang w:val="en-GB"/>
        </w:rPr>
      </w:pPr>
      <w:r w:rsidRPr="00D20B93">
        <w:rPr>
          <w:shd w:val="clear" w:color="auto" w:fill="FFFFFF"/>
          <w:lang w:val="en-GB"/>
        </w:rPr>
        <w:t>/auth/token/list</w:t>
      </w:r>
    </w:p>
    <w:p w14:paraId="6ECBFABA" w14:textId="082FE44D" w:rsidR="003D68A2" w:rsidRPr="00D20B93" w:rsidRDefault="003D68A2">
      <w:pPr>
        <w:pStyle w:val="ListParagraph"/>
        <w:numPr>
          <w:ilvl w:val="0"/>
          <w:numId w:val="6"/>
        </w:numPr>
        <w:rPr>
          <w:shd w:val="clear" w:color="auto" w:fill="FFFFFF"/>
          <w:lang w:val="en-GB"/>
        </w:rPr>
      </w:pPr>
      <w:r w:rsidRPr="00D20B93">
        <w:rPr>
          <w:shd w:val="clear" w:color="auto" w:fill="FFFFFF"/>
          <w:lang w:val="en-GB"/>
        </w:rPr>
        <w:t>/secrets/kv</w:t>
      </w:r>
    </w:p>
    <w:p w14:paraId="393278C9" w14:textId="0D70326D" w:rsidR="00AA19F9" w:rsidRPr="00D20B93" w:rsidRDefault="003D68A2">
      <w:pPr>
        <w:pStyle w:val="ListParagraph"/>
        <w:numPr>
          <w:ilvl w:val="0"/>
          <w:numId w:val="6"/>
        </w:numPr>
        <w:rPr>
          <w:shd w:val="clear" w:color="auto" w:fill="FFFFFF"/>
          <w:lang w:val="en-GB"/>
        </w:rPr>
      </w:pPr>
      <w:r w:rsidRPr="00D20B93">
        <w:rPr>
          <w:shd w:val="clear" w:color="auto" w:fill="FFFFFF"/>
          <w:lang w:val="en-GB"/>
        </w:rPr>
        <w:t>/auth/token/accessors</w:t>
      </w:r>
    </w:p>
    <w:p w14:paraId="6050943B" w14:textId="77777777" w:rsidR="00AA19F9" w:rsidRPr="005204CA" w:rsidRDefault="00AA19F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E5373C7" w14:textId="216FF835" w:rsidR="00AA19F9" w:rsidRPr="005204CA" w:rsidRDefault="00AA19F9" w:rsidP="00A359B4">
      <w:pPr>
        <w:ind w:left="360"/>
        <w:rPr>
          <w:b/>
          <w:bCs/>
        </w:rPr>
      </w:pPr>
      <w:r w:rsidRPr="005204CA">
        <w:rPr>
          <w:b/>
          <w:bCs/>
        </w:rPr>
        <w:t xml:space="preserve">Correct Answer:  </w:t>
      </w:r>
      <w:r w:rsidR="00B46586">
        <w:rPr>
          <w:b/>
          <w:bCs/>
        </w:rPr>
        <w:t>D</w:t>
      </w:r>
    </w:p>
    <w:p w14:paraId="328D52B0" w14:textId="77777777" w:rsidR="00AA19F9" w:rsidRPr="005204CA" w:rsidRDefault="00AA19F9" w:rsidP="00A359B4">
      <w:pPr>
        <w:ind w:left="360"/>
        <w:rPr>
          <w:b/>
          <w:bCs/>
        </w:rPr>
      </w:pPr>
      <w:r w:rsidRPr="005204CA">
        <w:rPr>
          <w:b/>
          <w:bCs/>
        </w:rPr>
        <w:t xml:space="preserve">Explanation: </w:t>
      </w:r>
    </w:p>
    <w:p w14:paraId="0664D657" w14:textId="77777777" w:rsidR="0051429A" w:rsidRPr="0051429A" w:rsidRDefault="0051429A" w:rsidP="0051429A">
      <w:pPr>
        <w:rPr>
          <w:lang w:val="en-GB"/>
        </w:rPr>
      </w:pPr>
      <w:r w:rsidRPr="0051429A">
        <w:rPr>
          <w:lang w:val="en-GB"/>
        </w:rPr>
        <w:t xml:space="preserve">In HashiCorp Vault, if you want to </w:t>
      </w:r>
      <w:r w:rsidRPr="0051429A">
        <w:rPr>
          <w:b/>
          <w:bCs/>
          <w:lang w:val="en-GB"/>
        </w:rPr>
        <w:t>list all tokens</w:t>
      </w:r>
      <w:r w:rsidRPr="0051429A">
        <w:rPr>
          <w:lang w:val="en-GB"/>
        </w:rPr>
        <w:t>, you use the token accessors endpoint:</w:t>
      </w:r>
    </w:p>
    <w:p w14:paraId="3992496D" w14:textId="77777777" w:rsidR="0051429A" w:rsidRPr="0051429A" w:rsidRDefault="0051429A" w:rsidP="0051429A">
      <w:pPr>
        <w:rPr>
          <w:b/>
          <w:bCs/>
          <w:i/>
          <w:iCs/>
          <w:lang w:val="en-GB"/>
        </w:rPr>
      </w:pPr>
      <w:r w:rsidRPr="0051429A">
        <w:rPr>
          <w:b/>
          <w:bCs/>
          <w:i/>
          <w:iCs/>
          <w:lang w:val="en-GB"/>
        </w:rPr>
        <w:t>LIST /auth/token/accessors</w:t>
      </w:r>
    </w:p>
    <w:p w14:paraId="72AA0905" w14:textId="7EB0F36A" w:rsidR="00AA19F9" w:rsidRDefault="0051429A" w:rsidP="00A359B4">
      <w:pPr>
        <w:rPr>
          <w:lang w:val="en-GB"/>
        </w:rPr>
      </w:pPr>
      <w:r>
        <w:rPr>
          <w:lang w:val="en-GB"/>
        </w:rPr>
        <w:lastRenderedPageBreak/>
        <w:t>Or</w:t>
      </w:r>
    </w:p>
    <w:p w14:paraId="51575D76" w14:textId="77777777" w:rsidR="00431799" w:rsidRPr="00431799" w:rsidRDefault="00431799" w:rsidP="00431799">
      <w:pPr>
        <w:rPr>
          <w:b/>
          <w:bCs/>
          <w:i/>
          <w:iCs/>
          <w:lang w:val="en-GB"/>
        </w:rPr>
      </w:pPr>
      <w:r w:rsidRPr="00431799">
        <w:rPr>
          <w:b/>
          <w:bCs/>
          <w:i/>
          <w:iCs/>
          <w:lang w:val="en-GB"/>
        </w:rPr>
        <w:t>vault list auth/token/accessors</w:t>
      </w:r>
    </w:p>
    <w:p w14:paraId="7BB63DB0" w14:textId="77777777" w:rsidR="0051429A" w:rsidRPr="0051429A" w:rsidRDefault="0051429A" w:rsidP="00A359B4">
      <w:pPr>
        <w:rPr>
          <w:lang w:val="en-GB"/>
        </w:rPr>
      </w:pPr>
    </w:p>
    <w:p w14:paraId="0028F1EB" w14:textId="22D4FF54" w:rsidR="00AA19F9" w:rsidRDefault="00AA19F9"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19" w:history="1">
        <w:r w:rsidR="00D20B93" w:rsidRPr="001371D2">
          <w:rPr>
            <w:rStyle w:val="Hyperlink"/>
            <w:rFonts w:ascii="Roboto Condensed" w:hAnsi="Roboto Condensed"/>
            <w:shd w:val="clear" w:color="auto" w:fill="F8F9FA"/>
          </w:rPr>
          <w:t>https://www.examtopics.com/discussions/hashicorp/view/131822-exam-vault-associate-002-topic-1-question-83-discussion/</w:t>
        </w:r>
      </w:hyperlink>
      <w:r w:rsidR="00D20B93">
        <w:rPr>
          <w:rFonts w:ascii="Roboto Condensed" w:hAnsi="Roboto Condensed"/>
          <w:color w:val="505050"/>
          <w:shd w:val="clear" w:color="auto" w:fill="F8F9FA"/>
        </w:rPr>
        <w:t xml:space="preserve"> </w:t>
      </w:r>
    </w:p>
    <w:p w14:paraId="188B0D4C" w14:textId="77777777" w:rsidR="008A4EEA" w:rsidRPr="005204CA" w:rsidRDefault="008A4EEA"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7128FDA" w14:textId="14E6AE08" w:rsidR="00A14D57" w:rsidRPr="00A14D57" w:rsidRDefault="00A14D57" w:rsidP="00A14D57">
      <w:pPr>
        <w:rPr>
          <w:shd w:val="clear" w:color="auto" w:fill="FFFFFF"/>
          <w:lang w:val="en-GB"/>
        </w:rPr>
      </w:pPr>
      <w:r w:rsidRPr="00A14D57">
        <w:rPr>
          <w:shd w:val="clear" w:color="auto" w:fill="FFFFFF"/>
          <w:lang w:val="en-GB"/>
        </w:rPr>
        <w:t>The mechanism to associate an authentication method with access to specific secrets is by specifying a/an:</w:t>
      </w:r>
    </w:p>
    <w:p w14:paraId="2E258898" w14:textId="186E32E6" w:rsidR="00A14D57" w:rsidRPr="00A14D57" w:rsidRDefault="00A14D57">
      <w:pPr>
        <w:pStyle w:val="ListParagraph"/>
        <w:numPr>
          <w:ilvl w:val="0"/>
          <w:numId w:val="23"/>
        </w:numPr>
        <w:rPr>
          <w:shd w:val="clear" w:color="auto" w:fill="FFFFFF"/>
          <w:lang w:val="en-GB"/>
        </w:rPr>
      </w:pPr>
      <w:r w:rsidRPr="00A14D57">
        <w:rPr>
          <w:shd w:val="clear" w:color="auto" w:fill="FFFFFF"/>
          <w:lang w:val="en-GB"/>
        </w:rPr>
        <w:t>Accessor</w:t>
      </w:r>
    </w:p>
    <w:p w14:paraId="70F6065C" w14:textId="6D910BC9" w:rsidR="00A14D57" w:rsidRPr="00A14D57" w:rsidRDefault="00A14D57">
      <w:pPr>
        <w:pStyle w:val="ListParagraph"/>
        <w:numPr>
          <w:ilvl w:val="0"/>
          <w:numId w:val="23"/>
        </w:numPr>
        <w:rPr>
          <w:shd w:val="clear" w:color="auto" w:fill="FFFFFF"/>
          <w:lang w:val="en-GB"/>
        </w:rPr>
      </w:pPr>
      <w:r w:rsidRPr="00A14D57">
        <w:rPr>
          <w:shd w:val="clear" w:color="auto" w:fill="FFFFFF"/>
          <w:lang w:val="en-GB"/>
        </w:rPr>
        <w:t>Token</w:t>
      </w:r>
    </w:p>
    <w:p w14:paraId="295EDAC7" w14:textId="282728BA" w:rsidR="00A14D57" w:rsidRPr="00A14D57" w:rsidRDefault="00A14D57">
      <w:pPr>
        <w:pStyle w:val="ListParagraph"/>
        <w:numPr>
          <w:ilvl w:val="0"/>
          <w:numId w:val="23"/>
        </w:numPr>
        <w:rPr>
          <w:shd w:val="clear" w:color="auto" w:fill="FFFFFF"/>
          <w:lang w:val="en-GB"/>
        </w:rPr>
      </w:pPr>
      <w:r w:rsidRPr="00A14D57">
        <w:rPr>
          <w:shd w:val="clear" w:color="auto" w:fill="FFFFFF"/>
          <w:lang w:val="en-GB"/>
        </w:rPr>
        <w:t>Policy</w:t>
      </w:r>
    </w:p>
    <w:p w14:paraId="36FBD8BD" w14:textId="6303AD93" w:rsidR="00A14D57" w:rsidRPr="00A14D57" w:rsidRDefault="00A14D57">
      <w:pPr>
        <w:pStyle w:val="ListParagraph"/>
        <w:numPr>
          <w:ilvl w:val="0"/>
          <w:numId w:val="23"/>
        </w:numPr>
        <w:rPr>
          <w:shd w:val="clear" w:color="auto" w:fill="FFFFFF"/>
          <w:lang w:val="en-GB"/>
        </w:rPr>
      </w:pPr>
      <w:r w:rsidRPr="00A14D57">
        <w:rPr>
          <w:shd w:val="clear" w:color="auto" w:fill="FFFFFF"/>
          <w:lang w:val="en-GB"/>
        </w:rPr>
        <w:t>Secret</w:t>
      </w:r>
    </w:p>
    <w:p w14:paraId="2A78E5B4" w14:textId="77777777" w:rsidR="008A4EEA" w:rsidRPr="005204CA" w:rsidRDefault="008A4EEA"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7B10FC5C" w14:textId="5233664E" w:rsidR="008A4EEA" w:rsidRPr="005204CA" w:rsidRDefault="008A4EEA" w:rsidP="00A359B4">
      <w:pPr>
        <w:ind w:left="360"/>
        <w:rPr>
          <w:b/>
          <w:bCs/>
        </w:rPr>
      </w:pPr>
      <w:r w:rsidRPr="005204CA">
        <w:rPr>
          <w:b/>
          <w:bCs/>
        </w:rPr>
        <w:t xml:space="preserve">Correct Answer:  </w:t>
      </w:r>
      <w:r w:rsidR="00A14D57">
        <w:rPr>
          <w:b/>
          <w:bCs/>
        </w:rPr>
        <w:t>C</w:t>
      </w:r>
    </w:p>
    <w:p w14:paraId="55AE4AAF" w14:textId="77777777" w:rsidR="008A4EEA" w:rsidRPr="005204CA" w:rsidRDefault="008A4EEA" w:rsidP="00A359B4">
      <w:pPr>
        <w:ind w:left="360"/>
        <w:rPr>
          <w:b/>
          <w:bCs/>
        </w:rPr>
      </w:pPr>
      <w:r w:rsidRPr="005204CA">
        <w:rPr>
          <w:b/>
          <w:bCs/>
        </w:rPr>
        <w:t xml:space="preserve">Explanation: </w:t>
      </w:r>
    </w:p>
    <w:p w14:paraId="6B174B4E" w14:textId="77777777" w:rsidR="003C4920" w:rsidRPr="003C4920" w:rsidRDefault="003C4920" w:rsidP="003C4920">
      <w:pPr>
        <w:rPr>
          <w:lang w:val="en-GB"/>
        </w:rPr>
      </w:pPr>
      <w:r w:rsidRPr="003C4920">
        <w:rPr>
          <w:lang w:val="en-GB"/>
        </w:rPr>
        <w:t xml:space="preserve">In HashiCorp Vault, </w:t>
      </w:r>
      <w:r w:rsidRPr="003C4920">
        <w:rPr>
          <w:b/>
          <w:bCs/>
          <w:lang w:val="en-GB"/>
        </w:rPr>
        <w:t>policies</w:t>
      </w:r>
      <w:r w:rsidRPr="003C4920">
        <w:rPr>
          <w:lang w:val="en-GB"/>
        </w:rPr>
        <w:t xml:space="preserve"> are the mechanism that connects an authentication method to access permissions on secrets.</w:t>
      </w:r>
    </w:p>
    <w:p w14:paraId="77B0E7BE" w14:textId="77777777" w:rsidR="003C4920" w:rsidRPr="003C4920" w:rsidRDefault="003C4920" w:rsidP="003C4920">
      <w:pPr>
        <w:rPr>
          <w:lang w:val="en-GB"/>
        </w:rPr>
      </w:pPr>
      <w:r w:rsidRPr="003C4920">
        <w:rPr>
          <w:lang w:val="en-GB"/>
        </w:rPr>
        <w:t>The flow is:</w:t>
      </w:r>
    </w:p>
    <w:p w14:paraId="58B76054" w14:textId="77777777" w:rsidR="003C4920" w:rsidRPr="003C4920" w:rsidRDefault="003C4920">
      <w:pPr>
        <w:numPr>
          <w:ilvl w:val="0"/>
          <w:numId w:val="24"/>
        </w:numPr>
        <w:rPr>
          <w:lang w:val="en-GB"/>
        </w:rPr>
      </w:pPr>
      <w:r w:rsidRPr="003C4920">
        <w:rPr>
          <w:lang w:val="en-GB"/>
        </w:rPr>
        <w:t>A user authenticates via an auth method (LDAP, AppRole, Userpass, OIDC, etc.).</w:t>
      </w:r>
    </w:p>
    <w:p w14:paraId="0DF75D8C" w14:textId="77777777" w:rsidR="003C4920" w:rsidRPr="003C4920" w:rsidRDefault="003C4920">
      <w:pPr>
        <w:numPr>
          <w:ilvl w:val="0"/>
          <w:numId w:val="24"/>
        </w:numPr>
        <w:rPr>
          <w:lang w:val="en-GB"/>
        </w:rPr>
      </w:pPr>
      <w:r w:rsidRPr="003C4920">
        <w:rPr>
          <w:lang w:val="en-GB"/>
        </w:rPr>
        <w:t>Vault issues a token.</w:t>
      </w:r>
    </w:p>
    <w:p w14:paraId="65CC6DF8" w14:textId="77777777" w:rsidR="003C4920" w:rsidRPr="003C4920" w:rsidRDefault="003C4920">
      <w:pPr>
        <w:numPr>
          <w:ilvl w:val="0"/>
          <w:numId w:val="24"/>
        </w:numPr>
        <w:rPr>
          <w:lang w:val="en-GB"/>
        </w:rPr>
      </w:pPr>
      <w:r w:rsidRPr="003C4920">
        <w:rPr>
          <w:lang w:val="en-GB"/>
        </w:rPr>
        <w:t xml:space="preserve">The token has one or more </w:t>
      </w:r>
      <w:r w:rsidRPr="003C4920">
        <w:rPr>
          <w:b/>
          <w:bCs/>
          <w:lang w:val="en-GB"/>
        </w:rPr>
        <w:t>policies</w:t>
      </w:r>
      <w:r w:rsidRPr="003C4920">
        <w:rPr>
          <w:lang w:val="en-GB"/>
        </w:rPr>
        <w:t xml:space="preserve"> attached.</w:t>
      </w:r>
    </w:p>
    <w:p w14:paraId="6EA3A014" w14:textId="77777777" w:rsidR="003C4920" w:rsidRPr="003C4920" w:rsidRDefault="003C4920">
      <w:pPr>
        <w:numPr>
          <w:ilvl w:val="0"/>
          <w:numId w:val="24"/>
        </w:numPr>
        <w:rPr>
          <w:lang w:val="en-GB"/>
        </w:rPr>
      </w:pPr>
      <w:r w:rsidRPr="003C4920">
        <w:rPr>
          <w:lang w:val="en-GB"/>
        </w:rPr>
        <w:t>Those policies define which secret paths and capabilities (read, create, update, delete, list) are allowed.</w:t>
      </w:r>
    </w:p>
    <w:p w14:paraId="16410911" w14:textId="77777777" w:rsidR="003C4920" w:rsidRPr="003C4920" w:rsidRDefault="003C4920" w:rsidP="003C4920">
      <w:pPr>
        <w:rPr>
          <w:lang w:val="en-GB"/>
        </w:rPr>
      </w:pPr>
      <w:r w:rsidRPr="003C4920">
        <w:rPr>
          <w:lang w:val="en-GB"/>
        </w:rPr>
        <w:t>Example policy:</w:t>
      </w:r>
    </w:p>
    <w:p w14:paraId="5BCEEC51" w14:textId="77777777" w:rsidR="003C4920" w:rsidRPr="00842159" w:rsidRDefault="003C4920" w:rsidP="003C4920">
      <w:pPr>
        <w:rPr>
          <w:b/>
          <w:bCs/>
          <w:i/>
          <w:iCs/>
          <w:lang w:val="en-GB"/>
        </w:rPr>
      </w:pPr>
      <w:r w:rsidRPr="00842159">
        <w:rPr>
          <w:b/>
          <w:bCs/>
          <w:i/>
          <w:iCs/>
          <w:lang w:val="en-GB"/>
        </w:rPr>
        <w:t>path "secret/data/team01/*" {</w:t>
      </w:r>
    </w:p>
    <w:p w14:paraId="16E21213" w14:textId="6D25F2B2" w:rsidR="003C4920" w:rsidRPr="00842159" w:rsidRDefault="003C4920" w:rsidP="003C4920">
      <w:pPr>
        <w:rPr>
          <w:b/>
          <w:bCs/>
          <w:i/>
          <w:iCs/>
          <w:lang w:val="en-GB"/>
        </w:rPr>
      </w:pPr>
      <w:r w:rsidRPr="00842159">
        <w:rPr>
          <w:b/>
          <w:bCs/>
          <w:i/>
          <w:iCs/>
          <w:lang w:val="en-GB"/>
        </w:rPr>
        <w:t xml:space="preserve">  capabilities = ["read"]</w:t>
      </w:r>
    </w:p>
    <w:p w14:paraId="0EAED23F" w14:textId="77777777" w:rsidR="003C4920" w:rsidRPr="00842159" w:rsidRDefault="003C4920" w:rsidP="003C4920">
      <w:pPr>
        <w:rPr>
          <w:b/>
          <w:bCs/>
          <w:i/>
          <w:iCs/>
          <w:lang w:val="en-GB"/>
        </w:rPr>
      </w:pPr>
      <w:r w:rsidRPr="00842159">
        <w:rPr>
          <w:b/>
          <w:bCs/>
          <w:i/>
          <w:iCs/>
          <w:lang w:val="en-GB"/>
        </w:rPr>
        <w:t>}</w:t>
      </w:r>
    </w:p>
    <w:p w14:paraId="010CFFFF" w14:textId="77777777" w:rsidR="003C4920" w:rsidRPr="003C4920" w:rsidRDefault="003C4920" w:rsidP="003C4920">
      <w:pPr>
        <w:rPr>
          <w:lang w:val="en-GB"/>
        </w:rPr>
      </w:pPr>
      <w:r w:rsidRPr="003C4920">
        <w:rPr>
          <w:lang w:val="en-GB"/>
        </w:rPr>
        <w:t xml:space="preserve">This policy grants read access to secrets under </w:t>
      </w:r>
      <w:r w:rsidRPr="003C4920">
        <w:rPr>
          <w:b/>
          <w:bCs/>
          <w:i/>
          <w:iCs/>
          <w:lang w:val="en-GB"/>
        </w:rPr>
        <w:t>secret/data/team01/.</w:t>
      </w:r>
    </w:p>
    <w:p w14:paraId="6F276355" w14:textId="2249DE98" w:rsidR="008A4EEA" w:rsidRPr="007D39DD" w:rsidRDefault="008A4EEA"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20" w:history="1">
        <w:r w:rsidR="00A7697F" w:rsidRPr="001371D2">
          <w:rPr>
            <w:rStyle w:val="Hyperlink"/>
            <w:rFonts w:ascii="Roboto Condensed" w:hAnsi="Roboto Condensed"/>
            <w:shd w:val="clear" w:color="auto" w:fill="F8F9FA"/>
          </w:rPr>
          <w:t>https://www.examtopics.com/discussions/hashicorp/view/131583-exam-vault-associate-002-topic-1-question-84-discussion/</w:t>
        </w:r>
      </w:hyperlink>
      <w:r w:rsidR="00A7697F">
        <w:rPr>
          <w:rFonts w:ascii="Roboto Condensed" w:hAnsi="Roboto Condensed"/>
          <w:color w:val="505050"/>
          <w:shd w:val="clear" w:color="auto" w:fill="F8F9FA"/>
        </w:rPr>
        <w:t xml:space="preserve"> </w:t>
      </w:r>
    </w:p>
    <w:p w14:paraId="5C2C230A" w14:textId="77777777" w:rsidR="00AA19F9" w:rsidRPr="005204CA" w:rsidRDefault="00AA19F9"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lastRenderedPageBreak/>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77CEDF67" w14:textId="77777777" w:rsidR="00AF295D" w:rsidRDefault="00AF295D" w:rsidP="00AF295D">
      <w:pPr>
        <w:rPr>
          <w:shd w:val="clear" w:color="auto" w:fill="FFFFFF"/>
          <w:lang w:val="en-GB"/>
        </w:rPr>
      </w:pPr>
      <w:r w:rsidRPr="00AF295D">
        <w:rPr>
          <w:shd w:val="clear" w:color="auto" w:fill="FFFFFF"/>
          <w:lang w:val="en-GB"/>
        </w:rPr>
        <w:t xml:space="preserve">You are managing a Vault implementation that has been integrated with Azure SQL database to provide dynamic credentials. You have created a role that will provide database credentials for database administrators (DBAs) to use for managing their database in Azure SQL. A DBA has requested a new credential by issuing the following Vault CLI command: </w:t>
      </w:r>
    </w:p>
    <w:p w14:paraId="57261069" w14:textId="77777777" w:rsidR="00AF295D" w:rsidRPr="00AF295D" w:rsidRDefault="00AF295D" w:rsidP="00AF295D">
      <w:pPr>
        <w:rPr>
          <w:b/>
          <w:bCs/>
          <w:i/>
          <w:iCs/>
          <w:shd w:val="clear" w:color="auto" w:fill="FFFFFF"/>
          <w:lang w:val="en-GB"/>
        </w:rPr>
      </w:pPr>
      <w:r w:rsidRPr="00AF295D">
        <w:rPr>
          <w:b/>
          <w:bCs/>
          <w:i/>
          <w:iCs/>
          <w:shd w:val="clear" w:color="auto" w:fill="FFFFFF"/>
          <w:lang w:val="en-GB"/>
        </w:rPr>
        <w:t xml:space="preserve">vault read </w:t>
      </w:r>
      <w:proofErr w:type="spellStart"/>
      <w:r w:rsidRPr="00AF295D">
        <w:rPr>
          <w:b/>
          <w:bCs/>
          <w:i/>
          <w:iCs/>
          <w:shd w:val="clear" w:color="auto" w:fill="FFFFFF"/>
          <w:lang w:val="en-GB"/>
        </w:rPr>
        <w:t>azuresql</w:t>
      </w:r>
      <w:proofErr w:type="spellEnd"/>
      <w:r w:rsidRPr="00AF295D">
        <w:rPr>
          <w:b/>
          <w:bCs/>
          <w:i/>
          <w:iCs/>
          <w:shd w:val="clear" w:color="auto" w:fill="FFFFFF"/>
          <w:lang w:val="en-GB"/>
        </w:rPr>
        <w:t>/creds/</w:t>
      </w:r>
      <w:proofErr w:type="spellStart"/>
      <w:r w:rsidRPr="00AF295D">
        <w:rPr>
          <w:b/>
          <w:bCs/>
          <w:i/>
          <w:iCs/>
          <w:shd w:val="clear" w:color="auto" w:fill="FFFFFF"/>
          <w:lang w:val="en-GB"/>
        </w:rPr>
        <w:t>dba_access</w:t>
      </w:r>
      <w:proofErr w:type="spellEnd"/>
      <w:r w:rsidRPr="00AF295D">
        <w:rPr>
          <w:b/>
          <w:bCs/>
          <w:i/>
          <w:iCs/>
          <w:shd w:val="clear" w:color="auto" w:fill="FFFFFF"/>
          <w:lang w:val="en-GB"/>
        </w:rPr>
        <w:t xml:space="preserve">. </w:t>
      </w:r>
    </w:p>
    <w:p w14:paraId="45DE27A1" w14:textId="565D5F83" w:rsidR="00AF295D" w:rsidRPr="00AF295D" w:rsidRDefault="00AF295D" w:rsidP="00AF295D">
      <w:pPr>
        <w:rPr>
          <w:shd w:val="clear" w:color="auto" w:fill="FFFFFF"/>
          <w:lang w:val="en-GB"/>
        </w:rPr>
      </w:pPr>
      <w:r w:rsidRPr="00AF295D">
        <w:rPr>
          <w:shd w:val="clear" w:color="auto" w:fill="FFFFFF"/>
          <w:lang w:val="en-GB"/>
        </w:rPr>
        <w:t>The following output is returned:</w:t>
      </w:r>
      <w:r w:rsidRPr="00AF295D">
        <w:rPr>
          <w:shd w:val="clear" w:color="auto" w:fill="FFFFFF"/>
          <w:lang w:val="en-GB"/>
        </w:rPr>
        <w:br/>
      </w:r>
      <w:r w:rsidRPr="00AF295D">
        <w:rPr>
          <w:noProof/>
          <w:shd w:val="clear" w:color="auto" w:fill="FFFFFF"/>
          <w:lang w:val="en-GB"/>
        </w:rPr>
        <w:drawing>
          <wp:inline distT="0" distB="0" distL="0" distR="0" wp14:anchorId="1D3CF05F" wp14:editId="433FE3AA">
            <wp:extent cx="5391150" cy="1314450"/>
            <wp:effectExtent l="0" t="0" r="0" b="0"/>
            <wp:docPr id="7540144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91150" cy="1314450"/>
                    </a:xfrm>
                    <a:prstGeom prst="rect">
                      <a:avLst/>
                    </a:prstGeom>
                    <a:noFill/>
                    <a:ln>
                      <a:noFill/>
                    </a:ln>
                  </pic:spPr>
                </pic:pic>
              </a:graphicData>
            </a:graphic>
          </wp:inline>
        </w:drawing>
      </w:r>
      <w:r w:rsidRPr="00AF295D">
        <w:rPr>
          <w:shd w:val="clear" w:color="auto" w:fill="FFFFFF"/>
          <w:lang w:val="en-GB"/>
        </w:rPr>
        <w:br/>
        <w:t>The DBA has completed their work and would like to proactively remove the credential now that their work is complete.</w:t>
      </w:r>
      <w:r w:rsidRPr="00AF295D">
        <w:rPr>
          <w:shd w:val="clear" w:color="auto" w:fill="FFFFFF"/>
          <w:lang w:val="en-GB"/>
        </w:rPr>
        <w:br/>
        <w:t>Which of the following commands should the DBA execute?</w:t>
      </w:r>
    </w:p>
    <w:p w14:paraId="76A33163" w14:textId="17B023A2" w:rsidR="00AF295D" w:rsidRPr="00AF295D" w:rsidRDefault="00AF295D">
      <w:pPr>
        <w:pStyle w:val="ListParagraph"/>
        <w:numPr>
          <w:ilvl w:val="0"/>
          <w:numId w:val="7"/>
        </w:numPr>
        <w:rPr>
          <w:shd w:val="clear" w:color="auto" w:fill="FFFFFF"/>
          <w:lang w:val="en-GB"/>
        </w:rPr>
      </w:pPr>
      <w:r w:rsidRPr="00AF295D">
        <w:rPr>
          <w:shd w:val="clear" w:color="auto" w:fill="FFFFFF"/>
          <w:lang w:val="en-GB"/>
        </w:rPr>
        <w:t xml:space="preserve">vault delete </w:t>
      </w:r>
      <w:proofErr w:type="spellStart"/>
      <w:r w:rsidRPr="00AF295D">
        <w:rPr>
          <w:shd w:val="clear" w:color="auto" w:fill="FFFFFF"/>
          <w:lang w:val="en-GB"/>
        </w:rPr>
        <w:t>azuresql</w:t>
      </w:r>
      <w:proofErr w:type="spellEnd"/>
      <w:r w:rsidRPr="00AF295D">
        <w:rPr>
          <w:shd w:val="clear" w:color="auto" w:fill="FFFFFF"/>
          <w:lang w:val="en-GB"/>
        </w:rPr>
        <w:t>/creds/</w:t>
      </w:r>
      <w:proofErr w:type="spellStart"/>
      <w:r w:rsidRPr="00AF295D">
        <w:rPr>
          <w:shd w:val="clear" w:color="auto" w:fill="FFFFFF"/>
          <w:lang w:val="en-GB"/>
        </w:rPr>
        <w:t>dba_access</w:t>
      </w:r>
      <w:proofErr w:type="spellEnd"/>
    </w:p>
    <w:p w14:paraId="6DAAA45D" w14:textId="296E9BEA" w:rsidR="00AF295D" w:rsidRPr="00AF295D" w:rsidRDefault="00AF295D">
      <w:pPr>
        <w:pStyle w:val="ListParagraph"/>
        <w:numPr>
          <w:ilvl w:val="0"/>
          <w:numId w:val="7"/>
        </w:numPr>
        <w:rPr>
          <w:shd w:val="clear" w:color="auto" w:fill="FFFFFF"/>
          <w:lang w:val="en-GB"/>
        </w:rPr>
      </w:pPr>
      <w:r w:rsidRPr="00AF295D">
        <w:rPr>
          <w:shd w:val="clear" w:color="auto" w:fill="FFFFFF"/>
          <w:lang w:val="en-GB"/>
        </w:rPr>
        <w:t>vault lease revoke v-token-dba_acccss-tr2t4x9pxvqlz8878s9s-1513446795</w:t>
      </w:r>
    </w:p>
    <w:p w14:paraId="4670784C" w14:textId="0A21E073" w:rsidR="00AF295D" w:rsidRPr="00AF295D" w:rsidRDefault="00AF295D">
      <w:pPr>
        <w:pStyle w:val="ListParagraph"/>
        <w:numPr>
          <w:ilvl w:val="0"/>
          <w:numId w:val="7"/>
        </w:numPr>
        <w:rPr>
          <w:shd w:val="clear" w:color="auto" w:fill="FFFFFF"/>
          <w:lang w:val="es-ES"/>
        </w:rPr>
      </w:pPr>
      <w:proofErr w:type="spellStart"/>
      <w:r w:rsidRPr="00AF295D">
        <w:rPr>
          <w:shd w:val="clear" w:color="auto" w:fill="FFFFFF"/>
          <w:lang w:val="es-ES"/>
        </w:rPr>
        <w:t>vault</w:t>
      </w:r>
      <w:proofErr w:type="spellEnd"/>
      <w:r w:rsidRPr="00AF295D">
        <w:rPr>
          <w:shd w:val="clear" w:color="auto" w:fill="FFFFFF"/>
          <w:lang w:val="es-ES"/>
        </w:rPr>
        <w:t xml:space="preserve"> </w:t>
      </w:r>
      <w:proofErr w:type="spellStart"/>
      <w:r w:rsidRPr="00AF295D">
        <w:rPr>
          <w:shd w:val="clear" w:color="auto" w:fill="FFFFFF"/>
          <w:lang w:val="es-ES"/>
        </w:rPr>
        <w:t>delete</w:t>
      </w:r>
      <w:proofErr w:type="spellEnd"/>
      <w:r w:rsidRPr="00AF295D">
        <w:rPr>
          <w:shd w:val="clear" w:color="auto" w:fill="FFFFFF"/>
          <w:lang w:val="es-ES"/>
        </w:rPr>
        <w:t xml:space="preserve"> </w:t>
      </w:r>
      <w:proofErr w:type="spellStart"/>
      <w:r w:rsidRPr="00AF295D">
        <w:rPr>
          <w:shd w:val="clear" w:color="auto" w:fill="FFFFFF"/>
          <w:lang w:val="es-ES"/>
        </w:rPr>
        <w:t>azuresql</w:t>
      </w:r>
      <w:proofErr w:type="spellEnd"/>
      <w:r w:rsidRPr="00AF295D">
        <w:rPr>
          <w:shd w:val="clear" w:color="auto" w:fill="FFFFFF"/>
          <w:lang w:val="es-ES"/>
        </w:rPr>
        <w:t>/</w:t>
      </w:r>
      <w:proofErr w:type="spellStart"/>
      <w:r w:rsidRPr="00AF295D">
        <w:rPr>
          <w:shd w:val="clear" w:color="auto" w:fill="FFFFFF"/>
          <w:lang w:val="es-ES"/>
        </w:rPr>
        <w:t>creds</w:t>
      </w:r>
      <w:proofErr w:type="spellEnd"/>
      <w:r w:rsidRPr="00AF295D">
        <w:rPr>
          <w:shd w:val="clear" w:color="auto" w:fill="FFFFFF"/>
          <w:lang w:val="es-ES"/>
        </w:rPr>
        <w:t>/</w:t>
      </w:r>
      <w:proofErr w:type="spellStart"/>
      <w:r w:rsidRPr="00AF295D">
        <w:rPr>
          <w:shd w:val="clear" w:color="auto" w:fill="FFFFFF"/>
          <w:lang w:val="es-ES"/>
        </w:rPr>
        <w:t>dba_access</w:t>
      </w:r>
      <w:proofErr w:type="spellEnd"/>
      <w:r w:rsidRPr="00AF295D">
        <w:rPr>
          <w:shd w:val="clear" w:color="auto" w:fill="FFFFFF"/>
          <w:lang w:val="es-ES"/>
        </w:rPr>
        <w:t>/2e5b1e0b-a081-c7el-5622-39f58e79a7l9</w:t>
      </w:r>
    </w:p>
    <w:p w14:paraId="63C3E6D4" w14:textId="688F24F8" w:rsidR="00AF295D" w:rsidRPr="00AF295D" w:rsidRDefault="00AF295D">
      <w:pPr>
        <w:pStyle w:val="ListParagraph"/>
        <w:numPr>
          <w:ilvl w:val="0"/>
          <w:numId w:val="7"/>
        </w:numPr>
        <w:rPr>
          <w:shd w:val="clear" w:color="auto" w:fill="FFFFFF"/>
          <w:lang w:val="en-GB"/>
        </w:rPr>
      </w:pPr>
      <w:r w:rsidRPr="00AF295D">
        <w:rPr>
          <w:shd w:val="clear" w:color="auto" w:fill="FFFFFF"/>
          <w:lang w:val="en-GB"/>
        </w:rPr>
        <w:t xml:space="preserve">vault lease revoke </w:t>
      </w:r>
      <w:proofErr w:type="spellStart"/>
      <w:r w:rsidRPr="00AF295D">
        <w:rPr>
          <w:shd w:val="clear" w:color="auto" w:fill="FFFFFF"/>
          <w:lang w:val="en-GB"/>
        </w:rPr>
        <w:t>azuresql</w:t>
      </w:r>
      <w:proofErr w:type="spellEnd"/>
      <w:r w:rsidRPr="00AF295D">
        <w:rPr>
          <w:shd w:val="clear" w:color="auto" w:fill="FFFFFF"/>
          <w:lang w:val="en-GB"/>
        </w:rPr>
        <w:t>/creds/</w:t>
      </w:r>
      <w:proofErr w:type="spellStart"/>
      <w:r w:rsidRPr="00AF295D">
        <w:rPr>
          <w:shd w:val="clear" w:color="auto" w:fill="FFFFFF"/>
          <w:lang w:val="en-GB"/>
        </w:rPr>
        <w:t>dba_access</w:t>
      </w:r>
      <w:proofErr w:type="spellEnd"/>
      <w:r w:rsidRPr="00AF295D">
        <w:rPr>
          <w:shd w:val="clear" w:color="auto" w:fill="FFFFFF"/>
          <w:lang w:val="en-GB"/>
        </w:rPr>
        <w:t>/2e5b1e0b-a081-c7el-5622-39f58e79a719</w:t>
      </w:r>
    </w:p>
    <w:p w14:paraId="25795C0F" w14:textId="77777777" w:rsidR="00AA19F9" w:rsidRPr="005204CA" w:rsidRDefault="00AA19F9"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BCD636C" w14:textId="3179F958" w:rsidR="00AA19F9" w:rsidRPr="005204CA" w:rsidRDefault="00AA19F9" w:rsidP="00A359B4">
      <w:pPr>
        <w:ind w:left="360"/>
        <w:rPr>
          <w:b/>
          <w:bCs/>
        </w:rPr>
      </w:pPr>
      <w:r w:rsidRPr="005204CA">
        <w:rPr>
          <w:b/>
          <w:bCs/>
        </w:rPr>
        <w:t xml:space="preserve">Correct Answer:  </w:t>
      </w:r>
      <w:r w:rsidR="00097455">
        <w:rPr>
          <w:b/>
          <w:bCs/>
        </w:rPr>
        <w:t>D</w:t>
      </w:r>
    </w:p>
    <w:p w14:paraId="516BF402" w14:textId="77777777" w:rsidR="00AA19F9" w:rsidRPr="005204CA" w:rsidRDefault="00AA19F9" w:rsidP="00A359B4">
      <w:pPr>
        <w:ind w:left="360"/>
        <w:rPr>
          <w:b/>
          <w:bCs/>
        </w:rPr>
      </w:pPr>
      <w:r w:rsidRPr="005204CA">
        <w:rPr>
          <w:b/>
          <w:bCs/>
        </w:rPr>
        <w:t xml:space="preserve">Explanation: </w:t>
      </w:r>
    </w:p>
    <w:p w14:paraId="6D341692" w14:textId="77777777" w:rsidR="00C72153" w:rsidRPr="00C72153" w:rsidRDefault="00C72153" w:rsidP="00C72153">
      <w:pPr>
        <w:rPr>
          <w:lang w:val="en-GB"/>
        </w:rPr>
      </w:pPr>
      <w:r w:rsidRPr="00C72153">
        <w:rPr>
          <w:lang w:val="en-GB"/>
        </w:rPr>
        <w:t>Revoke and Lease Id are the 'keys'</w:t>
      </w:r>
    </w:p>
    <w:p w14:paraId="12930A66" w14:textId="36466540" w:rsidR="00AA19F9" w:rsidRPr="007D39DD" w:rsidRDefault="00AA19F9"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22" w:history="1">
        <w:r w:rsidR="009837A0" w:rsidRPr="001371D2">
          <w:rPr>
            <w:rStyle w:val="Hyperlink"/>
            <w:rFonts w:ascii="Roboto Condensed" w:hAnsi="Roboto Condensed"/>
            <w:shd w:val="clear" w:color="auto" w:fill="F8F9FA"/>
          </w:rPr>
          <w:t>https://www.examtopics.com/discussions/hashicorp/view/131821-exam-vault-associate-002-topic-1-question-85-discussion/</w:t>
        </w:r>
      </w:hyperlink>
      <w:r w:rsidR="009837A0">
        <w:rPr>
          <w:rFonts w:ascii="Roboto Condensed" w:hAnsi="Roboto Condensed"/>
          <w:color w:val="505050"/>
          <w:shd w:val="clear" w:color="auto" w:fill="F8F9FA"/>
        </w:rPr>
        <w:t xml:space="preserve"> </w:t>
      </w:r>
    </w:p>
    <w:p w14:paraId="64CD5FE3" w14:textId="77777777" w:rsidR="00613F52" w:rsidRPr="005204CA" w:rsidRDefault="00613F52"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41F18AE4" w14:textId="7DE77837" w:rsidR="00613F52" w:rsidRPr="00613F52" w:rsidRDefault="00613F52" w:rsidP="00613F52">
      <w:pPr>
        <w:rPr>
          <w:shd w:val="clear" w:color="auto" w:fill="FFFFFF"/>
          <w:lang w:val="en-GB"/>
        </w:rPr>
      </w:pPr>
      <w:r w:rsidRPr="00613F52">
        <w:rPr>
          <w:shd w:val="clear" w:color="auto" w:fill="FFFFFF"/>
          <w:lang w:val="en-GB"/>
        </w:rPr>
        <w:t>One of the benefits of using the Vault transit secrets engine is its ability to easily rotate encryption keys. Which of these is true regarding key rotation?</w:t>
      </w:r>
    </w:p>
    <w:p w14:paraId="6A6A2BE9" w14:textId="2E875E69" w:rsidR="00613F52" w:rsidRPr="00613F52" w:rsidRDefault="00613F52">
      <w:pPr>
        <w:pStyle w:val="ListParagraph"/>
        <w:numPr>
          <w:ilvl w:val="0"/>
          <w:numId w:val="8"/>
        </w:numPr>
        <w:rPr>
          <w:shd w:val="clear" w:color="auto" w:fill="FFFFFF"/>
          <w:lang w:val="en-GB"/>
        </w:rPr>
      </w:pPr>
      <w:r w:rsidRPr="00613F52">
        <w:rPr>
          <w:shd w:val="clear" w:color="auto" w:fill="FFFFFF"/>
          <w:lang w:val="en-GB"/>
        </w:rPr>
        <w:t>Vault automatically rotates the encryption key based on a set period</w:t>
      </w:r>
    </w:p>
    <w:p w14:paraId="062376BE" w14:textId="079C2B5B" w:rsidR="00613F52" w:rsidRPr="00613F52" w:rsidRDefault="00613F52">
      <w:pPr>
        <w:pStyle w:val="ListParagraph"/>
        <w:numPr>
          <w:ilvl w:val="0"/>
          <w:numId w:val="8"/>
        </w:numPr>
        <w:rPr>
          <w:shd w:val="clear" w:color="auto" w:fill="FFFFFF"/>
          <w:lang w:val="en-GB"/>
        </w:rPr>
      </w:pPr>
      <w:r w:rsidRPr="00613F52">
        <w:rPr>
          <w:shd w:val="clear" w:color="auto" w:fill="FFFFFF"/>
          <w:lang w:val="en-GB"/>
        </w:rPr>
        <w:t>Vault can rotate encryption keys, but cannot enforce restrictions about the minimum encryption key version</w:t>
      </w:r>
    </w:p>
    <w:p w14:paraId="198F1C7C" w14:textId="04DBB3E1" w:rsidR="00613F52" w:rsidRPr="00613F52" w:rsidRDefault="00613F52">
      <w:pPr>
        <w:pStyle w:val="ListParagraph"/>
        <w:numPr>
          <w:ilvl w:val="0"/>
          <w:numId w:val="8"/>
        </w:numPr>
        <w:rPr>
          <w:shd w:val="clear" w:color="auto" w:fill="FFFFFF"/>
          <w:lang w:val="en-GB"/>
        </w:rPr>
      </w:pPr>
      <w:r w:rsidRPr="00613F52">
        <w:rPr>
          <w:shd w:val="clear" w:color="auto" w:fill="FFFFFF"/>
          <w:lang w:val="en-GB"/>
        </w:rPr>
        <w:t>Vault does not maintain the versioned keyring</w:t>
      </w:r>
    </w:p>
    <w:p w14:paraId="35E46FEA" w14:textId="33722BA0" w:rsidR="00613F52" w:rsidRPr="00613F52" w:rsidRDefault="00613F52">
      <w:pPr>
        <w:pStyle w:val="ListParagraph"/>
        <w:numPr>
          <w:ilvl w:val="0"/>
          <w:numId w:val="8"/>
        </w:numPr>
        <w:rPr>
          <w:shd w:val="clear" w:color="auto" w:fill="FFFFFF"/>
          <w:lang w:val="en-GB"/>
        </w:rPr>
      </w:pPr>
      <w:r w:rsidRPr="00613F52">
        <w:rPr>
          <w:shd w:val="clear" w:color="auto" w:fill="FFFFFF"/>
          <w:lang w:val="en-GB"/>
        </w:rPr>
        <w:t>Encryption keys can be rotated manually by a user, or by an automated process which invokes the key rotation API</w:t>
      </w:r>
    </w:p>
    <w:p w14:paraId="17A645CB" w14:textId="77777777" w:rsidR="00613F52" w:rsidRPr="005204CA" w:rsidRDefault="00613F52"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lastRenderedPageBreak/>
        <w:t>Answer</w:t>
      </w:r>
    </w:p>
    <w:p w14:paraId="60D031CB" w14:textId="1507C224" w:rsidR="00613F52" w:rsidRPr="005204CA" w:rsidRDefault="00613F52" w:rsidP="00A359B4">
      <w:pPr>
        <w:ind w:left="360"/>
        <w:rPr>
          <w:b/>
          <w:bCs/>
        </w:rPr>
      </w:pPr>
      <w:r w:rsidRPr="005204CA">
        <w:rPr>
          <w:b/>
          <w:bCs/>
        </w:rPr>
        <w:t xml:space="preserve">Correct Answer:  </w:t>
      </w:r>
      <w:r w:rsidR="00C43575">
        <w:rPr>
          <w:b/>
          <w:bCs/>
        </w:rPr>
        <w:t>D</w:t>
      </w:r>
    </w:p>
    <w:p w14:paraId="2E1329AA" w14:textId="77777777" w:rsidR="00613F52" w:rsidRPr="005204CA" w:rsidRDefault="00613F52" w:rsidP="00A359B4">
      <w:pPr>
        <w:ind w:left="360"/>
        <w:rPr>
          <w:b/>
          <w:bCs/>
        </w:rPr>
      </w:pPr>
      <w:r w:rsidRPr="005204CA">
        <w:rPr>
          <w:b/>
          <w:bCs/>
        </w:rPr>
        <w:t xml:space="preserve">Explanation: </w:t>
      </w:r>
    </w:p>
    <w:p w14:paraId="5DB12089" w14:textId="77777777" w:rsidR="00C43575" w:rsidRPr="00C43575" w:rsidRDefault="00C43575" w:rsidP="00C43575">
      <w:pPr>
        <w:rPr>
          <w:lang w:val="en-GB"/>
        </w:rPr>
      </w:pPr>
      <w:r w:rsidRPr="00C43575">
        <w:rPr>
          <w:lang w:val="en-GB"/>
        </w:rPr>
        <w:t xml:space="preserve">The </w:t>
      </w:r>
      <w:r w:rsidRPr="00C43575">
        <w:rPr>
          <w:b/>
          <w:bCs/>
          <w:lang w:val="en-GB"/>
        </w:rPr>
        <w:t>Vault Transit Secrets Engine</w:t>
      </w:r>
      <w:r w:rsidRPr="00C43575">
        <w:rPr>
          <w:lang w:val="en-GB"/>
        </w:rPr>
        <w:t xml:space="preserve"> supports </w:t>
      </w:r>
      <w:r w:rsidRPr="00C43575">
        <w:rPr>
          <w:b/>
          <w:bCs/>
          <w:lang w:val="en-GB"/>
        </w:rPr>
        <w:t>versioned encryption keys</w:t>
      </w:r>
      <w:r w:rsidRPr="00C43575">
        <w:rPr>
          <w:lang w:val="en-GB"/>
        </w:rPr>
        <w:t xml:space="preserve"> and allows key rotation without requiring re-encryption of existing data immediately.</w:t>
      </w:r>
    </w:p>
    <w:p w14:paraId="6F3A1683" w14:textId="77777777" w:rsidR="00C43575" w:rsidRPr="00C43575" w:rsidRDefault="00C43575" w:rsidP="00C43575">
      <w:pPr>
        <w:rPr>
          <w:lang w:val="en-GB"/>
        </w:rPr>
      </w:pPr>
      <w:r w:rsidRPr="00C43575">
        <w:rPr>
          <w:lang w:val="en-GB"/>
        </w:rPr>
        <w:t>When a key is rotated:</w:t>
      </w:r>
    </w:p>
    <w:p w14:paraId="227E8B44" w14:textId="77777777" w:rsidR="00C43575" w:rsidRPr="00C43575" w:rsidRDefault="00C43575">
      <w:pPr>
        <w:pStyle w:val="ListParagraph"/>
        <w:numPr>
          <w:ilvl w:val="0"/>
          <w:numId w:val="9"/>
        </w:numPr>
        <w:rPr>
          <w:lang w:val="en-GB"/>
        </w:rPr>
      </w:pPr>
      <w:r w:rsidRPr="00C43575">
        <w:rPr>
          <w:lang w:val="en-GB"/>
        </w:rPr>
        <w:t>A new key version is created.</w:t>
      </w:r>
    </w:p>
    <w:p w14:paraId="6BB163ED" w14:textId="77777777" w:rsidR="00C43575" w:rsidRPr="00C43575" w:rsidRDefault="00C43575">
      <w:pPr>
        <w:pStyle w:val="ListParagraph"/>
        <w:numPr>
          <w:ilvl w:val="0"/>
          <w:numId w:val="9"/>
        </w:numPr>
        <w:rPr>
          <w:lang w:val="en-GB"/>
        </w:rPr>
      </w:pPr>
      <w:r w:rsidRPr="00C43575">
        <w:rPr>
          <w:lang w:val="en-GB"/>
        </w:rPr>
        <w:t>New encryption operations use the latest key version.</w:t>
      </w:r>
    </w:p>
    <w:p w14:paraId="0F536C18" w14:textId="77777777" w:rsidR="00C43575" w:rsidRPr="00C43575" w:rsidRDefault="00C43575">
      <w:pPr>
        <w:pStyle w:val="ListParagraph"/>
        <w:numPr>
          <w:ilvl w:val="0"/>
          <w:numId w:val="9"/>
        </w:numPr>
        <w:rPr>
          <w:lang w:val="en-GB"/>
        </w:rPr>
      </w:pPr>
      <w:r w:rsidRPr="00C43575">
        <w:rPr>
          <w:lang w:val="en-GB"/>
        </w:rPr>
        <w:t>Older key versions are retained so Vault can still decrypt data encrypted with previous versions.</w:t>
      </w:r>
    </w:p>
    <w:p w14:paraId="2CEA3CA7" w14:textId="77777777" w:rsidR="006F514E" w:rsidRPr="006F514E" w:rsidRDefault="006F514E">
      <w:pPr>
        <w:numPr>
          <w:ilvl w:val="0"/>
          <w:numId w:val="10"/>
        </w:numPr>
        <w:rPr>
          <w:b/>
          <w:bCs/>
          <w:lang w:val="en-GB"/>
        </w:rPr>
      </w:pPr>
      <w:r w:rsidRPr="006F514E">
        <w:rPr>
          <w:b/>
          <w:bCs/>
          <w:lang w:val="en-GB"/>
        </w:rPr>
        <w:t>Why the other options are incorrect</w:t>
      </w:r>
    </w:p>
    <w:p w14:paraId="3125A876" w14:textId="4C0C7C80" w:rsidR="006F514E" w:rsidRPr="006F514E" w:rsidRDefault="006F514E" w:rsidP="006F514E">
      <w:pPr>
        <w:rPr>
          <w:lang w:val="en-GB"/>
        </w:rPr>
      </w:pPr>
      <w:r w:rsidRPr="006F514E">
        <w:rPr>
          <w:b/>
          <w:bCs/>
          <w:lang w:val="en-GB"/>
        </w:rPr>
        <w:t>A. Vault automatically rotates the encryption key based on a set period</w:t>
      </w:r>
      <w:r w:rsidRPr="006F514E">
        <w:rPr>
          <w:lang w:val="en-GB"/>
        </w:rPr>
        <w:t xml:space="preserve"> </w:t>
      </w:r>
      <w:r w:rsidRPr="006F514E">
        <w:rPr>
          <w:lang w:val="en-GB"/>
        </w:rPr>
        <w:br/>
        <w:t>Vault does not automatically rotate transit keys on a built-in schedule. Rotation must be triggered manually or by external automation.</w:t>
      </w:r>
    </w:p>
    <w:p w14:paraId="0CBC8FE3" w14:textId="16110A60" w:rsidR="006F514E" w:rsidRPr="006F514E" w:rsidRDefault="006F514E" w:rsidP="006F514E">
      <w:pPr>
        <w:rPr>
          <w:lang w:val="en-GB"/>
        </w:rPr>
      </w:pPr>
      <w:r w:rsidRPr="006F514E">
        <w:rPr>
          <w:b/>
          <w:bCs/>
          <w:lang w:val="en-GB"/>
        </w:rPr>
        <w:t>B. Vault can rotate encryption keys, but cannot enforce restrictions about the minimum encryption key version</w:t>
      </w:r>
      <w:r w:rsidRPr="006F514E">
        <w:rPr>
          <w:lang w:val="en-GB"/>
        </w:rPr>
        <w:t xml:space="preserve"> </w:t>
      </w:r>
      <w:r w:rsidRPr="006F514E">
        <w:rPr>
          <w:lang w:val="en-GB"/>
        </w:rPr>
        <w:br/>
        <w:t>Vault supports settings such as:</w:t>
      </w:r>
    </w:p>
    <w:p w14:paraId="38E8A2D9" w14:textId="77777777" w:rsidR="006F514E" w:rsidRPr="006F514E" w:rsidRDefault="006F514E">
      <w:pPr>
        <w:pStyle w:val="ListParagraph"/>
        <w:numPr>
          <w:ilvl w:val="0"/>
          <w:numId w:val="11"/>
        </w:numPr>
        <w:rPr>
          <w:lang w:val="en-GB"/>
        </w:rPr>
      </w:pPr>
      <w:proofErr w:type="spellStart"/>
      <w:r w:rsidRPr="006F514E">
        <w:rPr>
          <w:lang w:val="en-GB"/>
        </w:rPr>
        <w:t>min_encryption_version</w:t>
      </w:r>
      <w:proofErr w:type="spellEnd"/>
    </w:p>
    <w:p w14:paraId="4FBC3F30" w14:textId="77777777" w:rsidR="006F514E" w:rsidRPr="006F514E" w:rsidRDefault="006F514E">
      <w:pPr>
        <w:pStyle w:val="ListParagraph"/>
        <w:numPr>
          <w:ilvl w:val="0"/>
          <w:numId w:val="11"/>
        </w:numPr>
        <w:rPr>
          <w:lang w:val="en-GB"/>
        </w:rPr>
      </w:pPr>
      <w:r w:rsidRPr="006F514E">
        <w:rPr>
          <w:lang w:val="en-GB"/>
        </w:rPr>
        <w:t>min_decryption_version</w:t>
      </w:r>
    </w:p>
    <w:p w14:paraId="03D104E9" w14:textId="77777777" w:rsidR="006F514E" w:rsidRPr="006F514E" w:rsidRDefault="006F514E" w:rsidP="006F514E">
      <w:pPr>
        <w:rPr>
          <w:lang w:val="en-GB"/>
        </w:rPr>
      </w:pPr>
      <w:r w:rsidRPr="006F514E">
        <w:rPr>
          <w:lang w:val="en-GB"/>
        </w:rPr>
        <w:t>These can restrict which key versions may be used.</w:t>
      </w:r>
    </w:p>
    <w:p w14:paraId="04B6046A" w14:textId="2182AB89" w:rsidR="006F514E" w:rsidRPr="006F514E" w:rsidRDefault="006F514E" w:rsidP="006F514E">
      <w:pPr>
        <w:rPr>
          <w:lang w:val="en-GB"/>
        </w:rPr>
      </w:pPr>
      <w:r w:rsidRPr="006F514E">
        <w:rPr>
          <w:b/>
          <w:bCs/>
          <w:lang w:val="en-GB"/>
        </w:rPr>
        <w:t>C. Vault does not maintain the versioned keyring</w:t>
      </w:r>
      <w:r w:rsidRPr="006F514E">
        <w:rPr>
          <w:lang w:val="en-GB"/>
        </w:rPr>
        <w:t xml:space="preserve"> </w:t>
      </w:r>
      <w:r w:rsidRPr="006F514E">
        <w:rPr>
          <w:lang w:val="en-GB"/>
        </w:rPr>
        <w:br/>
        <w:t xml:space="preserve">Vault explicitly maintains a </w:t>
      </w:r>
      <w:r w:rsidRPr="006F514E">
        <w:rPr>
          <w:b/>
          <w:bCs/>
          <w:lang w:val="en-GB"/>
        </w:rPr>
        <w:t>versioned keyring</w:t>
      </w:r>
      <w:r w:rsidRPr="006F514E">
        <w:rPr>
          <w:lang w:val="en-GB"/>
        </w:rPr>
        <w:t xml:space="preserve"> for transit keys to support seamless key rotation.</w:t>
      </w:r>
    </w:p>
    <w:p w14:paraId="102848FA" w14:textId="32A4ABBD" w:rsidR="00613F52" w:rsidRPr="007D39DD" w:rsidRDefault="00613F52"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23" w:history="1">
        <w:r w:rsidR="00B107D0" w:rsidRPr="001371D2">
          <w:rPr>
            <w:rStyle w:val="Hyperlink"/>
            <w:rFonts w:ascii="Roboto Condensed" w:hAnsi="Roboto Condensed"/>
            <w:shd w:val="clear" w:color="auto" w:fill="F8F9FA"/>
          </w:rPr>
          <w:t>https://www.examtopics.com/discussions/hashicorp/view/131820-exam-vault-associate-002-topic-1-question-86-discussion/</w:t>
        </w:r>
      </w:hyperlink>
      <w:r w:rsidR="00B107D0">
        <w:rPr>
          <w:rFonts w:ascii="Roboto Condensed" w:hAnsi="Roboto Condensed"/>
          <w:color w:val="505050"/>
          <w:shd w:val="clear" w:color="auto" w:fill="F8F9FA"/>
        </w:rPr>
        <w:t xml:space="preserve"> </w:t>
      </w:r>
    </w:p>
    <w:p w14:paraId="1046D519" w14:textId="77777777" w:rsidR="00FF676A" w:rsidRPr="005204CA" w:rsidRDefault="00FF676A"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18D8981" w14:textId="77777777" w:rsidR="00FF676A" w:rsidRPr="00FF676A" w:rsidRDefault="00FF676A" w:rsidP="00FF676A">
      <w:pPr>
        <w:rPr>
          <w:shd w:val="clear" w:color="auto" w:fill="FFFFFF"/>
          <w:lang w:val="en-GB"/>
        </w:rPr>
      </w:pPr>
      <w:r w:rsidRPr="00FF676A">
        <w:rPr>
          <w:shd w:val="clear" w:color="auto" w:fill="FFFFFF"/>
          <w:lang w:val="en-GB"/>
        </w:rPr>
        <w:t>What is not a function provided by Vault’s transit secret engine?</w:t>
      </w:r>
    </w:p>
    <w:p w14:paraId="7DE0C2C5" w14:textId="63846C08" w:rsidR="00FF676A" w:rsidRPr="00FF676A" w:rsidRDefault="00FF676A">
      <w:pPr>
        <w:pStyle w:val="ListParagraph"/>
        <w:numPr>
          <w:ilvl w:val="0"/>
          <w:numId w:val="12"/>
        </w:numPr>
        <w:rPr>
          <w:shd w:val="clear" w:color="auto" w:fill="FFFFFF"/>
          <w:lang w:val="en-GB"/>
        </w:rPr>
      </w:pPr>
      <w:r w:rsidRPr="00FF676A">
        <w:rPr>
          <w:shd w:val="clear" w:color="auto" w:fill="FFFFFF"/>
          <w:lang w:val="en-GB"/>
        </w:rPr>
        <w:t>Generating random bytes</w:t>
      </w:r>
    </w:p>
    <w:p w14:paraId="329D0683" w14:textId="2AE6C912" w:rsidR="00FF676A" w:rsidRPr="00FF676A" w:rsidRDefault="00FF676A">
      <w:pPr>
        <w:pStyle w:val="ListParagraph"/>
        <w:numPr>
          <w:ilvl w:val="0"/>
          <w:numId w:val="12"/>
        </w:numPr>
        <w:rPr>
          <w:shd w:val="clear" w:color="auto" w:fill="FFFFFF"/>
          <w:lang w:val="en-GB"/>
        </w:rPr>
      </w:pPr>
      <w:r w:rsidRPr="00FF676A">
        <w:rPr>
          <w:shd w:val="clear" w:color="auto" w:fill="FFFFFF"/>
          <w:lang w:val="en-GB"/>
        </w:rPr>
        <w:t>Encrypting data</w:t>
      </w:r>
    </w:p>
    <w:p w14:paraId="4D0FAEAC" w14:textId="7736E832" w:rsidR="00FF676A" w:rsidRPr="00FF676A" w:rsidRDefault="00FF676A">
      <w:pPr>
        <w:pStyle w:val="ListParagraph"/>
        <w:numPr>
          <w:ilvl w:val="0"/>
          <w:numId w:val="12"/>
        </w:numPr>
        <w:rPr>
          <w:shd w:val="clear" w:color="auto" w:fill="FFFFFF"/>
          <w:lang w:val="en-GB"/>
        </w:rPr>
      </w:pPr>
      <w:r w:rsidRPr="00FF676A">
        <w:rPr>
          <w:shd w:val="clear" w:color="auto" w:fill="FFFFFF"/>
          <w:lang w:val="en-GB"/>
        </w:rPr>
        <w:t>Storing ciphertext data</w:t>
      </w:r>
    </w:p>
    <w:p w14:paraId="6DACE994" w14:textId="2FCA53AB" w:rsidR="00FF676A" w:rsidRPr="00FF676A" w:rsidRDefault="00FF676A">
      <w:pPr>
        <w:pStyle w:val="ListParagraph"/>
        <w:numPr>
          <w:ilvl w:val="0"/>
          <w:numId w:val="12"/>
        </w:numPr>
        <w:rPr>
          <w:shd w:val="clear" w:color="auto" w:fill="FFFFFF"/>
          <w:lang w:val="en-GB"/>
        </w:rPr>
      </w:pPr>
      <w:r w:rsidRPr="00FF676A">
        <w:rPr>
          <w:shd w:val="clear" w:color="auto" w:fill="FFFFFF"/>
          <w:lang w:val="en-GB"/>
        </w:rPr>
        <w:t>Verifying signed data</w:t>
      </w:r>
    </w:p>
    <w:p w14:paraId="0869DB5B" w14:textId="272DC015" w:rsidR="00FF676A" w:rsidRPr="00FF676A" w:rsidRDefault="00FF676A">
      <w:pPr>
        <w:pStyle w:val="ListParagraph"/>
        <w:numPr>
          <w:ilvl w:val="0"/>
          <w:numId w:val="12"/>
        </w:numPr>
        <w:rPr>
          <w:shd w:val="clear" w:color="auto" w:fill="FFFFFF"/>
          <w:lang w:val="en-GB"/>
        </w:rPr>
      </w:pPr>
      <w:r w:rsidRPr="00FF676A">
        <w:rPr>
          <w:shd w:val="clear" w:color="auto" w:fill="FFFFFF"/>
          <w:lang w:val="en-GB"/>
        </w:rPr>
        <w:t>None of the above</w:t>
      </w:r>
    </w:p>
    <w:p w14:paraId="6010D92B" w14:textId="77777777" w:rsidR="00FF676A" w:rsidRPr="005204CA" w:rsidRDefault="00FF676A"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1683FC9" w14:textId="7AB34DAF" w:rsidR="00FF676A" w:rsidRPr="005204CA" w:rsidRDefault="00FF676A" w:rsidP="00A359B4">
      <w:pPr>
        <w:ind w:left="360"/>
        <w:rPr>
          <w:b/>
          <w:bCs/>
        </w:rPr>
      </w:pPr>
      <w:r w:rsidRPr="005204CA">
        <w:rPr>
          <w:b/>
          <w:bCs/>
        </w:rPr>
        <w:t xml:space="preserve">Correct Answer:  </w:t>
      </w:r>
      <w:r w:rsidR="007D2720">
        <w:rPr>
          <w:b/>
          <w:bCs/>
        </w:rPr>
        <w:t>C</w:t>
      </w:r>
    </w:p>
    <w:p w14:paraId="1763AA7C" w14:textId="77777777" w:rsidR="00FF676A" w:rsidRPr="005204CA" w:rsidRDefault="00FF676A" w:rsidP="00A359B4">
      <w:pPr>
        <w:ind w:left="360"/>
        <w:rPr>
          <w:b/>
          <w:bCs/>
        </w:rPr>
      </w:pPr>
      <w:r w:rsidRPr="005204CA">
        <w:rPr>
          <w:b/>
          <w:bCs/>
        </w:rPr>
        <w:lastRenderedPageBreak/>
        <w:t xml:space="preserve">Explanation: </w:t>
      </w:r>
    </w:p>
    <w:p w14:paraId="6944053F" w14:textId="77777777" w:rsidR="007D2720" w:rsidRPr="007D2720" w:rsidRDefault="007D2720" w:rsidP="007D2720">
      <w:pPr>
        <w:rPr>
          <w:lang w:val="en-GB"/>
        </w:rPr>
      </w:pPr>
      <w:r w:rsidRPr="007D2720">
        <w:rPr>
          <w:lang w:val="en-GB"/>
        </w:rPr>
        <w:t xml:space="preserve">The </w:t>
      </w:r>
      <w:r w:rsidRPr="007D2720">
        <w:rPr>
          <w:b/>
          <w:bCs/>
          <w:lang w:val="en-GB"/>
        </w:rPr>
        <w:t>Transit Secrets Engine</w:t>
      </w:r>
      <w:r w:rsidRPr="007D2720">
        <w:rPr>
          <w:lang w:val="en-GB"/>
        </w:rPr>
        <w:t xml:space="preserve"> is often described as "encryption as a service." It performs cryptographic operations but </w:t>
      </w:r>
      <w:r w:rsidRPr="007D2720">
        <w:rPr>
          <w:b/>
          <w:bCs/>
          <w:lang w:val="en-GB"/>
        </w:rPr>
        <w:t>does not store the data being encrypted or the resulting ciphertext</w:t>
      </w:r>
      <w:r w:rsidRPr="007D2720">
        <w:rPr>
          <w:lang w:val="en-GB"/>
        </w:rPr>
        <w:t>.</w:t>
      </w:r>
    </w:p>
    <w:p w14:paraId="718A3BF1" w14:textId="77777777" w:rsidR="007D2720" w:rsidRPr="007D2720" w:rsidRDefault="007D2720">
      <w:pPr>
        <w:numPr>
          <w:ilvl w:val="0"/>
          <w:numId w:val="13"/>
        </w:numPr>
        <w:rPr>
          <w:b/>
          <w:bCs/>
          <w:lang w:val="en-GB"/>
        </w:rPr>
      </w:pPr>
      <w:r w:rsidRPr="007D2720">
        <w:rPr>
          <w:b/>
          <w:bCs/>
          <w:lang w:val="en-GB"/>
        </w:rPr>
        <w:t>Transit Engine functions include:</w:t>
      </w:r>
    </w:p>
    <w:p w14:paraId="5F2A88A1"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Generating random bytes</w:t>
      </w:r>
    </w:p>
    <w:p w14:paraId="7DC880E5"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Encrypting data</w:t>
      </w:r>
    </w:p>
    <w:p w14:paraId="1005CD6D"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Decrypting data</w:t>
      </w:r>
    </w:p>
    <w:p w14:paraId="49A6885E"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Signing data</w:t>
      </w:r>
    </w:p>
    <w:p w14:paraId="14CA59B7"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Verifying signed data</w:t>
      </w:r>
    </w:p>
    <w:p w14:paraId="31E0739C"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Hashing data</w:t>
      </w:r>
    </w:p>
    <w:p w14:paraId="0ABFEF02" w14:textId="77777777" w:rsidR="007D2720" w:rsidRPr="007D2720" w:rsidRDefault="007D2720">
      <w:pPr>
        <w:numPr>
          <w:ilvl w:val="0"/>
          <w:numId w:val="13"/>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Key rotation</w:t>
      </w:r>
    </w:p>
    <w:p w14:paraId="0040D036" w14:textId="77777777" w:rsidR="007D2720" w:rsidRPr="007D2720" w:rsidRDefault="007D2720">
      <w:pPr>
        <w:numPr>
          <w:ilvl w:val="0"/>
          <w:numId w:val="13"/>
        </w:numPr>
        <w:rPr>
          <w:b/>
          <w:bCs/>
          <w:lang w:val="en-GB"/>
        </w:rPr>
      </w:pPr>
      <w:r w:rsidRPr="007D2720">
        <w:rPr>
          <w:b/>
          <w:bCs/>
          <w:lang w:val="en-GB"/>
        </w:rPr>
        <w:t>What it does not do:</w:t>
      </w:r>
    </w:p>
    <w:p w14:paraId="518048BC" w14:textId="77777777" w:rsidR="007D2720" w:rsidRPr="007D2720" w:rsidRDefault="007D2720">
      <w:pPr>
        <w:numPr>
          <w:ilvl w:val="0"/>
          <w:numId w:val="14"/>
        </w:numPr>
        <w:rPr>
          <w:lang w:val="en-GB"/>
        </w:rPr>
      </w:pPr>
      <w:r w:rsidRPr="007D2720">
        <w:rPr>
          <w:rFonts w:ascii="Segoe UI Emoji" w:hAnsi="Segoe UI Emoji" w:cs="Segoe UI Emoji"/>
          <w:lang w:val="en-GB"/>
        </w:rPr>
        <w:t>❌</w:t>
      </w:r>
      <w:r w:rsidRPr="007D2720">
        <w:rPr>
          <w:lang w:val="en-GB"/>
        </w:rPr>
        <w:t xml:space="preserve"> </w:t>
      </w:r>
      <w:r w:rsidRPr="007D2720">
        <w:rPr>
          <w:b/>
          <w:bCs/>
          <w:lang w:val="en-GB"/>
        </w:rPr>
        <w:t>Store ciphertext data</w:t>
      </w:r>
    </w:p>
    <w:p w14:paraId="41733914" w14:textId="77777777" w:rsidR="007D2720" w:rsidRPr="007D2720" w:rsidRDefault="007D2720" w:rsidP="007D2720">
      <w:pPr>
        <w:rPr>
          <w:lang w:val="en-GB"/>
        </w:rPr>
      </w:pPr>
      <w:r w:rsidRPr="007D2720">
        <w:rPr>
          <w:lang w:val="en-GB"/>
        </w:rPr>
        <w:t>Applications are responsible for storing the plaintext, ciphertext, and any associated metadata. Vault only manages the cryptographic keys and performs cryptographic operations.</w:t>
      </w:r>
    </w:p>
    <w:p w14:paraId="626F0E29" w14:textId="7FCE4BF7" w:rsidR="00FF676A" w:rsidRPr="007D39DD" w:rsidRDefault="00FF676A"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24" w:history="1">
        <w:r w:rsidR="008A5CB3" w:rsidRPr="001371D2">
          <w:rPr>
            <w:rStyle w:val="Hyperlink"/>
            <w:rFonts w:ascii="Roboto Condensed" w:hAnsi="Roboto Condensed"/>
            <w:shd w:val="clear" w:color="auto" w:fill="F8F9FA"/>
          </w:rPr>
          <w:t>https://www.examtopics.com/discussions/hashicorp/view/131819-exam-vault-associate-002-topic-1-question-87-discussion/</w:t>
        </w:r>
      </w:hyperlink>
      <w:r w:rsidR="008A5CB3">
        <w:rPr>
          <w:rFonts w:ascii="Roboto Condensed" w:hAnsi="Roboto Condensed"/>
          <w:color w:val="505050"/>
          <w:shd w:val="clear" w:color="auto" w:fill="F8F9FA"/>
        </w:rPr>
        <w:t xml:space="preserve"> </w:t>
      </w:r>
    </w:p>
    <w:p w14:paraId="413607EA" w14:textId="77777777" w:rsidR="00E67614" w:rsidRPr="005204CA" w:rsidRDefault="00E67614"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01B6BA23" w14:textId="6F660F02" w:rsidR="00172A3E" w:rsidRDefault="00172A3E" w:rsidP="00172A3E">
      <w:pPr>
        <w:rPr>
          <w:shd w:val="clear" w:color="auto" w:fill="FFFFFF"/>
          <w:lang w:val="en-GB"/>
        </w:rPr>
      </w:pPr>
      <w:r w:rsidRPr="00172A3E">
        <w:rPr>
          <w:shd w:val="clear" w:color="auto" w:fill="FFFFFF"/>
          <w:lang w:val="en-GB"/>
        </w:rPr>
        <w:t xml:space="preserve">A user issues the following </w:t>
      </w:r>
      <w:proofErr w:type="spellStart"/>
      <w:r w:rsidRPr="00172A3E">
        <w:rPr>
          <w:shd w:val="clear" w:color="auto" w:fill="FFFFFF"/>
          <w:lang w:val="en-GB"/>
        </w:rPr>
        <w:t>cURI</w:t>
      </w:r>
      <w:proofErr w:type="spellEnd"/>
      <w:r w:rsidRPr="00172A3E">
        <w:rPr>
          <w:shd w:val="clear" w:color="auto" w:fill="FFFFFF"/>
          <w:lang w:val="en-GB"/>
        </w:rPr>
        <w:t xml:space="preserve"> command to encrypt data using the transit engine and the Vault API:</w:t>
      </w:r>
      <w:r w:rsidRPr="00172A3E">
        <w:rPr>
          <w:shd w:val="clear" w:color="auto" w:fill="FFFFFF"/>
          <w:lang w:val="en-GB"/>
        </w:rPr>
        <w:br/>
      </w:r>
      <w:r w:rsidRPr="00172A3E">
        <w:rPr>
          <w:noProof/>
          <w:shd w:val="clear" w:color="auto" w:fill="FFFFFF"/>
          <w:lang w:val="en-GB"/>
        </w:rPr>
        <w:drawing>
          <wp:inline distT="0" distB="0" distL="0" distR="0" wp14:anchorId="60ECE8AC" wp14:editId="54161D12">
            <wp:extent cx="4010025" cy="942975"/>
            <wp:effectExtent l="0" t="0" r="9525" b="9525"/>
            <wp:docPr id="5983749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010025" cy="942975"/>
                    </a:xfrm>
                    <a:prstGeom prst="rect">
                      <a:avLst/>
                    </a:prstGeom>
                    <a:noFill/>
                    <a:ln>
                      <a:noFill/>
                    </a:ln>
                  </pic:spPr>
                </pic:pic>
              </a:graphicData>
            </a:graphic>
          </wp:inline>
        </w:drawing>
      </w:r>
      <w:r w:rsidRPr="00172A3E">
        <w:rPr>
          <w:shd w:val="clear" w:color="auto" w:fill="FFFFFF"/>
          <w:lang w:val="en-GB"/>
        </w:rPr>
        <w:br/>
        <w:t>Which</w:t>
      </w:r>
      <w:r w:rsidRPr="00922989">
        <w:rPr>
          <w:b/>
          <w:bCs/>
          <w:shd w:val="clear" w:color="auto" w:fill="FFFFFF"/>
          <w:lang w:val="en-GB"/>
        </w:rPr>
        <w:t xml:space="preserve"> payload.json </w:t>
      </w:r>
      <w:r w:rsidRPr="00172A3E">
        <w:rPr>
          <w:shd w:val="clear" w:color="auto" w:fill="FFFFFF"/>
          <w:lang w:val="en-GB"/>
        </w:rPr>
        <w:t>file has the correct contents?</w:t>
      </w:r>
    </w:p>
    <w:tbl>
      <w:tblPr>
        <w:tblStyle w:val="TableGrid"/>
        <w:tblW w:w="0" w:type="auto"/>
        <w:tblLook w:val="04A0" w:firstRow="1" w:lastRow="0" w:firstColumn="1" w:lastColumn="0" w:noHBand="0" w:noVBand="1"/>
      </w:tblPr>
      <w:tblGrid>
        <w:gridCol w:w="846"/>
        <w:gridCol w:w="8504"/>
      </w:tblGrid>
      <w:tr w:rsidR="00072B5F" w14:paraId="7D5B85B3" w14:textId="77777777" w:rsidTr="00072B5F">
        <w:tc>
          <w:tcPr>
            <w:tcW w:w="846" w:type="dxa"/>
          </w:tcPr>
          <w:p w14:paraId="02FE2DF9" w14:textId="5DCF162F" w:rsidR="00072B5F" w:rsidRDefault="00B14216" w:rsidP="0059764E">
            <w:pPr>
              <w:jc w:val="center"/>
              <w:rPr>
                <w:shd w:val="clear" w:color="auto" w:fill="FFFFFF"/>
                <w:lang w:val="en-GB"/>
              </w:rPr>
            </w:pPr>
            <w:r>
              <w:rPr>
                <w:shd w:val="clear" w:color="auto" w:fill="FFFFFF"/>
                <w:lang w:val="en-GB"/>
              </w:rPr>
              <w:t>A</w:t>
            </w:r>
          </w:p>
        </w:tc>
        <w:tc>
          <w:tcPr>
            <w:tcW w:w="8504" w:type="dxa"/>
          </w:tcPr>
          <w:p w14:paraId="6C366207" w14:textId="35EAD7AA" w:rsidR="00072B5F" w:rsidRDefault="00072B5F" w:rsidP="00172A3E">
            <w:pPr>
              <w:rPr>
                <w:shd w:val="clear" w:color="auto" w:fill="FFFFFF"/>
                <w:lang w:val="en-GB"/>
              </w:rPr>
            </w:pPr>
            <w:r>
              <w:rPr>
                <w:noProof/>
                <w:shd w:val="clear" w:color="auto" w:fill="FFFFFF"/>
                <w:lang w:val="en-GB"/>
              </w:rPr>
              <w:drawing>
                <wp:inline distT="0" distB="0" distL="0" distR="0" wp14:anchorId="5AE2F268" wp14:editId="10B61FB3">
                  <wp:extent cx="2914015" cy="951230"/>
                  <wp:effectExtent l="0" t="0" r="635" b="1270"/>
                  <wp:docPr id="15702197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914015" cy="951230"/>
                          </a:xfrm>
                          <a:prstGeom prst="rect">
                            <a:avLst/>
                          </a:prstGeom>
                          <a:noFill/>
                        </pic:spPr>
                      </pic:pic>
                    </a:graphicData>
                  </a:graphic>
                </wp:inline>
              </w:drawing>
            </w:r>
          </w:p>
        </w:tc>
      </w:tr>
      <w:tr w:rsidR="00072B5F" w14:paraId="44EDD21B" w14:textId="77777777" w:rsidTr="00072B5F">
        <w:tc>
          <w:tcPr>
            <w:tcW w:w="846" w:type="dxa"/>
          </w:tcPr>
          <w:p w14:paraId="3B252F2B" w14:textId="6C92F891" w:rsidR="00072B5F" w:rsidRDefault="00B14216" w:rsidP="0059764E">
            <w:pPr>
              <w:jc w:val="center"/>
              <w:rPr>
                <w:shd w:val="clear" w:color="auto" w:fill="FFFFFF"/>
                <w:lang w:val="en-GB"/>
              </w:rPr>
            </w:pPr>
            <w:r>
              <w:rPr>
                <w:shd w:val="clear" w:color="auto" w:fill="FFFFFF"/>
                <w:lang w:val="en-GB"/>
              </w:rPr>
              <w:lastRenderedPageBreak/>
              <w:t>B</w:t>
            </w:r>
          </w:p>
        </w:tc>
        <w:tc>
          <w:tcPr>
            <w:tcW w:w="8504" w:type="dxa"/>
          </w:tcPr>
          <w:p w14:paraId="1C8F6A4D" w14:textId="2EB1D743" w:rsidR="00072B5F" w:rsidRDefault="00B14216" w:rsidP="00172A3E">
            <w:pPr>
              <w:rPr>
                <w:shd w:val="clear" w:color="auto" w:fill="FFFFFF"/>
                <w:lang w:val="en-GB"/>
              </w:rPr>
            </w:pPr>
            <w:r>
              <w:rPr>
                <w:noProof/>
                <w:shd w:val="clear" w:color="auto" w:fill="FFFFFF"/>
                <w:lang w:val="en-GB"/>
              </w:rPr>
              <w:drawing>
                <wp:inline distT="0" distB="0" distL="0" distR="0" wp14:anchorId="04CC5313" wp14:editId="7A0F0EA5">
                  <wp:extent cx="2792095" cy="579120"/>
                  <wp:effectExtent l="0" t="0" r="8255" b="0"/>
                  <wp:docPr id="14460705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792095" cy="579120"/>
                          </a:xfrm>
                          <a:prstGeom prst="rect">
                            <a:avLst/>
                          </a:prstGeom>
                          <a:noFill/>
                        </pic:spPr>
                      </pic:pic>
                    </a:graphicData>
                  </a:graphic>
                </wp:inline>
              </w:drawing>
            </w:r>
          </w:p>
        </w:tc>
      </w:tr>
      <w:tr w:rsidR="00072B5F" w14:paraId="5166D37C" w14:textId="77777777" w:rsidTr="00072B5F">
        <w:tc>
          <w:tcPr>
            <w:tcW w:w="846" w:type="dxa"/>
          </w:tcPr>
          <w:p w14:paraId="72A2303F" w14:textId="6370D52A" w:rsidR="00072B5F" w:rsidRDefault="0059764E" w:rsidP="0059764E">
            <w:pPr>
              <w:jc w:val="center"/>
              <w:rPr>
                <w:shd w:val="clear" w:color="auto" w:fill="FFFFFF"/>
                <w:lang w:val="en-GB"/>
              </w:rPr>
            </w:pPr>
            <w:r>
              <w:rPr>
                <w:shd w:val="clear" w:color="auto" w:fill="FFFFFF"/>
                <w:lang w:val="en-GB"/>
              </w:rPr>
              <w:t>C</w:t>
            </w:r>
          </w:p>
        </w:tc>
        <w:tc>
          <w:tcPr>
            <w:tcW w:w="8504" w:type="dxa"/>
          </w:tcPr>
          <w:p w14:paraId="5321C3F1" w14:textId="3E05D58E" w:rsidR="00072B5F" w:rsidRDefault="00B14216" w:rsidP="00172A3E">
            <w:pPr>
              <w:rPr>
                <w:shd w:val="clear" w:color="auto" w:fill="FFFFFF"/>
                <w:lang w:val="en-GB"/>
              </w:rPr>
            </w:pPr>
            <w:r>
              <w:rPr>
                <w:noProof/>
                <w:shd w:val="clear" w:color="auto" w:fill="FFFFFF"/>
                <w:lang w:val="en-GB"/>
              </w:rPr>
              <w:drawing>
                <wp:inline distT="0" distB="0" distL="0" distR="0" wp14:anchorId="00483D9F" wp14:editId="7FC18485">
                  <wp:extent cx="2200910" cy="591185"/>
                  <wp:effectExtent l="0" t="0" r="8890" b="0"/>
                  <wp:docPr id="96855724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00910" cy="591185"/>
                          </a:xfrm>
                          <a:prstGeom prst="rect">
                            <a:avLst/>
                          </a:prstGeom>
                          <a:noFill/>
                        </pic:spPr>
                      </pic:pic>
                    </a:graphicData>
                  </a:graphic>
                </wp:inline>
              </w:drawing>
            </w:r>
          </w:p>
        </w:tc>
      </w:tr>
      <w:tr w:rsidR="00072B5F" w14:paraId="6B1EB16A" w14:textId="77777777" w:rsidTr="00072B5F">
        <w:tc>
          <w:tcPr>
            <w:tcW w:w="846" w:type="dxa"/>
          </w:tcPr>
          <w:p w14:paraId="70CC1B34" w14:textId="7AAEA8DC" w:rsidR="00072B5F" w:rsidRDefault="0059764E" w:rsidP="0059764E">
            <w:pPr>
              <w:jc w:val="center"/>
              <w:rPr>
                <w:shd w:val="clear" w:color="auto" w:fill="FFFFFF"/>
                <w:lang w:val="en-GB"/>
              </w:rPr>
            </w:pPr>
            <w:r>
              <w:rPr>
                <w:shd w:val="clear" w:color="auto" w:fill="FFFFFF"/>
                <w:lang w:val="en-GB"/>
              </w:rPr>
              <w:t>D</w:t>
            </w:r>
          </w:p>
        </w:tc>
        <w:tc>
          <w:tcPr>
            <w:tcW w:w="8504" w:type="dxa"/>
          </w:tcPr>
          <w:p w14:paraId="613C8DF4" w14:textId="4E884BC1" w:rsidR="00072B5F" w:rsidRDefault="00B14216" w:rsidP="00172A3E">
            <w:pPr>
              <w:rPr>
                <w:shd w:val="clear" w:color="auto" w:fill="FFFFFF"/>
                <w:lang w:val="en-GB"/>
              </w:rPr>
            </w:pPr>
            <w:r>
              <w:rPr>
                <w:noProof/>
                <w:shd w:val="clear" w:color="auto" w:fill="FFFFFF"/>
                <w:lang w:val="en-GB"/>
              </w:rPr>
              <w:drawing>
                <wp:inline distT="0" distB="0" distL="0" distR="0" wp14:anchorId="371FE571" wp14:editId="63AF1367">
                  <wp:extent cx="2304415" cy="932815"/>
                  <wp:effectExtent l="0" t="0" r="635" b="635"/>
                  <wp:docPr id="10012454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304415" cy="932815"/>
                          </a:xfrm>
                          <a:prstGeom prst="rect">
                            <a:avLst/>
                          </a:prstGeom>
                          <a:noFill/>
                        </pic:spPr>
                      </pic:pic>
                    </a:graphicData>
                  </a:graphic>
                </wp:inline>
              </w:drawing>
            </w:r>
          </w:p>
        </w:tc>
      </w:tr>
    </w:tbl>
    <w:p w14:paraId="1FB9B2CE" w14:textId="77777777" w:rsidR="00072B5F" w:rsidRPr="00172A3E" w:rsidRDefault="00072B5F" w:rsidP="00172A3E">
      <w:pPr>
        <w:rPr>
          <w:shd w:val="clear" w:color="auto" w:fill="FFFFFF"/>
          <w:lang w:val="en-GB"/>
        </w:rPr>
      </w:pPr>
    </w:p>
    <w:p w14:paraId="69DC0100" w14:textId="77777777" w:rsidR="00E67614" w:rsidRPr="005204CA" w:rsidRDefault="00E67614"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381F423B" w14:textId="584EF972" w:rsidR="00E67614" w:rsidRPr="005204CA" w:rsidRDefault="00E67614" w:rsidP="00A359B4">
      <w:pPr>
        <w:ind w:left="360"/>
        <w:rPr>
          <w:b/>
          <w:bCs/>
        </w:rPr>
      </w:pPr>
      <w:r w:rsidRPr="005204CA">
        <w:rPr>
          <w:b/>
          <w:bCs/>
        </w:rPr>
        <w:t xml:space="preserve">Correct Answer:  </w:t>
      </w:r>
      <w:r w:rsidR="00272657">
        <w:rPr>
          <w:b/>
          <w:bCs/>
        </w:rPr>
        <w:t>B</w:t>
      </w:r>
    </w:p>
    <w:p w14:paraId="223C941F" w14:textId="77777777" w:rsidR="00E67614" w:rsidRPr="005204CA" w:rsidRDefault="00E67614" w:rsidP="00A359B4">
      <w:pPr>
        <w:ind w:left="360"/>
        <w:rPr>
          <w:b/>
          <w:bCs/>
        </w:rPr>
      </w:pPr>
      <w:r w:rsidRPr="005204CA">
        <w:rPr>
          <w:b/>
          <w:bCs/>
        </w:rPr>
        <w:t xml:space="preserve">Explanation: </w:t>
      </w:r>
    </w:p>
    <w:p w14:paraId="104230E1" w14:textId="77777777" w:rsidR="00272657" w:rsidRPr="00272657" w:rsidRDefault="00272657" w:rsidP="00272657">
      <w:pPr>
        <w:rPr>
          <w:lang w:val="en-GB"/>
        </w:rPr>
      </w:pPr>
      <w:r w:rsidRPr="00272657">
        <w:rPr>
          <w:lang w:val="en-GB"/>
        </w:rPr>
        <w:t xml:space="preserve">For the Vault Transit Secrets Engine </w:t>
      </w:r>
      <w:r w:rsidRPr="00272657">
        <w:rPr>
          <w:b/>
          <w:bCs/>
          <w:lang w:val="en-GB"/>
        </w:rPr>
        <w:t>encrypt</w:t>
      </w:r>
      <w:r w:rsidRPr="00272657">
        <w:rPr>
          <w:lang w:val="en-GB"/>
        </w:rPr>
        <w:t xml:space="preserve"> endpoint:</w:t>
      </w:r>
    </w:p>
    <w:p w14:paraId="55A02901" w14:textId="77777777" w:rsidR="00272657" w:rsidRPr="00AF222D" w:rsidRDefault="00272657" w:rsidP="00272657">
      <w:pPr>
        <w:rPr>
          <w:b/>
          <w:bCs/>
          <w:i/>
          <w:iCs/>
          <w:lang w:val="en-GB"/>
        </w:rPr>
      </w:pPr>
      <w:r w:rsidRPr="00AF222D">
        <w:rPr>
          <w:b/>
          <w:bCs/>
          <w:i/>
          <w:iCs/>
          <w:lang w:val="en-GB"/>
        </w:rPr>
        <w:t>POST /v1/transit/encrypt/my-key</w:t>
      </w:r>
    </w:p>
    <w:p w14:paraId="6DE10167" w14:textId="77777777" w:rsidR="00272657" w:rsidRPr="00272657" w:rsidRDefault="00272657" w:rsidP="00272657">
      <w:pPr>
        <w:rPr>
          <w:lang w:val="en-GB"/>
        </w:rPr>
      </w:pPr>
      <w:r w:rsidRPr="00272657">
        <w:rPr>
          <w:lang w:val="en-GB"/>
        </w:rPr>
        <w:t xml:space="preserve">the request body must contain a </w:t>
      </w:r>
      <w:r w:rsidRPr="00272657">
        <w:rPr>
          <w:b/>
          <w:bCs/>
          <w:lang w:val="en-GB"/>
        </w:rPr>
        <w:t>plaintext</w:t>
      </w:r>
      <w:r w:rsidRPr="00272657">
        <w:rPr>
          <w:lang w:val="en-GB"/>
        </w:rPr>
        <w:t xml:space="preserve"> field at the top level, with the value Base64-encoded.</w:t>
      </w:r>
    </w:p>
    <w:p w14:paraId="6BFFC86C" w14:textId="77777777" w:rsidR="00272657" w:rsidRPr="00272657" w:rsidRDefault="00272657" w:rsidP="00272657">
      <w:pPr>
        <w:rPr>
          <w:lang w:val="en-GB"/>
        </w:rPr>
      </w:pPr>
      <w:r w:rsidRPr="00272657">
        <w:rPr>
          <w:lang w:val="en-GB"/>
        </w:rPr>
        <w:t>Example:</w:t>
      </w:r>
    </w:p>
    <w:p w14:paraId="1AAD311D" w14:textId="77777777" w:rsidR="00272657" w:rsidRPr="005B66CA" w:rsidRDefault="00272657" w:rsidP="00272657">
      <w:pPr>
        <w:rPr>
          <w:b/>
          <w:bCs/>
          <w:i/>
          <w:iCs/>
          <w:lang w:val="en-GB"/>
        </w:rPr>
      </w:pPr>
      <w:r w:rsidRPr="005B66CA">
        <w:rPr>
          <w:b/>
          <w:bCs/>
          <w:i/>
          <w:iCs/>
          <w:lang w:val="en-GB"/>
        </w:rPr>
        <w:t>{</w:t>
      </w:r>
    </w:p>
    <w:p w14:paraId="5A11AD03" w14:textId="77777777" w:rsidR="00272657" w:rsidRPr="005B66CA" w:rsidRDefault="00272657" w:rsidP="00272657">
      <w:pPr>
        <w:rPr>
          <w:b/>
          <w:bCs/>
          <w:i/>
          <w:iCs/>
          <w:lang w:val="en-GB"/>
        </w:rPr>
      </w:pPr>
      <w:r w:rsidRPr="005B66CA">
        <w:rPr>
          <w:b/>
          <w:bCs/>
          <w:i/>
          <w:iCs/>
          <w:lang w:val="en-GB"/>
        </w:rPr>
        <w:t>"plaintext": "dGh1IHF1aWNrIGJyb3duIGZveA=="</w:t>
      </w:r>
    </w:p>
    <w:p w14:paraId="449E4248" w14:textId="77777777" w:rsidR="00272657" w:rsidRPr="005B66CA" w:rsidRDefault="00272657" w:rsidP="00272657">
      <w:pPr>
        <w:rPr>
          <w:b/>
          <w:bCs/>
          <w:i/>
          <w:iCs/>
          <w:lang w:val="en-GB"/>
        </w:rPr>
      </w:pPr>
      <w:r w:rsidRPr="005B66CA">
        <w:rPr>
          <w:b/>
          <w:bCs/>
          <w:i/>
          <w:iCs/>
          <w:lang w:val="en-GB"/>
        </w:rPr>
        <w:t>}</w:t>
      </w:r>
    </w:p>
    <w:p w14:paraId="0E25E4A0" w14:textId="0A27571B" w:rsidR="00E67614" w:rsidRDefault="00E67614"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30" w:history="1">
        <w:r w:rsidRPr="001371D2">
          <w:rPr>
            <w:rStyle w:val="Hyperlink"/>
            <w:rFonts w:ascii="Roboto Condensed" w:hAnsi="Roboto Condensed"/>
            <w:shd w:val="clear" w:color="auto" w:fill="F8F9FA"/>
          </w:rPr>
          <w:t>https://www.examtopics.com/discussions/hashicorp/view/131818-exam-vault-associate-002-topic-1-question-88-discussion/</w:t>
        </w:r>
      </w:hyperlink>
      <w:r>
        <w:rPr>
          <w:rFonts w:ascii="Roboto Condensed" w:hAnsi="Roboto Condensed"/>
          <w:color w:val="505050"/>
          <w:shd w:val="clear" w:color="auto" w:fill="F8F9FA"/>
        </w:rPr>
        <w:t xml:space="preserve"> </w:t>
      </w:r>
    </w:p>
    <w:p w14:paraId="76F8E7BE" w14:textId="77777777" w:rsidR="00826294" w:rsidRPr="005204CA" w:rsidRDefault="00826294"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3EDA1B8F" w14:textId="73A03B43" w:rsidR="00BE5459" w:rsidRPr="00BE5459" w:rsidRDefault="00BE5459" w:rsidP="00BE5459">
      <w:pPr>
        <w:rPr>
          <w:shd w:val="clear" w:color="auto" w:fill="FFFFFF"/>
          <w:lang w:val="en-GB"/>
        </w:rPr>
      </w:pPr>
      <w:r w:rsidRPr="00BE5459">
        <w:rPr>
          <w:shd w:val="clear" w:color="auto" w:fill="FFFFFF"/>
          <w:lang w:val="en-GB"/>
        </w:rPr>
        <w:t>Which of the following storage backends supports high availability?</w:t>
      </w:r>
    </w:p>
    <w:p w14:paraId="505FFFA2" w14:textId="1AD9226C" w:rsidR="00BE5459" w:rsidRPr="00BE5459" w:rsidRDefault="00BE5459">
      <w:pPr>
        <w:pStyle w:val="ListParagraph"/>
        <w:numPr>
          <w:ilvl w:val="0"/>
          <w:numId w:val="22"/>
        </w:numPr>
        <w:rPr>
          <w:shd w:val="clear" w:color="auto" w:fill="FFFFFF"/>
          <w:lang w:val="en-GB"/>
        </w:rPr>
      </w:pPr>
      <w:r w:rsidRPr="00BE5459">
        <w:rPr>
          <w:shd w:val="clear" w:color="auto" w:fill="FFFFFF"/>
          <w:lang w:val="en-GB"/>
        </w:rPr>
        <w:t>Azure Storage Container</w:t>
      </w:r>
    </w:p>
    <w:p w14:paraId="0DDEDD05" w14:textId="1089EAB2" w:rsidR="00BE5459" w:rsidRPr="00BE5459" w:rsidRDefault="00BE5459">
      <w:pPr>
        <w:pStyle w:val="ListParagraph"/>
        <w:numPr>
          <w:ilvl w:val="0"/>
          <w:numId w:val="22"/>
        </w:numPr>
        <w:rPr>
          <w:shd w:val="clear" w:color="auto" w:fill="FFFFFF"/>
          <w:lang w:val="en-GB"/>
        </w:rPr>
      </w:pPr>
      <w:r w:rsidRPr="00BE5459">
        <w:rPr>
          <w:shd w:val="clear" w:color="auto" w:fill="FFFFFF"/>
          <w:lang w:val="en-GB"/>
        </w:rPr>
        <w:t>Manta</w:t>
      </w:r>
    </w:p>
    <w:p w14:paraId="39D1C343" w14:textId="5B7B6BBA" w:rsidR="00BE5459" w:rsidRPr="00BE5459" w:rsidRDefault="00BE5459">
      <w:pPr>
        <w:pStyle w:val="ListParagraph"/>
        <w:numPr>
          <w:ilvl w:val="0"/>
          <w:numId w:val="22"/>
        </w:numPr>
        <w:rPr>
          <w:shd w:val="clear" w:color="auto" w:fill="FFFFFF"/>
          <w:lang w:val="en-GB"/>
        </w:rPr>
      </w:pPr>
      <w:r w:rsidRPr="00BE5459">
        <w:rPr>
          <w:shd w:val="clear" w:color="auto" w:fill="FFFFFF"/>
          <w:lang w:val="en-GB"/>
        </w:rPr>
        <w:t>Amazon S3</w:t>
      </w:r>
    </w:p>
    <w:p w14:paraId="45DF6700" w14:textId="126722F5" w:rsidR="00826294" w:rsidRPr="00BE5459" w:rsidRDefault="00BE5459">
      <w:pPr>
        <w:pStyle w:val="ListParagraph"/>
        <w:numPr>
          <w:ilvl w:val="0"/>
          <w:numId w:val="22"/>
        </w:numPr>
        <w:rPr>
          <w:shd w:val="clear" w:color="auto" w:fill="FFFFFF"/>
          <w:lang w:val="en-GB"/>
        </w:rPr>
      </w:pPr>
      <w:r w:rsidRPr="00BE5459">
        <w:rPr>
          <w:shd w:val="clear" w:color="auto" w:fill="FFFFFF"/>
          <w:lang w:val="en-GB"/>
        </w:rPr>
        <w:t>Consul</w:t>
      </w:r>
    </w:p>
    <w:p w14:paraId="267F31F5" w14:textId="77777777" w:rsidR="00826294" w:rsidRPr="005204CA" w:rsidRDefault="00826294"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78AC5E5D" w14:textId="77777777" w:rsidR="00826294" w:rsidRPr="005204CA" w:rsidRDefault="00826294" w:rsidP="00A359B4">
      <w:pPr>
        <w:ind w:left="360"/>
        <w:rPr>
          <w:b/>
          <w:bCs/>
        </w:rPr>
      </w:pPr>
      <w:r w:rsidRPr="005204CA">
        <w:rPr>
          <w:b/>
          <w:bCs/>
        </w:rPr>
        <w:t xml:space="preserve">Correct Answer:  </w:t>
      </w:r>
    </w:p>
    <w:p w14:paraId="07AD183D" w14:textId="5B585E36" w:rsidR="00826294" w:rsidRPr="005204CA" w:rsidRDefault="00826294" w:rsidP="00A359B4">
      <w:pPr>
        <w:ind w:left="360"/>
        <w:rPr>
          <w:b/>
          <w:bCs/>
        </w:rPr>
      </w:pPr>
      <w:r w:rsidRPr="005204CA">
        <w:rPr>
          <w:b/>
          <w:bCs/>
        </w:rPr>
        <w:t xml:space="preserve">Explanation: </w:t>
      </w:r>
      <w:r w:rsidR="00B76700">
        <w:rPr>
          <w:b/>
          <w:bCs/>
        </w:rPr>
        <w:t>D</w:t>
      </w:r>
    </w:p>
    <w:p w14:paraId="168798C8" w14:textId="4A2728E3" w:rsidR="00826294" w:rsidRPr="004F063F" w:rsidRDefault="00B76700" w:rsidP="00A359B4">
      <w:r w:rsidRPr="00B76700">
        <w:lastRenderedPageBreak/>
        <w:t>Consul is a Vault storage backend that supports High Availability (HA). Multiple Vault nodes can share the same Consul storage backend, allowing leader election and failover.</w:t>
      </w:r>
    </w:p>
    <w:p w14:paraId="6AFCE21B" w14:textId="71BFD89B" w:rsidR="00826294" w:rsidRPr="007D39DD" w:rsidRDefault="00826294"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31" w:history="1">
        <w:r w:rsidRPr="001371D2">
          <w:rPr>
            <w:rStyle w:val="Hyperlink"/>
            <w:rFonts w:ascii="Roboto Condensed" w:hAnsi="Roboto Condensed"/>
            <w:shd w:val="clear" w:color="auto" w:fill="F8F9FA"/>
          </w:rPr>
          <w:t>https://www.examtopics.com/discussions/hashicorp/view/131584-exam-vault-associate-002-topic-1-question-89-discussion/</w:t>
        </w:r>
      </w:hyperlink>
      <w:r>
        <w:rPr>
          <w:rFonts w:ascii="Roboto Condensed" w:hAnsi="Roboto Condensed"/>
          <w:color w:val="505050"/>
          <w:shd w:val="clear" w:color="auto" w:fill="F8F9FA"/>
        </w:rPr>
        <w:t xml:space="preserve"> </w:t>
      </w:r>
    </w:p>
    <w:p w14:paraId="061D2339" w14:textId="77777777" w:rsidR="005E6B8E" w:rsidRPr="005204CA" w:rsidRDefault="005E6B8E"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16880225" w14:textId="04198F82" w:rsidR="003D0558" w:rsidRPr="003D0558" w:rsidRDefault="003D0558" w:rsidP="003D0558">
      <w:pPr>
        <w:rPr>
          <w:shd w:val="clear" w:color="auto" w:fill="FFFFFF"/>
          <w:lang w:val="en-GB"/>
        </w:rPr>
      </w:pPr>
      <w:r w:rsidRPr="003D0558">
        <w:rPr>
          <w:shd w:val="clear" w:color="auto" w:fill="FFFFFF"/>
          <w:lang w:val="en-GB"/>
        </w:rPr>
        <w:t>Which command will generate a new transit key?</w:t>
      </w:r>
    </w:p>
    <w:p w14:paraId="7AC6F218" w14:textId="6F909570" w:rsidR="003D0558" w:rsidRPr="003D0558" w:rsidRDefault="003D0558">
      <w:pPr>
        <w:pStyle w:val="ListParagraph"/>
        <w:numPr>
          <w:ilvl w:val="0"/>
          <w:numId w:val="18"/>
        </w:numPr>
        <w:rPr>
          <w:shd w:val="clear" w:color="auto" w:fill="FFFFFF"/>
          <w:lang w:val="en-GB"/>
        </w:rPr>
      </w:pPr>
      <w:r w:rsidRPr="003D0558">
        <w:rPr>
          <w:shd w:val="clear" w:color="auto" w:fill="FFFFFF"/>
          <w:lang w:val="en-GB"/>
        </w:rPr>
        <w:t>vault put transit/keys/my-key</w:t>
      </w:r>
    </w:p>
    <w:p w14:paraId="3D428CD0" w14:textId="063A02DD" w:rsidR="003D0558" w:rsidRPr="003D0558" w:rsidRDefault="003D0558">
      <w:pPr>
        <w:pStyle w:val="ListParagraph"/>
        <w:numPr>
          <w:ilvl w:val="0"/>
          <w:numId w:val="18"/>
        </w:numPr>
        <w:rPr>
          <w:shd w:val="clear" w:color="auto" w:fill="FFFFFF"/>
          <w:lang w:val="en-GB"/>
        </w:rPr>
      </w:pPr>
      <w:r w:rsidRPr="003D0558">
        <w:rPr>
          <w:shd w:val="clear" w:color="auto" w:fill="FFFFFF"/>
          <w:lang w:val="en-GB"/>
        </w:rPr>
        <w:t>vault create -f transit/keys/my-key</w:t>
      </w:r>
    </w:p>
    <w:p w14:paraId="3D20D869" w14:textId="62FE149E" w:rsidR="003D0558" w:rsidRPr="003D0558" w:rsidRDefault="003D0558">
      <w:pPr>
        <w:pStyle w:val="ListParagraph"/>
        <w:numPr>
          <w:ilvl w:val="0"/>
          <w:numId w:val="18"/>
        </w:numPr>
        <w:rPr>
          <w:shd w:val="clear" w:color="auto" w:fill="FFFFFF"/>
          <w:lang w:val="en-GB"/>
        </w:rPr>
      </w:pPr>
      <w:r w:rsidRPr="003D0558">
        <w:rPr>
          <w:shd w:val="clear" w:color="auto" w:fill="FFFFFF"/>
          <w:lang w:val="en-GB"/>
        </w:rPr>
        <w:t>vault write -f transit/keys/my-key</w:t>
      </w:r>
    </w:p>
    <w:p w14:paraId="301B0D9C" w14:textId="2E9945CD" w:rsidR="003D0558" w:rsidRPr="003D0558" w:rsidRDefault="003D0558">
      <w:pPr>
        <w:pStyle w:val="ListParagraph"/>
        <w:numPr>
          <w:ilvl w:val="0"/>
          <w:numId w:val="18"/>
        </w:numPr>
        <w:rPr>
          <w:shd w:val="clear" w:color="auto" w:fill="FFFFFF"/>
          <w:lang w:val="en-GB"/>
        </w:rPr>
      </w:pPr>
      <w:r w:rsidRPr="003D0558">
        <w:rPr>
          <w:shd w:val="clear" w:color="auto" w:fill="FFFFFF"/>
          <w:lang w:val="en-GB"/>
        </w:rPr>
        <w:t>vault create transit/keys/my-key</w:t>
      </w:r>
    </w:p>
    <w:p w14:paraId="03BCF483" w14:textId="77777777" w:rsidR="005E6B8E" w:rsidRPr="005204CA" w:rsidRDefault="005E6B8E"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02FCF506" w14:textId="0090C7FB" w:rsidR="005E6B8E" w:rsidRPr="005204CA" w:rsidRDefault="005E6B8E" w:rsidP="00A359B4">
      <w:pPr>
        <w:ind w:left="360"/>
        <w:rPr>
          <w:b/>
          <w:bCs/>
        </w:rPr>
      </w:pPr>
      <w:r w:rsidRPr="005204CA">
        <w:rPr>
          <w:b/>
          <w:bCs/>
        </w:rPr>
        <w:t xml:space="preserve">Correct Answer:  </w:t>
      </w:r>
      <w:r w:rsidR="006D5D5A">
        <w:rPr>
          <w:b/>
          <w:bCs/>
        </w:rPr>
        <w:t>C</w:t>
      </w:r>
    </w:p>
    <w:p w14:paraId="3D5099D5" w14:textId="77777777" w:rsidR="005E6B8E" w:rsidRPr="005204CA" w:rsidRDefault="005E6B8E" w:rsidP="00A359B4">
      <w:pPr>
        <w:ind w:left="360"/>
        <w:rPr>
          <w:b/>
          <w:bCs/>
        </w:rPr>
      </w:pPr>
      <w:r w:rsidRPr="005204CA">
        <w:rPr>
          <w:b/>
          <w:bCs/>
        </w:rPr>
        <w:t xml:space="preserve">Explanation: </w:t>
      </w:r>
    </w:p>
    <w:p w14:paraId="395FF59F" w14:textId="77777777" w:rsidR="00483661" w:rsidRPr="00483661" w:rsidRDefault="00483661" w:rsidP="00483661">
      <w:pPr>
        <w:rPr>
          <w:lang w:val="en-GB"/>
        </w:rPr>
      </w:pPr>
      <w:r w:rsidRPr="00483661">
        <w:rPr>
          <w:lang w:val="en-GB"/>
        </w:rPr>
        <w:t>To create a new key in the Vault Transit Secrets Engine, use:</w:t>
      </w:r>
    </w:p>
    <w:p w14:paraId="4CAE01FB" w14:textId="77777777" w:rsidR="00483661" w:rsidRPr="00483661" w:rsidRDefault="00483661" w:rsidP="00483661">
      <w:pPr>
        <w:ind w:firstLine="720"/>
        <w:rPr>
          <w:b/>
          <w:bCs/>
          <w:i/>
          <w:iCs/>
          <w:lang w:val="en-GB"/>
        </w:rPr>
      </w:pPr>
      <w:r w:rsidRPr="00483661">
        <w:rPr>
          <w:b/>
          <w:bCs/>
          <w:i/>
          <w:iCs/>
          <w:lang w:val="en-GB"/>
        </w:rPr>
        <w:t>vault write -f transit/keys/my-key</w:t>
      </w:r>
    </w:p>
    <w:p w14:paraId="62FBAC46" w14:textId="77777777" w:rsidR="00483661" w:rsidRPr="00483661" w:rsidRDefault="00483661" w:rsidP="00483661">
      <w:pPr>
        <w:rPr>
          <w:lang w:val="en-GB"/>
        </w:rPr>
      </w:pPr>
      <w:r w:rsidRPr="00483661">
        <w:rPr>
          <w:lang w:val="en-GB"/>
        </w:rPr>
        <w:t>The -f flag tells Vault to invoke the endpoint without providing additional data.</w:t>
      </w:r>
    </w:p>
    <w:p w14:paraId="6C0CEB78" w14:textId="77777777" w:rsidR="00483661" w:rsidRPr="00483661" w:rsidRDefault="00483661" w:rsidP="00483661">
      <w:pPr>
        <w:rPr>
          <w:lang w:val="en-GB"/>
        </w:rPr>
      </w:pPr>
      <w:r w:rsidRPr="00483661">
        <w:rPr>
          <w:lang w:val="en-GB"/>
        </w:rPr>
        <w:t>This command creates a new transit key named my-key.</w:t>
      </w:r>
    </w:p>
    <w:p w14:paraId="46B245F7" w14:textId="77777777" w:rsidR="00483661" w:rsidRPr="00483661" w:rsidRDefault="00483661">
      <w:pPr>
        <w:numPr>
          <w:ilvl w:val="0"/>
          <w:numId w:val="19"/>
        </w:numPr>
        <w:rPr>
          <w:b/>
          <w:bCs/>
          <w:lang w:val="en-GB"/>
        </w:rPr>
      </w:pPr>
      <w:r w:rsidRPr="00483661">
        <w:rPr>
          <w:b/>
          <w:bCs/>
          <w:lang w:val="en-GB"/>
        </w:rPr>
        <w:t>Why the others are incorrect</w:t>
      </w:r>
    </w:p>
    <w:p w14:paraId="4032F9CF" w14:textId="77777777" w:rsidR="00483661" w:rsidRPr="00483661" w:rsidRDefault="00483661">
      <w:pPr>
        <w:numPr>
          <w:ilvl w:val="0"/>
          <w:numId w:val="19"/>
        </w:numPr>
        <w:rPr>
          <w:lang w:val="en-GB"/>
        </w:rPr>
      </w:pPr>
      <w:r w:rsidRPr="00483661">
        <w:rPr>
          <w:b/>
          <w:bCs/>
          <w:lang w:val="en-GB"/>
        </w:rPr>
        <w:t>A. vault put transit/keys/my-key</w:t>
      </w:r>
      <w:r w:rsidRPr="00483661">
        <w:rPr>
          <w:lang w:val="en-GB"/>
        </w:rPr>
        <w:t xml:space="preserve"> </w:t>
      </w:r>
      <w:r w:rsidRPr="00483661">
        <w:rPr>
          <w:rFonts w:ascii="Segoe UI Emoji" w:hAnsi="Segoe UI Emoji" w:cs="Segoe UI Emoji"/>
          <w:lang w:val="en-GB"/>
        </w:rPr>
        <w:t>❌</w:t>
      </w:r>
      <w:r w:rsidRPr="00483661">
        <w:rPr>
          <w:lang w:val="en-GB"/>
        </w:rPr>
        <w:br/>
        <w:t>vault put is not a valid Vault CLI command.</w:t>
      </w:r>
    </w:p>
    <w:p w14:paraId="7EA6554F" w14:textId="77777777" w:rsidR="00483661" w:rsidRPr="00483661" w:rsidRDefault="00483661">
      <w:pPr>
        <w:numPr>
          <w:ilvl w:val="0"/>
          <w:numId w:val="19"/>
        </w:numPr>
        <w:rPr>
          <w:lang w:val="en-GB"/>
        </w:rPr>
      </w:pPr>
      <w:r w:rsidRPr="00483661">
        <w:rPr>
          <w:b/>
          <w:bCs/>
          <w:lang w:val="en-GB"/>
        </w:rPr>
        <w:t>B. vault create -f transit/keys/my-key</w:t>
      </w:r>
      <w:r w:rsidRPr="00483661">
        <w:rPr>
          <w:lang w:val="en-GB"/>
        </w:rPr>
        <w:t xml:space="preserve"> </w:t>
      </w:r>
      <w:r w:rsidRPr="00483661">
        <w:rPr>
          <w:rFonts w:ascii="Segoe UI Emoji" w:hAnsi="Segoe UI Emoji" w:cs="Segoe UI Emoji"/>
          <w:lang w:val="en-GB"/>
        </w:rPr>
        <w:t>❌</w:t>
      </w:r>
      <w:r w:rsidRPr="00483661">
        <w:rPr>
          <w:lang w:val="en-GB"/>
        </w:rPr>
        <w:br/>
        <w:t>vault create is not a valid command for creating transit keys.</w:t>
      </w:r>
    </w:p>
    <w:p w14:paraId="4E23B31B" w14:textId="77777777" w:rsidR="00483661" w:rsidRPr="00483661" w:rsidRDefault="00483661">
      <w:pPr>
        <w:numPr>
          <w:ilvl w:val="0"/>
          <w:numId w:val="19"/>
        </w:numPr>
        <w:rPr>
          <w:lang w:val="en-GB"/>
        </w:rPr>
      </w:pPr>
      <w:r w:rsidRPr="00483661">
        <w:rPr>
          <w:b/>
          <w:bCs/>
          <w:lang w:val="en-GB"/>
        </w:rPr>
        <w:t>C. vault write -f transit/keys/my-key</w:t>
      </w:r>
      <w:r w:rsidRPr="00483661">
        <w:rPr>
          <w:lang w:val="en-GB"/>
        </w:rPr>
        <w:t xml:space="preserve"> </w:t>
      </w:r>
      <w:r w:rsidRPr="00483661">
        <w:rPr>
          <w:rFonts w:ascii="Segoe UI Emoji" w:hAnsi="Segoe UI Emoji" w:cs="Segoe UI Emoji"/>
          <w:lang w:val="en-GB"/>
        </w:rPr>
        <w:t>✅</w:t>
      </w:r>
      <w:r w:rsidRPr="00483661">
        <w:rPr>
          <w:lang w:val="en-GB"/>
        </w:rPr>
        <w:br/>
        <w:t>Correct command.</w:t>
      </w:r>
    </w:p>
    <w:p w14:paraId="4A9AF2F1" w14:textId="77777777" w:rsidR="00483661" w:rsidRPr="00483661" w:rsidRDefault="00483661">
      <w:pPr>
        <w:numPr>
          <w:ilvl w:val="0"/>
          <w:numId w:val="19"/>
        </w:numPr>
        <w:rPr>
          <w:lang w:val="en-GB"/>
        </w:rPr>
      </w:pPr>
      <w:r w:rsidRPr="00483661">
        <w:rPr>
          <w:b/>
          <w:bCs/>
          <w:lang w:val="en-GB"/>
        </w:rPr>
        <w:t>D. vault create transit/keys/my-key</w:t>
      </w:r>
      <w:r w:rsidRPr="00483661">
        <w:rPr>
          <w:lang w:val="en-GB"/>
        </w:rPr>
        <w:t xml:space="preserve"> </w:t>
      </w:r>
      <w:r w:rsidRPr="00483661">
        <w:rPr>
          <w:rFonts w:ascii="Segoe UI Emoji" w:hAnsi="Segoe UI Emoji" w:cs="Segoe UI Emoji"/>
          <w:lang w:val="en-GB"/>
        </w:rPr>
        <w:t>❌</w:t>
      </w:r>
      <w:r w:rsidRPr="00483661">
        <w:rPr>
          <w:lang w:val="en-GB"/>
        </w:rPr>
        <w:br/>
        <w:t>vault create is not the proper Vault CLI operation for this endpoint.</w:t>
      </w:r>
    </w:p>
    <w:p w14:paraId="6A9D8CFC" w14:textId="62F12EE7" w:rsidR="005E6B8E" w:rsidRDefault="005E6B8E" w:rsidP="00A359B4">
      <w:pPr>
        <w:rPr>
          <w:rFonts w:ascii="Roboto Condensed" w:hAnsi="Roboto Condensed"/>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32" w:history="1">
        <w:r w:rsidR="003D0558" w:rsidRPr="001371D2">
          <w:rPr>
            <w:rStyle w:val="Hyperlink"/>
            <w:rFonts w:ascii="Roboto Condensed" w:hAnsi="Roboto Condensed"/>
            <w:shd w:val="clear" w:color="auto" w:fill="F8F9FA"/>
          </w:rPr>
          <w:t>https://www.examtopics.com/discussions/hashicorp/view/131638-exam-vault-associate-002-topic-1-question-90-discussion/</w:t>
        </w:r>
      </w:hyperlink>
      <w:r w:rsidR="003D0558">
        <w:rPr>
          <w:rFonts w:ascii="Roboto Condensed" w:hAnsi="Roboto Condensed"/>
          <w:color w:val="505050"/>
          <w:shd w:val="clear" w:color="auto" w:fill="F8F9FA"/>
        </w:rPr>
        <w:t xml:space="preserve"> </w:t>
      </w:r>
    </w:p>
    <w:p w14:paraId="26E53B23" w14:textId="77777777" w:rsidR="0088667C" w:rsidRPr="005204CA" w:rsidRDefault="0088667C"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582378A8" w14:textId="77777777" w:rsidR="005238FF" w:rsidRPr="005238FF" w:rsidRDefault="005238FF" w:rsidP="005238FF">
      <w:pPr>
        <w:rPr>
          <w:shd w:val="clear" w:color="auto" w:fill="FFFFFF"/>
          <w:lang w:val="en-GB"/>
        </w:rPr>
      </w:pPr>
      <w:r w:rsidRPr="005238FF">
        <w:rPr>
          <w:shd w:val="clear" w:color="auto" w:fill="FFFFFF"/>
          <w:lang w:val="en-GB"/>
        </w:rPr>
        <w:t>Which of the following is the correct option to authenticate to Vault using a token using the CLI?</w:t>
      </w:r>
    </w:p>
    <w:p w14:paraId="63D8AF0E" w14:textId="79C39380" w:rsidR="005238FF" w:rsidRPr="005238FF" w:rsidRDefault="005238FF">
      <w:pPr>
        <w:pStyle w:val="ListParagraph"/>
        <w:numPr>
          <w:ilvl w:val="0"/>
          <w:numId w:val="20"/>
        </w:numPr>
        <w:rPr>
          <w:shd w:val="clear" w:color="auto" w:fill="FFFFFF"/>
          <w:lang w:val="en-GB"/>
        </w:rPr>
      </w:pPr>
      <w:r w:rsidRPr="005238FF">
        <w:rPr>
          <w:shd w:val="clear" w:color="auto" w:fill="FFFFFF"/>
          <w:lang w:val="en-GB"/>
        </w:rPr>
        <w:lastRenderedPageBreak/>
        <w:t>A token can be used to authenticate to Vault through the API, not the CLI or the UI</w:t>
      </w:r>
    </w:p>
    <w:p w14:paraId="0AC086C1" w14:textId="515B8B71" w:rsidR="005238FF" w:rsidRPr="005238FF" w:rsidRDefault="005238FF">
      <w:pPr>
        <w:pStyle w:val="ListParagraph"/>
        <w:numPr>
          <w:ilvl w:val="0"/>
          <w:numId w:val="20"/>
        </w:numPr>
        <w:rPr>
          <w:shd w:val="clear" w:color="auto" w:fill="FFFFFF"/>
          <w:lang w:val="en-GB"/>
        </w:rPr>
      </w:pPr>
      <w:r w:rsidRPr="005238FF">
        <w:rPr>
          <w:shd w:val="clear" w:color="auto" w:fill="FFFFFF"/>
          <w:lang w:val="en-GB"/>
        </w:rPr>
        <w:t>vault login</w:t>
      </w:r>
    </w:p>
    <w:p w14:paraId="16FE455A" w14:textId="7115CCF9" w:rsidR="005238FF" w:rsidRPr="005238FF" w:rsidRDefault="005238FF">
      <w:pPr>
        <w:pStyle w:val="ListParagraph"/>
        <w:numPr>
          <w:ilvl w:val="0"/>
          <w:numId w:val="20"/>
        </w:numPr>
        <w:rPr>
          <w:shd w:val="clear" w:color="auto" w:fill="FFFFFF"/>
          <w:lang w:val="en-GB"/>
        </w:rPr>
      </w:pPr>
      <w:r w:rsidRPr="005238FF">
        <w:rPr>
          <w:shd w:val="clear" w:color="auto" w:fill="FFFFFF"/>
          <w:lang w:val="en-GB"/>
        </w:rPr>
        <w:t>vault &lt;token&gt;</w:t>
      </w:r>
    </w:p>
    <w:p w14:paraId="431A8036" w14:textId="0D346674" w:rsidR="0088667C" w:rsidRPr="005238FF" w:rsidRDefault="005238FF">
      <w:pPr>
        <w:pStyle w:val="ListParagraph"/>
        <w:numPr>
          <w:ilvl w:val="0"/>
          <w:numId w:val="20"/>
        </w:numPr>
        <w:rPr>
          <w:shd w:val="clear" w:color="auto" w:fill="FFFFFF"/>
          <w:lang w:val="en-GB"/>
        </w:rPr>
      </w:pPr>
      <w:r w:rsidRPr="005238FF">
        <w:rPr>
          <w:shd w:val="clear" w:color="auto" w:fill="FFFFFF"/>
          <w:lang w:val="en-GB"/>
        </w:rPr>
        <w:t>A token cannot be used to authenticate to Vault</w:t>
      </w:r>
    </w:p>
    <w:p w14:paraId="6AB570EE" w14:textId="77777777" w:rsidR="0088667C" w:rsidRPr="005204CA" w:rsidRDefault="0088667C"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4DBA4815" w14:textId="2D3D8F20" w:rsidR="0088667C" w:rsidRPr="005204CA" w:rsidRDefault="0088667C" w:rsidP="00A359B4">
      <w:pPr>
        <w:ind w:left="360"/>
        <w:rPr>
          <w:b/>
          <w:bCs/>
        </w:rPr>
      </w:pPr>
      <w:r w:rsidRPr="005204CA">
        <w:rPr>
          <w:b/>
          <w:bCs/>
        </w:rPr>
        <w:t xml:space="preserve">Correct Answer:  </w:t>
      </w:r>
      <w:r w:rsidR="008B7B0E">
        <w:rPr>
          <w:b/>
          <w:bCs/>
        </w:rPr>
        <w:t>B</w:t>
      </w:r>
    </w:p>
    <w:p w14:paraId="7E6C1D80" w14:textId="77777777" w:rsidR="0088667C" w:rsidRPr="005204CA" w:rsidRDefault="0088667C" w:rsidP="00A359B4">
      <w:pPr>
        <w:ind w:left="360"/>
        <w:rPr>
          <w:b/>
          <w:bCs/>
        </w:rPr>
      </w:pPr>
      <w:r w:rsidRPr="005204CA">
        <w:rPr>
          <w:b/>
          <w:bCs/>
        </w:rPr>
        <w:t xml:space="preserve">Explanation: </w:t>
      </w:r>
    </w:p>
    <w:p w14:paraId="52B59A94" w14:textId="77777777" w:rsidR="009872D9" w:rsidRPr="009872D9" w:rsidRDefault="009872D9" w:rsidP="009872D9">
      <w:pPr>
        <w:rPr>
          <w:lang w:val="en-GB"/>
        </w:rPr>
      </w:pPr>
      <w:r w:rsidRPr="009872D9">
        <w:rPr>
          <w:lang w:val="en-GB"/>
        </w:rPr>
        <w:t>To authenticate to HashiCorp Vault using a token via the CLI, use:</w:t>
      </w:r>
    </w:p>
    <w:p w14:paraId="458FCCA4" w14:textId="77777777" w:rsidR="009872D9" w:rsidRPr="00512229" w:rsidRDefault="009872D9" w:rsidP="00512229">
      <w:pPr>
        <w:ind w:firstLine="720"/>
        <w:rPr>
          <w:b/>
          <w:bCs/>
          <w:i/>
          <w:iCs/>
          <w:lang w:val="en-GB"/>
        </w:rPr>
      </w:pPr>
      <w:r w:rsidRPr="00512229">
        <w:rPr>
          <w:b/>
          <w:bCs/>
          <w:i/>
          <w:iCs/>
          <w:lang w:val="en-GB"/>
        </w:rPr>
        <w:t>vault login &lt;token&gt;</w:t>
      </w:r>
    </w:p>
    <w:p w14:paraId="031E6BC3" w14:textId="77777777" w:rsidR="009872D9" w:rsidRPr="00512229" w:rsidRDefault="009872D9" w:rsidP="009872D9">
      <w:pPr>
        <w:rPr>
          <w:b/>
          <w:bCs/>
          <w:lang w:val="en-GB"/>
        </w:rPr>
      </w:pPr>
      <w:r w:rsidRPr="00512229">
        <w:rPr>
          <w:b/>
          <w:bCs/>
          <w:lang w:val="en-GB"/>
        </w:rPr>
        <w:t>Example:</w:t>
      </w:r>
    </w:p>
    <w:p w14:paraId="61D95A83" w14:textId="77777777" w:rsidR="009872D9" w:rsidRPr="00512229" w:rsidRDefault="009872D9" w:rsidP="00512229">
      <w:pPr>
        <w:ind w:firstLine="720"/>
        <w:rPr>
          <w:b/>
          <w:bCs/>
          <w:i/>
          <w:iCs/>
          <w:lang w:val="en-GB"/>
        </w:rPr>
      </w:pPr>
      <w:r w:rsidRPr="00512229">
        <w:rPr>
          <w:b/>
          <w:bCs/>
          <w:i/>
          <w:iCs/>
          <w:lang w:val="en-GB"/>
        </w:rPr>
        <w:t xml:space="preserve">vault login </w:t>
      </w:r>
      <w:proofErr w:type="spellStart"/>
      <w:r w:rsidRPr="00512229">
        <w:rPr>
          <w:b/>
          <w:bCs/>
          <w:i/>
          <w:iCs/>
          <w:lang w:val="en-GB"/>
        </w:rPr>
        <w:t>hvs.xxxxxxxxxxxxxxxxx</w:t>
      </w:r>
      <w:proofErr w:type="spellEnd"/>
    </w:p>
    <w:p w14:paraId="3A9317A2" w14:textId="77777777" w:rsidR="009872D9" w:rsidRPr="009872D9" w:rsidRDefault="009872D9" w:rsidP="009872D9">
      <w:pPr>
        <w:rPr>
          <w:lang w:val="en-GB"/>
        </w:rPr>
      </w:pPr>
      <w:r w:rsidRPr="009872D9">
        <w:rPr>
          <w:lang w:val="en-GB"/>
        </w:rPr>
        <w:t>You can also authenticate by setting the environment variable:</w:t>
      </w:r>
    </w:p>
    <w:p w14:paraId="2D743E4F" w14:textId="77777777" w:rsidR="009872D9" w:rsidRPr="00512229" w:rsidRDefault="009872D9" w:rsidP="00512229">
      <w:pPr>
        <w:ind w:firstLine="360"/>
        <w:rPr>
          <w:b/>
          <w:bCs/>
          <w:i/>
          <w:iCs/>
          <w:lang w:val="en-GB"/>
        </w:rPr>
      </w:pPr>
      <w:r w:rsidRPr="00512229">
        <w:rPr>
          <w:b/>
          <w:bCs/>
          <w:i/>
          <w:iCs/>
          <w:lang w:val="en-GB"/>
        </w:rPr>
        <w:t>export VAULT_TOKEN=</w:t>
      </w:r>
      <w:proofErr w:type="spellStart"/>
      <w:r w:rsidRPr="00512229">
        <w:rPr>
          <w:b/>
          <w:bCs/>
          <w:i/>
          <w:iCs/>
          <w:lang w:val="en-GB"/>
        </w:rPr>
        <w:t>hvs.xxxxxxxxxxxxxxxxx</w:t>
      </w:r>
      <w:proofErr w:type="spellEnd"/>
    </w:p>
    <w:p w14:paraId="5D6FE9E7" w14:textId="77777777" w:rsidR="009872D9" w:rsidRPr="009872D9" w:rsidRDefault="009872D9">
      <w:pPr>
        <w:numPr>
          <w:ilvl w:val="0"/>
          <w:numId w:val="21"/>
        </w:numPr>
        <w:rPr>
          <w:b/>
          <w:bCs/>
          <w:lang w:val="en-GB"/>
        </w:rPr>
      </w:pPr>
      <w:r w:rsidRPr="009872D9">
        <w:rPr>
          <w:b/>
          <w:bCs/>
          <w:lang w:val="en-GB"/>
        </w:rPr>
        <w:t>Why the other options are incorrect</w:t>
      </w:r>
    </w:p>
    <w:p w14:paraId="296D3483" w14:textId="77777777" w:rsidR="009872D9" w:rsidRPr="009872D9" w:rsidRDefault="009872D9">
      <w:pPr>
        <w:numPr>
          <w:ilvl w:val="0"/>
          <w:numId w:val="21"/>
        </w:numPr>
        <w:rPr>
          <w:lang w:val="en-GB"/>
        </w:rPr>
      </w:pPr>
      <w:r w:rsidRPr="009872D9">
        <w:rPr>
          <w:b/>
          <w:bCs/>
          <w:lang w:val="en-GB"/>
        </w:rPr>
        <w:t>A. A token can be used to authenticate to Vault through the API, not the CLI or the UI</w:t>
      </w:r>
      <w:r w:rsidRPr="009872D9">
        <w:rPr>
          <w:lang w:val="en-GB"/>
        </w:rPr>
        <w:t xml:space="preserve"> </w:t>
      </w:r>
      <w:r w:rsidRPr="009872D9">
        <w:rPr>
          <w:rFonts w:ascii="Segoe UI Emoji" w:hAnsi="Segoe UI Emoji" w:cs="Segoe UI Emoji"/>
          <w:lang w:val="en-GB"/>
        </w:rPr>
        <w:t>❌</w:t>
      </w:r>
      <w:r w:rsidRPr="009872D9">
        <w:rPr>
          <w:lang w:val="en-GB"/>
        </w:rPr>
        <w:br/>
        <w:t>Tokens can be used with the API, CLI, and UI.</w:t>
      </w:r>
    </w:p>
    <w:p w14:paraId="5D844727" w14:textId="77777777" w:rsidR="009872D9" w:rsidRPr="009872D9" w:rsidRDefault="009872D9">
      <w:pPr>
        <w:numPr>
          <w:ilvl w:val="0"/>
          <w:numId w:val="21"/>
        </w:numPr>
        <w:rPr>
          <w:lang w:val="en-GB"/>
        </w:rPr>
      </w:pPr>
      <w:r w:rsidRPr="009872D9">
        <w:rPr>
          <w:b/>
          <w:bCs/>
          <w:lang w:val="en-GB"/>
        </w:rPr>
        <w:t>B. vault login</w:t>
      </w:r>
      <w:r w:rsidRPr="009872D9">
        <w:rPr>
          <w:lang w:val="en-GB"/>
        </w:rPr>
        <w:t xml:space="preserve"> </w:t>
      </w:r>
      <w:r w:rsidRPr="009872D9">
        <w:rPr>
          <w:rFonts w:ascii="Segoe UI Emoji" w:hAnsi="Segoe UI Emoji" w:cs="Segoe UI Emoji"/>
          <w:lang w:val="en-GB"/>
        </w:rPr>
        <w:t>✅</w:t>
      </w:r>
      <w:r w:rsidRPr="009872D9">
        <w:rPr>
          <w:lang w:val="en-GB"/>
        </w:rPr>
        <w:br/>
        <w:t>Correct command for authenticating with a token.</w:t>
      </w:r>
    </w:p>
    <w:p w14:paraId="36AA7A89" w14:textId="77777777" w:rsidR="009872D9" w:rsidRPr="009872D9" w:rsidRDefault="009872D9">
      <w:pPr>
        <w:numPr>
          <w:ilvl w:val="0"/>
          <w:numId w:val="21"/>
        </w:numPr>
        <w:rPr>
          <w:lang w:val="en-GB"/>
        </w:rPr>
      </w:pPr>
      <w:r w:rsidRPr="009872D9">
        <w:rPr>
          <w:b/>
          <w:bCs/>
          <w:lang w:val="en-GB"/>
        </w:rPr>
        <w:t>C. vault &lt;token&gt;</w:t>
      </w:r>
      <w:r w:rsidRPr="009872D9">
        <w:rPr>
          <w:lang w:val="en-GB"/>
        </w:rPr>
        <w:t xml:space="preserve"> </w:t>
      </w:r>
      <w:r w:rsidRPr="009872D9">
        <w:rPr>
          <w:rFonts w:ascii="Segoe UI Emoji" w:hAnsi="Segoe UI Emoji" w:cs="Segoe UI Emoji"/>
          <w:lang w:val="en-GB"/>
        </w:rPr>
        <w:t>❌</w:t>
      </w:r>
      <w:r w:rsidRPr="009872D9">
        <w:rPr>
          <w:lang w:val="en-GB"/>
        </w:rPr>
        <w:br/>
        <w:t>Not valid Vault CLI syntax.</w:t>
      </w:r>
    </w:p>
    <w:p w14:paraId="452BABAB" w14:textId="77777777" w:rsidR="009872D9" w:rsidRPr="009872D9" w:rsidRDefault="009872D9">
      <w:pPr>
        <w:numPr>
          <w:ilvl w:val="0"/>
          <w:numId w:val="21"/>
        </w:numPr>
        <w:rPr>
          <w:lang w:val="en-GB"/>
        </w:rPr>
      </w:pPr>
      <w:r w:rsidRPr="009872D9">
        <w:rPr>
          <w:b/>
          <w:bCs/>
          <w:lang w:val="en-GB"/>
        </w:rPr>
        <w:t>D. A token cannot be used to authenticate to Vault</w:t>
      </w:r>
      <w:r w:rsidRPr="009872D9">
        <w:rPr>
          <w:lang w:val="en-GB"/>
        </w:rPr>
        <w:t xml:space="preserve"> </w:t>
      </w:r>
      <w:r w:rsidRPr="009872D9">
        <w:rPr>
          <w:rFonts w:ascii="Segoe UI Emoji" w:hAnsi="Segoe UI Emoji" w:cs="Segoe UI Emoji"/>
          <w:lang w:val="en-GB"/>
        </w:rPr>
        <w:t>❌</w:t>
      </w:r>
      <w:r w:rsidRPr="009872D9">
        <w:rPr>
          <w:lang w:val="en-GB"/>
        </w:rPr>
        <w:br/>
        <w:t>Tokens are one of the primary authentication mechanisms in Vault.</w:t>
      </w:r>
    </w:p>
    <w:p w14:paraId="4CAD1401" w14:textId="124F5B4D" w:rsidR="0088667C" w:rsidRPr="007D39DD" w:rsidRDefault="0088667C"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33" w:history="1">
        <w:r w:rsidRPr="001371D2">
          <w:rPr>
            <w:rStyle w:val="Hyperlink"/>
            <w:rFonts w:ascii="Roboto Condensed" w:hAnsi="Roboto Condensed"/>
            <w:shd w:val="clear" w:color="auto" w:fill="F8F9FA"/>
          </w:rPr>
          <w:t>https://www.examtopics.com/discussions/hashicorp/view/131585-exam-vault-associate-002-topic-1-question-91-discussion/</w:t>
        </w:r>
      </w:hyperlink>
      <w:r>
        <w:rPr>
          <w:rFonts w:ascii="Roboto Condensed" w:hAnsi="Roboto Condensed"/>
          <w:color w:val="505050"/>
          <w:shd w:val="clear" w:color="auto" w:fill="F8F9FA"/>
        </w:rPr>
        <w:t xml:space="preserve"> </w:t>
      </w:r>
    </w:p>
    <w:p w14:paraId="2A995B76" w14:textId="77777777" w:rsidR="005F654E" w:rsidRPr="005204CA" w:rsidRDefault="005F654E"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326B47E" w14:textId="2E37E0BF" w:rsidR="005F654E" w:rsidRPr="005F654E" w:rsidRDefault="005F654E" w:rsidP="005F654E">
      <w:pPr>
        <w:rPr>
          <w:shd w:val="clear" w:color="auto" w:fill="FFFFFF"/>
          <w:lang w:val="en-GB"/>
        </w:rPr>
      </w:pPr>
      <w:r w:rsidRPr="005F654E">
        <w:rPr>
          <w:shd w:val="clear" w:color="auto" w:fill="FFFFFF"/>
          <w:lang w:val="en-GB"/>
        </w:rPr>
        <w:t>A child token must be assigned the same or a subset the parent token’s policies.</w:t>
      </w:r>
    </w:p>
    <w:p w14:paraId="64A8F0B6" w14:textId="6C8A8BBD" w:rsidR="005F654E" w:rsidRPr="005F654E" w:rsidRDefault="005F654E">
      <w:pPr>
        <w:pStyle w:val="ListParagraph"/>
        <w:numPr>
          <w:ilvl w:val="0"/>
          <w:numId w:val="15"/>
        </w:numPr>
        <w:rPr>
          <w:shd w:val="clear" w:color="auto" w:fill="FFFFFF"/>
          <w:lang w:val="en-GB"/>
        </w:rPr>
      </w:pPr>
      <w:r w:rsidRPr="005F654E">
        <w:rPr>
          <w:shd w:val="clear" w:color="auto" w:fill="FFFFFF"/>
          <w:lang w:val="en-GB"/>
        </w:rPr>
        <w:t>True</w:t>
      </w:r>
    </w:p>
    <w:p w14:paraId="58568725" w14:textId="1CB1E06F" w:rsidR="005F654E" w:rsidRPr="005F654E" w:rsidRDefault="005F654E">
      <w:pPr>
        <w:pStyle w:val="ListParagraph"/>
        <w:numPr>
          <w:ilvl w:val="0"/>
          <w:numId w:val="15"/>
        </w:numPr>
        <w:rPr>
          <w:shd w:val="clear" w:color="auto" w:fill="FFFFFF"/>
          <w:lang w:val="en-GB"/>
        </w:rPr>
      </w:pPr>
      <w:r w:rsidRPr="005F654E">
        <w:rPr>
          <w:shd w:val="clear" w:color="auto" w:fill="FFFFFF"/>
          <w:lang w:val="en-GB"/>
        </w:rPr>
        <w:t>False</w:t>
      </w:r>
    </w:p>
    <w:p w14:paraId="0A8B8903" w14:textId="77777777" w:rsidR="005F654E" w:rsidRPr="005204CA" w:rsidRDefault="005F654E"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613E127" w14:textId="37573440" w:rsidR="005F654E" w:rsidRPr="005204CA" w:rsidRDefault="005F654E" w:rsidP="00A359B4">
      <w:pPr>
        <w:ind w:left="360"/>
        <w:rPr>
          <w:b/>
          <w:bCs/>
        </w:rPr>
      </w:pPr>
      <w:r w:rsidRPr="005204CA">
        <w:rPr>
          <w:b/>
          <w:bCs/>
        </w:rPr>
        <w:t xml:space="preserve">Correct Answer:  </w:t>
      </w:r>
      <w:r w:rsidR="007D69ED">
        <w:rPr>
          <w:b/>
          <w:bCs/>
        </w:rPr>
        <w:t>A</w:t>
      </w:r>
    </w:p>
    <w:p w14:paraId="63B15D52" w14:textId="77777777" w:rsidR="005F654E" w:rsidRPr="005204CA" w:rsidRDefault="005F654E" w:rsidP="00A359B4">
      <w:pPr>
        <w:ind w:left="360"/>
        <w:rPr>
          <w:b/>
          <w:bCs/>
        </w:rPr>
      </w:pPr>
      <w:r w:rsidRPr="005204CA">
        <w:rPr>
          <w:b/>
          <w:bCs/>
        </w:rPr>
        <w:lastRenderedPageBreak/>
        <w:t xml:space="preserve">Explanation: </w:t>
      </w:r>
    </w:p>
    <w:p w14:paraId="26560FEC" w14:textId="43BCD514" w:rsidR="005F654E" w:rsidRPr="004F063F" w:rsidRDefault="007D69ED" w:rsidP="00A359B4">
      <w:r w:rsidRPr="007D69ED">
        <w:t>A child token must be assigned the same or subset of the parent's token policies.</w:t>
      </w:r>
    </w:p>
    <w:p w14:paraId="4EAD913F" w14:textId="5C4216AD" w:rsidR="005F654E" w:rsidRPr="007D39DD" w:rsidRDefault="005F654E"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34" w:history="1">
        <w:r w:rsidR="007D69ED" w:rsidRPr="001371D2">
          <w:rPr>
            <w:rStyle w:val="Hyperlink"/>
            <w:rFonts w:ascii="Roboto Condensed" w:hAnsi="Roboto Condensed"/>
            <w:shd w:val="clear" w:color="auto" w:fill="F8F9FA"/>
          </w:rPr>
          <w:t>https://www.examtopics.com/discussions/hashicorp/view/131817-exam-vault-associate-002-topic-1-question-92-discussion/</w:t>
        </w:r>
      </w:hyperlink>
      <w:r w:rsidR="007D69ED">
        <w:rPr>
          <w:rFonts w:ascii="Roboto Condensed" w:hAnsi="Roboto Condensed"/>
          <w:color w:val="505050"/>
          <w:shd w:val="clear" w:color="auto" w:fill="F8F9FA"/>
        </w:rPr>
        <w:t xml:space="preserve"> </w:t>
      </w:r>
    </w:p>
    <w:p w14:paraId="07C31849" w14:textId="77777777" w:rsidR="000C2E90" w:rsidRPr="005204CA" w:rsidRDefault="000C2E90" w:rsidP="009A1B41">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5204CA">
        <w:rPr>
          <w:rFonts w:asciiTheme="majorHAnsi" w:eastAsiaTheme="majorEastAsia" w:hAnsiTheme="majorHAnsi" w:cstheme="majorBidi"/>
          <w:color w:val="0F4761" w:themeColor="accent1" w:themeShade="BF"/>
          <w:sz w:val="40"/>
          <w:szCs w:val="40"/>
          <w:shd w:val="clear" w:color="auto" w:fill="FFFFFF"/>
        </w:rPr>
        <w:t>Question.</w:t>
      </w:r>
      <w:r>
        <w:rPr>
          <w:rFonts w:asciiTheme="majorHAnsi" w:eastAsiaTheme="majorEastAsia" w:hAnsiTheme="majorHAnsi" w:cstheme="majorBidi"/>
          <w:color w:val="0F4761" w:themeColor="accent1" w:themeShade="BF"/>
          <w:sz w:val="40"/>
          <w:szCs w:val="40"/>
          <w:shd w:val="clear" w:color="auto" w:fill="FFFFFF"/>
        </w:rPr>
        <w:t xml:space="preserve"> </w:t>
      </w:r>
    </w:p>
    <w:p w14:paraId="62776A81" w14:textId="0C5FA893" w:rsidR="00F4168F" w:rsidRPr="00F4168F" w:rsidRDefault="00F4168F" w:rsidP="00F4168F">
      <w:pPr>
        <w:rPr>
          <w:shd w:val="clear" w:color="auto" w:fill="FFFFFF"/>
          <w:lang w:val="en-GB"/>
        </w:rPr>
      </w:pPr>
      <w:r w:rsidRPr="00F4168F">
        <w:rPr>
          <w:shd w:val="clear" w:color="auto" w:fill="FFFFFF"/>
          <w:lang w:val="en-GB"/>
        </w:rPr>
        <w:t>When enabling auto-unseal, how do you specify the seal type? (Choose two.)</w:t>
      </w:r>
    </w:p>
    <w:p w14:paraId="1A3DC802" w14:textId="600E8D17" w:rsidR="00F4168F" w:rsidRPr="00F4168F" w:rsidRDefault="00F4168F">
      <w:pPr>
        <w:pStyle w:val="ListParagraph"/>
        <w:numPr>
          <w:ilvl w:val="0"/>
          <w:numId w:val="16"/>
        </w:numPr>
        <w:rPr>
          <w:shd w:val="clear" w:color="auto" w:fill="FFFFFF"/>
          <w:lang w:val="en-GB"/>
        </w:rPr>
      </w:pPr>
      <w:r w:rsidRPr="00F4168F">
        <w:rPr>
          <w:shd w:val="clear" w:color="auto" w:fill="FFFFFF"/>
          <w:lang w:val="en-GB"/>
        </w:rPr>
        <w:t>Set the VAULT_SEAL_TYPE environment variable</w:t>
      </w:r>
    </w:p>
    <w:p w14:paraId="4F2EB2D7" w14:textId="1D35A815" w:rsidR="00F4168F" w:rsidRPr="00F4168F" w:rsidRDefault="00F4168F">
      <w:pPr>
        <w:pStyle w:val="ListParagraph"/>
        <w:numPr>
          <w:ilvl w:val="0"/>
          <w:numId w:val="16"/>
        </w:numPr>
        <w:rPr>
          <w:shd w:val="clear" w:color="auto" w:fill="FFFFFF"/>
          <w:lang w:val="en-GB"/>
        </w:rPr>
      </w:pPr>
      <w:r w:rsidRPr="00F4168F">
        <w:rPr>
          <w:shd w:val="clear" w:color="auto" w:fill="FFFFFF"/>
          <w:lang w:val="en-GB"/>
        </w:rPr>
        <w:t>Use the /sys/seal endpoint on the Vault API</w:t>
      </w:r>
    </w:p>
    <w:p w14:paraId="4D8FD233" w14:textId="131C3CB8" w:rsidR="00F4168F" w:rsidRPr="00F4168F" w:rsidRDefault="00F4168F">
      <w:pPr>
        <w:pStyle w:val="ListParagraph"/>
        <w:numPr>
          <w:ilvl w:val="0"/>
          <w:numId w:val="16"/>
        </w:numPr>
        <w:rPr>
          <w:shd w:val="clear" w:color="auto" w:fill="FFFFFF"/>
          <w:lang w:val="en-GB"/>
        </w:rPr>
      </w:pPr>
      <w:r w:rsidRPr="00F4168F">
        <w:rPr>
          <w:shd w:val="clear" w:color="auto" w:fill="FFFFFF"/>
          <w:lang w:val="en-GB"/>
        </w:rPr>
        <w:t>Create a seal block in the server configuration file</w:t>
      </w:r>
    </w:p>
    <w:p w14:paraId="217FBE2E" w14:textId="035FF966" w:rsidR="00F4168F" w:rsidRPr="00F4168F" w:rsidRDefault="00F4168F">
      <w:pPr>
        <w:pStyle w:val="ListParagraph"/>
        <w:numPr>
          <w:ilvl w:val="0"/>
          <w:numId w:val="16"/>
        </w:numPr>
        <w:rPr>
          <w:shd w:val="clear" w:color="auto" w:fill="FFFFFF"/>
          <w:lang w:val="en-GB"/>
        </w:rPr>
      </w:pPr>
      <w:r w:rsidRPr="00F4168F">
        <w:rPr>
          <w:shd w:val="clear" w:color="auto" w:fill="FFFFFF"/>
          <w:lang w:val="en-GB"/>
        </w:rPr>
        <w:t>Configure in the storage block of the server configuration file</w:t>
      </w:r>
    </w:p>
    <w:p w14:paraId="3CAFA169" w14:textId="7DD9A783" w:rsidR="00F4168F" w:rsidRPr="00F4168F" w:rsidRDefault="00F4168F">
      <w:pPr>
        <w:pStyle w:val="ListParagraph"/>
        <w:numPr>
          <w:ilvl w:val="0"/>
          <w:numId w:val="16"/>
        </w:numPr>
        <w:rPr>
          <w:shd w:val="clear" w:color="auto" w:fill="FFFFFF"/>
          <w:lang w:val="en-GB"/>
        </w:rPr>
      </w:pPr>
      <w:r w:rsidRPr="00F4168F">
        <w:rPr>
          <w:shd w:val="clear" w:color="auto" w:fill="FFFFFF"/>
          <w:lang w:val="en-GB"/>
        </w:rPr>
        <w:t>Use the vault operator command</w:t>
      </w:r>
    </w:p>
    <w:p w14:paraId="7CECC24C" w14:textId="77777777" w:rsidR="000C2E90" w:rsidRPr="005204CA" w:rsidRDefault="000C2E90" w:rsidP="009A1B4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rPr>
      </w:pPr>
      <w:r w:rsidRPr="005204CA">
        <w:rPr>
          <w:rFonts w:asciiTheme="majorHAnsi" w:eastAsiaTheme="majorEastAsia" w:hAnsiTheme="majorHAnsi" w:cstheme="majorBidi"/>
          <w:color w:val="0F4761" w:themeColor="accent1" w:themeShade="BF"/>
          <w:sz w:val="32"/>
          <w:szCs w:val="32"/>
        </w:rPr>
        <w:t>Answer</w:t>
      </w:r>
    </w:p>
    <w:p w14:paraId="21E6E262" w14:textId="3C12E9B1" w:rsidR="000C2E90" w:rsidRPr="005204CA" w:rsidRDefault="000C2E90" w:rsidP="00A359B4">
      <w:pPr>
        <w:ind w:left="360"/>
        <w:rPr>
          <w:b/>
          <w:bCs/>
        </w:rPr>
      </w:pPr>
      <w:r w:rsidRPr="005204CA">
        <w:rPr>
          <w:b/>
          <w:bCs/>
        </w:rPr>
        <w:t xml:space="preserve">Correct Answer:  </w:t>
      </w:r>
      <w:r w:rsidR="00B82E25">
        <w:rPr>
          <w:b/>
          <w:bCs/>
        </w:rPr>
        <w:t>A,C</w:t>
      </w:r>
    </w:p>
    <w:p w14:paraId="31879E59" w14:textId="77777777" w:rsidR="000C2E90" w:rsidRPr="005204CA" w:rsidRDefault="000C2E90" w:rsidP="00A359B4">
      <w:pPr>
        <w:ind w:left="360"/>
        <w:rPr>
          <w:b/>
          <w:bCs/>
        </w:rPr>
      </w:pPr>
      <w:r w:rsidRPr="005204CA">
        <w:rPr>
          <w:b/>
          <w:bCs/>
        </w:rPr>
        <w:t xml:space="preserve">Explanation: </w:t>
      </w:r>
    </w:p>
    <w:p w14:paraId="31B3AC07" w14:textId="77777777" w:rsidR="00B82E25" w:rsidRPr="00B82E25" w:rsidRDefault="00B82E25" w:rsidP="00B82E25">
      <w:pPr>
        <w:rPr>
          <w:lang w:val="en-GB"/>
        </w:rPr>
      </w:pPr>
      <w:r w:rsidRPr="00B82E25">
        <w:rPr>
          <w:lang w:val="en-GB"/>
        </w:rPr>
        <w:t xml:space="preserve">When configuring </w:t>
      </w:r>
      <w:r w:rsidRPr="00B82E25">
        <w:rPr>
          <w:b/>
          <w:bCs/>
          <w:lang w:val="en-GB"/>
        </w:rPr>
        <w:t>Auto Unseal</w:t>
      </w:r>
      <w:r w:rsidRPr="00B82E25">
        <w:rPr>
          <w:lang w:val="en-GB"/>
        </w:rPr>
        <w:t xml:space="preserve"> in HashiCorp Vault, the seal type is specified through:</w:t>
      </w:r>
    </w:p>
    <w:p w14:paraId="54DB65D4" w14:textId="77777777" w:rsidR="00B82E25" w:rsidRPr="00B82E25" w:rsidRDefault="00B82E25">
      <w:pPr>
        <w:numPr>
          <w:ilvl w:val="0"/>
          <w:numId w:val="17"/>
        </w:numPr>
        <w:rPr>
          <w:b/>
          <w:bCs/>
          <w:lang w:val="en-GB"/>
        </w:rPr>
      </w:pPr>
      <w:r w:rsidRPr="00B82E25">
        <w:rPr>
          <w:rFonts w:ascii="Segoe UI Emoji" w:hAnsi="Segoe UI Emoji" w:cs="Segoe UI Emoji"/>
          <w:b/>
          <w:bCs/>
          <w:lang w:val="en-GB"/>
        </w:rPr>
        <w:t>✅</w:t>
      </w:r>
      <w:r w:rsidRPr="00B82E25">
        <w:rPr>
          <w:b/>
          <w:bCs/>
          <w:lang w:val="en-GB"/>
        </w:rPr>
        <w:t xml:space="preserve"> A. Set the VAULT_SEAL_TYPE environment variable</w:t>
      </w:r>
    </w:p>
    <w:p w14:paraId="7FDE5552" w14:textId="77777777" w:rsidR="00B82E25" w:rsidRPr="00B82E25" w:rsidRDefault="00B82E25" w:rsidP="00B82E25">
      <w:pPr>
        <w:rPr>
          <w:lang w:val="en-GB"/>
        </w:rPr>
      </w:pPr>
      <w:r w:rsidRPr="00B82E25">
        <w:rPr>
          <w:lang w:val="en-GB"/>
        </w:rPr>
        <w:t>Vault supports specifying the seal type via environment variables in some deployment scenarios.</w:t>
      </w:r>
    </w:p>
    <w:p w14:paraId="0F7C2CCB" w14:textId="77777777" w:rsidR="00B82E25" w:rsidRPr="00B82E25" w:rsidRDefault="00B82E25">
      <w:pPr>
        <w:numPr>
          <w:ilvl w:val="0"/>
          <w:numId w:val="17"/>
        </w:numPr>
        <w:rPr>
          <w:b/>
          <w:bCs/>
          <w:lang w:val="en-GB"/>
        </w:rPr>
      </w:pPr>
      <w:r w:rsidRPr="00B82E25">
        <w:rPr>
          <w:rFonts w:ascii="Segoe UI Emoji" w:hAnsi="Segoe UI Emoji" w:cs="Segoe UI Emoji"/>
          <w:b/>
          <w:bCs/>
          <w:lang w:val="en-GB"/>
        </w:rPr>
        <w:t>✅</w:t>
      </w:r>
      <w:r w:rsidRPr="00B82E25">
        <w:rPr>
          <w:b/>
          <w:bCs/>
          <w:lang w:val="en-GB"/>
        </w:rPr>
        <w:t xml:space="preserve"> C. Create a seal block in the server configuration file</w:t>
      </w:r>
    </w:p>
    <w:p w14:paraId="29CF20EB" w14:textId="77777777" w:rsidR="00B82E25" w:rsidRPr="00B82E25" w:rsidRDefault="00B82E25" w:rsidP="00B82E25">
      <w:pPr>
        <w:rPr>
          <w:lang w:val="en-GB"/>
        </w:rPr>
      </w:pPr>
      <w:r w:rsidRPr="00B82E25">
        <w:rPr>
          <w:lang w:val="en-GB"/>
        </w:rPr>
        <w:t>This is the most common configuration method. For example:</w:t>
      </w:r>
    </w:p>
    <w:p w14:paraId="0B201B21" w14:textId="77777777" w:rsidR="00B82E25" w:rsidRPr="00B82E25" w:rsidRDefault="00B82E25" w:rsidP="00B82E25">
      <w:pPr>
        <w:rPr>
          <w:b/>
          <w:bCs/>
          <w:i/>
          <w:iCs/>
          <w:lang w:val="en-GB"/>
        </w:rPr>
      </w:pPr>
      <w:r w:rsidRPr="00B82E25">
        <w:rPr>
          <w:b/>
          <w:bCs/>
          <w:i/>
          <w:iCs/>
          <w:lang w:val="en-GB"/>
        </w:rPr>
        <w:t>seal "</w:t>
      </w:r>
      <w:proofErr w:type="spellStart"/>
      <w:r w:rsidRPr="00B82E25">
        <w:rPr>
          <w:b/>
          <w:bCs/>
          <w:i/>
          <w:iCs/>
          <w:lang w:val="en-GB"/>
        </w:rPr>
        <w:t>awskms</w:t>
      </w:r>
      <w:proofErr w:type="spellEnd"/>
      <w:r w:rsidRPr="00B82E25">
        <w:rPr>
          <w:b/>
          <w:bCs/>
          <w:i/>
          <w:iCs/>
          <w:lang w:val="en-GB"/>
        </w:rPr>
        <w:t>" {</w:t>
      </w:r>
    </w:p>
    <w:p w14:paraId="222FE1AA" w14:textId="0E30A2E3" w:rsidR="00B82E25" w:rsidRPr="00B82E25" w:rsidRDefault="00B82E25" w:rsidP="00B82E25">
      <w:pPr>
        <w:rPr>
          <w:b/>
          <w:bCs/>
          <w:i/>
          <w:iCs/>
          <w:lang w:val="en-GB"/>
        </w:rPr>
      </w:pPr>
      <w:r w:rsidRPr="00B82E25">
        <w:rPr>
          <w:b/>
          <w:bCs/>
          <w:i/>
          <w:iCs/>
          <w:lang w:val="en-GB"/>
        </w:rPr>
        <w:t xml:space="preserve">  region = "eu-west-1"</w:t>
      </w:r>
    </w:p>
    <w:p w14:paraId="377B563D" w14:textId="562204F1" w:rsidR="00B82E25" w:rsidRPr="00B82E25" w:rsidRDefault="00B82E25" w:rsidP="00B82E25">
      <w:pPr>
        <w:rPr>
          <w:b/>
          <w:bCs/>
          <w:i/>
          <w:iCs/>
          <w:lang w:val="en-GB"/>
        </w:rPr>
      </w:pPr>
      <w:r w:rsidRPr="00B82E25">
        <w:rPr>
          <w:b/>
          <w:bCs/>
          <w:i/>
          <w:iCs/>
          <w:lang w:val="en-GB"/>
        </w:rPr>
        <w:t xml:space="preserve">  </w:t>
      </w:r>
      <w:proofErr w:type="spellStart"/>
      <w:r w:rsidRPr="00B82E25">
        <w:rPr>
          <w:b/>
          <w:bCs/>
          <w:i/>
          <w:iCs/>
          <w:lang w:val="en-GB"/>
        </w:rPr>
        <w:t>kms_key_id</w:t>
      </w:r>
      <w:proofErr w:type="spellEnd"/>
      <w:r w:rsidRPr="00B82E25">
        <w:rPr>
          <w:b/>
          <w:bCs/>
          <w:i/>
          <w:iCs/>
          <w:lang w:val="en-GB"/>
        </w:rPr>
        <w:t xml:space="preserve"> = "1234abcd-12ab-34cd-56ef-1234567890ab"</w:t>
      </w:r>
    </w:p>
    <w:p w14:paraId="7CDC2BA3" w14:textId="77777777" w:rsidR="00B82E25" w:rsidRPr="00B82E25" w:rsidRDefault="00B82E25" w:rsidP="00B82E25">
      <w:pPr>
        <w:rPr>
          <w:b/>
          <w:bCs/>
          <w:i/>
          <w:iCs/>
          <w:lang w:val="en-GB"/>
        </w:rPr>
      </w:pPr>
      <w:r w:rsidRPr="00B82E25">
        <w:rPr>
          <w:b/>
          <w:bCs/>
          <w:i/>
          <w:iCs/>
          <w:lang w:val="en-GB"/>
        </w:rPr>
        <w:t>}</w:t>
      </w:r>
    </w:p>
    <w:p w14:paraId="2D2491C7" w14:textId="77777777" w:rsidR="00B82E25" w:rsidRPr="00B82E25" w:rsidRDefault="00B82E25" w:rsidP="00B82E25">
      <w:pPr>
        <w:rPr>
          <w:lang w:val="en-GB"/>
        </w:rPr>
      </w:pPr>
      <w:r w:rsidRPr="00B82E25">
        <w:rPr>
          <w:lang w:val="en-GB"/>
        </w:rPr>
        <w:t>or</w:t>
      </w:r>
    </w:p>
    <w:p w14:paraId="588C23D7" w14:textId="77777777" w:rsidR="00B82E25" w:rsidRPr="00B82E25" w:rsidRDefault="00B82E25" w:rsidP="00B82E25">
      <w:pPr>
        <w:rPr>
          <w:b/>
          <w:bCs/>
          <w:i/>
          <w:iCs/>
          <w:lang w:val="en-GB"/>
        </w:rPr>
      </w:pPr>
      <w:r w:rsidRPr="00B82E25">
        <w:rPr>
          <w:b/>
          <w:bCs/>
          <w:i/>
          <w:iCs/>
          <w:lang w:val="en-GB"/>
        </w:rPr>
        <w:t>seal "</w:t>
      </w:r>
      <w:proofErr w:type="spellStart"/>
      <w:r w:rsidRPr="00B82E25">
        <w:rPr>
          <w:b/>
          <w:bCs/>
          <w:i/>
          <w:iCs/>
          <w:lang w:val="en-GB"/>
        </w:rPr>
        <w:t>azurekeyvault</w:t>
      </w:r>
      <w:proofErr w:type="spellEnd"/>
      <w:r w:rsidRPr="00B82E25">
        <w:rPr>
          <w:b/>
          <w:bCs/>
          <w:i/>
          <w:iCs/>
          <w:lang w:val="en-GB"/>
        </w:rPr>
        <w:t>" {</w:t>
      </w:r>
    </w:p>
    <w:p w14:paraId="46F71AED" w14:textId="35B80E5C" w:rsidR="00B82E25" w:rsidRPr="00B82E25" w:rsidRDefault="00B82E25" w:rsidP="00B82E25">
      <w:pPr>
        <w:rPr>
          <w:b/>
          <w:bCs/>
          <w:i/>
          <w:iCs/>
          <w:lang w:val="en-GB"/>
        </w:rPr>
      </w:pPr>
      <w:r w:rsidRPr="00B82E25">
        <w:rPr>
          <w:b/>
          <w:bCs/>
          <w:i/>
          <w:iCs/>
          <w:lang w:val="en-GB"/>
        </w:rPr>
        <w:t xml:space="preserve">  </w:t>
      </w:r>
      <w:proofErr w:type="spellStart"/>
      <w:r w:rsidRPr="00B82E25">
        <w:rPr>
          <w:b/>
          <w:bCs/>
          <w:i/>
          <w:iCs/>
          <w:lang w:val="en-GB"/>
        </w:rPr>
        <w:t>tenant_id</w:t>
      </w:r>
      <w:proofErr w:type="spellEnd"/>
      <w:r w:rsidRPr="00B82E25">
        <w:rPr>
          <w:b/>
          <w:bCs/>
          <w:i/>
          <w:iCs/>
          <w:lang w:val="en-GB"/>
        </w:rPr>
        <w:t xml:space="preserve"> = "..."</w:t>
      </w:r>
    </w:p>
    <w:p w14:paraId="36EB2EAB" w14:textId="30E17CEF" w:rsidR="00B82E25" w:rsidRPr="00B82E25" w:rsidRDefault="00B82E25" w:rsidP="00B82E25">
      <w:pPr>
        <w:rPr>
          <w:b/>
          <w:bCs/>
          <w:i/>
          <w:iCs/>
          <w:lang w:val="en-GB"/>
        </w:rPr>
      </w:pPr>
      <w:r w:rsidRPr="00B82E25">
        <w:rPr>
          <w:b/>
          <w:bCs/>
          <w:i/>
          <w:iCs/>
          <w:lang w:val="en-GB"/>
        </w:rPr>
        <w:t xml:space="preserve">  </w:t>
      </w:r>
      <w:proofErr w:type="spellStart"/>
      <w:r w:rsidRPr="00B82E25">
        <w:rPr>
          <w:b/>
          <w:bCs/>
          <w:i/>
          <w:iCs/>
          <w:lang w:val="en-GB"/>
        </w:rPr>
        <w:t>vault_name</w:t>
      </w:r>
      <w:proofErr w:type="spellEnd"/>
      <w:r w:rsidRPr="00B82E25">
        <w:rPr>
          <w:b/>
          <w:bCs/>
          <w:i/>
          <w:iCs/>
          <w:lang w:val="en-GB"/>
        </w:rPr>
        <w:t xml:space="preserve"> = "..."</w:t>
      </w:r>
    </w:p>
    <w:p w14:paraId="3FECBFF8" w14:textId="27D5EC96" w:rsidR="00B82E25" w:rsidRPr="00B82E25" w:rsidRDefault="00B82E25" w:rsidP="00B82E25">
      <w:pPr>
        <w:rPr>
          <w:b/>
          <w:bCs/>
          <w:i/>
          <w:iCs/>
          <w:lang w:val="en-GB"/>
        </w:rPr>
      </w:pPr>
      <w:r w:rsidRPr="00B82E25">
        <w:rPr>
          <w:b/>
          <w:bCs/>
          <w:i/>
          <w:iCs/>
          <w:lang w:val="en-GB"/>
        </w:rPr>
        <w:t xml:space="preserve">  </w:t>
      </w:r>
      <w:proofErr w:type="spellStart"/>
      <w:r w:rsidRPr="00B82E25">
        <w:rPr>
          <w:b/>
          <w:bCs/>
          <w:i/>
          <w:iCs/>
          <w:lang w:val="en-GB"/>
        </w:rPr>
        <w:t>key_name</w:t>
      </w:r>
      <w:proofErr w:type="spellEnd"/>
      <w:r w:rsidRPr="00B82E25">
        <w:rPr>
          <w:b/>
          <w:bCs/>
          <w:i/>
          <w:iCs/>
          <w:lang w:val="en-GB"/>
        </w:rPr>
        <w:t xml:space="preserve"> = "..."</w:t>
      </w:r>
    </w:p>
    <w:p w14:paraId="65451E63" w14:textId="77777777" w:rsidR="00B82E25" w:rsidRPr="00B82E25" w:rsidRDefault="00B82E25" w:rsidP="00B82E25">
      <w:pPr>
        <w:rPr>
          <w:b/>
          <w:bCs/>
          <w:i/>
          <w:iCs/>
          <w:lang w:val="en-GB"/>
        </w:rPr>
      </w:pPr>
      <w:r w:rsidRPr="00B82E25">
        <w:rPr>
          <w:b/>
          <w:bCs/>
          <w:i/>
          <w:iCs/>
          <w:lang w:val="en-GB"/>
        </w:rPr>
        <w:t>}</w:t>
      </w:r>
    </w:p>
    <w:p w14:paraId="02199267" w14:textId="77777777" w:rsidR="00B82E25" w:rsidRPr="00B82E25" w:rsidRDefault="00B82E25">
      <w:pPr>
        <w:numPr>
          <w:ilvl w:val="0"/>
          <w:numId w:val="17"/>
        </w:numPr>
        <w:rPr>
          <w:b/>
          <w:bCs/>
          <w:lang w:val="en-GB"/>
        </w:rPr>
      </w:pPr>
      <w:r w:rsidRPr="00B82E25">
        <w:rPr>
          <w:b/>
          <w:bCs/>
          <w:lang w:val="en-GB"/>
        </w:rPr>
        <w:lastRenderedPageBreak/>
        <w:t>Why the others are incorrect</w:t>
      </w:r>
    </w:p>
    <w:p w14:paraId="2A121C43" w14:textId="77777777" w:rsidR="00B82E25" w:rsidRPr="00B82E25" w:rsidRDefault="00B82E25">
      <w:pPr>
        <w:numPr>
          <w:ilvl w:val="0"/>
          <w:numId w:val="17"/>
        </w:numPr>
        <w:rPr>
          <w:lang w:val="en-GB"/>
        </w:rPr>
      </w:pPr>
      <w:r w:rsidRPr="00B82E25">
        <w:rPr>
          <w:rFonts w:ascii="Segoe UI Emoji" w:hAnsi="Segoe UI Emoji" w:cs="Segoe UI Emoji"/>
          <w:lang w:val="en-GB"/>
        </w:rPr>
        <w:t>❌</w:t>
      </w:r>
      <w:r w:rsidRPr="00B82E25">
        <w:rPr>
          <w:lang w:val="en-GB"/>
        </w:rPr>
        <w:t xml:space="preserve"> </w:t>
      </w:r>
      <w:r w:rsidRPr="00B82E25">
        <w:rPr>
          <w:b/>
          <w:bCs/>
          <w:lang w:val="en-GB"/>
        </w:rPr>
        <w:t>B. Use the /sys/seal endpoint on the Vault API</w:t>
      </w:r>
    </w:p>
    <w:p w14:paraId="13D2FB94" w14:textId="77777777" w:rsidR="00B82E25" w:rsidRPr="00B82E25" w:rsidRDefault="00B82E25">
      <w:pPr>
        <w:numPr>
          <w:ilvl w:val="1"/>
          <w:numId w:val="17"/>
        </w:numPr>
        <w:rPr>
          <w:lang w:val="en-GB"/>
        </w:rPr>
      </w:pPr>
      <w:r w:rsidRPr="00B82E25">
        <w:rPr>
          <w:lang w:val="en-GB"/>
        </w:rPr>
        <w:t xml:space="preserve">This endpoint is used to </w:t>
      </w:r>
      <w:r w:rsidRPr="00B82E25">
        <w:rPr>
          <w:b/>
          <w:bCs/>
          <w:lang w:val="en-GB"/>
        </w:rPr>
        <w:t>seal</w:t>
      </w:r>
      <w:r w:rsidRPr="00B82E25">
        <w:rPr>
          <w:lang w:val="en-GB"/>
        </w:rPr>
        <w:t xml:space="preserve"> Vault, not configure the seal type.</w:t>
      </w:r>
    </w:p>
    <w:p w14:paraId="200A20F4" w14:textId="77777777" w:rsidR="00B82E25" w:rsidRPr="00B82E25" w:rsidRDefault="00B82E25">
      <w:pPr>
        <w:numPr>
          <w:ilvl w:val="0"/>
          <w:numId w:val="17"/>
        </w:numPr>
        <w:rPr>
          <w:lang w:val="en-GB"/>
        </w:rPr>
      </w:pPr>
      <w:r w:rsidRPr="00B82E25">
        <w:rPr>
          <w:rFonts w:ascii="Segoe UI Emoji" w:hAnsi="Segoe UI Emoji" w:cs="Segoe UI Emoji"/>
          <w:lang w:val="en-GB"/>
        </w:rPr>
        <w:t>❌</w:t>
      </w:r>
      <w:r w:rsidRPr="00B82E25">
        <w:rPr>
          <w:lang w:val="en-GB"/>
        </w:rPr>
        <w:t xml:space="preserve"> </w:t>
      </w:r>
      <w:r w:rsidRPr="00B82E25">
        <w:rPr>
          <w:b/>
          <w:bCs/>
          <w:lang w:val="en-GB"/>
        </w:rPr>
        <w:t>D. Configure in the storage block of the server configuration file</w:t>
      </w:r>
    </w:p>
    <w:p w14:paraId="3F9EEF5B" w14:textId="77777777" w:rsidR="00B82E25" w:rsidRPr="00B82E25" w:rsidRDefault="00B82E25">
      <w:pPr>
        <w:numPr>
          <w:ilvl w:val="1"/>
          <w:numId w:val="17"/>
        </w:numPr>
        <w:rPr>
          <w:lang w:val="en-GB"/>
        </w:rPr>
      </w:pPr>
      <w:r w:rsidRPr="00B82E25">
        <w:rPr>
          <w:lang w:val="en-GB"/>
        </w:rPr>
        <w:t>The storage block configures the storage backend (Raft, Consul, etc.), not Auto Unseal.</w:t>
      </w:r>
    </w:p>
    <w:p w14:paraId="4F51512C" w14:textId="77777777" w:rsidR="00B82E25" w:rsidRPr="00B82E25" w:rsidRDefault="00B82E25">
      <w:pPr>
        <w:numPr>
          <w:ilvl w:val="0"/>
          <w:numId w:val="17"/>
        </w:numPr>
        <w:rPr>
          <w:lang w:val="en-GB"/>
        </w:rPr>
      </w:pPr>
      <w:r w:rsidRPr="00B82E25">
        <w:rPr>
          <w:rFonts w:ascii="Segoe UI Emoji" w:hAnsi="Segoe UI Emoji" w:cs="Segoe UI Emoji"/>
          <w:lang w:val="en-GB"/>
        </w:rPr>
        <w:t>❌</w:t>
      </w:r>
      <w:r w:rsidRPr="00B82E25">
        <w:rPr>
          <w:lang w:val="en-GB"/>
        </w:rPr>
        <w:t xml:space="preserve"> </w:t>
      </w:r>
      <w:r w:rsidRPr="00B82E25">
        <w:rPr>
          <w:b/>
          <w:bCs/>
          <w:lang w:val="en-GB"/>
        </w:rPr>
        <w:t>E. Use the vault operator command</w:t>
      </w:r>
    </w:p>
    <w:p w14:paraId="7DA3DA06" w14:textId="77777777" w:rsidR="00B82E25" w:rsidRPr="00B82E25" w:rsidRDefault="00B82E25">
      <w:pPr>
        <w:numPr>
          <w:ilvl w:val="1"/>
          <w:numId w:val="17"/>
        </w:numPr>
        <w:rPr>
          <w:lang w:val="en-GB"/>
        </w:rPr>
      </w:pPr>
      <w:r w:rsidRPr="00B82E25">
        <w:rPr>
          <w:lang w:val="en-GB"/>
        </w:rPr>
        <w:t>Operator commands can initialize, unseal, or rotate keys, but they do not define the seal type.</w:t>
      </w:r>
    </w:p>
    <w:p w14:paraId="38992D08" w14:textId="0D413535" w:rsidR="000C2E90" w:rsidRPr="007D39DD" w:rsidRDefault="000C2E90" w:rsidP="00A359B4">
      <w:pPr>
        <w:rPr>
          <w:color w:val="505050"/>
          <w:shd w:val="clear" w:color="auto" w:fill="F8F9FA"/>
        </w:rPr>
      </w:pPr>
      <w:r w:rsidRPr="005204CA">
        <w:rPr>
          <w:b/>
          <w:bCs/>
        </w:rPr>
        <w:t>Discussion:</w:t>
      </w:r>
      <w:r w:rsidRPr="005204CA">
        <w:rPr>
          <w:rFonts w:ascii="Roboto Condensed" w:hAnsi="Roboto Condensed"/>
          <w:color w:val="505050"/>
          <w:shd w:val="clear" w:color="auto" w:fill="F8F9FA"/>
        </w:rPr>
        <w:t xml:space="preserve"> </w:t>
      </w:r>
      <w:hyperlink r:id="rId135" w:history="1">
        <w:r w:rsidR="00F4168F" w:rsidRPr="001371D2">
          <w:rPr>
            <w:rStyle w:val="Hyperlink"/>
            <w:rFonts w:ascii="Roboto Condensed" w:hAnsi="Roboto Condensed"/>
            <w:shd w:val="clear" w:color="auto" w:fill="F8F9FA"/>
          </w:rPr>
          <w:t>https://www.examtopics.com/discussions/hashicorp/view/131639-exam-vault-associate-002-topic-1-question-93-discussion/</w:t>
        </w:r>
      </w:hyperlink>
      <w:r w:rsidR="00F4168F">
        <w:rPr>
          <w:rFonts w:ascii="Roboto Condensed" w:hAnsi="Roboto Condensed"/>
          <w:color w:val="505050"/>
          <w:shd w:val="clear" w:color="auto" w:fill="F8F9FA"/>
        </w:rPr>
        <w:t xml:space="preserve"> </w:t>
      </w:r>
    </w:p>
    <w:p w14:paraId="7CA335A6" w14:textId="77777777" w:rsidR="00EC2F97" w:rsidRPr="00A41953" w:rsidRDefault="00EC2F97" w:rsidP="00A41953"/>
    <w:sectPr w:rsidR="00EC2F97" w:rsidRPr="00A419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Condensed">
    <w:altName w:val="Arial"/>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B9C"/>
    <w:multiLevelType w:val="hybridMultilevel"/>
    <w:tmpl w:val="3B7C83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1D7119"/>
    <w:multiLevelType w:val="hybridMultilevel"/>
    <w:tmpl w:val="E320CC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40CE"/>
    <w:multiLevelType w:val="hybridMultilevel"/>
    <w:tmpl w:val="1804B6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080CDE"/>
    <w:multiLevelType w:val="multilevel"/>
    <w:tmpl w:val="8C6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3DB9"/>
    <w:multiLevelType w:val="multilevel"/>
    <w:tmpl w:val="3F46CB0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291F"/>
    <w:multiLevelType w:val="hybridMultilevel"/>
    <w:tmpl w:val="CF0E0C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5A81EDE"/>
    <w:multiLevelType w:val="multilevel"/>
    <w:tmpl w:val="AAB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36103"/>
    <w:multiLevelType w:val="multilevel"/>
    <w:tmpl w:val="4880CC3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F2FC8"/>
    <w:multiLevelType w:val="hybridMultilevel"/>
    <w:tmpl w:val="EEACFA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7410855"/>
    <w:multiLevelType w:val="hybridMultilevel"/>
    <w:tmpl w:val="AF6C31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8887D2F"/>
    <w:multiLevelType w:val="hybridMultilevel"/>
    <w:tmpl w:val="CD68923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9E13F9E"/>
    <w:multiLevelType w:val="multilevel"/>
    <w:tmpl w:val="3F46CB0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46E85"/>
    <w:multiLevelType w:val="hybridMultilevel"/>
    <w:tmpl w:val="09E6FF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CFD00FC"/>
    <w:multiLevelType w:val="hybridMultilevel"/>
    <w:tmpl w:val="A95EFC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052460"/>
    <w:multiLevelType w:val="hybridMultilevel"/>
    <w:tmpl w:val="704ED1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D0A78B3"/>
    <w:multiLevelType w:val="hybridMultilevel"/>
    <w:tmpl w:val="1B4216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0FA7674"/>
    <w:multiLevelType w:val="hybridMultilevel"/>
    <w:tmpl w:val="21984B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11AC302B"/>
    <w:multiLevelType w:val="hybridMultilevel"/>
    <w:tmpl w:val="3E2447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3CF2F4B"/>
    <w:multiLevelType w:val="hybridMultilevel"/>
    <w:tmpl w:val="8A86BE2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46B13CF"/>
    <w:multiLevelType w:val="hybridMultilevel"/>
    <w:tmpl w:val="63E4A5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51F72C2"/>
    <w:multiLevelType w:val="hybridMultilevel"/>
    <w:tmpl w:val="586469D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5B628BA"/>
    <w:multiLevelType w:val="hybridMultilevel"/>
    <w:tmpl w:val="3EF8FA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5C30626"/>
    <w:multiLevelType w:val="multilevel"/>
    <w:tmpl w:val="234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700E0"/>
    <w:multiLevelType w:val="hybridMultilevel"/>
    <w:tmpl w:val="9118BD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165C011A"/>
    <w:multiLevelType w:val="multilevel"/>
    <w:tmpl w:val="FA5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A5047"/>
    <w:multiLevelType w:val="hybridMultilevel"/>
    <w:tmpl w:val="1BF4E7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795770D"/>
    <w:multiLevelType w:val="hybridMultilevel"/>
    <w:tmpl w:val="E408A8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7D86078"/>
    <w:multiLevelType w:val="hybridMultilevel"/>
    <w:tmpl w:val="3E4437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17F43227"/>
    <w:multiLevelType w:val="multilevel"/>
    <w:tmpl w:val="910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86EBB"/>
    <w:multiLevelType w:val="hybridMultilevel"/>
    <w:tmpl w:val="A6745F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18DB45B3"/>
    <w:multiLevelType w:val="hybridMultilevel"/>
    <w:tmpl w:val="417A6DF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91027E2"/>
    <w:multiLevelType w:val="hybridMultilevel"/>
    <w:tmpl w:val="78467C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19575324"/>
    <w:multiLevelType w:val="multilevel"/>
    <w:tmpl w:val="98D48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13C61"/>
    <w:multiLevelType w:val="multilevel"/>
    <w:tmpl w:val="371A2898"/>
    <w:lvl w:ilvl="0">
      <w:start w:val="1"/>
      <w:numFmt w:val="decimal"/>
      <w:pStyle w:val="REVIEW"/>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1B0A1673"/>
    <w:multiLevelType w:val="hybridMultilevel"/>
    <w:tmpl w:val="C41285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1BD162EB"/>
    <w:multiLevelType w:val="multilevel"/>
    <w:tmpl w:val="4A306DE0"/>
    <w:lvl w:ilvl="0">
      <w:start w:val="1"/>
      <mc:AlternateContent>
        <mc:Choice Requires="w14">
          <w:numFmt w:val="custom" w:format="001, 002, 003, ..."/>
        </mc:Choice>
        <mc:Fallback>
          <w:numFmt w:val="decimal"/>
        </mc:Fallback>
      </mc:AlternateContent>
      <w:pStyle w:val="Question"/>
      <w:suff w:val="nothing"/>
      <w:lvlText w:val="%1 "/>
      <w:lvlJc w:val="left"/>
      <w:pPr>
        <w:ind w:left="283" w:firstLine="0"/>
      </w:pPr>
      <w:rPr>
        <w:rFonts w:hint="default"/>
      </w:rPr>
    </w:lvl>
    <w:lvl w:ilvl="1">
      <w:start w:val="1"/>
      <w:numFmt w:val="none"/>
      <w:pStyle w:val="Heading2"/>
      <w:suff w:val="nothing"/>
      <w:lvlText w:val=""/>
      <w:lvlJc w:val="left"/>
      <w:pPr>
        <w:ind w:left="-567" w:firstLine="0"/>
      </w:pPr>
      <w:rPr>
        <w:rFonts w:hint="default"/>
      </w:rPr>
    </w:lvl>
    <w:lvl w:ilvl="2">
      <w:start w:val="1"/>
      <w:numFmt w:val="none"/>
      <w:pStyle w:val="Heading3"/>
      <w:suff w:val="nothing"/>
      <w:lvlText w:val=""/>
      <w:lvlJc w:val="left"/>
      <w:pPr>
        <w:ind w:left="-567" w:firstLine="0"/>
      </w:pPr>
      <w:rPr>
        <w:rFonts w:hint="default"/>
      </w:rPr>
    </w:lvl>
    <w:lvl w:ilvl="3">
      <w:start w:val="1"/>
      <w:numFmt w:val="none"/>
      <w:pStyle w:val="Heading4"/>
      <w:suff w:val="nothing"/>
      <w:lvlText w:val=""/>
      <w:lvlJc w:val="left"/>
      <w:pPr>
        <w:ind w:left="-567" w:firstLine="0"/>
      </w:pPr>
      <w:rPr>
        <w:rFonts w:hint="default"/>
      </w:rPr>
    </w:lvl>
    <w:lvl w:ilvl="4">
      <w:start w:val="1"/>
      <w:numFmt w:val="none"/>
      <w:pStyle w:val="Heading5"/>
      <w:suff w:val="nothing"/>
      <w:lvlText w:val=""/>
      <w:lvlJc w:val="left"/>
      <w:pPr>
        <w:ind w:left="-567" w:firstLine="0"/>
      </w:pPr>
      <w:rPr>
        <w:rFonts w:hint="default"/>
      </w:rPr>
    </w:lvl>
    <w:lvl w:ilvl="5">
      <w:start w:val="1"/>
      <w:numFmt w:val="none"/>
      <w:pStyle w:val="Heading6"/>
      <w:suff w:val="nothing"/>
      <w:lvlText w:val=""/>
      <w:lvlJc w:val="left"/>
      <w:pPr>
        <w:ind w:left="-567" w:firstLine="0"/>
      </w:pPr>
      <w:rPr>
        <w:rFonts w:hint="default"/>
      </w:rPr>
    </w:lvl>
    <w:lvl w:ilvl="6">
      <w:start w:val="1"/>
      <w:numFmt w:val="none"/>
      <w:pStyle w:val="Heading7"/>
      <w:suff w:val="nothing"/>
      <w:lvlText w:val=""/>
      <w:lvlJc w:val="left"/>
      <w:pPr>
        <w:ind w:left="-567" w:firstLine="0"/>
      </w:pPr>
      <w:rPr>
        <w:rFonts w:hint="default"/>
      </w:rPr>
    </w:lvl>
    <w:lvl w:ilvl="7">
      <w:start w:val="1"/>
      <w:numFmt w:val="none"/>
      <w:pStyle w:val="Heading8"/>
      <w:suff w:val="nothing"/>
      <w:lvlText w:val=""/>
      <w:lvlJc w:val="left"/>
      <w:pPr>
        <w:ind w:left="-567" w:firstLine="0"/>
      </w:pPr>
      <w:rPr>
        <w:rFonts w:hint="default"/>
      </w:rPr>
    </w:lvl>
    <w:lvl w:ilvl="8">
      <w:start w:val="1"/>
      <w:numFmt w:val="none"/>
      <w:pStyle w:val="Heading9"/>
      <w:suff w:val="nothing"/>
      <w:lvlText w:val=""/>
      <w:lvlJc w:val="left"/>
      <w:pPr>
        <w:ind w:left="-567" w:firstLine="0"/>
      </w:pPr>
      <w:rPr>
        <w:rFonts w:hint="default"/>
      </w:rPr>
    </w:lvl>
  </w:abstractNum>
  <w:abstractNum w:abstractNumId="36" w15:restartNumberingAfterBreak="0">
    <w:nsid w:val="1D325093"/>
    <w:multiLevelType w:val="hybridMultilevel"/>
    <w:tmpl w:val="998C0B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E9915E1"/>
    <w:multiLevelType w:val="hybridMultilevel"/>
    <w:tmpl w:val="392832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1F3D30F5"/>
    <w:multiLevelType w:val="hybridMultilevel"/>
    <w:tmpl w:val="E15404B2"/>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0494ADB"/>
    <w:multiLevelType w:val="hybridMultilevel"/>
    <w:tmpl w:val="D88035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06B56A4"/>
    <w:multiLevelType w:val="hybridMultilevel"/>
    <w:tmpl w:val="777411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12965E3"/>
    <w:multiLevelType w:val="multilevel"/>
    <w:tmpl w:val="0132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16788"/>
    <w:multiLevelType w:val="hybridMultilevel"/>
    <w:tmpl w:val="AB5A1A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2095ED7"/>
    <w:multiLevelType w:val="hybridMultilevel"/>
    <w:tmpl w:val="CBBCAA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2815681"/>
    <w:multiLevelType w:val="hybridMultilevel"/>
    <w:tmpl w:val="9FBA0E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3232A00"/>
    <w:multiLevelType w:val="hybridMultilevel"/>
    <w:tmpl w:val="EC4A89C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25323423"/>
    <w:multiLevelType w:val="hybridMultilevel"/>
    <w:tmpl w:val="D02E11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9A37D77"/>
    <w:multiLevelType w:val="multilevel"/>
    <w:tmpl w:val="253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13462"/>
    <w:multiLevelType w:val="hybridMultilevel"/>
    <w:tmpl w:val="57A49F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9F66FF7"/>
    <w:multiLevelType w:val="multilevel"/>
    <w:tmpl w:val="6AD2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6065F5"/>
    <w:multiLevelType w:val="hybridMultilevel"/>
    <w:tmpl w:val="6EE60A7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2B517EF9"/>
    <w:multiLevelType w:val="multilevel"/>
    <w:tmpl w:val="DF5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A4074E"/>
    <w:multiLevelType w:val="hybridMultilevel"/>
    <w:tmpl w:val="D2800C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2F4F2663"/>
    <w:multiLevelType w:val="hybridMultilevel"/>
    <w:tmpl w:val="B6CAD6A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FA92E12"/>
    <w:multiLevelType w:val="hybridMultilevel"/>
    <w:tmpl w:val="4EEE78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3001447B"/>
    <w:multiLevelType w:val="multilevel"/>
    <w:tmpl w:val="3F46CB0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782DCD"/>
    <w:multiLevelType w:val="hybridMultilevel"/>
    <w:tmpl w:val="201075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1FA0176"/>
    <w:multiLevelType w:val="hybridMultilevel"/>
    <w:tmpl w:val="F7B8D05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28D0534"/>
    <w:multiLevelType w:val="hybridMultilevel"/>
    <w:tmpl w:val="999692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36E3907"/>
    <w:multiLevelType w:val="hybridMultilevel"/>
    <w:tmpl w:val="10A016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342C33B7"/>
    <w:multiLevelType w:val="hybridMultilevel"/>
    <w:tmpl w:val="C45205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34C64D1F"/>
    <w:multiLevelType w:val="hybridMultilevel"/>
    <w:tmpl w:val="C4BCDE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353E3D8D"/>
    <w:multiLevelType w:val="hybridMultilevel"/>
    <w:tmpl w:val="019AF3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60E038C"/>
    <w:multiLevelType w:val="multilevel"/>
    <w:tmpl w:val="A190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13777"/>
    <w:multiLevelType w:val="hybridMultilevel"/>
    <w:tmpl w:val="0A7235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7C718BB"/>
    <w:multiLevelType w:val="hybridMultilevel"/>
    <w:tmpl w:val="25A6BA5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A41000D"/>
    <w:multiLevelType w:val="multilevel"/>
    <w:tmpl w:val="30B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9819E2"/>
    <w:multiLevelType w:val="hybridMultilevel"/>
    <w:tmpl w:val="402ADA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3AE22EF5"/>
    <w:multiLevelType w:val="multilevel"/>
    <w:tmpl w:val="3A30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E940C1"/>
    <w:multiLevelType w:val="hybridMultilevel"/>
    <w:tmpl w:val="EBA47B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3B376070"/>
    <w:multiLevelType w:val="hybridMultilevel"/>
    <w:tmpl w:val="C6681D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3B7231B1"/>
    <w:multiLevelType w:val="multilevel"/>
    <w:tmpl w:val="24A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567FAE"/>
    <w:multiLevelType w:val="hybridMultilevel"/>
    <w:tmpl w:val="4F12B4D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C5C6711"/>
    <w:multiLevelType w:val="hybridMultilevel"/>
    <w:tmpl w:val="7EC6F15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C6B15B2"/>
    <w:multiLevelType w:val="multilevel"/>
    <w:tmpl w:val="7DA6BF54"/>
    <w:lvl w:ilvl="0">
      <w:start w:val="1"/>
      <w:numFmt w:val="upp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6C0E3E"/>
    <w:multiLevelType w:val="hybridMultilevel"/>
    <w:tmpl w:val="048E1A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3D9544FB"/>
    <w:multiLevelType w:val="hybridMultilevel"/>
    <w:tmpl w:val="31FE2C5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3D9F38EE"/>
    <w:multiLevelType w:val="hybridMultilevel"/>
    <w:tmpl w:val="9C8C11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3E5C06CB"/>
    <w:multiLevelType w:val="hybridMultilevel"/>
    <w:tmpl w:val="EE5A885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E737B62"/>
    <w:multiLevelType w:val="multilevel"/>
    <w:tmpl w:val="3F46CB0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836D3C"/>
    <w:multiLevelType w:val="hybridMultilevel"/>
    <w:tmpl w:val="E7E030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1" w15:restartNumberingAfterBreak="0">
    <w:nsid w:val="3E9F11AA"/>
    <w:multiLevelType w:val="hybridMultilevel"/>
    <w:tmpl w:val="1F02E7BA"/>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58CE3FB0">
      <w:start w:val="1"/>
      <w:numFmt w:val="upperLetter"/>
      <w:lvlText w:val="%3."/>
      <w:lvlJc w:val="left"/>
      <w:pPr>
        <w:ind w:left="3060" w:hanging="360"/>
      </w:pPr>
      <w:rPr>
        <w:rFonts w:hint="default"/>
      </w:r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2" w15:restartNumberingAfterBreak="0">
    <w:nsid w:val="3F090E78"/>
    <w:multiLevelType w:val="hybridMultilevel"/>
    <w:tmpl w:val="23FAAD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3F141C82"/>
    <w:multiLevelType w:val="multilevel"/>
    <w:tmpl w:val="07A46ED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27341D"/>
    <w:multiLevelType w:val="multilevel"/>
    <w:tmpl w:val="3F46CB0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137E11"/>
    <w:multiLevelType w:val="hybridMultilevel"/>
    <w:tmpl w:val="FAB236C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3572D39"/>
    <w:multiLevelType w:val="hybridMultilevel"/>
    <w:tmpl w:val="D704310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437F2D88"/>
    <w:multiLevelType w:val="hybridMultilevel"/>
    <w:tmpl w:val="11AA1B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8" w15:restartNumberingAfterBreak="0">
    <w:nsid w:val="442210F5"/>
    <w:multiLevelType w:val="hybridMultilevel"/>
    <w:tmpl w:val="82160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4744C84"/>
    <w:multiLevelType w:val="hybridMultilevel"/>
    <w:tmpl w:val="38F09E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45A047D4"/>
    <w:multiLevelType w:val="hybridMultilevel"/>
    <w:tmpl w:val="B494209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47443242"/>
    <w:multiLevelType w:val="hybridMultilevel"/>
    <w:tmpl w:val="7BA04E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48117992"/>
    <w:multiLevelType w:val="hybridMultilevel"/>
    <w:tmpl w:val="25CC88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483B3554"/>
    <w:multiLevelType w:val="multilevel"/>
    <w:tmpl w:val="50D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CC042E"/>
    <w:multiLevelType w:val="hybridMultilevel"/>
    <w:tmpl w:val="43D2269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90F1709"/>
    <w:multiLevelType w:val="hybridMultilevel"/>
    <w:tmpl w:val="023AA4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49783D9D"/>
    <w:multiLevelType w:val="hybridMultilevel"/>
    <w:tmpl w:val="3D1483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9951EB0"/>
    <w:multiLevelType w:val="hybridMultilevel"/>
    <w:tmpl w:val="EDD6EE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99F1B2F"/>
    <w:multiLevelType w:val="hybridMultilevel"/>
    <w:tmpl w:val="2974BACA"/>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4A4C1895"/>
    <w:multiLevelType w:val="hybridMultilevel"/>
    <w:tmpl w:val="42A639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4BE96B99"/>
    <w:multiLevelType w:val="hybridMultilevel"/>
    <w:tmpl w:val="79AC3C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D667EBE"/>
    <w:multiLevelType w:val="hybridMultilevel"/>
    <w:tmpl w:val="9B7EB6D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4DB8584D"/>
    <w:multiLevelType w:val="hybridMultilevel"/>
    <w:tmpl w:val="0B8AFAB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0E8287F"/>
    <w:multiLevelType w:val="hybridMultilevel"/>
    <w:tmpl w:val="3E12B8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53651FAD"/>
    <w:multiLevelType w:val="hybridMultilevel"/>
    <w:tmpl w:val="E8A82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3A22BCD"/>
    <w:multiLevelType w:val="hybridMultilevel"/>
    <w:tmpl w:val="72A0C9F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4587905"/>
    <w:multiLevelType w:val="multilevel"/>
    <w:tmpl w:val="1C8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91097F"/>
    <w:multiLevelType w:val="hybridMultilevel"/>
    <w:tmpl w:val="3552E2F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5212787"/>
    <w:multiLevelType w:val="hybridMultilevel"/>
    <w:tmpl w:val="CB5AEB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5B83C1C"/>
    <w:multiLevelType w:val="hybridMultilevel"/>
    <w:tmpl w:val="DA0EF52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55BB27F7"/>
    <w:multiLevelType w:val="hybridMultilevel"/>
    <w:tmpl w:val="40FC63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580D3012"/>
    <w:multiLevelType w:val="hybridMultilevel"/>
    <w:tmpl w:val="7488152A"/>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89A6733"/>
    <w:multiLevelType w:val="hybridMultilevel"/>
    <w:tmpl w:val="A95262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3" w15:restartNumberingAfterBreak="0">
    <w:nsid w:val="58BD0319"/>
    <w:multiLevelType w:val="hybridMultilevel"/>
    <w:tmpl w:val="1A58F0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4" w15:restartNumberingAfterBreak="0">
    <w:nsid w:val="592E094F"/>
    <w:multiLevelType w:val="hybridMultilevel"/>
    <w:tmpl w:val="AF6662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5" w15:restartNumberingAfterBreak="0">
    <w:nsid w:val="59F97B70"/>
    <w:multiLevelType w:val="hybridMultilevel"/>
    <w:tmpl w:val="7D3A9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B604E69"/>
    <w:multiLevelType w:val="hybridMultilevel"/>
    <w:tmpl w:val="FB963A7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5B9C4968"/>
    <w:multiLevelType w:val="hybridMultilevel"/>
    <w:tmpl w:val="B492D5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8" w15:restartNumberingAfterBreak="0">
    <w:nsid w:val="5C9E6257"/>
    <w:multiLevelType w:val="hybridMultilevel"/>
    <w:tmpl w:val="D82CC7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5E983F87"/>
    <w:multiLevelType w:val="hybridMultilevel"/>
    <w:tmpl w:val="5B40FC3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5F3070C0"/>
    <w:multiLevelType w:val="hybridMultilevel"/>
    <w:tmpl w:val="68982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FF20FB3"/>
    <w:multiLevelType w:val="hybridMultilevel"/>
    <w:tmpl w:val="E73EBE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2" w15:restartNumberingAfterBreak="0">
    <w:nsid w:val="61D61298"/>
    <w:multiLevelType w:val="hybridMultilevel"/>
    <w:tmpl w:val="D3D2DF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1EE2099"/>
    <w:multiLevelType w:val="hybridMultilevel"/>
    <w:tmpl w:val="7DF6E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625344EA"/>
    <w:multiLevelType w:val="hybridMultilevel"/>
    <w:tmpl w:val="02EC85D6"/>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5" w15:restartNumberingAfterBreak="0">
    <w:nsid w:val="62E669E6"/>
    <w:multiLevelType w:val="hybridMultilevel"/>
    <w:tmpl w:val="A82080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50D7081"/>
    <w:multiLevelType w:val="hybridMultilevel"/>
    <w:tmpl w:val="C38088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7" w15:restartNumberingAfterBreak="0">
    <w:nsid w:val="65E71F15"/>
    <w:multiLevelType w:val="hybridMultilevel"/>
    <w:tmpl w:val="E96206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663F3B2E"/>
    <w:multiLevelType w:val="multilevel"/>
    <w:tmpl w:val="145A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65179B9"/>
    <w:multiLevelType w:val="hybridMultilevel"/>
    <w:tmpl w:val="14B025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0" w15:restartNumberingAfterBreak="0">
    <w:nsid w:val="668832CA"/>
    <w:multiLevelType w:val="hybridMultilevel"/>
    <w:tmpl w:val="7EF2A5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1" w15:restartNumberingAfterBreak="0">
    <w:nsid w:val="6748721D"/>
    <w:multiLevelType w:val="hybridMultilevel"/>
    <w:tmpl w:val="285CC90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7DB1BCD"/>
    <w:multiLevelType w:val="multilevel"/>
    <w:tmpl w:val="810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F45368"/>
    <w:multiLevelType w:val="hybridMultilevel"/>
    <w:tmpl w:val="79508FC2"/>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685A0201"/>
    <w:multiLevelType w:val="hybridMultilevel"/>
    <w:tmpl w:val="29C285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686B2E12"/>
    <w:multiLevelType w:val="hybridMultilevel"/>
    <w:tmpl w:val="69A66F6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6A120384"/>
    <w:multiLevelType w:val="hybridMultilevel"/>
    <w:tmpl w:val="29A2AE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7" w15:restartNumberingAfterBreak="0">
    <w:nsid w:val="6A712C4C"/>
    <w:multiLevelType w:val="hybridMultilevel"/>
    <w:tmpl w:val="1240A8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8" w15:restartNumberingAfterBreak="0">
    <w:nsid w:val="6A730DC6"/>
    <w:multiLevelType w:val="hybridMultilevel"/>
    <w:tmpl w:val="B5481D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6A9E6A6B"/>
    <w:multiLevelType w:val="hybridMultilevel"/>
    <w:tmpl w:val="B59819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B196683"/>
    <w:multiLevelType w:val="multilevel"/>
    <w:tmpl w:val="ECD2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0C308F"/>
    <w:multiLevelType w:val="hybridMultilevel"/>
    <w:tmpl w:val="10D2CF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2" w15:restartNumberingAfterBreak="0">
    <w:nsid w:val="6F0C5FCF"/>
    <w:multiLevelType w:val="hybridMultilevel"/>
    <w:tmpl w:val="88F21B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6FC657C7"/>
    <w:multiLevelType w:val="hybridMultilevel"/>
    <w:tmpl w:val="5F4204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4" w15:restartNumberingAfterBreak="0">
    <w:nsid w:val="70874201"/>
    <w:multiLevelType w:val="multilevel"/>
    <w:tmpl w:val="9EE672E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B9388F"/>
    <w:multiLevelType w:val="hybridMultilevel"/>
    <w:tmpl w:val="6CE610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70BF1CA2"/>
    <w:multiLevelType w:val="hybridMultilevel"/>
    <w:tmpl w:val="3618BF3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712616B8"/>
    <w:multiLevelType w:val="hybridMultilevel"/>
    <w:tmpl w:val="C2A4C9A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71BA3A9F"/>
    <w:multiLevelType w:val="hybridMultilevel"/>
    <w:tmpl w:val="8F8082E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72533AA7"/>
    <w:multiLevelType w:val="hybridMultilevel"/>
    <w:tmpl w:val="B9DCB99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72A31636"/>
    <w:multiLevelType w:val="hybridMultilevel"/>
    <w:tmpl w:val="8A2AD0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1" w15:restartNumberingAfterBreak="0">
    <w:nsid w:val="73DA459E"/>
    <w:multiLevelType w:val="multilevel"/>
    <w:tmpl w:val="3F46CB0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2F4D0E"/>
    <w:multiLevelType w:val="hybridMultilevel"/>
    <w:tmpl w:val="8296585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76393688"/>
    <w:multiLevelType w:val="hybridMultilevel"/>
    <w:tmpl w:val="D86E992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78A8289F"/>
    <w:multiLevelType w:val="multilevel"/>
    <w:tmpl w:val="46A4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8251BF"/>
    <w:multiLevelType w:val="hybridMultilevel"/>
    <w:tmpl w:val="ECB0D2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79D354F6"/>
    <w:multiLevelType w:val="hybridMultilevel"/>
    <w:tmpl w:val="98D219D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7" w15:restartNumberingAfterBreak="0">
    <w:nsid w:val="7AA67E9C"/>
    <w:multiLevelType w:val="hybridMultilevel"/>
    <w:tmpl w:val="549665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7B960089"/>
    <w:multiLevelType w:val="hybridMultilevel"/>
    <w:tmpl w:val="7F50B4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9" w15:restartNumberingAfterBreak="0">
    <w:nsid w:val="7BDF73EA"/>
    <w:multiLevelType w:val="hybridMultilevel"/>
    <w:tmpl w:val="3C0884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0" w15:restartNumberingAfterBreak="0">
    <w:nsid w:val="7D9D3C44"/>
    <w:multiLevelType w:val="hybridMultilevel"/>
    <w:tmpl w:val="6574A8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15:restartNumberingAfterBreak="0">
    <w:nsid w:val="7E415520"/>
    <w:multiLevelType w:val="hybridMultilevel"/>
    <w:tmpl w:val="D94851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2" w15:restartNumberingAfterBreak="0">
    <w:nsid w:val="7FBB0BCD"/>
    <w:multiLevelType w:val="multilevel"/>
    <w:tmpl w:val="AC5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231280">
    <w:abstractNumId w:val="35"/>
  </w:num>
  <w:num w:numId="2" w16cid:durableId="1477913289">
    <w:abstractNumId w:val="33"/>
  </w:num>
  <w:num w:numId="3" w16cid:durableId="532352862">
    <w:abstractNumId w:val="64"/>
  </w:num>
  <w:num w:numId="4" w16cid:durableId="100803835">
    <w:abstractNumId w:val="90"/>
  </w:num>
  <w:num w:numId="5" w16cid:durableId="758409135">
    <w:abstractNumId w:val="116"/>
  </w:num>
  <w:num w:numId="6" w16cid:durableId="1679304798">
    <w:abstractNumId w:val="86"/>
  </w:num>
  <w:num w:numId="7" w16cid:durableId="2035885305">
    <w:abstractNumId w:val="119"/>
  </w:num>
  <w:num w:numId="8" w16cid:durableId="2068873065">
    <w:abstractNumId w:val="73"/>
  </w:num>
  <w:num w:numId="9" w16cid:durableId="202788399">
    <w:abstractNumId w:val="37"/>
  </w:num>
  <w:num w:numId="10" w16cid:durableId="1875771704">
    <w:abstractNumId w:val="106"/>
  </w:num>
  <w:num w:numId="11" w16cid:durableId="1703431398">
    <w:abstractNumId w:val="91"/>
  </w:num>
  <w:num w:numId="12" w16cid:durableId="1517304610">
    <w:abstractNumId w:val="142"/>
  </w:num>
  <w:num w:numId="13" w16cid:durableId="493879535">
    <w:abstractNumId w:val="66"/>
  </w:num>
  <w:num w:numId="14" w16cid:durableId="731853245">
    <w:abstractNumId w:val="6"/>
  </w:num>
  <w:num w:numId="15" w16cid:durableId="1006785774">
    <w:abstractNumId w:val="12"/>
  </w:num>
  <w:num w:numId="16" w16cid:durableId="1018430692">
    <w:abstractNumId w:val="58"/>
  </w:num>
  <w:num w:numId="17" w16cid:durableId="1211963515">
    <w:abstractNumId w:val="32"/>
  </w:num>
  <w:num w:numId="18" w16cid:durableId="2119176108">
    <w:abstractNumId w:val="5"/>
  </w:num>
  <w:num w:numId="19" w16cid:durableId="674307774">
    <w:abstractNumId w:val="132"/>
  </w:num>
  <w:num w:numId="20" w16cid:durableId="1858351619">
    <w:abstractNumId w:val="156"/>
  </w:num>
  <w:num w:numId="21" w16cid:durableId="1874996956">
    <w:abstractNumId w:val="51"/>
  </w:num>
  <w:num w:numId="22" w16cid:durableId="433672244">
    <w:abstractNumId w:val="30"/>
  </w:num>
  <w:num w:numId="23" w16cid:durableId="1195579687">
    <w:abstractNumId w:val="56"/>
  </w:num>
  <w:num w:numId="24" w16cid:durableId="911891123">
    <w:abstractNumId w:val="140"/>
  </w:num>
  <w:num w:numId="25" w16cid:durableId="655499565">
    <w:abstractNumId w:val="26"/>
  </w:num>
  <w:num w:numId="26" w16cid:durableId="999232369">
    <w:abstractNumId w:val="85"/>
  </w:num>
  <w:num w:numId="27" w16cid:durableId="1143816296">
    <w:abstractNumId w:val="34"/>
  </w:num>
  <w:num w:numId="28" w16cid:durableId="871921270">
    <w:abstractNumId w:val="1"/>
  </w:num>
  <w:num w:numId="29" w16cid:durableId="1277251620">
    <w:abstractNumId w:val="87"/>
  </w:num>
  <w:num w:numId="30" w16cid:durableId="2071808385">
    <w:abstractNumId w:val="110"/>
  </w:num>
  <w:num w:numId="31" w16cid:durableId="1932615084">
    <w:abstractNumId w:val="120"/>
  </w:num>
  <w:num w:numId="32" w16cid:durableId="719672813">
    <w:abstractNumId w:val="96"/>
  </w:num>
  <w:num w:numId="33" w16cid:durableId="1911111469">
    <w:abstractNumId w:val="42"/>
  </w:num>
  <w:num w:numId="34" w16cid:durableId="1727296631">
    <w:abstractNumId w:val="125"/>
  </w:num>
  <w:num w:numId="35" w16cid:durableId="41515937">
    <w:abstractNumId w:val="0"/>
  </w:num>
  <w:num w:numId="36" w16cid:durableId="362706453">
    <w:abstractNumId w:val="3"/>
  </w:num>
  <w:num w:numId="37" w16cid:durableId="608202696">
    <w:abstractNumId w:val="44"/>
  </w:num>
  <w:num w:numId="38" w16cid:durableId="947352470">
    <w:abstractNumId w:val="92"/>
  </w:num>
  <w:num w:numId="39" w16cid:durableId="1697850996">
    <w:abstractNumId w:val="57"/>
  </w:num>
  <w:num w:numId="40" w16cid:durableId="655492388">
    <w:abstractNumId w:val="143"/>
  </w:num>
  <w:num w:numId="41" w16cid:durableId="914971586">
    <w:abstractNumId w:val="155"/>
  </w:num>
  <w:num w:numId="42" w16cid:durableId="564756190">
    <w:abstractNumId w:val="13"/>
  </w:num>
  <w:num w:numId="43" w16cid:durableId="1000624862">
    <w:abstractNumId w:val="88"/>
  </w:num>
  <w:num w:numId="44" w16cid:durableId="1068110457">
    <w:abstractNumId w:val="104"/>
  </w:num>
  <w:num w:numId="45" w16cid:durableId="1726219950">
    <w:abstractNumId w:val="122"/>
  </w:num>
  <w:num w:numId="46" w16cid:durableId="216210025">
    <w:abstractNumId w:val="121"/>
  </w:num>
  <w:num w:numId="47" w16cid:durableId="830558026">
    <w:abstractNumId w:val="25"/>
  </w:num>
  <w:num w:numId="48" w16cid:durableId="1771508697">
    <w:abstractNumId w:val="29"/>
  </w:num>
  <w:num w:numId="49" w16cid:durableId="1751192303">
    <w:abstractNumId w:val="65"/>
  </w:num>
  <w:num w:numId="50" w16cid:durableId="874119773">
    <w:abstractNumId w:val="147"/>
  </w:num>
  <w:num w:numId="51" w16cid:durableId="1016232202">
    <w:abstractNumId w:val="40"/>
  </w:num>
  <w:num w:numId="52" w16cid:durableId="603805908">
    <w:abstractNumId w:val="93"/>
  </w:num>
  <w:num w:numId="53" w16cid:durableId="1136028192">
    <w:abstractNumId w:val="28"/>
  </w:num>
  <w:num w:numId="54" w16cid:durableId="1229196382">
    <w:abstractNumId w:val="41"/>
  </w:num>
  <w:num w:numId="55" w16cid:durableId="354235373">
    <w:abstractNumId w:val="97"/>
  </w:num>
  <w:num w:numId="56" w16cid:durableId="1751849027">
    <w:abstractNumId w:val="109"/>
  </w:num>
  <w:num w:numId="57" w16cid:durableId="1687293268">
    <w:abstractNumId w:val="95"/>
  </w:num>
  <w:num w:numId="58" w16cid:durableId="1591547668">
    <w:abstractNumId w:val="47"/>
  </w:num>
  <w:num w:numId="59" w16cid:durableId="1852260723">
    <w:abstractNumId w:val="22"/>
  </w:num>
  <w:num w:numId="60" w16cid:durableId="310066770">
    <w:abstractNumId w:val="98"/>
  </w:num>
  <w:num w:numId="61" w16cid:durableId="1903373352">
    <w:abstractNumId w:val="135"/>
  </w:num>
  <w:num w:numId="62" w16cid:durableId="1748113570">
    <w:abstractNumId w:val="49"/>
  </w:num>
  <w:num w:numId="63" w16cid:durableId="759376977">
    <w:abstractNumId w:val="68"/>
  </w:num>
  <w:num w:numId="64" w16cid:durableId="1420323468">
    <w:abstractNumId w:val="128"/>
  </w:num>
  <w:num w:numId="65" w16cid:durableId="469707512">
    <w:abstractNumId w:val="83"/>
  </w:num>
  <w:num w:numId="66" w16cid:durableId="2057509161">
    <w:abstractNumId w:val="149"/>
  </w:num>
  <w:num w:numId="67" w16cid:durableId="153880179">
    <w:abstractNumId w:val="9"/>
  </w:num>
  <w:num w:numId="68" w16cid:durableId="1706445742">
    <w:abstractNumId w:val="102"/>
  </w:num>
  <w:num w:numId="69" w16cid:durableId="1002270526">
    <w:abstractNumId w:val="141"/>
  </w:num>
  <w:num w:numId="70" w16cid:durableId="112135130">
    <w:abstractNumId w:val="118"/>
  </w:num>
  <w:num w:numId="71" w16cid:durableId="597105907">
    <w:abstractNumId w:val="81"/>
  </w:num>
  <w:num w:numId="72" w16cid:durableId="759526691">
    <w:abstractNumId w:val="62"/>
  </w:num>
  <w:num w:numId="73" w16cid:durableId="293289878">
    <w:abstractNumId w:val="17"/>
  </w:num>
  <w:num w:numId="74" w16cid:durableId="59795646">
    <w:abstractNumId w:val="131"/>
  </w:num>
  <w:num w:numId="75" w16cid:durableId="2006397593">
    <w:abstractNumId w:val="7"/>
  </w:num>
  <w:num w:numId="76" w16cid:durableId="4093291">
    <w:abstractNumId w:val="162"/>
  </w:num>
  <w:num w:numId="77" w16cid:durableId="1260673391">
    <w:abstractNumId w:val="145"/>
  </w:num>
  <w:num w:numId="78" w16cid:durableId="92674512">
    <w:abstractNumId w:val="43"/>
  </w:num>
  <w:num w:numId="79" w16cid:durableId="1129477265">
    <w:abstractNumId w:val="63"/>
  </w:num>
  <w:num w:numId="80" w16cid:durableId="2049454894">
    <w:abstractNumId w:val="160"/>
  </w:num>
  <w:num w:numId="81" w16cid:durableId="194512381">
    <w:abstractNumId w:val="158"/>
  </w:num>
  <w:num w:numId="82" w16cid:durableId="353266073">
    <w:abstractNumId w:val="39"/>
  </w:num>
  <w:num w:numId="83" w16cid:durableId="253630642">
    <w:abstractNumId w:val="154"/>
  </w:num>
  <w:num w:numId="84" w16cid:durableId="1440104667">
    <w:abstractNumId w:val="53"/>
  </w:num>
  <w:num w:numId="85" w16cid:durableId="2072999916">
    <w:abstractNumId w:val="139"/>
  </w:num>
  <w:num w:numId="86" w16cid:durableId="636686815">
    <w:abstractNumId w:val="148"/>
  </w:num>
  <w:num w:numId="87" w16cid:durableId="464468253">
    <w:abstractNumId w:val="36"/>
  </w:num>
  <w:num w:numId="88" w16cid:durableId="282155581">
    <w:abstractNumId w:val="82"/>
  </w:num>
  <w:num w:numId="89" w16cid:durableId="1955863007">
    <w:abstractNumId w:val="105"/>
  </w:num>
  <w:num w:numId="90" w16cid:durableId="1964648844">
    <w:abstractNumId w:val="24"/>
  </w:num>
  <w:num w:numId="91" w16cid:durableId="1192650266">
    <w:abstractNumId w:val="70"/>
  </w:num>
  <w:num w:numId="92" w16cid:durableId="432281899">
    <w:abstractNumId w:val="18"/>
  </w:num>
  <w:num w:numId="93" w16cid:durableId="944075574">
    <w:abstractNumId w:val="72"/>
  </w:num>
  <w:num w:numId="94" w16cid:durableId="180556471">
    <w:abstractNumId w:val="99"/>
  </w:num>
  <w:num w:numId="95" w16cid:durableId="1577519848">
    <w:abstractNumId w:val="76"/>
  </w:num>
  <w:num w:numId="96" w16cid:durableId="1199053992">
    <w:abstractNumId w:val="23"/>
  </w:num>
  <w:num w:numId="97" w16cid:durableId="403724359">
    <w:abstractNumId w:val="136"/>
  </w:num>
  <w:num w:numId="98" w16cid:durableId="613366900">
    <w:abstractNumId w:val="153"/>
  </w:num>
  <w:num w:numId="99" w16cid:durableId="1547839460">
    <w:abstractNumId w:val="15"/>
  </w:num>
  <w:num w:numId="100" w16cid:durableId="1206599290">
    <w:abstractNumId w:val="31"/>
  </w:num>
  <w:num w:numId="101" w16cid:durableId="781344149">
    <w:abstractNumId w:val="108"/>
  </w:num>
  <w:num w:numId="102" w16cid:durableId="247009613">
    <w:abstractNumId w:val="144"/>
  </w:num>
  <w:num w:numId="103" w16cid:durableId="1785803067">
    <w:abstractNumId w:val="113"/>
  </w:num>
  <w:num w:numId="104" w16cid:durableId="1999769391">
    <w:abstractNumId w:val="152"/>
  </w:num>
  <w:num w:numId="105" w16cid:durableId="1896430063">
    <w:abstractNumId w:val="67"/>
  </w:num>
  <w:num w:numId="106" w16cid:durableId="1607301105">
    <w:abstractNumId w:val="111"/>
  </w:num>
  <w:num w:numId="107" w16cid:durableId="1182743058">
    <w:abstractNumId w:val="8"/>
  </w:num>
  <w:num w:numId="108" w16cid:durableId="1139617445">
    <w:abstractNumId w:val="157"/>
  </w:num>
  <w:num w:numId="109" w16cid:durableId="782768376">
    <w:abstractNumId w:val="94"/>
  </w:num>
  <w:num w:numId="110" w16cid:durableId="1493524103">
    <w:abstractNumId w:val="80"/>
  </w:num>
  <w:num w:numId="111" w16cid:durableId="672144927">
    <w:abstractNumId w:val="60"/>
  </w:num>
  <w:num w:numId="112" w16cid:durableId="1538160263">
    <w:abstractNumId w:val="127"/>
  </w:num>
  <w:num w:numId="113" w16cid:durableId="1250232524">
    <w:abstractNumId w:val="146"/>
  </w:num>
  <w:num w:numId="114" w16cid:durableId="1651249589">
    <w:abstractNumId w:val="71"/>
  </w:num>
  <w:num w:numId="115" w16cid:durableId="1068766677">
    <w:abstractNumId w:val="59"/>
  </w:num>
  <w:num w:numId="116" w16cid:durableId="1238053970">
    <w:abstractNumId w:val="130"/>
  </w:num>
  <w:num w:numId="117" w16cid:durableId="542719267">
    <w:abstractNumId w:val="45"/>
  </w:num>
  <w:num w:numId="118" w16cid:durableId="358239278">
    <w:abstractNumId w:val="112"/>
  </w:num>
  <w:num w:numId="119" w16cid:durableId="100688123">
    <w:abstractNumId w:val="117"/>
  </w:num>
  <w:num w:numId="120" w16cid:durableId="821000519">
    <w:abstractNumId w:val="10"/>
  </w:num>
  <w:num w:numId="121" w16cid:durableId="19161738">
    <w:abstractNumId w:val="19"/>
  </w:num>
  <w:num w:numId="122" w16cid:durableId="123085773">
    <w:abstractNumId w:val="21"/>
  </w:num>
  <w:num w:numId="123" w16cid:durableId="1663777956">
    <w:abstractNumId w:val="134"/>
  </w:num>
  <w:num w:numId="124" w16cid:durableId="1578787285">
    <w:abstractNumId w:val="46"/>
  </w:num>
  <w:num w:numId="125" w16cid:durableId="948779176">
    <w:abstractNumId w:val="77"/>
  </w:num>
  <w:num w:numId="126" w16cid:durableId="967391418">
    <w:abstractNumId w:val="78"/>
  </w:num>
  <w:num w:numId="127" w16cid:durableId="1862014974">
    <w:abstractNumId w:val="16"/>
  </w:num>
  <w:num w:numId="128" w16cid:durableId="1069889855">
    <w:abstractNumId w:val="150"/>
  </w:num>
  <w:num w:numId="129" w16cid:durableId="156842565">
    <w:abstractNumId w:val="54"/>
  </w:num>
  <w:num w:numId="130" w16cid:durableId="2133473071">
    <w:abstractNumId w:val="61"/>
  </w:num>
  <w:num w:numId="131" w16cid:durableId="982196590">
    <w:abstractNumId w:val="48"/>
  </w:num>
  <w:num w:numId="132" w16cid:durableId="1748183906">
    <w:abstractNumId w:val="27"/>
  </w:num>
  <w:num w:numId="133" w16cid:durableId="132867744">
    <w:abstractNumId w:val="124"/>
  </w:num>
  <w:num w:numId="134" w16cid:durableId="1187406164">
    <w:abstractNumId w:val="103"/>
  </w:num>
  <w:num w:numId="135" w16cid:durableId="456072881">
    <w:abstractNumId w:val="52"/>
  </w:num>
  <w:num w:numId="136" w16cid:durableId="1090858327">
    <w:abstractNumId w:val="11"/>
  </w:num>
  <w:num w:numId="137" w16cid:durableId="815837">
    <w:abstractNumId w:val="115"/>
  </w:num>
  <w:num w:numId="138" w16cid:durableId="592738058">
    <w:abstractNumId w:val="79"/>
  </w:num>
  <w:num w:numId="139" w16cid:durableId="1716656628">
    <w:abstractNumId w:val="114"/>
  </w:num>
  <w:num w:numId="140" w16cid:durableId="624234676">
    <w:abstractNumId w:val="4"/>
  </w:num>
  <w:num w:numId="141" w16cid:durableId="26151280">
    <w:abstractNumId w:val="75"/>
  </w:num>
  <w:num w:numId="142" w16cid:durableId="1846899768">
    <w:abstractNumId w:val="55"/>
  </w:num>
  <w:num w:numId="143" w16cid:durableId="1963144915">
    <w:abstractNumId w:val="151"/>
  </w:num>
  <w:num w:numId="144" w16cid:durableId="882907795">
    <w:abstractNumId w:val="50"/>
  </w:num>
  <w:num w:numId="145" w16cid:durableId="1910190983">
    <w:abstractNumId w:val="84"/>
  </w:num>
  <w:num w:numId="146" w16cid:durableId="240651077">
    <w:abstractNumId w:val="159"/>
  </w:num>
  <w:num w:numId="147" w16cid:durableId="1551068565">
    <w:abstractNumId w:val="100"/>
  </w:num>
  <w:num w:numId="148" w16cid:durableId="1701583388">
    <w:abstractNumId w:val="137"/>
  </w:num>
  <w:num w:numId="149" w16cid:durableId="1429236303">
    <w:abstractNumId w:val="20"/>
  </w:num>
  <w:num w:numId="150" w16cid:durableId="1551309810">
    <w:abstractNumId w:val="138"/>
  </w:num>
  <w:num w:numId="151" w16cid:durableId="466775387">
    <w:abstractNumId w:val="161"/>
  </w:num>
  <w:num w:numId="152" w16cid:durableId="1880507886">
    <w:abstractNumId w:val="69"/>
  </w:num>
  <w:num w:numId="153" w16cid:durableId="1736930160">
    <w:abstractNumId w:val="129"/>
  </w:num>
  <w:num w:numId="154" w16cid:durableId="166558878">
    <w:abstractNumId w:val="107"/>
  </w:num>
  <w:num w:numId="155" w16cid:durableId="1626813182">
    <w:abstractNumId w:val="38"/>
  </w:num>
  <w:num w:numId="156" w16cid:durableId="65496446">
    <w:abstractNumId w:val="123"/>
  </w:num>
  <w:num w:numId="157" w16cid:durableId="836186844">
    <w:abstractNumId w:val="101"/>
  </w:num>
  <w:num w:numId="158" w16cid:durableId="1858499050">
    <w:abstractNumId w:val="126"/>
  </w:num>
  <w:num w:numId="159" w16cid:durableId="407920868">
    <w:abstractNumId w:val="89"/>
  </w:num>
  <w:num w:numId="160" w16cid:durableId="848329706">
    <w:abstractNumId w:val="2"/>
  </w:num>
  <w:num w:numId="161" w16cid:durableId="1998609792">
    <w:abstractNumId w:val="133"/>
  </w:num>
  <w:num w:numId="162" w16cid:durableId="2018460847">
    <w:abstractNumId w:val="74"/>
  </w:num>
  <w:num w:numId="163" w16cid:durableId="1502621022">
    <w:abstractNumId w:val="14"/>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F1E"/>
    <w:rsid w:val="00000027"/>
    <w:rsid w:val="0000014F"/>
    <w:rsid w:val="00000279"/>
    <w:rsid w:val="00001248"/>
    <w:rsid w:val="0000170F"/>
    <w:rsid w:val="00001957"/>
    <w:rsid w:val="00001C90"/>
    <w:rsid w:val="00001FE6"/>
    <w:rsid w:val="00002071"/>
    <w:rsid w:val="00002637"/>
    <w:rsid w:val="00003546"/>
    <w:rsid w:val="000036F3"/>
    <w:rsid w:val="00003849"/>
    <w:rsid w:val="00003A0D"/>
    <w:rsid w:val="00004415"/>
    <w:rsid w:val="00004DA7"/>
    <w:rsid w:val="00005BA1"/>
    <w:rsid w:val="00006558"/>
    <w:rsid w:val="00006A28"/>
    <w:rsid w:val="00006ADD"/>
    <w:rsid w:val="00007C57"/>
    <w:rsid w:val="00010998"/>
    <w:rsid w:val="000110BA"/>
    <w:rsid w:val="00011B52"/>
    <w:rsid w:val="00011F9B"/>
    <w:rsid w:val="000128F7"/>
    <w:rsid w:val="000129EA"/>
    <w:rsid w:val="00013CBF"/>
    <w:rsid w:val="00013EC7"/>
    <w:rsid w:val="000149A8"/>
    <w:rsid w:val="00015185"/>
    <w:rsid w:val="00015452"/>
    <w:rsid w:val="0001703F"/>
    <w:rsid w:val="00017310"/>
    <w:rsid w:val="00017ABA"/>
    <w:rsid w:val="000202DE"/>
    <w:rsid w:val="00020D8B"/>
    <w:rsid w:val="00020DDB"/>
    <w:rsid w:val="00020E7A"/>
    <w:rsid w:val="00020F4B"/>
    <w:rsid w:val="00021152"/>
    <w:rsid w:val="000215A1"/>
    <w:rsid w:val="00021774"/>
    <w:rsid w:val="00021FE1"/>
    <w:rsid w:val="00021FF0"/>
    <w:rsid w:val="00022DE2"/>
    <w:rsid w:val="00024398"/>
    <w:rsid w:val="00024F10"/>
    <w:rsid w:val="00025A26"/>
    <w:rsid w:val="00025AB0"/>
    <w:rsid w:val="000264B1"/>
    <w:rsid w:val="00026B8C"/>
    <w:rsid w:val="00026C85"/>
    <w:rsid w:val="000273B8"/>
    <w:rsid w:val="000300F1"/>
    <w:rsid w:val="0003027B"/>
    <w:rsid w:val="00030309"/>
    <w:rsid w:val="00030B30"/>
    <w:rsid w:val="00030D4B"/>
    <w:rsid w:val="000319C4"/>
    <w:rsid w:val="00031D89"/>
    <w:rsid w:val="00031DB1"/>
    <w:rsid w:val="00031ED8"/>
    <w:rsid w:val="000322B1"/>
    <w:rsid w:val="00032C40"/>
    <w:rsid w:val="000330C0"/>
    <w:rsid w:val="00033661"/>
    <w:rsid w:val="00033C03"/>
    <w:rsid w:val="000358F0"/>
    <w:rsid w:val="00035C3C"/>
    <w:rsid w:val="00036591"/>
    <w:rsid w:val="000401C6"/>
    <w:rsid w:val="00040746"/>
    <w:rsid w:val="000412CC"/>
    <w:rsid w:val="000416F2"/>
    <w:rsid w:val="000418D9"/>
    <w:rsid w:val="000423FB"/>
    <w:rsid w:val="00042A5F"/>
    <w:rsid w:val="00043D08"/>
    <w:rsid w:val="00044FC9"/>
    <w:rsid w:val="000454B8"/>
    <w:rsid w:val="0004589F"/>
    <w:rsid w:val="00045E6E"/>
    <w:rsid w:val="00046004"/>
    <w:rsid w:val="000478EC"/>
    <w:rsid w:val="00047B6B"/>
    <w:rsid w:val="00047D02"/>
    <w:rsid w:val="00047D57"/>
    <w:rsid w:val="00050CBA"/>
    <w:rsid w:val="0005118B"/>
    <w:rsid w:val="00051D40"/>
    <w:rsid w:val="000529B5"/>
    <w:rsid w:val="00054337"/>
    <w:rsid w:val="00054358"/>
    <w:rsid w:val="00054A9C"/>
    <w:rsid w:val="00054CEB"/>
    <w:rsid w:val="000550DF"/>
    <w:rsid w:val="00056409"/>
    <w:rsid w:val="00056BA7"/>
    <w:rsid w:val="000574CF"/>
    <w:rsid w:val="00057F1E"/>
    <w:rsid w:val="00060053"/>
    <w:rsid w:val="0006097F"/>
    <w:rsid w:val="000624D4"/>
    <w:rsid w:val="00063DA8"/>
    <w:rsid w:val="00063E1A"/>
    <w:rsid w:val="000662D0"/>
    <w:rsid w:val="000663EC"/>
    <w:rsid w:val="0006681C"/>
    <w:rsid w:val="00066A8F"/>
    <w:rsid w:val="00066AC8"/>
    <w:rsid w:val="00066F3E"/>
    <w:rsid w:val="000672A5"/>
    <w:rsid w:val="00067447"/>
    <w:rsid w:val="00067D31"/>
    <w:rsid w:val="0007056E"/>
    <w:rsid w:val="00071622"/>
    <w:rsid w:val="0007162C"/>
    <w:rsid w:val="00071F03"/>
    <w:rsid w:val="0007241C"/>
    <w:rsid w:val="0007262A"/>
    <w:rsid w:val="00072B5F"/>
    <w:rsid w:val="00074BCE"/>
    <w:rsid w:val="00074E8F"/>
    <w:rsid w:val="000759FB"/>
    <w:rsid w:val="00075FEF"/>
    <w:rsid w:val="00076049"/>
    <w:rsid w:val="0007628B"/>
    <w:rsid w:val="0007685F"/>
    <w:rsid w:val="00077892"/>
    <w:rsid w:val="000800B7"/>
    <w:rsid w:val="00080A3C"/>
    <w:rsid w:val="00080C49"/>
    <w:rsid w:val="00081A78"/>
    <w:rsid w:val="0008234F"/>
    <w:rsid w:val="000824DA"/>
    <w:rsid w:val="00083AD5"/>
    <w:rsid w:val="00084DB9"/>
    <w:rsid w:val="000855B5"/>
    <w:rsid w:val="00086131"/>
    <w:rsid w:val="000863D6"/>
    <w:rsid w:val="000869C9"/>
    <w:rsid w:val="00086B8F"/>
    <w:rsid w:val="00086D79"/>
    <w:rsid w:val="00087289"/>
    <w:rsid w:val="000902BC"/>
    <w:rsid w:val="00090A87"/>
    <w:rsid w:val="000912CB"/>
    <w:rsid w:val="00091351"/>
    <w:rsid w:val="0009173A"/>
    <w:rsid w:val="0009174E"/>
    <w:rsid w:val="00091882"/>
    <w:rsid w:val="00092379"/>
    <w:rsid w:val="00092D2E"/>
    <w:rsid w:val="0009300A"/>
    <w:rsid w:val="00093604"/>
    <w:rsid w:val="000940B7"/>
    <w:rsid w:val="0009507C"/>
    <w:rsid w:val="00095151"/>
    <w:rsid w:val="0009539A"/>
    <w:rsid w:val="00095507"/>
    <w:rsid w:val="000960EC"/>
    <w:rsid w:val="00097455"/>
    <w:rsid w:val="00097CC7"/>
    <w:rsid w:val="000A0655"/>
    <w:rsid w:val="000A0F25"/>
    <w:rsid w:val="000A14A5"/>
    <w:rsid w:val="000A26A9"/>
    <w:rsid w:val="000A3C6A"/>
    <w:rsid w:val="000A4013"/>
    <w:rsid w:val="000A41DB"/>
    <w:rsid w:val="000A432A"/>
    <w:rsid w:val="000A45E9"/>
    <w:rsid w:val="000A516E"/>
    <w:rsid w:val="000A5F77"/>
    <w:rsid w:val="000A60BD"/>
    <w:rsid w:val="000A6C98"/>
    <w:rsid w:val="000A7AEC"/>
    <w:rsid w:val="000B05EF"/>
    <w:rsid w:val="000B0A19"/>
    <w:rsid w:val="000B13E8"/>
    <w:rsid w:val="000B191D"/>
    <w:rsid w:val="000B1DEA"/>
    <w:rsid w:val="000B2110"/>
    <w:rsid w:val="000B22A9"/>
    <w:rsid w:val="000B2679"/>
    <w:rsid w:val="000B2D34"/>
    <w:rsid w:val="000B3939"/>
    <w:rsid w:val="000B3ACE"/>
    <w:rsid w:val="000B3CD2"/>
    <w:rsid w:val="000B4C0D"/>
    <w:rsid w:val="000B5028"/>
    <w:rsid w:val="000B6061"/>
    <w:rsid w:val="000B60E1"/>
    <w:rsid w:val="000B662E"/>
    <w:rsid w:val="000B70BB"/>
    <w:rsid w:val="000B7B62"/>
    <w:rsid w:val="000B7EBA"/>
    <w:rsid w:val="000C08A0"/>
    <w:rsid w:val="000C0980"/>
    <w:rsid w:val="000C1D51"/>
    <w:rsid w:val="000C21C5"/>
    <w:rsid w:val="000C2542"/>
    <w:rsid w:val="000C270A"/>
    <w:rsid w:val="000C2E90"/>
    <w:rsid w:val="000C40A5"/>
    <w:rsid w:val="000C481E"/>
    <w:rsid w:val="000C4968"/>
    <w:rsid w:val="000C545C"/>
    <w:rsid w:val="000C5928"/>
    <w:rsid w:val="000C5BD6"/>
    <w:rsid w:val="000C6D2A"/>
    <w:rsid w:val="000C7DDC"/>
    <w:rsid w:val="000D01E6"/>
    <w:rsid w:val="000D0B41"/>
    <w:rsid w:val="000D1AEF"/>
    <w:rsid w:val="000D1DE1"/>
    <w:rsid w:val="000D1E61"/>
    <w:rsid w:val="000D22F5"/>
    <w:rsid w:val="000D264A"/>
    <w:rsid w:val="000D2744"/>
    <w:rsid w:val="000D32DE"/>
    <w:rsid w:val="000D3544"/>
    <w:rsid w:val="000D4CCC"/>
    <w:rsid w:val="000D573C"/>
    <w:rsid w:val="000D5C47"/>
    <w:rsid w:val="000D5DD0"/>
    <w:rsid w:val="000D623D"/>
    <w:rsid w:val="000D64B1"/>
    <w:rsid w:val="000D6CEB"/>
    <w:rsid w:val="000E0118"/>
    <w:rsid w:val="000E0662"/>
    <w:rsid w:val="000E300C"/>
    <w:rsid w:val="000E396D"/>
    <w:rsid w:val="000E3B35"/>
    <w:rsid w:val="000E42DA"/>
    <w:rsid w:val="000E553E"/>
    <w:rsid w:val="000E5C7F"/>
    <w:rsid w:val="000E6D51"/>
    <w:rsid w:val="000E772D"/>
    <w:rsid w:val="000F0391"/>
    <w:rsid w:val="000F0C9F"/>
    <w:rsid w:val="000F3394"/>
    <w:rsid w:val="000F3F13"/>
    <w:rsid w:val="000F4622"/>
    <w:rsid w:val="000F598C"/>
    <w:rsid w:val="000F5FCE"/>
    <w:rsid w:val="000F689E"/>
    <w:rsid w:val="001018A2"/>
    <w:rsid w:val="00101BE9"/>
    <w:rsid w:val="001023C4"/>
    <w:rsid w:val="00103453"/>
    <w:rsid w:val="00104060"/>
    <w:rsid w:val="001042A7"/>
    <w:rsid w:val="001045EC"/>
    <w:rsid w:val="0010517D"/>
    <w:rsid w:val="00105A50"/>
    <w:rsid w:val="00105B0B"/>
    <w:rsid w:val="00105BA6"/>
    <w:rsid w:val="00106AA7"/>
    <w:rsid w:val="00106B03"/>
    <w:rsid w:val="00107075"/>
    <w:rsid w:val="00110B92"/>
    <w:rsid w:val="0011184E"/>
    <w:rsid w:val="00111F08"/>
    <w:rsid w:val="00112C80"/>
    <w:rsid w:val="0011311B"/>
    <w:rsid w:val="00113AE0"/>
    <w:rsid w:val="00113BEC"/>
    <w:rsid w:val="0011502B"/>
    <w:rsid w:val="00115D0F"/>
    <w:rsid w:val="00115D7F"/>
    <w:rsid w:val="00116679"/>
    <w:rsid w:val="00116A48"/>
    <w:rsid w:val="00116BC4"/>
    <w:rsid w:val="0011787D"/>
    <w:rsid w:val="0011794F"/>
    <w:rsid w:val="00117C01"/>
    <w:rsid w:val="001203B1"/>
    <w:rsid w:val="00120BBB"/>
    <w:rsid w:val="001228FD"/>
    <w:rsid w:val="00123A38"/>
    <w:rsid w:val="00124220"/>
    <w:rsid w:val="0012460E"/>
    <w:rsid w:val="00124E23"/>
    <w:rsid w:val="00125D4A"/>
    <w:rsid w:val="001266FF"/>
    <w:rsid w:val="00130325"/>
    <w:rsid w:val="00130B2E"/>
    <w:rsid w:val="00131E19"/>
    <w:rsid w:val="00131F31"/>
    <w:rsid w:val="00132A3C"/>
    <w:rsid w:val="00133DC3"/>
    <w:rsid w:val="00134640"/>
    <w:rsid w:val="001353A3"/>
    <w:rsid w:val="001356B8"/>
    <w:rsid w:val="00135A7B"/>
    <w:rsid w:val="00136B95"/>
    <w:rsid w:val="00137C7F"/>
    <w:rsid w:val="00140453"/>
    <w:rsid w:val="0014131C"/>
    <w:rsid w:val="00143C9E"/>
    <w:rsid w:val="00143E56"/>
    <w:rsid w:val="00144EC8"/>
    <w:rsid w:val="001453B9"/>
    <w:rsid w:val="001453FA"/>
    <w:rsid w:val="00145B39"/>
    <w:rsid w:val="00145C45"/>
    <w:rsid w:val="0014615A"/>
    <w:rsid w:val="0014685F"/>
    <w:rsid w:val="00146898"/>
    <w:rsid w:val="001476AE"/>
    <w:rsid w:val="00147C08"/>
    <w:rsid w:val="00150150"/>
    <w:rsid w:val="00150340"/>
    <w:rsid w:val="001503D5"/>
    <w:rsid w:val="00150661"/>
    <w:rsid w:val="00150C90"/>
    <w:rsid w:val="00151B67"/>
    <w:rsid w:val="00151E35"/>
    <w:rsid w:val="00152026"/>
    <w:rsid w:val="0015210F"/>
    <w:rsid w:val="001525EF"/>
    <w:rsid w:val="00152F18"/>
    <w:rsid w:val="00153418"/>
    <w:rsid w:val="00153427"/>
    <w:rsid w:val="0015361B"/>
    <w:rsid w:val="0015380B"/>
    <w:rsid w:val="00153856"/>
    <w:rsid w:val="00153DFE"/>
    <w:rsid w:val="00153FF5"/>
    <w:rsid w:val="0015547B"/>
    <w:rsid w:val="001555C6"/>
    <w:rsid w:val="0015574D"/>
    <w:rsid w:val="00155BB8"/>
    <w:rsid w:val="00155F83"/>
    <w:rsid w:val="001568D9"/>
    <w:rsid w:val="00156CF2"/>
    <w:rsid w:val="00156D6D"/>
    <w:rsid w:val="001573E7"/>
    <w:rsid w:val="00157917"/>
    <w:rsid w:val="00157A70"/>
    <w:rsid w:val="00160CA0"/>
    <w:rsid w:val="00161250"/>
    <w:rsid w:val="00162DD4"/>
    <w:rsid w:val="00163150"/>
    <w:rsid w:val="00163859"/>
    <w:rsid w:val="00163FD4"/>
    <w:rsid w:val="00164FAF"/>
    <w:rsid w:val="00165513"/>
    <w:rsid w:val="001657A7"/>
    <w:rsid w:val="0016621D"/>
    <w:rsid w:val="00166342"/>
    <w:rsid w:val="001665B9"/>
    <w:rsid w:val="00166710"/>
    <w:rsid w:val="00167D5D"/>
    <w:rsid w:val="00167FC5"/>
    <w:rsid w:val="001701C3"/>
    <w:rsid w:val="00170BB9"/>
    <w:rsid w:val="00170D18"/>
    <w:rsid w:val="0017118B"/>
    <w:rsid w:val="001712A5"/>
    <w:rsid w:val="00171BD0"/>
    <w:rsid w:val="001720DA"/>
    <w:rsid w:val="00172A3E"/>
    <w:rsid w:val="0017362D"/>
    <w:rsid w:val="00173EF2"/>
    <w:rsid w:val="00175DCF"/>
    <w:rsid w:val="00176585"/>
    <w:rsid w:val="001765B6"/>
    <w:rsid w:val="00177623"/>
    <w:rsid w:val="00177E5A"/>
    <w:rsid w:val="001807B9"/>
    <w:rsid w:val="001808E5"/>
    <w:rsid w:val="001811AE"/>
    <w:rsid w:val="00181673"/>
    <w:rsid w:val="00181A3F"/>
    <w:rsid w:val="00184E18"/>
    <w:rsid w:val="0018606A"/>
    <w:rsid w:val="00186DF9"/>
    <w:rsid w:val="00190122"/>
    <w:rsid w:val="00190158"/>
    <w:rsid w:val="00192E72"/>
    <w:rsid w:val="00192FEC"/>
    <w:rsid w:val="0019318E"/>
    <w:rsid w:val="0019471C"/>
    <w:rsid w:val="00194C72"/>
    <w:rsid w:val="00194D91"/>
    <w:rsid w:val="00195CD2"/>
    <w:rsid w:val="00196641"/>
    <w:rsid w:val="001967CB"/>
    <w:rsid w:val="00196ED2"/>
    <w:rsid w:val="00197C0F"/>
    <w:rsid w:val="00197D47"/>
    <w:rsid w:val="00197F98"/>
    <w:rsid w:val="001A091E"/>
    <w:rsid w:val="001A1358"/>
    <w:rsid w:val="001A24C0"/>
    <w:rsid w:val="001A258F"/>
    <w:rsid w:val="001A30A4"/>
    <w:rsid w:val="001A33CD"/>
    <w:rsid w:val="001A3C69"/>
    <w:rsid w:val="001A4C51"/>
    <w:rsid w:val="001A4CFD"/>
    <w:rsid w:val="001A4E09"/>
    <w:rsid w:val="001A54AA"/>
    <w:rsid w:val="001B0156"/>
    <w:rsid w:val="001B01D9"/>
    <w:rsid w:val="001B1411"/>
    <w:rsid w:val="001B1EA5"/>
    <w:rsid w:val="001B21E3"/>
    <w:rsid w:val="001B2498"/>
    <w:rsid w:val="001B24B7"/>
    <w:rsid w:val="001B25BD"/>
    <w:rsid w:val="001B2839"/>
    <w:rsid w:val="001B4732"/>
    <w:rsid w:val="001B66AA"/>
    <w:rsid w:val="001B6F24"/>
    <w:rsid w:val="001B6F84"/>
    <w:rsid w:val="001B79F8"/>
    <w:rsid w:val="001C0024"/>
    <w:rsid w:val="001C00F0"/>
    <w:rsid w:val="001C146F"/>
    <w:rsid w:val="001C15D6"/>
    <w:rsid w:val="001C1AD4"/>
    <w:rsid w:val="001C2BAE"/>
    <w:rsid w:val="001C3337"/>
    <w:rsid w:val="001C37B0"/>
    <w:rsid w:val="001C39A3"/>
    <w:rsid w:val="001C4CE2"/>
    <w:rsid w:val="001C524F"/>
    <w:rsid w:val="001C5E5A"/>
    <w:rsid w:val="001C6DFD"/>
    <w:rsid w:val="001C7740"/>
    <w:rsid w:val="001C7E2E"/>
    <w:rsid w:val="001C7F2A"/>
    <w:rsid w:val="001D13E6"/>
    <w:rsid w:val="001D2CA6"/>
    <w:rsid w:val="001D2DA5"/>
    <w:rsid w:val="001D3E4B"/>
    <w:rsid w:val="001D4273"/>
    <w:rsid w:val="001D4686"/>
    <w:rsid w:val="001D4727"/>
    <w:rsid w:val="001D4ACA"/>
    <w:rsid w:val="001D5373"/>
    <w:rsid w:val="001D54EA"/>
    <w:rsid w:val="001D592B"/>
    <w:rsid w:val="001D5E08"/>
    <w:rsid w:val="001D5E98"/>
    <w:rsid w:val="001D60A6"/>
    <w:rsid w:val="001D61C6"/>
    <w:rsid w:val="001D6420"/>
    <w:rsid w:val="001D69DA"/>
    <w:rsid w:val="001D6AC1"/>
    <w:rsid w:val="001D6E78"/>
    <w:rsid w:val="001D6E7F"/>
    <w:rsid w:val="001D70C5"/>
    <w:rsid w:val="001D7B67"/>
    <w:rsid w:val="001E04B5"/>
    <w:rsid w:val="001E0DB9"/>
    <w:rsid w:val="001E16D6"/>
    <w:rsid w:val="001E2F68"/>
    <w:rsid w:val="001E34C0"/>
    <w:rsid w:val="001E34DE"/>
    <w:rsid w:val="001E4C43"/>
    <w:rsid w:val="001E4DC0"/>
    <w:rsid w:val="001E5C09"/>
    <w:rsid w:val="001E7AF0"/>
    <w:rsid w:val="001F0544"/>
    <w:rsid w:val="001F16E8"/>
    <w:rsid w:val="001F2670"/>
    <w:rsid w:val="001F2BC3"/>
    <w:rsid w:val="001F2EDF"/>
    <w:rsid w:val="001F3083"/>
    <w:rsid w:val="001F3240"/>
    <w:rsid w:val="001F4996"/>
    <w:rsid w:val="001F4D1A"/>
    <w:rsid w:val="001F62BC"/>
    <w:rsid w:val="001F75AB"/>
    <w:rsid w:val="001F764C"/>
    <w:rsid w:val="001F7D6A"/>
    <w:rsid w:val="00201B80"/>
    <w:rsid w:val="00202F28"/>
    <w:rsid w:val="00203BEF"/>
    <w:rsid w:val="00203DA5"/>
    <w:rsid w:val="00204A17"/>
    <w:rsid w:val="00204E96"/>
    <w:rsid w:val="00205303"/>
    <w:rsid w:val="00205432"/>
    <w:rsid w:val="0020544E"/>
    <w:rsid w:val="00205A33"/>
    <w:rsid w:val="0020631F"/>
    <w:rsid w:val="002065B6"/>
    <w:rsid w:val="00206D9E"/>
    <w:rsid w:val="0020713C"/>
    <w:rsid w:val="00207E61"/>
    <w:rsid w:val="0021116C"/>
    <w:rsid w:val="00211581"/>
    <w:rsid w:val="00212013"/>
    <w:rsid w:val="0021231D"/>
    <w:rsid w:val="00212A97"/>
    <w:rsid w:val="00213175"/>
    <w:rsid w:val="00213A69"/>
    <w:rsid w:val="00214687"/>
    <w:rsid w:val="002150CD"/>
    <w:rsid w:val="00215D1A"/>
    <w:rsid w:val="0021631B"/>
    <w:rsid w:val="00216797"/>
    <w:rsid w:val="00216E51"/>
    <w:rsid w:val="00216E7E"/>
    <w:rsid w:val="00217D2B"/>
    <w:rsid w:val="00217E5B"/>
    <w:rsid w:val="00220351"/>
    <w:rsid w:val="00220699"/>
    <w:rsid w:val="00220859"/>
    <w:rsid w:val="0022142D"/>
    <w:rsid w:val="002222BA"/>
    <w:rsid w:val="00222302"/>
    <w:rsid w:val="002226B4"/>
    <w:rsid w:val="002226F9"/>
    <w:rsid w:val="00222E93"/>
    <w:rsid w:val="00222F1C"/>
    <w:rsid w:val="00224151"/>
    <w:rsid w:val="00224743"/>
    <w:rsid w:val="00224855"/>
    <w:rsid w:val="00224DB8"/>
    <w:rsid w:val="00226309"/>
    <w:rsid w:val="0022634B"/>
    <w:rsid w:val="00227C27"/>
    <w:rsid w:val="00230EC5"/>
    <w:rsid w:val="0023161B"/>
    <w:rsid w:val="00231A48"/>
    <w:rsid w:val="00232B4E"/>
    <w:rsid w:val="00232D5E"/>
    <w:rsid w:val="0023316A"/>
    <w:rsid w:val="0023376D"/>
    <w:rsid w:val="00233CA6"/>
    <w:rsid w:val="00234E22"/>
    <w:rsid w:val="0023529D"/>
    <w:rsid w:val="00235B2F"/>
    <w:rsid w:val="00237689"/>
    <w:rsid w:val="00237FF3"/>
    <w:rsid w:val="00240FA2"/>
    <w:rsid w:val="0024106B"/>
    <w:rsid w:val="002414FB"/>
    <w:rsid w:val="00241A9D"/>
    <w:rsid w:val="00241B8A"/>
    <w:rsid w:val="00241DB4"/>
    <w:rsid w:val="00242300"/>
    <w:rsid w:val="00242C5A"/>
    <w:rsid w:val="00242F04"/>
    <w:rsid w:val="00242F88"/>
    <w:rsid w:val="00243272"/>
    <w:rsid w:val="002434CF"/>
    <w:rsid w:val="00244661"/>
    <w:rsid w:val="00244876"/>
    <w:rsid w:val="00244A43"/>
    <w:rsid w:val="00244B85"/>
    <w:rsid w:val="00244C6C"/>
    <w:rsid w:val="00244FA9"/>
    <w:rsid w:val="002457D0"/>
    <w:rsid w:val="00245D3D"/>
    <w:rsid w:val="002472A1"/>
    <w:rsid w:val="002476AB"/>
    <w:rsid w:val="00250005"/>
    <w:rsid w:val="00250FF6"/>
    <w:rsid w:val="00251133"/>
    <w:rsid w:val="00251252"/>
    <w:rsid w:val="00251952"/>
    <w:rsid w:val="00251FBF"/>
    <w:rsid w:val="00252012"/>
    <w:rsid w:val="00252531"/>
    <w:rsid w:val="00253E26"/>
    <w:rsid w:val="00256520"/>
    <w:rsid w:val="0025663C"/>
    <w:rsid w:val="002568F5"/>
    <w:rsid w:val="00256C49"/>
    <w:rsid w:val="00257B3A"/>
    <w:rsid w:val="00257EBF"/>
    <w:rsid w:val="0026077E"/>
    <w:rsid w:val="00260951"/>
    <w:rsid w:val="0026153C"/>
    <w:rsid w:val="00261712"/>
    <w:rsid w:val="00262200"/>
    <w:rsid w:val="00262231"/>
    <w:rsid w:val="002623DA"/>
    <w:rsid w:val="00262641"/>
    <w:rsid w:val="002626A4"/>
    <w:rsid w:val="00263448"/>
    <w:rsid w:val="002635C0"/>
    <w:rsid w:val="0026406B"/>
    <w:rsid w:val="00264BF9"/>
    <w:rsid w:val="002653C7"/>
    <w:rsid w:val="00267511"/>
    <w:rsid w:val="00267646"/>
    <w:rsid w:val="00267C09"/>
    <w:rsid w:val="00270D55"/>
    <w:rsid w:val="002713F5"/>
    <w:rsid w:val="0027168A"/>
    <w:rsid w:val="00271717"/>
    <w:rsid w:val="002722D0"/>
    <w:rsid w:val="00272657"/>
    <w:rsid w:val="00272784"/>
    <w:rsid w:val="002728F0"/>
    <w:rsid w:val="0027378F"/>
    <w:rsid w:val="00273954"/>
    <w:rsid w:val="002740B1"/>
    <w:rsid w:val="002740CD"/>
    <w:rsid w:val="00274946"/>
    <w:rsid w:val="00274CD6"/>
    <w:rsid w:val="00274D0A"/>
    <w:rsid w:val="002759BE"/>
    <w:rsid w:val="00275BAC"/>
    <w:rsid w:val="00275F6A"/>
    <w:rsid w:val="00276421"/>
    <w:rsid w:val="00276465"/>
    <w:rsid w:val="00276507"/>
    <w:rsid w:val="00276D93"/>
    <w:rsid w:val="002770EF"/>
    <w:rsid w:val="0027790C"/>
    <w:rsid w:val="0028017D"/>
    <w:rsid w:val="002809C9"/>
    <w:rsid w:val="00281884"/>
    <w:rsid w:val="00282675"/>
    <w:rsid w:val="00282C2A"/>
    <w:rsid w:val="002847B9"/>
    <w:rsid w:val="002861E4"/>
    <w:rsid w:val="00286D1F"/>
    <w:rsid w:val="00287482"/>
    <w:rsid w:val="00287AB5"/>
    <w:rsid w:val="00287C22"/>
    <w:rsid w:val="002900C2"/>
    <w:rsid w:val="0029052C"/>
    <w:rsid w:val="002905FD"/>
    <w:rsid w:val="0029143F"/>
    <w:rsid w:val="00293066"/>
    <w:rsid w:val="00293653"/>
    <w:rsid w:val="0029397C"/>
    <w:rsid w:val="0029443F"/>
    <w:rsid w:val="002945EC"/>
    <w:rsid w:val="00294BA3"/>
    <w:rsid w:val="00294C4B"/>
    <w:rsid w:val="00295566"/>
    <w:rsid w:val="00295E09"/>
    <w:rsid w:val="00296B9C"/>
    <w:rsid w:val="00296E7F"/>
    <w:rsid w:val="00297AEB"/>
    <w:rsid w:val="00297C1B"/>
    <w:rsid w:val="002A0B44"/>
    <w:rsid w:val="002A175E"/>
    <w:rsid w:val="002A2054"/>
    <w:rsid w:val="002A2215"/>
    <w:rsid w:val="002A26D2"/>
    <w:rsid w:val="002A28D5"/>
    <w:rsid w:val="002A2EF9"/>
    <w:rsid w:val="002A3DCB"/>
    <w:rsid w:val="002A5BC0"/>
    <w:rsid w:val="002A66E1"/>
    <w:rsid w:val="002A6882"/>
    <w:rsid w:val="002A69A4"/>
    <w:rsid w:val="002A6A20"/>
    <w:rsid w:val="002A760B"/>
    <w:rsid w:val="002A7C2A"/>
    <w:rsid w:val="002B2090"/>
    <w:rsid w:val="002B2D21"/>
    <w:rsid w:val="002B2D67"/>
    <w:rsid w:val="002B3000"/>
    <w:rsid w:val="002B35C7"/>
    <w:rsid w:val="002B374E"/>
    <w:rsid w:val="002B5159"/>
    <w:rsid w:val="002B5949"/>
    <w:rsid w:val="002B5E4C"/>
    <w:rsid w:val="002B77AA"/>
    <w:rsid w:val="002B7C55"/>
    <w:rsid w:val="002C042A"/>
    <w:rsid w:val="002C0DD2"/>
    <w:rsid w:val="002C13CC"/>
    <w:rsid w:val="002C1C9D"/>
    <w:rsid w:val="002C21C8"/>
    <w:rsid w:val="002C2C8F"/>
    <w:rsid w:val="002C4BA7"/>
    <w:rsid w:val="002C50EF"/>
    <w:rsid w:val="002C5518"/>
    <w:rsid w:val="002C56D0"/>
    <w:rsid w:val="002C5B80"/>
    <w:rsid w:val="002C6808"/>
    <w:rsid w:val="002C7173"/>
    <w:rsid w:val="002C7268"/>
    <w:rsid w:val="002C7C5F"/>
    <w:rsid w:val="002D064F"/>
    <w:rsid w:val="002D0DA4"/>
    <w:rsid w:val="002D1434"/>
    <w:rsid w:val="002D24FB"/>
    <w:rsid w:val="002D3050"/>
    <w:rsid w:val="002D4719"/>
    <w:rsid w:val="002D4C7F"/>
    <w:rsid w:val="002D4E6F"/>
    <w:rsid w:val="002D4E79"/>
    <w:rsid w:val="002D5394"/>
    <w:rsid w:val="002D6755"/>
    <w:rsid w:val="002D6DD9"/>
    <w:rsid w:val="002D6FD1"/>
    <w:rsid w:val="002D7512"/>
    <w:rsid w:val="002D763B"/>
    <w:rsid w:val="002D7CCF"/>
    <w:rsid w:val="002E150A"/>
    <w:rsid w:val="002E1B36"/>
    <w:rsid w:val="002E1B80"/>
    <w:rsid w:val="002E2BB4"/>
    <w:rsid w:val="002E30E9"/>
    <w:rsid w:val="002E3838"/>
    <w:rsid w:val="002E423D"/>
    <w:rsid w:val="002E4409"/>
    <w:rsid w:val="002E5406"/>
    <w:rsid w:val="002E5D43"/>
    <w:rsid w:val="002E5E37"/>
    <w:rsid w:val="002E60A2"/>
    <w:rsid w:val="002E775B"/>
    <w:rsid w:val="002F01D9"/>
    <w:rsid w:val="002F0C6F"/>
    <w:rsid w:val="002F10DE"/>
    <w:rsid w:val="002F1D73"/>
    <w:rsid w:val="002F22AE"/>
    <w:rsid w:val="002F29C8"/>
    <w:rsid w:val="002F3217"/>
    <w:rsid w:val="002F363E"/>
    <w:rsid w:val="002F398B"/>
    <w:rsid w:val="002F3B80"/>
    <w:rsid w:val="002F45EB"/>
    <w:rsid w:val="002F5F7E"/>
    <w:rsid w:val="002F65A0"/>
    <w:rsid w:val="002F6970"/>
    <w:rsid w:val="002F6987"/>
    <w:rsid w:val="002F7561"/>
    <w:rsid w:val="002F7644"/>
    <w:rsid w:val="002F7E8A"/>
    <w:rsid w:val="00300738"/>
    <w:rsid w:val="00300F33"/>
    <w:rsid w:val="003015AA"/>
    <w:rsid w:val="0030223D"/>
    <w:rsid w:val="0030260D"/>
    <w:rsid w:val="003026AC"/>
    <w:rsid w:val="00304420"/>
    <w:rsid w:val="0030478D"/>
    <w:rsid w:val="00304991"/>
    <w:rsid w:val="0030506A"/>
    <w:rsid w:val="00305396"/>
    <w:rsid w:val="0030564C"/>
    <w:rsid w:val="00305EB3"/>
    <w:rsid w:val="00306337"/>
    <w:rsid w:val="00310262"/>
    <w:rsid w:val="0031028E"/>
    <w:rsid w:val="00310FE5"/>
    <w:rsid w:val="00312930"/>
    <w:rsid w:val="0031477E"/>
    <w:rsid w:val="0031639D"/>
    <w:rsid w:val="003163EE"/>
    <w:rsid w:val="003166D0"/>
    <w:rsid w:val="00316D84"/>
    <w:rsid w:val="003174FF"/>
    <w:rsid w:val="0032078B"/>
    <w:rsid w:val="00320794"/>
    <w:rsid w:val="00320B55"/>
    <w:rsid w:val="00320C64"/>
    <w:rsid w:val="00321391"/>
    <w:rsid w:val="003237EA"/>
    <w:rsid w:val="00323ADD"/>
    <w:rsid w:val="0032415B"/>
    <w:rsid w:val="00324207"/>
    <w:rsid w:val="003245F5"/>
    <w:rsid w:val="003256FB"/>
    <w:rsid w:val="00325A53"/>
    <w:rsid w:val="00326115"/>
    <w:rsid w:val="00326170"/>
    <w:rsid w:val="00327374"/>
    <w:rsid w:val="00330923"/>
    <w:rsid w:val="00330A81"/>
    <w:rsid w:val="003336F2"/>
    <w:rsid w:val="003336F9"/>
    <w:rsid w:val="00333B88"/>
    <w:rsid w:val="00334574"/>
    <w:rsid w:val="0033472E"/>
    <w:rsid w:val="00335D98"/>
    <w:rsid w:val="00335F10"/>
    <w:rsid w:val="00336F10"/>
    <w:rsid w:val="00337117"/>
    <w:rsid w:val="00337B3F"/>
    <w:rsid w:val="00340318"/>
    <w:rsid w:val="003409FE"/>
    <w:rsid w:val="00342BC6"/>
    <w:rsid w:val="00343436"/>
    <w:rsid w:val="003440D5"/>
    <w:rsid w:val="0034431C"/>
    <w:rsid w:val="00344743"/>
    <w:rsid w:val="0034527C"/>
    <w:rsid w:val="00346130"/>
    <w:rsid w:val="00346365"/>
    <w:rsid w:val="003465A0"/>
    <w:rsid w:val="003467EE"/>
    <w:rsid w:val="0034710E"/>
    <w:rsid w:val="003479AC"/>
    <w:rsid w:val="00350850"/>
    <w:rsid w:val="00351489"/>
    <w:rsid w:val="0035197F"/>
    <w:rsid w:val="00351B7B"/>
    <w:rsid w:val="00351C92"/>
    <w:rsid w:val="003523EE"/>
    <w:rsid w:val="003525D4"/>
    <w:rsid w:val="00353E39"/>
    <w:rsid w:val="00354BE4"/>
    <w:rsid w:val="0035562C"/>
    <w:rsid w:val="00355B08"/>
    <w:rsid w:val="003563A5"/>
    <w:rsid w:val="00356791"/>
    <w:rsid w:val="00357A85"/>
    <w:rsid w:val="00361C80"/>
    <w:rsid w:val="00361CEA"/>
    <w:rsid w:val="00362124"/>
    <w:rsid w:val="00362BC0"/>
    <w:rsid w:val="00363CF5"/>
    <w:rsid w:val="00363E78"/>
    <w:rsid w:val="003644BF"/>
    <w:rsid w:val="00364C88"/>
    <w:rsid w:val="00364F75"/>
    <w:rsid w:val="00365236"/>
    <w:rsid w:val="00365CDD"/>
    <w:rsid w:val="00365CF6"/>
    <w:rsid w:val="00366773"/>
    <w:rsid w:val="003668C8"/>
    <w:rsid w:val="0036737E"/>
    <w:rsid w:val="003676BB"/>
    <w:rsid w:val="00370B2F"/>
    <w:rsid w:val="00370D7E"/>
    <w:rsid w:val="003714FD"/>
    <w:rsid w:val="00371663"/>
    <w:rsid w:val="00374294"/>
    <w:rsid w:val="00374B20"/>
    <w:rsid w:val="00375A69"/>
    <w:rsid w:val="003763D0"/>
    <w:rsid w:val="0037661A"/>
    <w:rsid w:val="003767B9"/>
    <w:rsid w:val="00377377"/>
    <w:rsid w:val="003776DE"/>
    <w:rsid w:val="00381269"/>
    <w:rsid w:val="00381977"/>
    <w:rsid w:val="003829BC"/>
    <w:rsid w:val="00384972"/>
    <w:rsid w:val="00384DE8"/>
    <w:rsid w:val="00384FBD"/>
    <w:rsid w:val="00386213"/>
    <w:rsid w:val="00386B2F"/>
    <w:rsid w:val="00387EA9"/>
    <w:rsid w:val="00390021"/>
    <w:rsid w:val="00391A1E"/>
    <w:rsid w:val="00391B35"/>
    <w:rsid w:val="00392E89"/>
    <w:rsid w:val="00395F6E"/>
    <w:rsid w:val="00396881"/>
    <w:rsid w:val="00396F14"/>
    <w:rsid w:val="003A0AD8"/>
    <w:rsid w:val="003A1612"/>
    <w:rsid w:val="003A1756"/>
    <w:rsid w:val="003A1B8E"/>
    <w:rsid w:val="003A1C4A"/>
    <w:rsid w:val="003A1D8C"/>
    <w:rsid w:val="003A2387"/>
    <w:rsid w:val="003A38BC"/>
    <w:rsid w:val="003A3C7D"/>
    <w:rsid w:val="003A4702"/>
    <w:rsid w:val="003A57F2"/>
    <w:rsid w:val="003A57F4"/>
    <w:rsid w:val="003A5A27"/>
    <w:rsid w:val="003B04EE"/>
    <w:rsid w:val="003B0509"/>
    <w:rsid w:val="003B27FB"/>
    <w:rsid w:val="003B29BF"/>
    <w:rsid w:val="003B2E2A"/>
    <w:rsid w:val="003B31F1"/>
    <w:rsid w:val="003B3DFF"/>
    <w:rsid w:val="003B3FFF"/>
    <w:rsid w:val="003B6BC9"/>
    <w:rsid w:val="003C010E"/>
    <w:rsid w:val="003C02B3"/>
    <w:rsid w:val="003C0F06"/>
    <w:rsid w:val="003C1170"/>
    <w:rsid w:val="003C150F"/>
    <w:rsid w:val="003C1745"/>
    <w:rsid w:val="003C1A58"/>
    <w:rsid w:val="003C1E69"/>
    <w:rsid w:val="003C23D3"/>
    <w:rsid w:val="003C28E4"/>
    <w:rsid w:val="003C31A5"/>
    <w:rsid w:val="003C3AA6"/>
    <w:rsid w:val="003C466F"/>
    <w:rsid w:val="003C47FB"/>
    <w:rsid w:val="003C48C7"/>
    <w:rsid w:val="003C4920"/>
    <w:rsid w:val="003C53EB"/>
    <w:rsid w:val="003C5B7B"/>
    <w:rsid w:val="003C6501"/>
    <w:rsid w:val="003C7877"/>
    <w:rsid w:val="003C7B98"/>
    <w:rsid w:val="003D0558"/>
    <w:rsid w:val="003D0C2A"/>
    <w:rsid w:val="003D0DBC"/>
    <w:rsid w:val="003D0E2C"/>
    <w:rsid w:val="003D13F3"/>
    <w:rsid w:val="003D16F3"/>
    <w:rsid w:val="003D214A"/>
    <w:rsid w:val="003D24AA"/>
    <w:rsid w:val="003D3DE3"/>
    <w:rsid w:val="003D4205"/>
    <w:rsid w:val="003D451E"/>
    <w:rsid w:val="003D5F17"/>
    <w:rsid w:val="003D638D"/>
    <w:rsid w:val="003D64E5"/>
    <w:rsid w:val="003D67D2"/>
    <w:rsid w:val="003D68A2"/>
    <w:rsid w:val="003D6C39"/>
    <w:rsid w:val="003D740B"/>
    <w:rsid w:val="003D76D9"/>
    <w:rsid w:val="003E0D91"/>
    <w:rsid w:val="003E119B"/>
    <w:rsid w:val="003E12F5"/>
    <w:rsid w:val="003E205C"/>
    <w:rsid w:val="003E411D"/>
    <w:rsid w:val="003E4218"/>
    <w:rsid w:val="003E431B"/>
    <w:rsid w:val="003E55E7"/>
    <w:rsid w:val="003E5B22"/>
    <w:rsid w:val="003E6388"/>
    <w:rsid w:val="003F0ECB"/>
    <w:rsid w:val="003F2117"/>
    <w:rsid w:val="003F230D"/>
    <w:rsid w:val="003F2685"/>
    <w:rsid w:val="003F2804"/>
    <w:rsid w:val="003F28EE"/>
    <w:rsid w:val="003F2F6E"/>
    <w:rsid w:val="003F3675"/>
    <w:rsid w:val="003F4D73"/>
    <w:rsid w:val="003F54EC"/>
    <w:rsid w:val="003F5989"/>
    <w:rsid w:val="003F5C3D"/>
    <w:rsid w:val="003F5E22"/>
    <w:rsid w:val="003F5FAD"/>
    <w:rsid w:val="003F6100"/>
    <w:rsid w:val="003F618C"/>
    <w:rsid w:val="003F634F"/>
    <w:rsid w:val="003F64D8"/>
    <w:rsid w:val="003F68CA"/>
    <w:rsid w:val="003F7A11"/>
    <w:rsid w:val="00400847"/>
    <w:rsid w:val="004017E1"/>
    <w:rsid w:val="004031F6"/>
    <w:rsid w:val="00404A64"/>
    <w:rsid w:val="004053A0"/>
    <w:rsid w:val="004056C4"/>
    <w:rsid w:val="004057A5"/>
    <w:rsid w:val="0040580D"/>
    <w:rsid w:val="00405F1E"/>
    <w:rsid w:val="00406084"/>
    <w:rsid w:val="004104A6"/>
    <w:rsid w:val="0041162A"/>
    <w:rsid w:val="0041198C"/>
    <w:rsid w:val="0041395D"/>
    <w:rsid w:val="00413E00"/>
    <w:rsid w:val="00414333"/>
    <w:rsid w:val="00416ECE"/>
    <w:rsid w:val="0041791D"/>
    <w:rsid w:val="004211E0"/>
    <w:rsid w:val="00421EEB"/>
    <w:rsid w:val="004239AE"/>
    <w:rsid w:val="00425BD8"/>
    <w:rsid w:val="00427174"/>
    <w:rsid w:val="00427610"/>
    <w:rsid w:val="00430192"/>
    <w:rsid w:val="00431799"/>
    <w:rsid w:val="00431974"/>
    <w:rsid w:val="00431ED4"/>
    <w:rsid w:val="00432ADA"/>
    <w:rsid w:val="004337D8"/>
    <w:rsid w:val="00433EFD"/>
    <w:rsid w:val="004350F0"/>
    <w:rsid w:val="00436D9E"/>
    <w:rsid w:val="00437D43"/>
    <w:rsid w:val="004423A3"/>
    <w:rsid w:val="00443E62"/>
    <w:rsid w:val="00446290"/>
    <w:rsid w:val="004470AB"/>
    <w:rsid w:val="0045087C"/>
    <w:rsid w:val="0045121C"/>
    <w:rsid w:val="0045183C"/>
    <w:rsid w:val="00452428"/>
    <w:rsid w:val="0045329A"/>
    <w:rsid w:val="00454025"/>
    <w:rsid w:val="00454335"/>
    <w:rsid w:val="00454761"/>
    <w:rsid w:val="004549B5"/>
    <w:rsid w:val="00454ED7"/>
    <w:rsid w:val="00454FE3"/>
    <w:rsid w:val="004552CA"/>
    <w:rsid w:val="0045536E"/>
    <w:rsid w:val="00455604"/>
    <w:rsid w:val="0045574B"/>
    <w:rsid w:val="004558F2"/>
    <w:rsid w:val="00455A66"/>
    <w:rsid w:val="00455C18"/>
    <w:rsid w:val="004562C8"/>
    <w:rsid w:val="00460738"/>
    <w:rsid w:val="0046132B"/>
    <w:rsid w:val="004613FD"/>
    <w:rsid w:val="00461583"/>
    <w:rsid w:val="00461A09"/>
    <w:rsid w:val="00461E03"/>
    <w:rsid w:val="00462F0D"/>
    <w:rsid w:val="0046354D"/>
    <w:rsid w:val="00464713"/>
    <w:rsid w:val="0046571A"/>
    <w:rsid w:val="0046676D"/>
    <w:rsid w:val="00466896"/>
    <w:rsid w:val="004672F0"/>
    <w:rsid w:val="00471076"/>
    <w:rsid w:val="004711FD"/>
    <w:rsid w:val="00471E0E"/>
    <w:rsid w:val="00472060"/>
    <w:rsid w:val="00472933"/>
    <w:rsid w:val="00472B0A"/>
    <w:rsid w:val="00475B93"/>
    <w:rsid w:val="0048295A"/>
    <w:rsid w:val="004829BC"/>
    <w:rsid w:val="0048308E"/>
    <w:rsid w:val="00483661"/>
    <w:rsid w:val="00483942"/>
    <w:rsid w:val="00484071"/>
    <w:rsid w:val="004840ED"/>
    <w:rsid w:val="0048415E"/>
    <w:rsid w:val="00485930"/>
    <w:rsid w:val="00485C87"/>
    <w:rsid w:val="0048602E"/>
    <w:rsid w:val="00486D0C"/>
    <w:rsid w:val="00487060"/>
    <w:rsid w:val="004900FC"/>
    <w:rsid w:val="00490B67"/>
    <w:rsid w:val="00491CDC"/>
    <w:rsid w:val="00492052"/>
    <w:rsid w:val="004937DE"/>
    <w:rsid w:val="0049459D"/>
    <w:rsid w:val="00495FE5"/>
    <w:rsid w:val="004962B6"/>
    <w:rsid w:val="0049696D"/>
    <w:rsid w:val="00496C44"/>
    <w:rsid w:val="004970EB"/>
    <w:rsid w:val="004A0B49"/>
    <w:rsid w:val="004A0EDE"/>
    <w:rsid w:val="004A0FF4"/>
    <w:rsid w:val="004A19A1"/>
    <w:rsid w:val="004A2C88"/>
    <w:rsid w:val="004A30BD"/>
    <w:rsid w:val="004A4405"/>
    <w:rsid w:val="004A4FCE"/>
    <w:rsid w:val="004A5097"/>
    <w:rsid w:val="004A52C9"/>
    <w:rsid w:val="004A6594"/>
    <w:rsid w:val="004A7802"/>
    <w:rsid w:val="004B0252"/>
    <w:rsid w:val="004B02B8"/>
    <w:rsid w:val="004B1AC8"/>
    <w:rsid w:val="004B1CDD"/>
    <w:rsid w:val="004B26B0"/>
    <w:rsid w:val="004B2AD6"/>
    <w:rsid w:val="004B3702"/>
    <w:rsid w:val="004B42C7"/>
    <w:rsid w:val="004B4A5E"/>
    <w:rsid w:val="004B53BC"/>
    <w:rsid w:val="004B5884"/>
    <w:rsid w:val="004B6601"/>
    <w:rsid w:val="004B66AF"/>
    <w:rsid w:val="004B6F53"/>
    <w:rsid w:val="004B7231"/>
    <w:rsid w:val="004B797B"/>
    <w:rsid w:val="004B7D2C"/>
    <w:rsid w:val="004B7D98"/>
    <w:rsid w:val="004C04D7"/>
    <w:rsid w:val="004C1227"/>
    <w:rsid w:val="004C16D4"/>
    <w:rsid w:val="004C1AF9"/>
    <w:rsid w:val="004C3648"/>
    <w:rsid w:val="004C49CC"/>
    <w:rsid w:val="004C4F4F"/>
    <w:rsid w:val="004C552C"/>
    <w:rsid w:val="004C59CA"/>
    <w:rsid w:val="004C5D49"/>
    <w:rsid w:val="004C5DDF"/>
    <w:rsid w:val="004C611A"/>
    <w:rsid w:val="004C628D"/>
    <w:rsid w:val="004C7060"/>
    <w:rsid w:val="004C7D82"/>
    <w:rsid w:val="004D16E8"/>
    <w:rsid w:val="004D1CE0"/>
    <w:rsid w:val="004D2BBD"/>
    <w:rsid w:val="004D35C2"/>
    <w:rsid w:val="004D3E5F"/>
    <w:rsid w:val="004D4284"/>
    <w:rsid w:val="004D4D87"/>
    <w:rsid w:val="004D5FD4"/>
    <w:rsid w:val="004D682C"/>
    <w:rsid w:val="004D6CD9"/>
    <w:rsid w:val="004D6F1C"/>
    <w:rsid w:val="004E17DD"/>
    <w:rsid w:val="004E1CB4"/>
    <w:rsid w:val="004E1E22"/>
    <w:rsid w:val="004E21B7"/>
    <w:rsid w:val="004E2429"/>
    <w:rsid w:val="004E2608"/>
    <w:rsid w:val="004E37B0"/>
    <w:rsid w:val="004E3890"/>
    <w:rsid w:val="004E3BAB"/>
    <w:rsid w:val="004E41F6"/>
    <w:rsid w:val="004E4EAE"/>
    <w:rsid w:val="004E5774"/>
    <w:rsid w:val="004E61C6"/>
    <w:rsid w:val="004E6EB6"/>
    <w:rsid w:val="004E7C28"/>
    <w:rsid w:val="004F063F"/>
    <w:rsid w:val="004F0A84"/>
    <w:rsid w:val="004F12ED"/>
    <w:rsid w:val="004F147C"/>
    <w:rsid w:val="004F1575"/>
    <w:rsid w:val="004F1BAD"/>
    <w:rsid w:val="004F1D60"/>
    <w:rsid w:val="004F1F85"/>
    <w:rsid w:val="004F2348"/>
    <w:rsid w:val="004F23EA"/>
    <w:rsid w:val="004F275A"/>
    <w:rsid w:val="004F286E"/>
    <w:rsid w:val="004F2FEE"/>
    <w:rsid w:val="004F32BD"/>
    <w:rsid w:val="004F3770"/>
    <w:rsid w:val="004F3B3C"/>
    <w:rsid w:val="004F4226"/>
    <w:rsid w:val="004F48A5"/>
    <w:rsid w:val="004F4951"/>
    <w:rsid w:val="004F496B"/>
    <w:rsid w:val="004F53BB"/>
    <w:rsid w:val="004F55AE"/>
    <w:rsid w:val="004F5B23"/>
    <w:rsid w:val="004F5BE7"/>
    <w:rsid w:val="004F6DE1"/>
    <w:rsid w:val="004F736C"/>
    <w:rsid w:val="005009D6"/>
    <w:rsid w:val="00500AA6"/>
    <w:rsid w:val="00500AEA"/>
    <w:rsid w:val="00501EFD"/>
    <w:rsid w:val="005028D3"/>
    <w:rsid w:val="00502DAA"/>
    <w:rsid w:val="00502F6D"/>
    <w:rsid w:val="005031F0"/>
    <w:rsid w:val="00503F81"/>
    <w:rsid w:val="00504A8F"/>
    <w:rsid w:val="00504F5E"/>
    <w:rsid w:val="00505AD0"/>
    <w:rsid w:val="00506385"/>
    <w:rsid w:val="005063D6"/>
    <w:rsid w:val="00506E7B"/>
    <w:rsid w:val="0051072D"/>
    <w:rsid w:val="005108D8"/>
    <w:rsid w:val="00510A51"/>
    <w:rsid w:val="0051144A"/>
    <w:rsid w:val="00511967"/>
    <w:rsid w:val="00511E22"/>
    <w:rsid w:val="00512229"/>
    <w:rsid w:val="005124AC"/>
    <w:rsid w:val="0051275D"/>
    <w:rsid w:val="00513C19"/>
    <w:rsid w:val="005141A3"/>
    <w:rsid w:val="0051429A"/>
    <w:rsid w:val="0051442A"/>
    <w:rsid w:val="00514ED0"/>
    <w:rsid w:val="005158F4"/>
    <w:rsid w:val="005171DF"/>
    <w:rsid w:val="005204CA"/>
    <w:rsid w:val="00520641"/>
    <w:rsid w:val="00520A7E"/>
    <w:rsid w:val="00520EAA"/>
    <w:rsid w:val="00521321"/>
    <w:rsid w:val="00521705"/>
    <w:rsid w:val="00521A39"/>
    <w:rsid w:val="00521A99"/>
    <w:rsid w:val="00521B5C"/>
    <w:rsid w:val="005238FF"/>
    <w:rsid w:val="00524079"/>
    <w:rsid w:val="005241C4"/>
    <w:rsid w:val="00524321"/>
    <w:rsid w:val="00524B66"/>
    <w:rsid w:val="00526248"/>
    <w:rsid w:val="005268C8"/>
    <w:rsid w:val="00526E71"/>
    <w:rsid w:val="0052783A"/>
    <w:rsid w:val="00527B39"/>
    <w:rsid w:val="00527DA4"/>
    <w:rsid w:val="00527E29"/>
    <w:rsid w:val="00530317"/>
    <w:rsid w:val="005317F8"/>
    <w:rsid w:val="00531CEF"/>
    <w:rsid w:val="00532792"/>
    <w:rsid w:val="005332BE"/>
    <w:rsid w:val="00533A6B"/>
    <w:rsid w:val="00533B1C"/>
    <w:rsid w:val="00534C34"/>
    <w:rsid w:val="00534FC3"/>
    <w:rsid w:val="0053534F"/>
    <w:rsid w:val="005353D0"/>
    <w:rsid w:val="00535F3C"/>
    <w:rsid w:val="00536181"/>
    <w:rsid w:val="005367B1"/>
    <w:rsid w:val="00536998"/>
    <w:rsid w:val="00536D8E"/>
    <w:rsid w:val="00536DDB"/>
    <w:rsid w:val="005377BF"/>
    <w:rsid w:val="00537BF0"/>
    <w:rsid w:val="0054096D"/>
    <w:rsid w:val="005411C4"/>
    <w:rsid w:val="005414A3"/>
    <w:rsid w:val="0054181C"/>
    <w:rsid w:val="00541B82"/>
    <w:rsid w:val="00541DF8"/>
    <w:rsid w:val="00542A3B"/>
    <w:rsid w:val="00542BC5"/>
    <w:rsid w:val="00542CCB"/>
    <w:rsid w:val="00543BF2"/>
    <w:rsid w:val="00545C2B"/>
    <w:rsid w:val="00547F8C"/>
    <w:rsid w:val="0055041A"/>
    <w:rsid w:val="00550514"/>
    <w:rsid w:val="00550ED0"/>
    <w:rsid w:val="00551BA8"/>
    <w:rsid w:val="005538E6"/>
    <w:rsid w:val="00553A32"/>
    <w:rsid w:val="0055454F"/>
    <w:rsid w:val="0055477A"/>
    <w:rsid w:val="00554C5A"/>
    <w:rsid w:val="00554C78"/>
    <w:rsid w:val="00554D1C"/>
    <w:rsid w:val="00554D87"/>
    <w:rsid w:val="00555C0E"/>
    <w:rsid w:val="00555FFD"/>
    <w:rsid w:val="00556621"/>
    <w:rsid w:val="0055698F"/>
    <w:rsid w:val="00556E34"/>
    <w:rsid w:val="005600F7"/>
    <w:rsid w:val="00560207"/>
    <w:rsid w:val="00560242"/>
    <w:rsid w:val="0056053C"/>
    <w:rsid w:val="0056141A"/>
    <w:rsid w:val="00561C8D"/>
    <w:rsid w:val="00561E56"/>
    <w:rsid w:val="0056250F"/>
    <w:rsid w:val="00562A86"/>
    <w:rsid w:val="00562B59"/>
    <w:rsid w:val="00562D95"/>
    <w:rsid w:val="00563707"/>
    <w:rsid w:val="005638A8"/>
    <w:rsid w:val="00563905"/>
    <w:rsid w:val="005649EC"/>
    <w:rsid w:val="00564A6B"/>
    <w:rsid w:val="00564B7F"/>
    <w:rsid w:val="00565455"/>
    <w:rsid w:val="005655D4"/>
    <w:rsid w:val="00565C53"/>
    <w:rsid w:val="00565D52"/>
    <w:rsid w:val="00565E57"/>
    <w:rsid w:val="005661F1"/>
    <w:rsid w:val="0056641A"/>
    <w:rsid w:val="005673DC"/>
    <w:rsid w:val="00567933"/>
    <w:rsid w:val="005679CD"/>
    <w:rsid w:val="00567FD7"/>
    <w:rsid w:val="005700B2"/>
    <w:rsid w:val="005703F1"/>
    <w:rsid w:val="005704C9"/>
    <w:rsid w:val="00570EB9"/>
    <w:rsid w:val="00571205"/>
    <w:rsid w:val="00571869"/>
    <w:rsid w:val="0057306C"/>
    <w:rsid w:val="005739F7"/>
    <w:rsid w:val="00573C8D"/>
    <w:rsid w:val="00573D91"/>
    <w:rsid w:val="005741AB"/>
    <w:rsid w:val="0057430F"/>
    <w:rsid w:val="0057455B"/>
    <w:rsid w:val="00574732"/>
    <w:rsid w:val="00574ECC"/>
    <w:rsid w:val="00574EDD"/>
    <w:rsid w:val="00575E49"/>
    <w:rsid w:val="00575E56"/>
    <w:rsid w:val="00576229"/>
    <w:rsid w:val="005778B3"/>
    <w:rsid w:val="00577958"/>
    <w:rsid w:val="005805DB"/>
    <w:rsid w:val="00580D5E"/>
    <w:rsid w:val="00581CCA"/>
    <w:rsid w:val="0058319C"/>
    <w:rsid w:val="005864D5"/>
    <w:rsid w:val="0058677D"/>
    <w:rsid w:val="00587A78"/>
    <w:rsid w:val="00587A9D"/>
    <w:rsid w:val="00590071"/>
    <w:rsid w:val="005900B8"/>
    <w:rsid w:val="0059096A"/>
    <w:rsid w:val="005915D4"/>
    <w:rsid w:val="005916C7"/>
    <w:rsid w:val="00592060"/>
    <w:rsid w:val="00592BE8"/>
    <w:rsid w:val="005930FB"/>
    <w:rsid w:val="00593CAD"/>
    <w:rsid w:val="0059451F"/>
    <w:rsid w:val="0059463C"/>
    <w:rsid w:val="005946EE"/>
    <w:rsid w:val="00594713"/>
    <w:rsid w:val="00594EDB"/>
    <w:rsid w:val="00594F89"/>
    <w:rsid w:val="005950ED"/>
    <w:rsid w:val="0059564A"/>
    <w:rsid w:val="005959B4"/>
    <w:rsid w:val="00595A44"/>
    <w:rsid w:val="005963CE"/>
    <w:rsid w:val="005970BC"/>
    <w:rsid w:val="0059764E"/>
    <w:rsid w:val="00597C89"/>
    <w:rsid w:val="005A0843"/>
    <w:rsid w:val="005A1DDA"/>
    <w:rsid w:val="005A26CA"/>
    <w:rsid w:val="005A30E2"/>
    <w:rsid w:val="005A381D"/>
    <w:rsid w:val="005A3C1E"/>
    <w:rsid w:val="005A3F96"/>
    <w:rsid w:val="005A58D0"/>
    <w:rsid w:val="005A5A5B"/>
    <w:rsid w:val="005A5C24"/>
    <w:rsid w:val="005A608F"/>
    <w:rsid w:val="005A6103"/>
    <w:rsid w:val="005A7670"/>
    <w:rsid w:val="005A76DF"/>
    <w:rsid w:val="005A7C31"/>
    <w:rsid w:val="005B17CC"/>
    <w:rsid w:val="005B1870"/>
    <w:rsid w:val="005B2720"/>
    <w:rsid w:val="005B2F34"/>
    <w:rsid w:val="005B31C8"/>
    <w:rsid w:val="005B375D"/>
    <w:rsid w:val="005B3775"/>
    <w:rsid w:val="005B4193"/>
    <w:rsid w:val="005B518A"/>
    <w:rsid w:val="005B558A"/>
    <w:rsid w:val="005B594F"/>
    <w:rsid w:val="005B62AD"/>
    <w:rsid w:val="005B641D"/>
    <w:rsid w:val="005B66CA"/>
    <w:rsid w:val="005B79C3"/>
    <w:rsid w:val="005B7E6F"/>
    <w:rsid w:val="005B7E91"/>
    <w:rsid w:val="005C0DFE"/>
    <w:rsid w:val="005C110B"/>
    <w:rsid w:val="005C1645"/>
    <w:rsid w:val="005C19D6"/>
    <w:rsid w:val="005C1FDB"/>
    <w:rsid w:val="005C2093"/>
    <w:rsid w:val="005C23FF"/>
    <w:rsid w:val="005C32FF"/>
    <w:rsid w:val="005C3886"/>
    <w:rsid w:val="005C4E5C"/>
    <w:rsid w:val="005C53B6"/>
    <w:rsid w:val="005C6CAE"/>
    <w:rsid w:val="005D0BC2"/>
    <w:rsid w:val="005D1D4C"/>
    <w:rsid w:val="005D3516"/>
    <w:rsid w:val="005D3524"/>
    <w:rsid w:val="005D36CF"/>
    <w:rsid w:val="005D3A9C"/>
    <w:rsid w:val="005D3D10"/>
    <w:rsid w:val="005D3F6F"/>
    <w:rsid w:val="005D4D43"/>
    <w:rsid w:val="005D587F"/>
    <w:rsid w:val="005D5AF6"/>
    <w:rsid w:val="005D6946"/>
    <w:rsid w:val="005D722C"/>
    <w:rsid w:val="005D7457"/>
    <w:rsid w:val="005D7610"/>
    <w:rsid w:val="005D77DC"/>
    <w:rsid w:val="005D78AA"/>
    <w:rsid w:val="005D7ACB"/>
    <w:rsid w:val="005E0274"/>
    <w:rsid w:val="005E0B2C"/>
    <w:rsid w:val="005E1145"/>
    <w:rsid w:val="005E1F00"/>
    <w:rsid w:val="005E2F82"/>
    <w:rsid w:val="005E46A5"/>
    <w:rsid w:val="005E4E7E"/>
    <w:rsid w:val="005E5062"/>
    <w:rsid w:val="005E57B2"/>
    <w:rsid w:val="005E5D61"/>
    <w:rsid w:val="005E6376"/>
    <w:rsid w:val="005E6B8E"/>
    <w:rsid w:val="005F03DB"/>
    <w:rsid w:val="005F0739"/>
    <w:rsid w:val="005F1D6D"/>
    <w:rsid w:val="005F254D"/>
    <w:rsid w:val="005F395B"/>
    <w:rsid w:val="005F503B"/>
    <w:rsid w:val="005F50EE"/>
    <w:rsid w:val="005F593D"/>
    <w:rsid w:val="005F5FEA"/>
    <w:rsid w:val="005F654E"/>
    <w:rsid w:val="005F7062"/>
    <w:rsid w:val="005F73FD"/>
    <w:rsid w:val="005F751E"/>
    <w:rsid w:val="00600FD1"/>
    <w:rsid w:val="006010BA"/>
    <w:rsid w:val="00601628"/>
    <w:rsid w:val="00601FBA"/>
    <w:rsid w:val="00602960"/>
    <w:rsid w:val="00602B93"/>
    <w:rsid w:val="00602FE4"/>
    <w:rsid w:val="006034A1"/>
    <w:rsid w:val="00603552"/>
    <w:rsid w:val="006035FC"/>
    <w:rsid w:val="006042BA"/>
    <w:rsid w:val="0060582C"/>
    <w:rsid w:val="00605EFF"/>
    <w:rsid w:val="0060613B"/>
    <w:rsid w:val="0060679F"/>
    <w:rsid w:val="00606BEA"/>
    <w:rsid w:val="00607EB9"/>
    <w:rsid w:val="00611937"/>
    <w:rsid w:val="00611D0F"/>
    <w:rsid w:val="00612133"/>
    <w:rsid w:val="00612C8D"/>
    <w:rsid w:val="00612EF9"/>
    <w:rsid w:val="00613A93"/>
    <w:rsid w:val="00613F52"/>
    <w:rsid w:val="00614330"/>
    <w:rsid w:val="00614B9A"/>
    <w:rsid w:val="006151F7"/>
    <w:rsid w:val="006154BC"/>
    <w:rsid w:val="00616032"/>
    <w:rsid w:val="00616207"/>
    <w:rsid w:val="00616FE0"/>
    <w:rsid w:val="00616FEC"/>
    <w:rsid w:val="0061790E"/>
    <w:rsid w:val="00620087"/>
    <w:rsid w:val="00620AFA"/>
    <w:rsid w:val="00621F2D"/>
    <w:rsid w:val="00622841"/>
    <w:rsid w:val="00622E30"/>
    <w:rsid w:val="00623068"/>
    <w:rsid w:val="006240F2"/>
    <w:rsid w:val="006241A1"/>
    <w:rsid w:val="00624632"/>
    <w:rsid w:val="006260CC"/>
    <w:rsid w:val="00627405"/>
    <w:rsid w:val="00630102"/>
    <w:rsid w:val="00630E61"/>
    <w:rsid w:val="006313C9"/>
    <w:rsid w:val="006314D8"/>
    <w:rsid w:val="00631C56"/>
    <w:rsid w:val="00632209"/>
    <w:rsid w:val="0063301C"/>
    <w:rsid w:val="006336B2"/>
    <w:rsid w:val="0063461B"/>
    <w:rsid w:val="00634FC2"/>
    <w:rsid w:val="00634FFC"/>
    <w:rsid w:val="00635433"/>
    <w:rsid w:val="0063547D"/>
    <w:rsid w:val="006355F1"/>
    <w:rsid w:val="00636A04"/>
    <w:rsid w:val="00636B68"/>
    <w:rsid w:val="0063792A"/>
    <w:rsid w:val="00640581"/>
    <w:rsid w:val="006408DC"/>
    <w:rsid w:val="00640E3F"/>
    <w:rsid w:val="006413AD"/>
    <w:rsid w:val="00641590"/>
    <w:rsid w:val="006415C4"/>
    <w:rsid w:val="006422B5"/>
    <w:rsid w:val="006426FA"/>
    <w:rsid w:val="00642A96"/>
    <w:rsid w:val="00643BF8"/>
    <w:rsid w:val="00645100"/>
    <w:rsid w:val="00645789"/>
    <w:rsid w:val="00645CBE"/>
    <w:rsid w:val="00645D89"/>
    <w:rsid w:val="00646559"/>
    <w:rsid w:val="006469D5"/>
    <w:rsid w:val="00647561"/>
    <w:rsid w:val="006479BA"/>
    <w:rsid w:val="00647A90"/>
    <w:rsid w:val="00647E4B"/>
    <w:rsid w:val="00650510"/>
    <w:rsid w:val="00650CBC"/>
    <w:rsid w:val="00650EA6"/>
    <w:rsid w:val="00651443"/>
    <w:rsid w:val="00651CF0"/>
    <w:rsid w:val="00652DCB"/>
    <w:rsid w:val="00654679"/>
    <w:rsid w:val="00654A11"/>
    <w:rsid w:val="006551DE"/>
    <w:rsid w:val="006553C2"/>
    <w:rsid w:val="00655644"/>
    <w:rsid w:val="00656405"/>
    <w:rsid w:val="006565DF"/>
    <w:rsid w:val="00656853"/>
    <w:rsid w:val="0065777A"/>
    <w:rsid w:val="00657924"/>
    <w:rsid w:val="0066014C"/>
    <w:rsid w:val="00660528"/>
    <w:rsid w:val="006609C0"/>
    <w:rsid w:val="00660D2F"/>
    <w:rsid w:val="00661687"/>
    <w:rsid w:val="0066298D"/>
    <w:rsid w:val="00662F6B"/>
    <w:rsid w:val="006639D1"/>
    <w:rsid w:val="00663D48"/>
    <w:rsid w:val="00663DE6"/>
    <w:rsid w:val="00664140"/>
    <w:rsid w:val="00664DAE"/>
    <w:rsid w:val="00665938"/>
    <w:rsid w:val="00665E98"/>
    <w:rsid w:val="00665FB6"/>
    <w:rsid w:val="006670A9"/>
    <w:rsid w:val="00667363"/>
    <w:rsid w:val="00667BCA"/>
    <w:rsid w:val="00667CB6"/>
    <w:rsid w:val="00667D03"/>
    <w:rsid w:val="006706D9"/>
    <w:rsid w:val="00671063"/>
    <w:rsid w:val="00672298"/>
    <w:rsid w:val="00672423"/>
    <w:rsid w:val="00672779"/>
    <w:rsid w:val="006735FB"/>
    <w:rsid w:val="00673E34"/>
    <w:rsid w:val="0067740E"/>
    <w:rsid w:val="00677EC0"/>
    <w:rsid w:val="006808A4"/>
    <w:rsid w:val="00680F2C"/>
    <w:rsid w:val="0068146C"/>
    <w:rsid w:val="00682DE3"/>
    <w:rsid w:val="00683F3C"/>
    <w:rsid w:val="00684CDC"/>
    <w:rsid w:val="006855DF"/>
    <w:rsid w:val="006858D1"/>
    <w:rsid w:val="00685CA9"/>
    <w:rsid w:val="00685F9A"/>
    <w:rsid w:val="00686D63"/>
    <w:rsid w:val="00687BCA"/>
    <w:rsid w:val="00690184"/>
    <w:rsid w:val="00690C20"/>
    <w:rsid w:val="00692C73"/>
    <w:rsid w:val="00692D59"/>
    <w:rsid w:val="00695E22"/>
    <w:rsid w:val="006967DD"/>
    <w:rsid w:val="00696FED"/>
    <w:rsid w:val="00697363"/>
    <w:rsid w:val="006A0503"/>
    <w:rsid w:val="006A0E69"/>
    <w:rsid w:val="006A4238"/>
    <w:rsid w:val="006A480F"/>
    <w:rsid w:val="006A610F"/>
    <w:rsid w:val="006A6E12"/>
    <w:rsid w:val="006A6E58"/>
    <w:rsid w:val="006A7377"/>
    <w:rsid w:val="006B0029"/>
    <w:rsid w:val="006B0B54"/>
    <w:rsid w:val="006B175B"/>
    <w:rsid w:val="006B1EA3"/>
    <w:rsid w:val="006B1F73"/>
    <w:rsid w:val="006B2D1B"/>
    <w:rsid w:val="006B2FCC"/>
    <w:rsid w:val="006B3AFD"/>
    <w:rsid w:val="006B52BF"/>
    <w:rsid w:val="006B7116"/>
    <w:rsid w:val="006B72A2"/>
    <w:rsid w:val="006C0DD5"/>
    <w:rsid w:val="006C166A"/>
    <w:rsid w:val="006C1BF6"/>
    <w:rsid w:val="006C3074"/>
    <w:rsid w:val="006C3591"/>
    <w:rsid w:val="006C38F4"/>
    <w:rsid w:val="006C3A91"/>
    <w:rsid w:val="006C46E3"/>
    <w:rsid w:val="006C565E"/>
    <w:rsid w:val="006C73EA"/>
    <w:rsid w:val="006D10CC"/>
    <w:rsid w:val="006D160F"/>
    <w:rsid w:val="006D1E34"/>
    <w:rsid w:val="006D23BB"/>
    <w:rsid w:val="006D2412"/>
    <w:rsid w:val="006D2B97"/>
    <w:rsid w:val="006D2EEC"/>
    <w:rsid w:val="006D331D"/>
    <w:rsid w:val="006D3503"/>
    <w:rsid w:val="006D380C"/>
    <w:rsid w:val="006D3A22"/>
    <w:rsid w:val="006D4DA2"/>
    <w:rsid w:val="006D5912"/>
    <w:rsid w:val="006D5947"/>
    <w:rsid w:val="006D5B3E"/>
    <w:rsid w:val="006D5C31"/>
    <w:rsid w:val="006D5D5A"/>
    <w:rsid w:val="006D620B"/>
    <w:rsid w:val="006D67F9"/>
    <w:rsid w:val="006D6B45"/>
    <w:rsid w:val="006E0B5F"/>
    <w:rsid w:val="006E16CF"/>
    <w:rsid w:val="006E1CC9"/>
    <w:rsid w:val="006E1DB1"/>
    <w:rsid w:val="006E1E1F"/>
    <w:rsid w:val="006E207B"/>
    <w:rsid w:val="006E2A14"/>
    <w:rsid w:val="006E41CC"/>
    <w:rsid w:val="006E4FC6"/>
    <w:rsid w:val="006E657F"/>
    <w:rsid w:val="006E6BB5"/>
    <w:rsid w:val="006E6FF5"/>
    <w:rsid w:val="006E729D"/>
    <w:rsid w:val="006E73CB"/>
    <w:rsid w:val="006F01FB"/>
    <w:rsid w:val="006F0C65"/>
    <w:rsid w:val="006F1185"/>
    <w:rsid w:val="006F1BA1"/>
    <w:rsid w:val="006F3004"/>
    <w:rsid w:val="006F43AF"/>
    <w:rsid w:val="006F4640"/>
    <w:rsid w:val="006F4769"/>
    <w:rsid w:val="006F4B23"/>
    <w:rsid w:val="006F514E"/>
    <w:rsid w:val="006F6B16"/>
    <w:rsid w:val="006F6E36"/>
    <w:rsid w:val="006F6EF0"/>
    <w:rsid w:val="006F7461"/>
    <w:rsid w:val="007006E2"/>
    <w:rsid w:val="007006F9"/>
    <w:rsid w:val="00700F2C"/>
    <w:rsid w:val="0070103B"/>
    <w:rsid w:val="007010A5"/>
    <w:rsid w:val="007022C1"/>
    <w:rsid w:val="00702B2F"/>
    <w:rsid w:val="0070345D"/>
    <w:rsid w:val="00703CCF"/>
    <w:rsid w:val="0070409A"/>
    <w:rsid w:val="00704870"/>
    <w:rsid w:val="00704BC7"/>
    <w:rsid w:val="00704C54"/>
    <w:rsid w:val="00704F25"/>
    <w:rsid w:val="0070513A"/>
    <w:rsid w:val="00705621"/>
    <w:rsid w:val="00706F0B"/>
    <w:rsid w:val="00707A2B"/>
    <w:rsid w:val="00707A42"/>
    <w:rsid w:val="00710813"/>
    <w:rsid w:val="0071282F"/>
    <w:rsid w:val="00713114"/>
    <w:rsid w:val="00713413"/>
    <w:rsid w:val="00713692"/>
    <w:rsid w:val="00713D2E"/>
    <w:rsid w:val="00715380"/>
    <w:rsid w:val="007170C5"/>
    <w:rsid w:val="00717527"/>
    <w:rsid w:val="007201E6"/>
    <w:rsid w:val="00721056"/>
    <w:rsid w:val="0072120F"/>
    <w:rsid w:val="007215B2"/>
    <w:rsid w:val="00721BBB"/>
    <w:rsid w:val="007223C7"/>
    <w:rsid w:val="0072243C"/>
    <w:rsid w:val="007228A5"/>
    <w:rsid w:val="007238DA"/>
    <w:rsid w:val="00723AFE"/>
    <w:rsid w:val="0072556D"/>
    <w:rsid w:val="0072565B"/>
    <w:rsid w:val="00725ACA"/>
    <w:rsid w:val="00725D0C"/>
    <w:rsid w:val="00725E2B"/>
    <w:rsid w:val="00726C92"/>
    <w:rsid w:val="00726EDB"/>
    <w:rsid w:val="00727E24"/>
    <w:rsid w:val="00731B45"/>
    <w:rsid w:val="00731FE2"/>
    <w:rsid w:val="00732131"/>
    <w:rsid w:val="0073213C"/>
    <w:rsid w:val="007323BA"/>
    <w:rsid w:val="0073313C"/>
    <w:rsid w:val="00733B85"/>
    <w:rsid w:val="00734154"/>
    <w:rsid w:val="00735683"/>
    <w:rsid w:val="00735FE2"/>
    <w:rsid w:val="00737EB1"/>
    <w:rsid w:val="0074046A"/>
    <w:rsid w:val="00740557"/>
    <w:rsid w:val="00740997"/>
    <w:rsid w:val="00741A07"/>
    <w:rsid w:val="0074219D"/>
    <w:rsid w:val="0074461F"/>
    <w:rsid w:val="0074471A"/>
    <w:rsid w:val="007458A1"/>
    <w:rsid w:val="00746979"/>
    <w:rsid w:val="00746AF7"/>
    <w:rsid w:val="00746C5D"/>
    <w:rsid w:val="00746D2E"/>
    <w:rsid w:val="0074703D"/>
    <w:rsid w:val="00747333"/>
    <w:rsid w:val="0075053D"/>
    <w:rsid w:val="00750AFA"/>
    <w:rsid w:val="00750C27"/>
    <w:rsid w:val="00750E19"/>
    <w:rsid w:val="0075116D"/>
    <w:rsid w:val="0075150B"/>
    <w:rsid w:val="00751EC8"/>
    <w:rsid w:val="007545F5"/>
    <w:rsid w:val="00755E38"/>
    <w:rsid w:val="00757E1B"/>
    <w:rsid w:val="0076083F"/>
    <w:rsid w:val="00762AC2"/>
    <w:rsid w:val="0076457A"/>
    <w:rsid w:val="00764B07"/>
    <w:rsid w:val="00765302"/>
    <w:rsid w:val="007654EC"/>
    <w:rsid w:val="0076557F"/>
    <w:rsid w:val="0076634F"/>
    <w:rsid w:val="007664C2"/>
    <w:rsid w:val="00766506"/>
    <w:rsid w:val="00766E9B"/>
    <w:rsid w:val="00767207"/>
    <w:rsid w:val="00767939"/>
    <w:rsid w:val="00770502"/>
    <w:rsid w:val="00770922"/>
    <w:rsid w:val="00770D56"/>
    <w:rsid w:val="007716FE"/>
    <w:rsid w:val="0077171C"/>
    <w:rsid w:val="007718AF"/>
    <w:rsid w:val="007722A1"/>
    <w:rsid w:val="00772D94"/>
    <w:rsid w:val="0077317E"/>
    <w:rsid w:val="007734EB"/>
    <w:rsid w:val="00773DCF"/>
    <w:rsid w:val="00774621"/>
    <w:rsid w:val="0077680B"/>
    <w:rsid w:val="0077683E"/>
    <w:rsid w:val="00776D58"/>
    <w:rsid w:val="00777234"/>
    <w:rsid w:val="00777235"/>
    <w:rsid w:val="007775F3"/>
    <w:rsid w:val="0078066A"/>
    <w:rsid w:val="007819B3"/>
    <w:rsid w:val="00782D69"/>
    <w:rsid w:val="00782EC2"/>
    <w:rsid w:val="0078346D"/>
    <w:rsid w:val="00783D7D"/>
    <w:rsid w:val="007847B6"/>
    <w:rsid w:val="00786A54"/>
    <w:rsid w:val="00787379"/>
    <w:rsid w:val="007877B5"/>
    <w:rsid w:val="00787FC6"/>
    <w:rsid w:val="00787FD1"/>
    <w:rsid w:val="00790B60"/>
    <w:rsid w:val="00790C02"/>
    <w:rsid w:val="007913C7"/>
    <w:rsid w:val="00791FF8"/>
    <w:rsid w:val="00792681"/>
    <w:rsid w:val="007928B7"/>
    <w:rsid w:val="00792F6A"/>
    <w:rsid w:val="00793EC3"/>
    <w:rsid w:val="007940BD"/>
    <w:rsid w:val="00794968"/>
    <w:rsid w:val="007958C2"/>
    <w:rsid w:val="00796F47"/>
    <w:rsid w:val="0079706E"/>
    <w:rsid w:val="00797F98"/>
    <w:rsid w:val="007A003D"/>
    <w:rsid w:val="007A0A2C"/>
    <w:rsid w:val="007A19CD"/>
    <w:rsid w:val="007A1F72"/>
    <w:rsid w:val="007A216B"/>
    <w:rsid w:val="007A316C"/>
    <w:rsid w:val="007A3439"/>
    <w:rsid w:val="007A34DC"/>
    <w:rsid w:val="007A4263"/>
    <w:rsid w:val="007A5274"/>
    <w:rsid w:val="007A580E"/>
    <w:rsid w:val="007A5E3A"/>
    <w:rsid w:val="007A5F73"/>
    <w:rsid w:val="007A6038"/>
    <w:rsid w:val="007A685B"/>
    <w:rsid w:val="007A7B83"/>
    <w:rsid w:val="007A7CD6"/>
    <w:rsid w:val="007B021D"/>
    <w:rsid w:val="007B0A5B"/>
    <w:rsid w:val="007B1535"/>
    <w:rsid w:val="007B1798"/>
    <w:rsid w:val="007B1F2E"/>
    <w:rsid w:val="007B1F9E"/>
    <w:rsid w:val="007B2DAE"/>
    <w:rsid w:val="007B4A87"/>
    <w:rsid w:val="007B6B4B"/>
    <w:rsid w:val="007B7194"/>
    <w:rsid w:val="007B731A"/>
    <w:rsid w:val="007B74DD"/>
    <w:rsid w:val="007B7754"/>
    <w:rsid w:val="007B7C3A"/>
    <w:rsid w:val="007C00A0"/>
    <w:rsid w:val="007C078B"/>
    <w:rsid w:val="007C08E6"/>
    <w:rsid w:val="007C1755"/>
    <w:rsid w:val="007C228D"/>
    <w:rsid w:val="007C22C5"/>
    <w:rsid w:val="007C2F8D"/>
    <w:rsid w:val="007C3978"/>
    <w:rsid w:val="007C3CA1"/>
    <w:rsid w:val="007C3FB2"/>
    <w:rsid w:val="007C40CA"/>
    <w:rsid w:val="007C494B"/>
    <w:rsid w:val="007C4F12"/>
    <w:rsid w:val="007C53E3"/>
    <w:rsid w:val="007C619C"/>
    <w:rsid w:val="007C6517"/>
    <w:rsid w:val="007C6A81"/>
    <w:rsid w:val="007C6FB0"/>
    <w:rsid w:val="007C6FBF"/>
    <w:rsid w:val="007C7C29"/>
    <w:rsid w:val="007D01D6"/>
    <w:rsid w:val="007D0C1A"/>
    <w:rsid w:val="007D0CB8"/>
    <w:rsid w:val="007D15D1"/>
    <w:rsid w:val="007D1812"/>
    <w:rsid w:val="007D2720"/>
    <w:rsid w:val="007D2809"/>
    <w:rsid w:val="007D2820"/>
    <w:rsid w:val="007D32D5"/>
    <w:rsid w:val="007D36DE"/>
    <w:rsid w:val="007D39DD"/>
    <w:rsid w:val="007D3C35"/>
    <w:rsid w:val="007D3CF9"/>
    <w:rsid w:val="007D3E29"/>
    <w:rsid w:val="007D3FD6"/>
    <w:rsid w:val="007D448A"/>
    <w:rsid w:val="007D58F4"/>
    <w:rsid w:val="007D5DE7"/>
    <w:rsid w:val="007D69ED"/>
    <w:rsid w:val="007D700A"/>
    <w:rsid w:val="007E344E"/>
    <w:rsid w:val="007E3B5C"/>
    <w:rsid w:val="007E3E74"/>
    <w:rsid w:val="007E3F10"/>
    <w:rsid w:val="007E46B7"/>
    <w:rsid w:val="007E4A18"/>
    <w:rsid w:val="007E4C7E"/>
    <w:rsid w:val="007E4F3F"/>
    <w:rsid w:val="007E543F"/>
    <w:rsid w:val="007E663D"/>
    <w:rsid w:val="007E6DB6"/>
    <w:rsid w:val="007E7161"/>
    <w:rsid w:val="007E76CC"/>
    <w:rsid w:val="007E7962"/>
    <w:rsid w:val="007E7C7A"/>
    <w:rsid w:val="007E7C9E"/>
    <w:rsid w:val="007F0C5C"/>
    <w:rsid w:val="007F1015"/>
    <w:rsid w:val="007F1B23"/>
    <w:rsid w:val="007F1FBE"/>
    <w:rsid w:val="007F3251"/>
    <w:rsid w:val="007F40A1"/>
    <w:rsid w:val="007F420F"/>
    <w:rsid w:val="007F4418"/>
    <w:rsid w:val="007F4511"/>
    <w:rsid w:val="007F4A1F"/>
    <w:rsid w:val="007F6358"/>
    <w:rsid w:val="0080033D"/>
    <w:rsid w:val="00800887"/>
    <w:rsid w:val="008009AB"/>
    <w:rsid w:val="00800C83"/>
    <w:rsid w:val="008010F2"/>
    <w:rsid w:val="008013C0"/>
    <w:rsid w:val="00801461"/>
    <w:rsid w:val="0080168B"/>
    <w:rsid w:val="00801B9C"/>
    <w:rsid w:val="00802F64"/>
    <w:rsid w:val="00803494"/>
    <w:rsid w:val="00803B0E"/>
    <w:rsid w:val="00804107"/>
    <w:rsid w:val="00804E0D"/>
    <w:rsid w:val="00805143"/>
    <w:rsid w:val="0080519C"/>
    <w:rsid w:val="008053EC"/>
    <w:rsid w:val="00805F26"/>
    <w:rsid w:val="00806254"/>
    <w:rsid w:val="00806670"/>
    <w:rsid w:val="00806D58"/>
    <w:rsid w:val="00807B82"/>
    <w:rsid w:val="00810C3F"/>
    <w:rsid w:val="00811E5C"/>
    <w:rsid w:val="00811E6C"/>
    <w:rsid w:val="00813EEA"/>
    <w:rsid w:val="0081406A"/>
    <w:rsid w:val="00814C0B"/>
    <w:rsid w:val="00815026"/>
    <w:rsid w:val="00815202"/>
    <w:rsid w:val="00815633"/>
    <w:rsid w:val="0081579E"/>
    <w:rsid w:val="00816359"/>
    <w:rsid w:val="0081673E"/>
    <w:rsid w:val="0081675F"/>
    <w:rsid w:val="00816AE7"/>
    <w:rsid w:val="008173E4"/>
    <w:rsid w:val="0082011A"/>
    <w:rsid w:val="00820679"/>
    <w:rsid w:val="00820B21"/>
    <w:rsid w:val="00820B5D"/>
    <w:rsid w:val="00820BEE"/>
    <w:rsid w:val="00822683"/>
    <w:rsid w:val="00822964"/>
    <w:rsid w:val="00822CC4"/>
    <w:rsid w:val="00822DB9"/>
    <w:rsid w:val="00823189"/>
    <w:rsid w:val="00823190"/>
    <w:rsid w:val="00823703"/>
    <w:rsid w:val="0082444F"/>
    <w:rsid w:val="008247C7"/>
    <w:rsid w:val="00824F1D"/>
    <w:rsid w:val="00826294"/>
    <w:rsid w:val="008268BD"/>
    <w:rsid w:val="00827CE2"/>
    <w:rsid w:val="008310D4"/>
    <w:rsid w:val="00831258"/>
    <w:rsid w:val="00831644"/>
    <w:rsid w:val="00832339"/>
    <w:rsid w:val="008329D7"/>
    <w:rsid w:val="00832CF0"/>
    <w:rsid w:val="00833A6C"/>
    <w:rsid w:val="00833F45"/>
    <w:rsid w:val="00834896"/>
    <w:rsid w:val="008350BC"/>
    <w:rsid w:val="008354A0"/>
    <w:rsid w:val="00835C9D"/>
    <w:rsid w:val="00835F93"/>
    <w:rsid w:val="00836C48"/>
    <w:rsid w:val="00836D05"/>
    <w:rsid w:val="0084184F"/>
    <w:rsid w:val="00841C5D"/>
    <w:rsid w:val="00841F99"/>
    <w:rsid w:val="00842159"/>
    <w:rsid w:val="008439EB"/>
    <w:rsid w:val="00843CA6"/>
    <w:rsid w:val="00843D18"/>
    <w:rsid w:val="008448B6"/>
    <w:rsid w:val="00845584"/>
    <w:rsid w:val="00845721"/>
    <w:rsid w:val="008458C2"/>
    <w:rsid w:val="0084594E"/>
    <w:rsid w:val="008461EC"/>
    <w:rsid w:val="0084638E"/>
    <w:rsid w:val="00846D79"/>
    <w:rsid w:val="00846EF6"/>
    <w:rsid w:val="00850279"/>
    <w:rsid w:val="00851D7C"/>
    <w:rsid w:val="00852A30"/>
    <w:rsid w:val="00852ABB"/>
    <w:rsid w:val="00852DC2"/>
    <w:rsid w:val="00853361"/>
    <w:rsid w:val="008533BD"/>
    <w:rsid w:val="00854C8C"/>
    <w:rsid w:val="0085538E"/>
    <w:rsid w:val="008564E6"/>
    <w:rsid w:val="00856AD3"/>
    <w:rsid w:val="00856F24"/>
    <w:rsid w:val="0085763E"/>
    <w:rsid w:val="00860427"/>
    <w:rsid w:val="008605DE"/>
    <w:rsid w:val="00860FDF"/>
    <w:rsid w:val="00861607"/>
    <w:rsid w:val="008616E2"/>
    <w:rsid w:val="00861AB6"/>
    <w:rsid w:val="00861D49"/>
    <w:rsid w:val="00863142"/>
    <w:rsid w:val="0086330B"/>
    <w:rsid w:val="008635B3"/>
    <w:rsid w:val="00863ADB"/>
    <w:rsid w:val="00863EFF"/>
    <w:rsid w:val="00864F1D"/>
    <w:rsid w:val="00865721"/>
    <w:rsid w:val="00865E80"/>
    <w:rsid w:val="00865F0D"/>
    <w:rsid w:val="008664CC"/>
    <w:rsid w:val="00867590"/>
    <w:rsid w:val="00867649"/>
    <w:rsid w:val="00867A81"/>
    <w:rsid w:val="00870047"/>
    <w:rsid w:val="00870859"/>
    <w:rsid w:val="0087192F"/>
    <w:rsid w:val="008719A6"/>
    <w:rsid w:val="008719D5"/>
    <w:rsid w:val="00871A26"/>
    <w:rsid w:val="00871C96"/>
    <w:rsid w:val="00871DCF"/>
    <w:rsid w:val="0087214E"/>
    <w:rsid w:val="00872B22"/>
    <w:rsid w:val="00873457"/>
    <w:rsid w:val="008735C8"/>
    <w:rsid w:val="00873671"/>
    <w:rsid w:val="0087394D"/>
    <w:rsid w:val="00873B63"/>
    <w:rsid w:val="00874E05"/>
    <w:rsid w:val="0087500B"/>
    <w:rsid w:val="00875C2A"/>
    <w:rsid w:val="00875D0B"/>
    <w:rsid w:val="0087622F"/>
    <w:rsid w:val="008762F3"/>
    <w:rsid w:val="008765E1"/>
    <w:rsid w:val="00876860"/>
    <w:rsid w:val="00876C7E"/>
    <w:rsid w:val="00877483"/>
    <w:rsid w:val="008800E1"/>
    <w:rsid w:val="008809D7"/>
    <w:rsid w:val="00881519"/>
    <w:rsid w:val="00881D70"/>
    <w:rsid w:val="00881E71"/>
    <w:rsid w:val="008820F7"/>
    <w:rsid w:val="008822D2"/>
    <w:rsid w:val="0088238D"/>
    <w:rsid w:val="008823A8"/>
    <w:rsid w:val="00885152"/>
    <w:rsid w:val="0088548A"/>
    <w:rsid w:val="00885E30"/>
    <w:rsid w:val="0088667C"/>
    <w:rsid w:val="00887B41"/>
    <w:rsid w:val="00890065"/>
    <w:rsid w:val="008902E9"/>
    <w:rsid w:val="00890522"/>
    <w:rsid w:val="0089099B"/>
    <w:rsid w:val="008914AF"/>
    <w:rsid w:val="0089175C"/>
    <w:rsid w:val="00892A29"/>
    <w:rsid w:val="008933E3"/>
    <w:rsid w:val="00894A26"/>
    <w:rsid w:val="00894D55"/>
    <w:rsid w:val="00896152"/>
    <w:rsid w:val="00896428"/>
    <w:rsid w:val="00897D3E"/>
    <w:rsid w:val="008A064D"/>
    <w:rsid w:val="008A1913"/>
    <w:rsid w:val="008A2A7A"/>
    <w:rsid w:val="008A3036"/>
    <w:rsid w:val="008A3234"/>
    <w:rsid w:val="008A35AD"/>
    <w:rsid w:val="008A3E5F"/>
    <w:rsid w:val="008A42BB"/>
    <w:rsid w:val="008A48F2"/>
    <w:rsid w:val="008A4D79"/>
    <w:rsid w:val="008A4EEA"/>
    <w:rsid w:val="008A5A7B"/>
    <w:rsid w:val="008A5CB3"/>
    <w:rsid w:val="008A603A"/>
    <w:rsid w:val="008A6B02"/>
    <w:rsid w:val="008A6B28"/>
    <w:rsid w:val="008A703C"/>
    <w:rsid w:val="008A765B"/>
    <w:rsid w:val="008A7802"/>
    <w:rsid w:val="008B1172"/>
    <w:rsid w:val="008B20E1"/>
    <w:rsid w:val="008B22E7"/>
    <w:rsid w:val="008B2CF2"/>
    <w:rsid w:val="008B4673"/>
    <w:rsid w:val="008B535C"/>
    <w:rsid w:val="008B652D"/>
    <w:rsid w:val="008B66A2"/>
    <w:rsid w:val="008B76BB"/>
    <w:rsid w:val="008B7A0D"/>
    <w:rsid w:val="008B7B0E"/>
    <w:rsid w:val="008B7C1D"/>
    <w:rsid w:val="008B7EE8"/>
    <w:rsid w:val="008C0011"/>
    <w:rsid w:val="008C01D7"/>
    <w:rsid w:val="008C0D9C"/>
    <w:rsid w:val="008C0DC0"/>
    <w:rsid w:val="008C19C7"/>
    <w:rsid w:val="008C2270"/>
    <w:rsid w:val="008C231A"/>
    <w:rsid w:val="008C28BC"/>
    <w:rsid w:val="008C3F30"/>
    <w:rsid w:val="008C5100"/>
    <w:rsid w:val="008C5438"/>
    <w:rsid w:val="008C547B"/>
    <w:rsid w:val="008C5C76"/>
    <w:rsid w:val="008C5E03"/>
    <w:rsid w:val="008C68A6"/>
    <w:rsid w:val="008C6DDE"/>
    <w:rsid w:val="008C7962"/>
    <w:rsid w:val="008C7D34"/>
    <w:rsid w:val="008D02D8"/>
    <w:rsid w:val="008D0849"/>
    <w:rsid w:val="008D0ECD"/>
    <w:rsid w:val="008D1A0B"/>
    <w:rsid w:val="008D1AD9"/>
    <w:rsid w:val="008D2C93"/>
    <w:rsid w:val="008D3A35"/>
    <w:rsid w:val="008D4102"/>
    <w:rsid w:val="008D467B"/>
    <w:rsid w:val="008D5E94"/>
    <w:rsid w:val="008D6AA1"/>
    <w:rsid w:val="008D7480"/>
    <w:rsid w:val="008E0C79"/>
    <w:rsid w:val="008E0CBD"/>
    <w:rsid w:val="008E0DEE"/>
    <w:rsid w:val="008E274B"/>
    <w:rsid w:val="008E31F9"/>
    <w:rsid w:val="008E3471"/>
    <w:rsid w:val="008E487B"/>
    <w:rsid w:val="008E598F"/>
    <w:rsid w:val="008E5EC5"/>
    <w:rsid w:val="008E6255"/>
    <w:rsid w:val="008E679D"/>
    <w:rsid w:val="008E6971"/>
    <w:rsid w:val="008E72D2"/>
    <w:rsid w:val="008F0560"/>
    <w:rsid w:val="008F1427"/>
    <w:rsid w:val="008F2530"/>
    <w:rsid w:val="008F2FA4"/>
    <w:rsid w:val="008F3872"/>
    <w:rsid w:val="008F5588"/>
    <w:rsid w:val="008F56A9"/>
    <w:rsid w:val="008F63C2"/>
    <w:rsid w:val="008F652B"/>
    <w:rsid w:val="008F69AF"/>
    <w:rsid w:val="008F770C"/>
    <w:rsid w:val="008F79A2"/>
    <w:rsid w:val="008F7DAA"/>
    <w:rsid w:val="008F7F13"/>
    <w:rsid w:val="00901630"/>
    <w:rsid w:val="009018DF"/>
    <w:rsid w:val="009025FE"/>
    <w:rsid w:val="00902795"/>
    <w:rsid w:val="0090291A"/>
    <w:rsid w:val="009032F2"/>
    <w:rsid w:val="009035C6"/>
    <w:rsid w:val="00903974"/>
    <w:rsid w:val="00903F92"/>
    <w:rsid w:val="009040AE"/>
    <w:rsid w:val="009043CF"/>
    <w:rsid w:val="00904ABB"/>
    <w:rsid w:val="00904DED"/>
    <w:rsid w:val="00907CD5"/>
    <w:rsid w:val="00907DA9"/>
    <w:rsid w:val="00910CC5"/>
    <w:rsid w:val="00912CFE"/>
    <w:rsid w:val="009147DD"/>
    <w:rsid w:val="00915EE9"/>
    <w:rsid w:val="0091601B"/>
    <w:rsid w:val="00916297"/>
    <w:rsid w:val="009164B8"/>
    <w:rsid w:val="00916818"/>
    <w:rsid w:val="00916820"/>
    <w:rsid w:val="009172B5"/>
    <w:rsid w:val="009175C9"/>
    <w:rsid w:val="009175D4"/>
    <w:rsid w:val="009178FC"/>
    <w:rsid w:val="00920323"/>
    <w:rsid w:val="009206DA"/>
    <w:rsid w:val="00920932"/>
    <w:rsid w:val="00920CC8"/>
    <w:rsid w:val="009211D0"/>
    <w:rsid w:val="009223CC"/>
    <w:rsid w:val="00922989"/>
    <w:rsid w:val="009231D5"/>
    <w:rsid w:val="009237BE"/>
    <w:rsid w:val="0092527B"/>
    <w:rsid w:val="00925F64"/>
    <w:rsid w:val="009262AC"/>
    <w:rsid w:val="00927D0D"/>
    <w:rsid w:val="00927D56"/>
    <w:rsid w:val="0093038E"/>
    <w:rsid w:val="009310EA"/>
    <w:rsid w:val="009311EF"/>
    <w:rsid w:val="0093147F"/>
    <w:rsid w:val="009314C9"/>
    <w:rsid w:val="009324DE"/>
    <w:rsid w:val="00932D4F"/>
    <w:rsid w:val="00932FA2"/>
    <w:rsid w:val="00933BE8"/>
    <w:rsid w:val="00933ED1"/>
    <w:rsid w:val="009346EF"/>
    <w:rsid w:val="00934738"/>
    <w:rsid w:val="00934931"/>
    <w:rsid w:val="00934DEE"/>
    <w:rsid w:val="009356C3"/>
    <w:rsid w:val="0093594F"/>
    <w:rsid w:val="00935B93"/>
    <w:rsid w:val="009361FC"/>
    <w:rsid w:val="009367F8"/>
    <w:rsid w:val="00936DED"/>
    <w:rsid w:val="00936E77"/>
    <w:rsid w:val="009377A1"/>
    <w:rsid w:val="00937BBE"/>
    <w:rsid w:val="00937C84"/>
    <w:rsid w:val="00940149"/>
    <w:rsid w:val="00940979"/>
    <w:rsid w:val="0094137B"/>
    <w:rsid w:val="00942A7D"/>
    <w:rsid w:val="00942B3D"/>
    <w:rsid w:val="00942EFC"/>
    <w:rsid w:val="0094394C"/>
    <w:rsid w:val="00943B9C"/>
    <w:rsid w:val="00943E2E"/>
    <w:rsid w:val="0094425E"/>
    <w:rsid w:val="00944719"/>
    <w:rsid w:val="009447BD"/>
    <w:rsid w:val="00944DB8"/>
    <w:rsid w:val="009451CD"/>
    <w:rsid w:val="009457AD"/>
    <w:rsid w:val="009458A9"/>
    <w:rsid w:val="0094621A"/>
    <w:rsid w:val="00946CC3"/>
    <w:rsid w:val="00950936"/>
    <w:rsid w:val="00950DB4"/>
    <w:rsid w:val="00951219"/>
    <w:rsid w:val="00952949"/>
    <w:rsid w:val="00952B53"/>
    <w:rsid w:val="00952F61"/>
    <w:rsid w:val="00953611"/>
    <w:rsid w:val="00953CA7"/>
    <w:rsid w:val="00953D17"/>
    <w:rsid w:val="0095609C"/>
    <w:rsid w:val="009560AD"/>
    <w:rsid w:val="00956358"/>
    <w:rsid w:val="0095693D"/>
    <w:rsid w:val="00956C53"/>
    <w:rsid w:val="00956D1B"/>
    <w:rsid w:val="00956F22"/>
    <w:rsid w:val="0095734D"/>
    <w:rsid w:val="009602D9"/>
    <w:rsid w:val="00960D88"/>
    <w:rsid w:val="00961BDC"/>
    <w:rsid w:val="00961EED"/>
    <w:rsid w:val="009621B3"/>
    <w:rsid w:val="00962BFD"/>
    <w:rsid w:val="00962F4F"/>
    <w:rsid w:val="009636F7"/>
    <w:rsid w:val="009637A3"/>
    <w:rsid w:val="009643B3"/>
    <w:rsid w:val="00964621"/>
    <w:rsid w:val="00964DD5"/>
    <w:rsid w:val="00964FEE"/>
    <w:rsid w:val="00965E9E"/>
    <w:rsid w:val="00965FDB"/>
    <w:rsid w:val="00966389"/>
    <w:rsid w:val="009666A2"/>
    <w:rsid w:val="009666BD"/>
    <w:rsid w:val="00966F76"/>
    <w:rsid w:val="00967383"/>
    <w:rsid w:val="00972AA6"/>
    <w:rsid w:val="00973A27"/>
    <w:rsid w:val="00973E19"/>
    <w:rsid w:val="00973F63"/>
    <w:rsid w:val="00974AFA"/>
    <w:rsid w:val="00974D79"/>
    <w:rsid w:val="00976C0D"/>
    <w:rsid w:val="00977498"/>
    <w:rsid w:val="00977A4A"/>
    <w:rsid w:val="00980163"/>
    <w:rsid w:val="00980960"/>
    <w:rsid w:val="00980ED9"/>
    <w:rsid w:val="00980F6E"/>
    <w:rsid w:val="009818BF"/>
    <w:rsid w:val="00981CFA"/>
    <w:rsid w:val="0098211C"/>
    <w:rsid w:val="00982788"/>
    <w:rsid w:val="00982ACA"/>
    <w:rsid w:val="009831ED"/>
    <w:rsid w:val="009837A0"/>
    <w:rsid w:val="0098454E"/>
    <w:rsid w:val="00984886"/>
    <w:rsid w:val="00985271"/>
    <w:rsid w:val="00985D40"/>
    <w:rsid w:val="00986473"/>
    <w:rsid w:val="00986922"/>
    <w:rsid w:val="00986E1C"/>
    <w:rsid w:val="009872D9"/>
    <w:rsid w:val="0098734F"/>
    <w:rsid w:val="00987693"/>
    <w:rsid w:val="00987A99"/>
    <w:rsid w:val="00987B6F"/>
    <w:rsid w:val="00990187"/>
    <w:rsid w:val="00990D69"/>
    <w:rsid w:val="00991B43"/>
    <w:rsid w:val="009923E3"/>
    <w:rsid w:val="00992D82"/>
    <w:rsid w:val="009935B4"/>
    <w:rsid w:val="00993FE3"/>
    <w:rsid w:val="009940C1"/>
    <w:rsid w:val="0099429E"/>
    <w:rsid w:val="0099456E"/>
    <w:rsid w:val="00994CA3"/>
    <w:rsid w:val="00995DC0"/>
    <w:rsid w:val="009963E8"/>
    <w:rsid w:val="009969BA"/>
    <w:rsid w:val="00996C79"/>
    <w:rsid w:val="009A0046"/>
    <w:rsid w:val="009A158A"/>
    <w:rsid w:val="009A197D"/>
    <w:rsid w:val="009A26F8"/>
    <w:rsid w:val="009A2854"/>
    <w:rsid w:val="009A29D2"/>
    <w:rsid w:val="009A3403"/>
    <w:rsid w:val="009A3E71"/>
    <w:rsid w:val="009A466E"/>
    <w:rsid w:val="009A70AC"/>
    <w:rsid w:val="009A7722"/>
    <w:rsid w:val="009A7A6D"/>
    <w:rsid w:val="009A7B4A"/>
    <w:rsid w:val="009A7EAF"/>
    <w:rsid w:val="009B012C"/>
    <w:rsid w:val="009B14C0"/>
    <w:rsid w:val="009B1BF1"/>
    <w:rsid w:val="009B271E"/>
    <w:rsid w:val="009B2A11"/>
    <w:rsid w:val="009B2EF3"/>
    <w:rsid w:val="009B3DC6"/>
    <w:rsid w:val="009B4916"/>
    <w:rsid w:val="009B494A"/>
    <w:rsid w:val="009B4B55"/>
    <w:rsid w:val="009B553F"/>
    <w:rsid w:val="009B57F9"/>
    <w:rsid w:val="009B5D4B"/>
    <w:rsid w:val="009B623C"/>
    <w:rsid w:val="009B63EA"/>
    <w:rsid w:val="009B68B1"/>
    <w:rsid w:val="009B7016"/>
    <w:rsid w:val="009C13D7"/>
    <w:rsid w:val="009C1AE8"/>
    <w:rsid w:val="009C2C99"/>
    <w:rsid w:val="009C2D85"/>
    <w:rsid w:val="009C348A"/>
    <w:rsid w:val="009C3490"/>
    <w:rsid w:val="009C373C"/>
    <w:rsid w:val="009C3E2B"/>
    <w:rsid w:val="009C3E81"/>
    <w:rsid w:val="009C40A4"/>
    <w:rsid w:val="009C418A"/>
    <w:rsid w:val="009C4A84"/>
    <w:rsid w:val="009C4E2A"/>
    <w:rsid w:val="009C4E5B"/>
    <w:rsid w:val="009C592A"/>
    <w:rsid w:val="009C60F6"/>
    <w:rsid w:val="009C682F"/>
    <w:rsid w:val="009C6A1A"/>
    <w:rsid w:val="009D1307"/>
    <w:rsid w:val="009D15DB"/>
    <w:rsid w:val="009D1779"/>
    <w:rsid w:val="009D1CD5"/>
    <w:rsid w:val="009D1D79"/>
    <w:rsid w:val="009D2513"/>
    <w:rsid w:val="009D3B21"/>
    <w:rsid w:val="009D3BD7"/>
    <w:rsid w:val="009D4B10"/>
    <w:rsid w:val="009D4BED"/>
    <w:rsid w:val="009D538B"/>
    <w:rsid w:val="009D565B"/>
    <w:rsid w:val="009D74E6"/>
    <w:rsid w:val="009E001D"/>
    <w:rsid w:val="009E00D7"/>
    <w:rsid w:val="009E0D17"/>
    <w:rsid w:val="009E108B"/>
    <w:rsid w:val="009E2213"/>
    <w:rsid w:val="009E22FF"/>
    <w:rsid w:val="009E260E"/>
    <w:rsid w:val="009E2613"/>
    <w:rsid w:val="009E2E1C"/>
    <w:rsid w:val="009E2E2F"/>
    <w:rsid w:val="009E3B3D"/>
    <w:rsid w:val="009E4A2A"/>
    <w:rsid w:val="009E5EDB"/>
    <w:rsid w:val="009E625E"/>
    <w:rsid w:val="009E6352"/>
    <w:rsid w:val="009E6862"/>
    <w:rsid w:val="009E6A0E"/>
    <w:rsid w:val="009E7E4C"/>
    <w:rsid w:val="009F0F9C"/>
    <w:rsid w:val="009F131F"/>
    <w:rsid w:val="009F1567"/>
    <w:rsid w:val="009F2451"/>
    <w:rsid w:val="009F32C0"/>
    <w:rsid w:val="009F442E"/>
    <w:rsid w:val="009F5475"/>
    <w:rsid w:val="009F5F75"/>
    <w:rsid w:val="009F607B"/>
    <w:rsid w:val="009F638D"/>
    <w:rsid w:val="009F65FA"/>
    <w:rsid w:val="009F6E0B"/>
    <w:rsid w:val="009F7396"/>
    <w:rsid w:val="009F73D1"/>
    <w:rsid w:val="009F758F"/>
    <w:rsid w:val="00A00104"/>
    <w:rsid w:val="00A00BDD"/>
    <w:rsid w:val="00A013F0"/>
    <w:rsid w:val="00A01780"/>
    <w:rsid w:val="00A02880"/>
    <w:rsid w:val="00A03213"/>
    <w:rsid w:val="00A03393"/>
    <w:rsid w:val="00A0345A"/>
    <w:rsid w:val="00A03A11"/>
    <w:rsid w:val="00A0403C"/>
    <w:rsid w:val="00A04887"/>
    <w:rsid w:val="00A05412"/>
    <w:rsid w:val="00A05699"/>
    <w:rsid w:val="00A05B4F"/>
    <w:rsid w:val="00A06450"/>
    <w:rsid w:val="00A06B8D"/>
    <w:rsid w:val="00A06E9B"/>
    <w:rsid w:val="00A07E5F"/>
    <w:rsid w:val="00A10105"/>
    <w:rsid w:val="00A11E25"/>
    <w:rsid w:val="00A11E9B"/>
    <w:rsid w:val="00A129D7"/>
    <w:rsid w:val="00A12B81"/>
    <w:rsid w:val="00A143AF"/>
    <w:rsid w:val="00A14D57"/>
    <w:rsid w:val="00A1522E"/>
    <w:rsid w:val="00A1608B"/>
    <w:rsid w:val="00A161C6"/>
    <w:rsid w:val="00A16316"/>
    <w:rsid w:val="00A1682E"/>
    <w:rsid w:val="00A16B74"/>
    <w:rsid w:val="00A16D73"/>
    <w:rsid w:val="00A21B1F"/>
    <w:rsid w:val="00A225FA"/>
    <w:rsid w:val="00A22D66"/>
    <w:rsid w:val="00A2350F"/>
    <w:rsid w:val="00A23B7D"/>
    <w:rsid w:val="00A24ACB"/>
    <w:rsid w:val="00A24B6D"/>
    <w:rsid w:val="00A262CA"/>
    <w:rsid w:val="00A262FD"/>
    <w:rsid w:val="00A26728"/>
    <w:rsid w:val="00A271FC"/>
    <w:rsid w:val="00A27C66"/>
    <w:rsid w:val="00A27F57"/>
    <w:rsid w:val="00A3114A"/>
    <w:rsid w:val="00A31625"/>
    <w:rsid w:val="00A319B3"/>
    <w:rsid w:val="00A32251"/>
    <w:rsid w:val="00A3320D"/>
    <w:rsid w:val="00A3334A"/>
    <w:rsid w:val="00A333C8"/>
    <w:rsid w:val="00A3389B"/>
    <w:rsid w:val="00A349F3"/>
    <w:rsid w:val="00A34B49"/>
    <w:rsid w:val="00A34C4D"/>
    <w:rsid w:val="00A34CF3"/>
    <w:rsid w:val="00A3516C"/>
    <w:rsid w:val="00A359B4"/>
    <w:rsid w:val="00A376C8"/>
    <w:rsid w:val="00A37D08"/>
    <w:rsid w:val="00A409B4"/>
    <w:rsid w:val="00A410F5"/>
    <w:rsid w:val="00A41953"/>
    <w:rsid w:val="00A428CE"/>
    <w:rsid w:val="00A42BD8"/>
    <w:rsid w:val="00A42D03"/>
    <w:rsid w:val="00A431C6"/>
    <w:rsid w:val="00A43B08"/>
    <w:rsid w:val="00A43BD4"/>
    <w:rsid w:val="00A43C89"/>
    <w:rsid w:val="00A4423B"/>
    <w:rsid w:val="00A44E1E"/>
    <w:rsid w:val="00A46670"/>
    <w:rsid w:val="00A466B9"/>
    <w:rsid w:val="00A46AB8"/>
    <w:rsid w:val="00A46ACF"/>
    <w:rsid w:val="00A46FAD"/>
    <w:rsid w:val="00A4790F"/>
    <w:rsid w:val="00A50641"/>
    <w:rsid w:val="00A5068D"/>
    <w:rsid w:val="00A510A0"/>
    <w:rsid w:val="00A51495"/>
    <w:rsid w:val="00A5210A"/>
    <w:rsid w:val="00A52454"/>
    <w:rsid w:val="00A533E3"/>
    <w:rsid w:val="00A53437"/>
    <w:rsid w:val="00A5410A"/>
    <w:rsid w:val="00A54A12"/>
    <w:rsid w:val="00A5595B"/>
    <w:rsid w:val="00A55D0A"/>
    <w:rsid w:val="00A55DED"/>
    <w:rsid w:val="00A55FE4"/>
    <w:rsid w:val="00A56CDC"/>
    <w:rsid w:val="00A56D43"/>
    <w:rsid w:val="00A56FC2"/>
    <w:rsid w:val="00A5728C"/>
    <w:rsid w:val="00A607D8"/>
    <w:rsid w:val="00A612F6"/>
    <w:rsid w:val="00A616C1"/>
    <w:rsid w:val="00A623A1"/>
    <w:rsid w:val="00A6272E"/>
    <w:rsid w:val="00A63A2A"/>
    <w:rsid w:val="00A65165"/>
    <w:rsid w:val="00A6606C"/>
    <w:rsid w:val="00A67997"/>
    <w:rsid w:val="00A70FBB"/>
    <w:rsid w:val="00A710B1"/>
    <w:rsid w:val="00A71B91"/>
    <w:rsid w:val="00A71B93"/>
    <w:rsid w:val="00A721E5"/>
    <w:rsid w:val="00A72331"/>
    <w:rsid w:val="00A7259C"/>
    <w:rsid w:val="00A730E8"/>
    <w:rsid w:val="00A73ADA"/>
    <w:rsid w:val="00A74546"/>
    <w:rsid w:val="00A746D1"/>
    <w:rsid w:val="00A74A63"/>
    <w:rsid w:val="00A74E9A"/>
    <w:rsid w:val="00A74F47"/>
    <w:rsid w:val="00A76147"/>
    <w:rsid w:val="00A7697F"/>
    <w:rsid w:val="00A76A60"/>
    <w:rsid w:val="00A76A93"/>
    <w:rsid w:val="00A7749F"/>
    <w:rsid w:val="00A77A03"/>
    <w:rsid w:val="00A8042E"/>
    <w:rsid w:val="00A806B4"/>
    <w:rsid w:val="00A80755"/>
    <w:rsid w:val="00A8232C"/>
    <w:rsid w:val="00A82944"/>
    <w:rsid w:val="00A8311E"/>
    <w:rsid w:val="00A8349A"/>
    <w:rsid w:val="00A84F87"/>
    <w:rsid w:val="00A851E2"/>
    <w:rsid w:val="00A85525"/>
    <w:rsid w:val="00A85A73"/>
    <w:rsid w:val="00A85AEF"/>
    <w:rsid w:val="00A8610E"/>
    <w:rsid w:val="00A871A3"/>
    <w:rsid w:val="00A87CC8"/>
    <w:rsid w:val="00A9026C"/>
    <w:rsid w:val="00A90313"/>
    <w:rsid w:val="00A914CE"/>
    <w:rsid w:val="00A923D2"/>
    <w:rsid w:val="00A92F5B"/>
    <w:rsid w:val="00A931AA"/>
    <w:rsid w:val="00A93525"/>
    <w:rsid w:val="00A93D85"/>
    <w:rsid w:val="00A941DF"/>
    <w:rsid w:val="00A945F1"/>
    <w:rsid w:val="00A949B3"/>
    <w:rsid w:val="00A94A4D"/>
    <w:rsid w:val="00A95480"/>
    <w:rsid w:val="00A95D17"/>
    <w:rsid w:val="00A96FB3"/>
    <w:rsid w:val="00A97F02"/>
    <w:rsid w:val="00AA0A43"/>
    <w:rsid w:val="00AA0F9E"/>
    <w:rsid w:val="00AA0FDD"/>
    <w:rsid w:val="00AA13DB"/>
    <w:rsid w:val="00AA19F9"/>
    <w:rsid w:val="00AA3377"/>
    <w:rsid w:val="00AA360D"/>
    <w:rsid w:val="00AA370F"/>
    <w:rsid w:val="00AA422D"/>
    <w:rsid w:val="00AA436F"/>
    <w:rsid w:val="00AA4499"/>
    <w:rsid w:val="00AA463C"/>
    <w:rsid w:val="00AA5144"/>
    <w:rsid w:val="00AA573D"/>
    <w:rsid w:val="00AA63EF"/>
    <w:rsid w:val="00AA70B5"/>
    <w:rsid w:val="00AA7F07"/>
    <w:rsid w:val="00AB1932"/>
    <w:rsid w:val="00AB1E40"/>
    <w:rsid w:val="00AB2EFE"/>
    <w:rsid w:val="00AB3C69"/>
    <w:rsid w:val="00AB3CF6"/>
    <w:rsid w:val="00AB4FC5"/>
    <w:rsid w:val="00AB501C"/>
    <w:rsid w:val="00AB5293"/>
    <w:rsid w:val="00AB603D"/>
    <w:rsid w:val="00AB6FF3"/>
    <w:rsid w:val="00AB7002"/>
    <w:rsid w:val="00AB701D"/>
    <w:rsid w:val="00AB763D"/>
    <w:rsid w:val="00AB7B92"/>
    <w:rsid w:val="00AC00C0"/>
    <w:rsid w:val="00AC00F1"/>
    <w:rsid w:val="00AC066B"/>
    <w:rsid w:val="00AC0C51"/>
    <w:rsid w:val="00AC0F4B"/>
    <w:rsid w:val="00AC1CF5"/>
    <w:rsid w:val="00AC20A4"/>
    <w:rsid w:val="00AC2D42"/>
    <w:rsid w:val="00AC2E3E"/>
    <w:rsid w:val="00AC35EE"/>
    <w:rsid w:val="00AC40ED"/>
    <w:rsid w:val="00AC4A59"/>
    <w:rsid w:val="00AC4CBA"/>
    <w:rsid w:val="00AC4FD9"/>
    <w:rsid w:val="00AC5882"/>
    <w:rsid w:val="00AC5C7C"/>
    <w:rsid w:val="00AC6682"/>
    <w:rsid w:val="00AC6D90"/>
    <w:rsid w:val="00AC6F77"/>
    <w:rsid w:val="00AC7DDD"/>
    <w:rsid w:val="00AD03B0"/>
    <w:rsid w:val="00AD16C5"/>
    <w:rsid w:val="00AD18E5"/>
    <w:rsid w:val="00AD246A"/>
    <w:rsid w:val="00AD2A07"/>
    <w:rsid w:val="00AD47E8"/>
    <w:rsid w:val="00AD4AFB"/>
    <w:rsid w:val="00AD5354"/>
    <w:rsid w:val="00AD6857"/>
    <w:rsid w:val="00AD6E44"/>
    <w:rsid w:val="00AD725B"/>
    <w:rsid w:val="00AD7FE4"/>
    <w:rsid w:val="00AD7FEF"/>
    <w:rsid w:val="00AE0363"/>
    <w:rsid w:val="00AE0385"/>
    <w:rsid w:val="00AE0B57"/>
    <w:rsid w:val="00AE0D18"/>
    <w:rsid w:val="00AE1E88"/>
    <w:rsid w:val="00AE3497"/>
    <w:rsid w:val="00AE36B2"/>
    <w:rsid w:val="00AE37C1"/>
    <w:rsid w:val="00AE3D1E"/>
    <w:rsid w:val="00AE4E83"/>
    <w:rsid w:val="00AE5AB1"/>
    <w:rsid w:val="00AE6704"/>
    <w:rsid w:val="00AE6A0A"/>
    <w:rsid w:val="00AE71E3"/>
    <w:rsid w:val="00AE756A"/>
    <w:rsid w:val="00AE78B0"/>
    <w:rsid w:val="00AF07F8"/>
    <w:rsid w:val="00AF1291"/>
    <w:rsid w:val="00AF222D"/>
    <w:rsid w:val="00AF286E"/>
    <w:rsid w:val="00AF295D"/>
    <w:rsid w:val="00AF2A84"/>
    <w:rsid w:val="00AF2CC5"/>
    <w:rsid w:val="00AF38F9"/>
    <w:rsid w:val="00AF476D"/>
    <w:rsid w:val="00AF4874"/>
    <w:rsid w:val="00AF5217"/>
    <w:rsid w:val="00AF5E9B"/>
    <w:rsid w:val="00AF5FD9"/>
    <w:rsid w:val="00AF6BC2"/>
    <w:rsid w:val="00AF6D1B"/>
    <w:rsid w:val="00AF7558"/>
    <w:rsid w:val="00AF7C57"/>
    <w:rsid w:val="00B001F8"/>
    <w:rsid w:val="00B00EF8"/>
    <w:rsid w:val="00B01193"/>
    <w:rsid w:val="00B0181C"/>
    <w:rsid w:val="00B01CFA"/>
    <w:rsid w:val="00B02FA4"/>
    <w:rsid w:val="00B033EE"/>
    <w:rsid w:val="00B03AB0"/>
    <w:rsid w:val="00B05391"/>
    <w:rsid w:val="00B0561A"/>
    <w:rsid w:val="00B058C1"/>
    <w:rsid w:val="00B05FCF"/>
    <w:rsid w:val="00B068A4"/>
    <w:rsid w:val="00B06D27"/>
    <w:rsid w:val="00B07CA0"/>
    <w:rsid w:val="00B103D0"/>
    <w:rsid w:val="00B107D0"/>
    <w:rsid w:val="00B1109D"/>
    <w:rsid w:val="00B11CE5"/>
    <w:rsid w:val="00B122FE"/>
    <w:rsid w:val="00B1352E"/>
    <w:rsid w:val="00B13571"/>
    <w:rsid w:val="00B13B69"/>
    <w:rsid w:val="00B13BF0"/>
    <w:rsid w:val="00B14216"/>
    <w:rsid w:val="00B16030"/>
    <w:rsid w:val="00B161D9"/>
    <w:rsid w:val="00B16449"/>
    <w:rsid w:val="00B16536"/>
    <w:rsid w:val="00B16BB5"/>
    <w:rsid w:val="00B17169"/>
    <w:rsid w:val="00B207D8"/>
    <w:rsid w:val="00B20C15"/>
    <w:rsid w:val="00B21D33"/>
    <w:rsid w:val="00B2239B"/>
    <w:rsid w:val="00B22AAF"/>
    <w:rsid w:val="00B22BEA"/>
    <w:rsid w:val="00B231FF"/>
    <w:rsid w:val="00B239F5"/>
    <w:rsid w:val="00B23D15"/>
    <w:rsid w:val="00B24C6D"/>
    <w:rsid w:val="00B25183"/>
    <w:rsid w:val="00B26397"/>
    <w:rsid w:val="00B26EAA"/>
    <w:rsid w:val="00B2718D"/>
    <w:rsid w:val="00B300C6"/>
    <w:rsid w:val="00B30D2C"/>
    <w:rsid w:val="00B31D19"/>
    <w:rsid w:val="00B321E6"/>
    <w:rsid w:val="00B32229"/>
    <w:rsid w:val="00B328D8"/>
    <w:rsid w:val="00B33944"/>
    <w:rsid w:val="00B34F4D"/>
    <w:rsid w:val="00B3698E"/>
    <w:rsid w:val="00B37172"/>
    <w:rsid w:val="00B37667"/>
    <w:rsid w:val="00B378EF"/>
    <w:rsid w:val="00B37FD8"/>
    <w:rsid w:val="00B400A0"/>
    <w:rsid w:val="00B4099B"/>
    <w:rsid w:val="00B40BD4"/>
    <w:rsid w:val="00B41245"/>
    <w:rsid w:val="00B42A0F"/>
    <w:rsid w:val="00B42A2F"/>
    <w:rsid w:val="00B43159"/>
    <w:rsid w:val="00B43D03"/>
    <w:rsid w:val="00B445C5"/>
    <w:rsid w:val="00B45531"/>
    <w:rsid w:val="00B46586"/>
    <w:rsid w:val="00B46BEC"/>
    <w:rsid w:val="00B47ADE"/>
    <w:rsid w:val="00B502E5"/>
    <w:rsid w:val="00B50B9A"/>
    <w:rsid w:val="00B50DCB"/>
    <w:rsid w:val="00B5197D"/>
    <w:rsid w:val="00B52178"/>
    <w:rsid w:val="00B52A1A"/>
    <w:rsid w:val="00B52B2D"/>
    <w:rsid w:val="00B52ED2"/>
    <w:rsid w:val="00B55347"/>
    <w:rsid w:val="00B571D2"/>
    <w:rsid w:val="00B57248"/>
    <w:rsid w:val="00B57351"/>
    <w:rsid w:val="00B5795E"/>
    <w:rsid w:val="00B57EFC"/>
    <w:rsid w:val="00B57F2D"/>
    <w:rsid w:val="00B6063B"/>
    <w:rsid w:val="00B60BEC"/>
    <w:rsid w:val="00B6269D"/>
    <w:rsid w:val="00B6366C"/>
    <w:rsid w:val="00B63DA4"/>
    <w:rsid w:val="00B63EFB"/>
    <w:rsid w:val="00B63FB7"/>
    <w:rsid w:val="00B65911"/>
    <w:rsid w:val="00B66221"/>
    <w:rsid w:val="00B67149"/>
    <w:rsid w:val="00B672C3"/>
    <w:rsid w:val="00B67FB3"/>
    <w:rsid w:val="00B707EA"/>
    <w:rsid w:val="00B712DF"/>
    <w:rsid w:val="00B71662"/>
    <w:rsid w:val="00B719A1"/>
    <w:rsid w:val="00B71D39"/>
    <w:rsid w:val="00B71E99"/>
    <w:rsid w:val="00B725F9"/>
    <w:rsid w:val="00B730C2"/>
    <w:rsid w:val="00B732F3"/>
    <w:rsid w:val="00B741DD"/>
    <w:rsid w:val="00B751CC"/>
    <w:rsid w:val="00B756E8"/>
    <w:rsid w:val="00B75982"/>
    <w:rsid w:val="00B75E36"/>
    <w:rsid w:val="00B76156"/>
    <w:rsid w:val="00B76700"/>
    <w:rsid w:val="00B7676E"/>
    <w:rsid w:val="00B769BB"/>
    <w:rsid w:val="00B76BFA"/>
    <w:rsid w:val="00B76E61"/>
    <w:rsid w:val="00B77D39"/>
    <w:rsid w:val="00B80030"/>
    <w:rsid w:val="00B8025C"/>
    <w:rsid w:val="00B80749"/>
    <w:rsid w:val="00B80A89"/>
    <w:rsid w:val="00B81D32"/>
    <w:rsid w:val="00B82E25"/>
    <w:rsid w:val="00B86138"/>
    <w:rsid w:val="00B86E14"/>
    <w:rsid w:val="00B87979"/>
    <w:rsid w:val="00B900AC"/>
    <w:rsid w:val="00B90A81"/>
    <w:rsid w:val="00B912A5"/>
    <w:rsid w:val="00B912DE"/>
    <w:rsid w:val="00B92074"/>
    <w:rsid w:val="00B929FE"/>
    <w:rsid w:val="00B92A1D"/>
    <w:rsid w:val="00B92EAD"/>
    <w:rsid w:val="00B932E9"/>
    <w:rsid w:val="00B93601"/>
    <w:rsid w:val="00B9395E"/>
    <w:rsid w:val="00B94093"/>
    <w:rsid w:val="00B952E8"/>
    <w:rsid w:val="00B9570D"/>
    <w:rsid w:val="00B95A7A"/>
    <w:rsid w:val="00B9614E"/>
    <w:rsid w:val="00B963F4"/>
    <w:rsid w:val="00B9675E"/>
    <w:rsid w:val="00BA1D68"/>
    <w:rsid w:val="00BA2330"/>
    <w:rsid w:val="00BA2CF6"/>
    <w:rsid w:val="00BA3334"/>
    <w:rsid w:val="00BA3B83"/>
    <w:rsid w:val="00BA44F8"/>
    <w:rsid w:val="00BA4511"/>
    <w:rsid w:val="00BA54B5"/>
    <w:rsid w:val="00BA66F8"/>
    <w:rsid w:val="00BA68A2"/>
    <w:rsid w:val="00BA7B12"/>
    <w:rsid w:val="00BB0ACF"/>
    <w:rsid w:val="00BB168B"/>
    <w:rsid w:val="00BB168F"/>
    <w:rsid w:val="00BB1B3C"/>
    <w:rsid w:val="00BB1EEE"/>
    <w:rsid w:val="00BB2602"/>
    <w:rsid w:val="00BB2B4E"/>
    <w:rsid w:val="00BB2EAE"/>
    <w:rsid w:val="00BB33A5"/>
    <w:rsid w:val="00BB3B50"/>
    <w:rsid w:val="00BB45BF"/>
    <w:rsid w:val="00BB4B02"/>
    <w:rsid w:val="00BB4C1F"/>
    <w:rsid w:val="00BB589A"/>
    <w:rsid w:val="00BB5B64"/>
    <w:rsid w:val="00BB7705"/>
    <w:rsid w:val="00BB78F6"/>
    <w:rsid w:val="00BB7979"/>
    <w:rsid w:val="00BC0227"/>
    <w:rsid w:val="00BC0E04"/>
    <w:rsid w:val="00BC1B61"/>
    <w:rsid w:val="00BC1C41"/>
    <w:rsid w:val="00BC3071"/>
    <w:rsid w:val="00BC3111"/>
    <w:rsid w:val="00BC37D8"/>
    <w:rsid w:val="00BC489A"/>
    <w:rsid w:val="00BC5093"/>
    <w:rsid w:val="00BC52B1"/>
    <w:rsid w:val="00BC52B3"/>
    <w:rsid w:val="00BC5689"/>
    <w:rsid w:val="00BC5691"/>
    <w:rsid w:val="00BC5893"/>
    <w:rsid w:val="00BC5F72"/>
    <w:rsid w:val="00BC61ED"/>
    <w:rsid w:val="00BC6CC0"/>
    <w:rsid w:val="00BC6F19"/>
    <w:rsid w:val="00BC7D47"/>
    <w:rsid w:val="00BC7E2B"/>
    <w:rsid w:val="00BC7EC0"/>
    <w:rsid w:val="00BD0523"/>
    <w:rsid w:val="00BD3163"/>
    <w:rsid w:val="00BD3179"/>
    <w:rsid w:val="00BD36EA"/>
    <w:rsid w:val="00BD3703"/>
    <w:rsid w:val="00BD3CE2"/>
    <w:rsid w:val="00BD4071"/>
    <w:rsid w:val="00BD6045"/>
    <w:rsid w:val="00BD6227"/>
    <w:rsid w:val="00BE048A"/>
    <w:rsid w:val="00BE0D5F"/>
    <w:rsid w:val="00BE0FAA"/>
    <w:rsid w:val="00BE2138"/>
    <w:rsid w:val="00BE235F"/>
    <w:rsid w:val="00BE23B8"/>
    <w:rsid w:val="00BE2B3E"/>
    <w:rsid w:val="00BE3156"/>
    <w:rsid w:val="00BE344E"/>
    <w:rsid w:val="00BE3642"/>
    <w:rsid w:val="00BE378F"/>
    <w:rsid w:val="00BE3A20"/>
    <w:rsid w:val="00BE3A32"/>
    <w:rsid w:val="00BE3EC8"/>
    <w:rsid w:val="00BE4385"/>
    <w:rsid w:val="00BE4D19"/>
    <w:rsid w:val="00BE4EA2"/>
    <w:rsid w:val="00BE5048"/>
    <w:rsid w:val="00BE5459"/>
    <w:rsid w:val="00BE6649"/>
    <w:rsid w:val="00BE7A34"/>
    <w:rsid w:val="00BE7BFB"/>
    <w:rsid w:val="00BF1544"/>
    <w:rsid w:val="00BF1C52"/>
    <w:rsid w:val="00BF1F09"/>
    <w:rsid w:val="00BF2416"/>
    <w:rsid w:val="00BF3E92"/>
    <w:rsid w:val="00BF40D4"/>
    <w:rsid w:val="00BF431E"/>
    <w:rsid w:val="00BF56BD"/>
    <w:rsid w:val="00BF6272"/>
    <w:rsid w:val="00BF7975"/>
    <w:rsid w:val="00BF7F67"/>
    <w:rsid w:val="00C0046D"/>
    <w:rsid w:val="00C009E3"/>
    <w:rsid w:val="00C019DE"/>
    <w:rsid w:val="00C01FC1"/>
    <w:rsid w:val="00C023C3"/>
    <w:rsid w:val="00C02A77"/>
    <w:rsid w:val="00C02B6F"/>
    <w:rsid w:val="00C03676"/>
    <w:rsid w:val="00C03C27"/>
    <w:rsid w:val="00C0535B"/>
    <w:rsid w:val="00C056B3"/>
    <w:rsid w:val="00C0577F"/>
    <w:rsid w:val="00C06407"/>
    <w:rsid w:val="00C07192"/>
    <w:rsid w:val="00C07F56"/>
    <w:rsid w:val="00C1165B"/>
    <w:rsid w:val="00C12194"/>
    <w:rsid w:val="00C12B8F"/>
    <w:rsid w:val="00C135F4"/>
    <w:rsid w:val="00C139CF"/>
    <w:rsid w:val="00C14082"/>
    <w:rsid w:val="00C14976"/>
    <w:rsid w:val="00C14DF4"/>
    <w:rsid w:val="00C15377"/>
    <w:rsid w:val="00C1655C"/>
    <w:rsid w:val="00C1678B"/>
    <w:rsid w:val="00C16BE5"/>
    <w:rsid w:val="00C173E9"/>
    <w:rsid w:val="00C17639"/>
    <w:rsid w:val="00C17EFC"/>
    <w:rsid w:val="00C200AD"/>
    <w:rsid w:val="00C22507"/>
    <w:rsid w:val="00C225E8"/>
    <w:rsid w:val="00C22C86"/>
    <w:rsid w:val="00C233FD"/>
    <w:rsid w:val="00C23403"/>
    <w:rsid w:val="00C24F89"/>
    <w:rsid w:val="00C25A23"/>
    <w:rsid w:val="00C27225"/>
    <w:rsid w:val="00C27C35"/>
    <w:rsid w:val="00C27EF0"/>
    <w:rsid w:val="00C3027C"/>
    <w:rsid w:val="00C30AF9"/>
    <w:rsid w:val="00C311C2"/>
    <w:rsid w:val="00C32C56"/>
    <w:rsid w:val="00C32DB5"/>
    <w:rsid w:val="00C33370"/>
    <w:rsid w:val="00C33725"/>
    <w:rsid w:val="00C339D9"/>
    <w:rsid w:val="00C34195"/>
    <w:rsid w:val="00C344CA"/>
    <w:rsid w:val="00C34DC4"/>
    <w:rsid w:val="00C3578C"/>
    <w:rsid w:val="00C36199"/>
    <w:rsid w:val="00C36426"/>
    <w:rsid w:val="00C36DC0"/>
    <w:rsid w:val="00C40393"/>
    <w:rsid w:val="00C40D98"/>
    <w:rsid w:val="00C416CE"/>
    <w:rsid w:val="00C41AB3"/>
    <w:rsid w:val="00C42309"/>
    <w:rsid w:val="00C4294C"/>
    <w:rsid w:val="00C42BE2"/>
    <w:rsid w:val="00C43575"/>
    <w:rsid w:val="00C436FE"/>
    <w:rsid w:val="00C43B88"/>
    <w:rsid w:val="00C43C6B"/>
    <w:rsid w:val="00C441BD"/>
    <w:rsid w:val="00C4426A"/>
    <w:rsid w:val="00C4457A"/>
    <w:rsid w:val="00C44804"/>
    <w:rsid w:val="00C44F5E"/>
    <w:rsid w:val="00C45138"/>
    <w:rsid w:val="00C45A0A"/>
    <w:rsid w:val="00C47186"/>
    <w:rsid w:val="00C503B1"/>
    <w:rsid w:val="00C50901"/>
    <w:rsid w:val="00C50B0F"/>
    <w:rsid w:val="00C517E0"/>
    <w:rsid w:val="00C52862"/>
    <w:rsid w:val="00C52C42"/>
    <w:rsid w:val="00C52DAC"/>
    <w:rsid w:val="00C53E32"/>
    <w:rsid w:val="00C542DF"/>
    <w:rsid w:val="00C5482A"/>
    <w:rsid w:val="00C554D6"/>
    <w:rsid w:val="00C55959"/>
    <w:rsid w:val="00C55C7D"/>
    <w:rsid w:val="00C56207"/>
    <w:rsid w:val="00C57623"/>
    <w:rsid w:val="00C57AE9"/>
    <w:rsid w:val="00C57E88"/>
    <w:rsid w:val="00C6043F"/>
    <w:rsid w:val="00C60A20"/>
    <w:rsid w:val="00C619C4"/>
    <w:rsid w:val="00C62285"/>
    <w:rsid w:val="00C62BC6"/>
    <w:rsid w:val="00C6515E"/>
    <w:rsid w:val="00C65768"/>
    <w:rsid w:val="00C658D6"/>
    <w:rsid w:val="00C65900"/>
    <w:rsid w:val="00C6614E"/>
    <w:rsid w:val="00C662AB"/>
    <w:rsid w:val="00C677CF"/>
    <w:rsid w:val="00C67F8C"/>
    <w:rsid w:val="00C708F8"/>
    <w:rsid w:val="00C7207C"/>
    <w:rsid w:val="00C72153"/>
    <w:rsid w:val="00C73285"/>
    <w:rsid w:val="00C73446"/>
    <w:rsid w:val="00C744FF"/>
    <w:rsid w:val="00C7493D"/>
    <w:rsid w:val="00C74AA5"/>
    <w:rsid w:val="00C75069"/>
    <w:rsid w:val="00C75F05"/>
    <w:rsid w:val="00C76B99"/>
    <w:rsid w:val="00C7755E"/>
    <w:rsid w:val="00C77B4A"/>
    <w:rsid w:val="00C77BAC"/>
    <w:rsid w:val="00C82495"/>
    <w:rsid w:val="00C82814"/>
    <w:rsid w:val="00C847DE"/>
    <w:rsid w:val="00C84B39"/>
    <w:rsid w:val="00C85006"/>
    <w:rsid w:val="00C868EA"/>
    <w:rsid w:val="00C86BF3"/>
    <w:rsid w:val="00C8765C"/>
    <w:rsid w:val="00C876AA"/>
    <w:rsid w:val="00C878C6"/>
    <w:rsid w:val="00C87986"/>
    <w:rsid w:val="00C87D2F"/>
    <w:rsid w:val="00C87DFD"/>
    <w:rsid w:val="00C9078F"/>
    <w:rsid w:val="00C908C2"/>
    <w:rsid w:val="00C913AD"/>
    <w:rsid w:val="00C917FD"/>
    <w:rsid w:val="00C923D2"/>
    <w:rsid w:val="00C92DD3"/>
    <w:rsid w:val="00C92ECA"/>
    <w:rsid w:val="00C94ADF"/>
    <w:rsid w:val="00C94C08"/>
    <w:rsid w:val="00C9558A"/>
    <w:rsid w:val="00C95A84"/>
    <w:rsid w:val="00C95F5C"/>
    <w:rsid w:val="00C963C9"/>
    <w:rsid w:val="00C97763"/>
    <w:rsid w:val="00C97B47"/>
    <w:rsid w:val="00CA02F1"/>
    <w:rsid w:val="00CA04E7"/>
    <w:rsid w:val="00CA16E1"/>
    <w:rsid w:val="00CA2022"/>
    <w:rsid w:val="00CA29C9"/>
    <w:rsid w:val="00CA39EF"/>
    <w:rsid w:val="00CA4844"/>
    <w:rsid w:val="00CA4E30"/>
    <w:rsid w:val="00CA6590"/>
    <w:rsid w:val="00CA6D6C"/>
    <w:rsid w:val="00CA78BB"/>
    <w:rsid w:val="00CB057C"/>
    <w:rsid w:val="00CB10FA"/>
    <w:rsid w:val="00CB1C28"/>
    <w:rsid w:val="00CB2B3F"/>
    <w:rsid w:val="00CB441D"/>
    <w:rsid w:val="00CB450A"/>
    <w:rsid w:val="00CB4794"/>
    <w:rsid w:val="00CB50F0"/>
    <w:rsid w:val="00CB5298"/>
    <w:rsid w:val="00CB5EEB"/>
    <w:rsid w:val="00CB6612"/>
    <w:rsid w:val="00CB6872"/>
    <w:rsid w:val="00CB72C9"/>
    <w:rsid w:val="00CB7D05"/>
    <w:rsid w:val="00CC0C81"/>
    <w:rsid w:val="00CC1C39"/>
    <w:rsid w:val="00CC1E58"/>
    <w:rsid w:val="00CC269F"/>
    <w:rsid w:val="00CC306C"/>
    <w:rsid w:val="00CC3896"/>
    <w:rsid w:val="00CC3BF7"/>
    <w:rsid w:val="00CC3E9D"/>
    <w:rsid w:val="00CC407D"/>
    <w:rsid w:val="00CC416A"/>
    <w:rsid w:val="00CC576D"/>
    <w:rsid w:val="00CC5A2A"/>
    <w:rsid w:val="00CC5EEF"/>
    <w:rsid w:val="00CC6E01"/>
    <w:rsid w:val="00CC74D4"/>
    <w:rsid w:val="00CC7AC4"/>
    <w:rsid w:val="00CD1E68"/>
    <w:rsid w:val="00CD1E9A"/>
    <w:rsid w:val="00CD367D"/>
    <w:rsid w:val="00CD3C82"/>
    <w:rsid w:val="00CD45F9"/>
    <w:rsid w:val="00CD475B"/>
    <w:rsid w:val="00CD5A1B"/>
    <w:rsid w:val="00CD78BB"/>
    <w:rsid w:val="00CE036F"/>
    <w:rsid w:val="00CE0392"/>
    <w:rsid w:val="00CE0AFF"/>
    <w:rsid w:val="00CE0CEA"/>
    <w:rsid w:val="00CE1D0B"/>
    <w:rsid w:val="00CE29C5"/>
    <w:rsid w:val="00CE3C21"/>
    <w:rsid w:val="00CE43A0"/>
    <w:rsid w:val="00CE4E3D"/>
    <w:rsid w:val="00CE55CE"/>
    <w:rsid w:val="00CE7A5F"/>
    <w:rsid w:val="00CF0A00"/>
    <w:rsid w:val="00CF1597"/>
    <w:rsid w:val="00CF1B41"/>
    <w:rsid w:val="00CF203C"/>
    <w:rsid w:val="00CF2362"/>
    <w:rsid w:val="00CF24E4"/>
    <w:rsid w:val="00CF269A"/>
    <w:rsid w:val="00CF391C"/>
    <w:rsid w:val="00CF3CE0"/>
    <w:rsid w:val="00CF3D18"/>
    <w:rsid w:val="00CF4569"/>
    <w:rsid w:val="00CF4734"/>
    <w:rsid w:val="00CF4D59"/>
    <w:rsid w:val="00CF5E5A"/>
    <w:rsid w:val="00CF6B4E"/>
    <w:rsid w:val="00D0017F"/>
    <w:rsid w:val="00D003B6"/>
    <w:rsid w:val="00D00978"/>
    <w:rsid w:val="00D01439"/>
    <w:rsid w:val="00D01907"/>
    <w:rsid w:val="00D03E77"/>
    <w:rsid w:val="00D04629"/>
    <w:rsid w:val="00D04672"/>
    <w:rsid w:val="00D04A4F"/>
    <w:rsid w:val="00D05D42"/>
    <w:rsid w:val="00D060B9"/>
    <w:rsid w:val="00D06FA3"/>
    <w:rsid w:val="00D0789B"/>
    <w:rsid w:val="00D07E1A"/>
    <w:rsid w:val="00D07E98"/>
    <w:rsid w:val="00D1023A"/>
    <w:rsid w:val="00D1066E"/>
    <w:rsid w:val="00D108CC"/>
    <w:rsid w:val="00D10EA9"/>
    <w:rsid w:val="00D11290"/>
    <w:rsid w:val="00D120C5"/>
    <w:rsid w:val="00D126E6"/>
    <w:rsid w:val="00D13508"/>
    <w:rsid w:val="00D13845"/>
    <w:rsid w:val="00D140F2"/>
    <w:rsid w:val="00D15B68"/>
    <w:rsid w:val="00D15DAE"/>
    <w:rsid w:val="00D164C5"/>
    <w:rsid w:val="00D165F8"/>
    <w:rsid w:val="00D16C47"/>
    <w:rsid w:val="00D1772A"/>
    <w:rsid w:val="00D17772"/>
    <w:rsid w:val="00D205B1"/>
    <w:rsid w:val="00D20B93"/>
    <w:rsid w:val="00D210A7"/>
    <w:rsid w:val="00D21379"/>
    <w:rsid w:val="00D214EC"/>
    <w:rsid w:val="00D21804"/>
    <w:rsid w:val="00D219E7"/>
    <w:rsid w:val="00D22618"/>
    <w:rsid w:val="00D226D3"/>
    <w:rsid w:val="00D22C55"/>
    <w:rsid w:val="00D22CBD"/>
    <w:rsid w:val="00D22FEA"/>
    <w:rsid w:val="00D23023"/>
    <w:rsid w:val="00D23196"/>
    <w:rsid w:val="00D235BE"/>
    <w:rsid w:val="00D23875"/>
    <w:rsid w:val="00D23FD3"/>
    <w:rsid w:val="00D24F4D"/>
    <w:rsid w:val="00D25E29"/>
    <w:rsid w:val="00D265FC"/>
    <w:rsid w:val="00D268B9"/>
    <w:rsid w:val="00D270E8"/>
    <w:rsid w:val="00D2712D"/>
    <w:rsid w:val="00D27551"/>
    <w:rsid w:val="00D27A1C"/>
    <w:rsid w:val="00D27C7E"/>
    <w:rsid w:val="00D27F50"/>
    <w:rsid w:val="00D30A34"/>
    <w:rsid w:val="00D31032"/>
    <w:rsid w:val="00D3168B"/>
    <w:rsid w:val="00D3197D"/>
    <w:rsid w:val="00D32BD3"/>
    <w:rsid w:val="00D3480C"/>
    <w:rsid w:val="00D34A6C"/>
    <w:rsid w:val="00D34F3A"/>
    <w:rsid w:val="00D35B81"/>
    <w:rsid w:val="00D35CB9"/>
    <w:rsid w:val="00D36328"/>
    <w:rsid w:val="00D36958"/>
    <w:rsid w:val="00D37080"/>
    <w:rsid w:val="00D37207"/>
    <w:rsid w:val="00D37313"/>
    <w:rsid w:val="00D373BE"/>
    <w:rsid w:val="00D3754A"/>
    <w:rsid w:val="00D3768B"/>
    <w:rsid w:val="00D37BC9"/>
    <w:rsid w:val="00D37BE4"/>
    <w:rsid w:val="00D41340"/>
    <w:rsid w:val="00D4292F"/>
    <w:rsid w:val="00D43408"/>
    <w:rsid w:val="00D4362A"/>
    <w:rsid w:val="00D43F1A"/>
    <w:rsid w:val="00D4405B"/>
    <w:rsid w:val="00D440CC"/>
    <w:rsid w:val="00D447D0"/>
    <w:rsid w:val="00D45358"/>
    <w:rsid w:val="00D465E9"/>
    <w:rsid w:val="00D46656"/>
    <w:rsid w:val="00D46B54"/>
    <w:rsid w:val="00D50374"/>
    <w:rsid w:val="00D50D5D"/>
    <w:rsid w:val="00D52233"/>
    <w:rsid w:val="00D523F4"/>
    <w:rsid w:val="00D52AA8"/>
    <w:rsid w:val="00D52F8F"/>
    <w:rsid w:val="00D53CBB"/>
    <w:rsid w:val="00D54787"/>
    <w:rsid w:val="00D54880"/>
    <w:rsid w:val="00D54B36"/>
    <w:rsid w:val="00D54B69"/>
    <w:rsid w:val="00D54D0B"/>
    <w:rsid w:val="00D54D6E"/>
    <w:rsid w:val="00D54D99"/>
    <w:rsid w:val="00D5506F"/>
    <w:rsid w:val="00D550E8"/>
    <w:rsid w:val="00D55820"/>
    <w:rsid w:val="00D55B36"/>
    <w:rsid w:val="00D5657B"/>
    <w:rsid w:val="00D56CC2"/>
    <w:rsid w:val="00D56FE4"/>
    <w:rsid w:val="00D5760A"/>
    <w:rsid w:val="00D57B94"/>
    <w:rsid w:val="00D57FCD"/>
    <w:rsid w:val="00D607C9"/>
    <w:rsid w:val="00D6106D"/>
    <w:rsid w:val="00D61E44"/>
    <w:rsid w:val="00D620D1"/>
    <w:rsid w:val="00D62E6D"/>
    <w:rsid w:val="00D63B07"/>
    <w:rsid w:val="00D64614"/>
    <w:rsid w:val="00D655DD"/>
    <w:rsid w:val="00D661B8"/>
    <w:rsid w:val="00D67074"/>
    <w:rsid w:val="00D700BF"/>
    <w:rsid w:val="00D70855"/>
    <w:rsid w:val="00D70876"/>
    <w:rsid w:val="00D7125F"/>
    <w:rsid w:val="00D71EDC"/>
    <w:rsid w:val="00D71F99"/>
    <w:rsid w:val="00D725BA"/>
    <w:rsid w:val="00D727FA"/>
    <w:rsid w:val="00D7301E"/>
    <w:rsid w:val="00D73135"/>
    <w:rsid w:val="00D7318B"/>
    <w:rsid w:val="00D74248"/>
    <w:rsid w:val="00D74510"/>
    <w:rsid w:val="00D750EC"/>
    <w:rsid w:val="00D7534E"/>
    <w:rsid w:val="00D76E2B"/>
    <w:rsid w:val="00D76FE0"/>
    <w:rsid w:val="00D7713A"/>
    <w:rsid w:val="00D77258"/>
    <w:rsid w:val="00D773AB"/>
    <w:rsid w:val="00D776AC"/>
    <w:rsid w:val="00D77733"/>
    <w:rsid w:val="00D77AA6"/>
    <w:rsid w:val="00D80508"/>
    <w:rsid w:val="00D80CC5"/>
    <w:rsid w:val="00D80D79"/>
    <w:rsid w:val="00D8142C"/>
    <w:rsid w:val="00D8219C"/>
    <w:rsid w:val="00D821E3"/>
    <w:rsid w:val="00D835C5"/>
    <w:rsid w:val="00D840AE"/>
    <w:rsid w:val="00D840C2"/>
    <w:rsid w:val="00D8411C"/>
    <w:rsid w:val="00D84B6F"/>
    <w:rsid w:val="00D85262"/>
    <w:rsid w:val="00D85625"/>
    <w:rsid w:val="00D859DD"/>
    <w:rsid w:val="00D85B85"/>
    <w:rsid w:val="00D8687E"/>
    <w:rsid w:val="00D878D2"/>
    <w:rsid w:val="00D905F9"/>
    <w:rsid w:val="00D906CF"/>
    <w:rsid w:val="00D91333"/>
    <w:rsid w:val="00D91AB9"/>
    <w:rsid w:val="00D91D74"/>
    <w:rsid w:val="00D92412"/>
    <w:rsid w:val="00D92F5F"/>
    <w:rsid w:val="00D930A9"/>
    <w:rsid w:val="00D93B92"/>
    <w:rsid w:val="00D946E3"/>
    <w:rsid w:val="00D9489C"/>
    <w:rsid w:val="00D94FAB"/>
    <w:rsid w:val="00D952FD"/>
    <w:rsid w:val="00D9568B"/>
    <w:rsid w:val="00D95A8A"/>
    <w:rsid w:val="00D95F60"/>
    <w:rsid w:val="00D963FE"/>
    <w:rsid w:val="00D96576"/>
    <w:rsid w:val="00D967CE"/>
    <w:rsid w:val="00D96998"/>
    <w:rsid w:val="00DA00C8"/>
    <w:rsid w:val="00DA0318"/>
    <w:rsid w:val="00DA04D9"/>
    <w:rsid w:val="00DA0E1C"/>
    <w:rsid w:val="00DA1EFE"/>
    <w:rsid w:val="00DA29DB"/>
    <w:rsid w:val="00DA2D82"/>
    <w:rsid w:val="00DA2E71"/>
    <w:rsid w:val="00DA326E"/>
    <w:rsid w:val="00DA3F0A"/>
    <w:rsid w:val="00DA405A"/>
    <w:rsid w:val="00DA4272"/>
    <w:rsid w:val="00DA4BFB"/>
    <w:rsid w:val="00DA54BD"/>
    <w:rsid w:val="00DA5D73"/>
    <w:rsid w:val="00DA67D9"/>
    <w:rsid w:val="00DA6ABE"/>
    <w:rsid w:val="00DA6F85"/>
    <w:rsid w:val="00DB00C6"/>
    <w:rsid w:val="00DB05B0"/>
    <w:rsid w:val="00DB0775"/>
    <w:rsid w:val="00DB0857"/>
    <w:rsid w:val="00DB170B"/>
    <w:rsid w:val="00DB1D6C"/>
    <w:rsid w:val="00DB25E6"/>
    <w:rsid w:val="00DB2DB3"/>
    <w:rsid w:val="00DB4599"/>
    <w:rsid w:val="00DB468D"/>
    <w:rsid w:val="00DB4807"/>
    <w:rsid w:val="00DB63B6"/>
    <w:rsid w:val="00DB6A80"/>
    <w:rsid w:val="00DB72A0"/>
    <w:rsid w:val="00DC0F2B"/>
    <w:rsid w:val="00DC162A"/>
    <w:rsid w:val="00DC18E9"/>
    <w:rsid w:val="00DC1B4F"/>
    <w:rsid w:val="00DC1D0E"/>
    <w:rsid w:val="00DC20E3"/>
    <w:rsid w:val="00DC278F"/>
    <w:rsid w:val="00DC2C40"/>
    <w:rsid w:val="00DC3C86"/>
    <w:rsid w:val="00DC4482"/>
    <w:rsid w:val="00DC567C"/>
    <w:rsid w:val="00DC661A"/>
    <w:rsid w:val="00DC6A65"/>
    <w:rsid w:val="00DC79A3"/>
    <w:rsid w:val="00DC7E1A"/>
    <w:rsid w:val="00DD1701"/>
    <w:rsid w:val="00DD1D3F"/>
    <w:rsid w:val="00DD220E"/>
    <w:rsid w:val="00DD2BEC"/>
    <w:rsid w:val="00DD3B93"/>
    <w:rsid w:val="00DD4D19"/>
    <w:rsid w:val="00DD7A2F"/>
    <w:rsid w:val="00DE1866"/>
    <w:rsid w:val="00DE1D03"/>
    <w:rsid w:val="00DE1F7C"/>
    <w:rsid w:val="00DE3369"/>
    <w:rsid w:val="00DE37EA"/>
    <w:rsid w:val="00DE3F06"/>
    <w:rsid w:val="00DE5CAE"/>
    <w:rsid w:val="00DE61D0"/>
    <w:rsid w:val="00DE6B16"/>
    <w:rsid w:val="00DE7323"/>
    <w:rsid w:val="00DE77D3"/>
    <w:rsid w:val="00DF12C6"/>
    <w:rsid w:val="00DF2136"/>
    <w:rsid w:val="00DF22FF"/>
    <w:rsid w:val="00DF24DA"/>
    <w:rsid w:val="00DF2A17"/>
    <w:rsid w:val="00DF3795"/>
    <w:rsid w:val="00DF42F5"/>
    <w:rsid w:val="00DF4EF3"/>
    <w:rsid w:val="00DF6779"/>
    <w:rsid w:val="00DF69DC"/>
    <w:rsid w:val="00DF75D2"/>
    <w:rsid w:val="00DF7670"/>
    <w:rsid w:val="00DF7C58"/>
    <w:rsid w:val="00DF7E12"/>
    <w:rsid w:val="00E00A7B"/>
    <w:rsid w:val="00E01118"/>
    <w:rsid w:val="00E0293E"/>
    <w:rsid w:val="00E02CC7"/>
    <w:rsid w:val="00E02E13"/>
    <w:rsid w:val="00E03EC3"/>
    <w:rsid w:val="00E04175"/>
    <w:rsid w:val="00E04735"/>
    <w:rsid w:val="00E06C7B"/>
    <w:rsid w:val="00E06E82"/>
    <w:rsid w:val="00E06FE7"/>
    <w:rsid w:val="00E07336"/>
    <w:rsid w:val="00E103CC"/>
    <w:rsid w:val="00E10880"/>
    <w:rsid w:val="00E109EF"/>
    <w:rsid w:val="00E10FF3"/>
    <w:rsid w:val="00E112E1"/>
    <w:rsid w:val="00E12147"/>
    <w:rsid w:val="00E1277D"/>
    <w:rsid w:val="00E13276"/>
    <w:rsid w:val="00E138F2"/>
    <w:rsid w:val="00E15C36"/>
    <w:rsid w:val="00E16AAE"/>
    <w:rsid w:val="00E16EC4"/>
    <w:rsid w:val="00E20364"/>
    <w:rsid w:val="00E20CB4"/>
    <w:rsid w:val="00E21228"/>
    <w:rsid w:val="00E22485"/>
    <w:rsid w:val="00E22626"/>
    <w:rsid w:val="00E229CD"/>
    <w:rsid w:val="00E229F4"/>
    <w:rsid w:val="00E23603"/>
    <w:rsid w:val="00E23A35"/>
    <w:rsid w:val="00E24773"/>
    <w:rsid w:val="00E2478D"/>
    <w:rsid w:val="00E24809"/>
    <w:rsid w:val="00E249E9"/>
    <w:rsid w:val="00E25309"/>
    <w:rsid w:val="00E2537E"/>
    <w:rsid w:val="00E25A4F"/>
    <w:rsid w:val="00E25B65"/>
    <w:rsid w:val="00E26274"/>
    <w:rsid w:val="00E26B91"/>
    <w:rsid w:val="00E26BD8"/>
    <w:rsid w:val="00E26C11"/>
    <w:rsid w:val="00E27168"/>
    <w:rsid w:val="00E27C7E"/>
    <w:rsid w:val="00E30163"/>
    <w:rsid w:val="00E30249"/>
    <w:rsid w:val="00E30E1C"/>
    <w:rsid w:val="00E30FD2"/>
    <w:rsid w:val="00E31059"/>
    <w:rsid w:val="00E3273F"/>
    <w:rsid w:val="00E32F48"/>
    <w:rsid w:val="00E3383D"/>
    <w:rsid w:val="00E33CA4"/>
    <w:rsid w:val="00E34C5A"/>
    <w:rsid w:val="00E36DA7"/>
    <w:rsid w:val="00E378C9"/>
    <w:rsid w:val="00E37A3F"/>
    <w:rsid w:val="00E37AA0"/>
    <w:rsid w:val="00E40F5C"/>
    <w:rsid w:val="00E40F74"/>
    <w:rsid w:val="00E41098"/>
    <w:rsid w:val="00E41470"/>
    <w:rsid w:val="00E41575"/>
    <w:rsid w:val="00E428B4"/>
    <w:rsid w:val="00E42B58"/>
    <w:rsid w:val="00E4357D"/>
    <w:rsid w:val="00E438B5"/>
    <w:rsid w:val="00E43F24"/>
    <w:rsid w:val="00E44689"/>
    <w:rsid w:val="00E44A53"/>
    <w:rsid w:val="00E450AC"/>
    <w:rsid w:val="00E45137"/>
    <w:rsid w:val="00E45217"/>
    <w:rsid w:val="00E46010"/>
    <w:rsid w:val="00E46C15"/>
    <w:rsid w:val="00E4739B"/>
    <w:rsid w:val="00E47EFA"/>
    <w:rsid w:val="00E548B3"/>
    <w:rsid w:val="00E54A3D"/>
    <w:rsid w:val="00E5580F"/>
    <w:rsid w:val="00E56023"/>
    <w:rsid w:val="00E56491"/>
    <w:rsid w:val="00E564B1"/>
    <w:rsid w:val="00E56E28"/>
    <w:rsid w:val="00E574DC"/>
    <w:rsid w:val="00E57B8B"/>
    <w:rsid w:val="00E61560"/>
    <w:rsid w:val="00E61865"/>
    <w:rsid w:val="00E619EE"/>
    <w:rsid w:val="00E6275C"/>
    <w:rsid w:val="00E6293A"/>
    <w:rsid w:val="00E638AA"/>
    <w:rsid w:val="00E641B0"/>
    <w:rsid w:val="00E6426E"/>
    <w:rsid w:val="00E65314"/>
    <w:rsid w:val="00E65CC9"/>
    <w:rsid w:val="00E664EB"/>
    <w:rsid w:val="00E666F1"/>
    <w:rsid w:val="00E6681A"/>
    <w:rsid w:val="00E6750B"/>
    <w:rsid w:val="00E6751A"/>
    <w:rsid w:val="00E67614"/>
    <w:rsid w:val="00E67779"/>
    <w:rsid w:val="00E70042"/>
    <w:rsid w:val="00E70806"/>
    <w:rsid w:val="00E70A5B"/>
    <w:rsid w:val="00E70D12"/>
    <w:rsid w:val="00E72DDD"/>
    <w:rsid w:val="00E734D2"/>
    <w:rsid w:val="00E73C63"/>
    <w:rsid w:val="00E73CE4"/>
    <w:rsid w:val="00E74473"/>
    <w:rsid w:val="00E74773"/>
    <w:rsid w:val="00E7481C"/>
    <w:rsid w:val="00E74E7D"/>
    <w:rsid w:val="00E74EA4"/>
    <w:rsid w:val="00E7548B"/>
    <w:rsid w:val="00E765F3"/>
    <w:rsid w:val="00E76B34"/>
    <w:rsid w:val="00E76DDB"/>
    <w:rsid w:val="00E76FBA"/>
    <w:rsid w:val="00E8012C"/>
    <w:rsid w:val="00E80642"/>
    <w:rsid w:val="00E81516"/>
    <w:rsid w:val="00E83014"/>
    <w:rsid w:val="00E83F05"/>
    <w:rsid w:val="00E84149"/>
    <w:rsid w:val="00E844C8"/>
    <w:rsid w:val="00E848F0"/>
    <w:rsid w:val="00E852A1"/>
    <w:rsid w:val="00E852E1"/>
    <w:rsid w:val="00E85EF3"/>
    <w:rsid w:val="00E86068"/>
    <w:rsid w:val="00E8633D"/>
    <w:rsid w:val="00E8638B"/>
    <w:rsid w:val="00E86793"/>
    <w:rsid w:val="00E86C31"/>
    <w:rsid w:val="00E86F99"/>
    <w:rsid w:val="00E910BB"/>
    <w:rsid w:val="00E914ED"/>
    <w:rsid w:val="00E918D0"/>
    <w:rsid w:val="00E91B95"/>
    <w:rsid w:val="00E921B3"/>
    <w:rsid w:val="00E93FC5"/>
    <w:rsid w:val="00E94342"/>
    <w:rsid w:val="00E95A08"/>
    <w:rsid w:val="00E95DA8"/>
    <w:rsid w:val="00E95E38"/>
    <w:rsid w:val="00E96D28"/>
    <w:rsid w:val="00E97817"/>
    <w:rsid w:val="00E97955"/>
    <w:rsid w:val="00E97B2C"/>
    <w:rsid w:val="00EA0F61"/>
    <w:rsid w:val="00EA1A2A"/>
    <w:rsid w:val="00EA1AB5"/>
    <w:rsid w:val="00EA1FF4"/>
    <w:rsid w:val="00EA2103"/>
    <w:rsid w:val="00EA24CD"/>
    <w:rsid w:val="00EA3B6B"/>
    <w:rsid w:val="00EA5AC8"/>
    <w:rsid w:val="00EA7591"/>
    <w:rsid w:val="00EA7CC5"/>
    <w:rsid w:val="00EB09B4"/>
    <w:rsid w:val="00EB0BE3"/>
    <w:rsid w:val="00EB16D4"/>
    <w:rsid w:val="00EB29AB"/>
    <w:rsid w:val="00EB2F1C"/>
    <w:rsid w:val="00EB2FE4"/>
    <w:rsid w:val="00EB3116"/>
    <w:rsid w:val="00EB32BE"/>
    <w:rsid w:val="00EB333F"/>
    <w:rsid w:val="00EB3B8A"/>
    <w:rsid w:val="00EB3CBE"/>
    <w:rsid w:val="00EB4603"/>
    <w:rsid w:val="00EB53B4"/>
    <w:rsid w:val="00EB5B4C"/>
    <w:rsid w:val="00EB5C6D"/>
    <w:rsid w:val="00EB5EDB"/>
    <w:rsid w:val="00EC0703"/>
    <w:rsid w:val="00EC0716"/>
    <w:rsid w:val="00EC0D91"/>
    <w:rsid w:val="00EC1084"/>
    <w:rsid w:val="00EC1432"/>
    <w:rsid w:val="00EC1454"/>
    <w:rsid w:val="00EC2B00"/>
    <w:rsid w:val="00EC2F97"/>
    <w:rsid w:val="00EC30E5"/>
    <w:rsid w:val="00EC5612"/>
    <w:rsid w:val="00EC5B8D"/>
    <w:rsid w:val="00EC5C78"/>
    <w:rsid w:val="00EC625C"/>
    <w:rsid w:val="00EC6B4A"/>
    <w:rsid w:val="00EC7090"/>
    <w:rsid w:val="00EC70DE"/>
    <w:rsid w:val="00EC7A0B"/>
    <w:rsid w:val="00ED02BE"/>
    <w:rsid w:val="00ED069F"/>
    <w:rsid w:val="00ED0C63"/>
    <w:rsid w:val="00ED15BD"/>
    <w:rsid w:val="00ED1ED5"/>
    <w:rsid w:val="00ED356C"/>
    <w:rsid w:val="00ED3C72"/>
    <w:rsid w:val="00ED443E"/>
    <w:rsid w:val="00ED4DF2"/>
    <w:rsid w:val="00ED4F01"/>
    <w:rsid w:val="00ED52D5"/>
    <w:rsid w:val="00ED5A2C"/>
    <w:rsid w:val="00ED5BED"/>
    <w:rsid w:val="00ED5D27"/>
    <w:rsid w:val="00EE0899"/>
    <w:rsid w:val="00EE10CC"/>
    <w:rsid w:val="00EE12DA"/>
    <w:rsid w:val="00EE2EFA"/>
    <w:rsid w:val="00EE37F0"/>
    <w:rsid w:val="00EE4380"/>
    <w:rsid w:val="00EE4583"/>
    <w:rsid w:val="00EE4D51"/>
    <w:rsid w:val="00EE4D62"/>
    <w:rsid w:val="00EE50D2"/>
    <w:rsid w:val="00EE545A"/>
    <w:rsid w:val="00EE5CB5"/>
    <w:rsid w:val="00EE6B62"/>
    <w:rsid w:val="00EE7656"/>
    <w:rsid w:val="00EE7DFA"/>
    <w:rsid w:val="00EF03C6"/>
    <w:rsid w:val="00EF0924"/>
    <w:rsid w:val="00EF0953"/>
    <w:rsid w:val="00EF1175"/>
    <w:rsid w:val="00EF2328"/>
    <w:rsid w:val="00EF3FA9"/>
    <w:rsid w:val="00EF49DB"/>
    <w:rsid w:val="00EF4A14"/>
    <w:rsid w:val="00EF4CED"/>
    <w:rsid w:val="00EF4E9E"/>
    <w:rsid w:val="00EF550F"/>
    <w:rsid w:val="00EF5814"/>
    <w:rsid w:val="00EF62A4"/>
    <w:rsid w:val="00EF6869"/>
    <w:rsid w:val="00EF6E1D"/>
    <w:rsid w:val="00EF77F3"/>
    <w:rsid w:val="00EF7E30"/>
    <w:rsid w:val="00F01865"/>
    <w:rsid w:val="00F01C52"/>
    <w:rsid w:val="00F0240E"/>
    <w:rsid w:val="00F04058"/>
    <w:rsid w:val="00F04764"/>
    <w:rsid w:val="00F0477C"/>
    <w:rsid w:val="00F04FCB"/>
    <w:rsid w:val="00F0516E"/>
    <w:rsid w:val="00F0590B"/>
    <w:rsid w:val="00F05984"/>
    <w:rsid w:val="00F05B58"/>
    <w:rsid w:val="00F06ACC"/>
    <w:rsid w:val="00F07FF3"/>
    <w:rsid w:val="00F10843"/>
    <w:rsid w:val="00F11403"/>
    <w:rsid w:val="00F11BF6"/>
    <w:rsid w:val="00F11DA5"/>
    <w:rsid w:val="00F12009"/>
    <w:rsid w:val="00F1278E"/>
    <w:rsid w:val="00F144F7"/>
    <w:rsid w:val="00F1534A"/>
    <w:rsid w:val="00F15829"/>
    <w:rsid w:val="00F15F6F"/>
    <w:rsid w:val="00F16310"/>
    <w:rsid w:val="00F16471"/>
    <w:rsid w:val="00F166AB"/>
    <w:rsid w:val="00F16A68"/>
    <w:rsid w:val="00F16B8F"/>
    <w:rsid w:val="00F17164"/>
    <w:rsid w:val="00F17A78"/>
    <w:rsid w:val="00F17EFB"/>
    <w:rsid w:val="00F2029E"/>
    <w:rsid w:val="00F20470"/>
    <w:rsid w:val="00F217E3"/>
    <w:rsid w:val="00F227FB"/>
    <w:rsid w:val="00F230C7"/>
    <w:rsid w:val="00F23974"/>
    <w:rsid w:val="00F2407B"/>
    <w:rsid w:val="00F24434"/>
    <w:rsid w:val="00F24905"/>
    <w:rsid w:val="00F249A8"/>
    <w:rsid w:val="00F24D95"/>
    <w:rsid w:val="00F25B0F"/>
    <w:rsid w:val="00F261BB"/>
    <w:rsid w:val="00F26E42"/>
    <w:rsid w:val="00F27F98"/>
    <w:rsid w:val="00F30869"/>
    <w:rsid w:val="00F33914"/>
    <w:rsid w:val="00F34D2D"/>
    <w:rsid w:val="00F35031"/>
    <w:rsid w:val="00F3527D"/>
    <w:rsid w:val="00F3559E"/>
    <w:rsid w:val="00F35940"/>
    <w:rsid w:val="00F35A25"/>
    <w:rsid w:val="00F362AB"/>
    <w:rsid w:val="00F36E1F"/>
    <w:rsid w:val="00F3710E"/>
    <w:rsid w:val="00F37B1D"/>
    <w:rsid w:val="00F37BF8"/>
    <w:rsid w:val="00F37DEC"/>
    <w:rsid w:val="00F402BE"/>
    <w:rsid w:val="00F40657"/>
    <w:rsid w:val="00F4125B"/>
    <w:rsid w:val="00F4135D"/>
    <w:rsid w:val="00F4168F"/>
    <w:rsid w:val="00F41CF8"/>
    <w:rsid w:val="00F42233"/>
    <w:rsid w:val="00F423C7"/>
    <w:rsid w:val="00F42D79"/>
    <w:rsid w:val="00F43661"/>
    <w:rsid w:val="00F43795"/>
    <w:rsid w:val="00F43A3F"/>
    <w:rsid w:val="00F443A1"/>
    <w:rsid w:val="00F448AB"/>
    <w:rsid w:val="00F45185"/>
    <w:rsid w:val="00F455A0"/>
    <w:rsid w:val="00F46A43"/>
    <w:rsid w:val="00F4703A"/>
    <w:rsid w:val="00F47D59"/>
    <w:rsid w:val="00F51384"/>
    <w:rsid w:val="00F51905"/>
    <w:rsid w:val="00F5234C"/>
    <w:rsid w:val="00F5254F"/>
    <w:rsid w:val="00F526BC"/>
    <w:rsid w:val="00F532D3"/>
    <w:rsid w:val="00F53D72"/>
    <w:rsid w:val="00F53F41"/>
    <w:rsid w:val="00F54A23"/>
    <w:rsid w:val="00F55582"/>
    <w:rsid w:val="00F573A8"/>
    <w:rsid w:val="00F576A8"/>
    <w:rsid w:val="00F577E9"/>
    <w:rsid w:val="00F57D8A"/>
    <w:rsid w:val="00F6073E"/>
    <w:rsid w:val="00F60855"/>
    <w:rsid w:val="00F60B98"/>
    <w:rsid w:val="00F62777"/>
    <w:rsid w:val="00F62A6F"/>
    <w:rsid w:val="00F62E7A"/>
    <w:rsid w:val="00F638D0"/>
    <w:rsid w:val="00F64690"/>
    <w:rsid w:val="00F653B2"/>
    <w:rsid w:val="00F654C2"/>
    <w:rsid w:val="00F65A88"/>
    <w:rsid w:val="00F65F16"/>
    <w:rsid w:val="00F70817"/>
    <w:rsid w:val="00F714B5"/>
    <w:rsid w:val="00F71529"/>
    <w:rsid w:val="00F7247B"/>
    <w:rsid w:val="00F72EEF"/>
    <w:rsid w:val="00F7330B"/>
    <w:rsid w:val="00F742C5"/>
    <w:rsid w:val="00F77D16"/>
    <w:rsid w:val="00F77E19"/>
    <w:rsid w:val="00F805F7"/>
    <w:rsid w:val="00F8075B"/>
    <w:rsid w:val="00F80A64"/>
    <w:rsid w:val="00F80E01"/>
    <w:rsid w:val="00F8200F"/>
    <w:rsid w:val="00F84078"/>
    <w:rsid w:val="00F8450F"/>
    <w:rsid w:val="00F8582C"/>
    <w:rsid w:val="00F86CBD"/>
    <w:rsid w:val="00F904C2"/>
    <w:rsid w:val="00F92A8B"/>
    <w:rsid w:val="00F939CF"/>
    <w:rsid w:val="00F94196"/>
    <w:rsid w:val="00F94880"/>
    <w:rsid w:val="00F94D18"/>
    <w:rsid w:val="00F9555B"/>
    <w:rsid w:val="00F95779"/>
    <w:rsid w:val="00F96730"/>
    <w:rsid w:val="00F97403"/>
    <w:rsid w:val="00F975B1"/>
    <w:rsid w:val="00F97CEB"/>
    <w:rsid w:val="00FA04C1"/>
    <w:rsid w:val="00FA1D89"/>
    <w:rsid w:val="00FA27CF"/>
    <w:rsid w:val="00FA2CFA"/>
    <w:rsid w:val="00FA3070"/>
    <w:rsid w:val="00FA50AD"/>
    <w:rsid w:val="00FA5B1B"/>
    <w:rsid w:val="00FA5E8C"/>
    <w:rsid w:val="00FA6645"/>
    <w:rsid w:val="00FA6E12"/>
    <w:rsid w:val="00FA6FEB"/>
    <w:rsid w:val="00FA75B2"/>
    <w:rsid w:val="00FA7CDD"/>
    <w:rsid w:val="00FB0C75"/>
    <w:rsid w:val="00FB1DDF"/>
    <w:rsid w:val="00FB2088"/>
    <w:rsid w:val="00FB29B7"/>
    <w:rsid w:val="00FB3DD2"/>
    <w:rsid w:val="00FB499C"/>
    <w:rsid w:val="00FB49B4"/>
    <w:rsid w:val="00FB4B0A"/>
    <w:rsid w:val="00FB4F2A"/>
    <w:rsid w:val="00FB50F7"/>
    <w:rsid w:val="00FB519D"/>
    <w:rsid w:val="00FB51BC"/>
    <w:rsid w:val="00FB5752"/>
    <w:rsid w:val="00FB6283"/>
    <w:rsid w:val="00FC069E"/>
    <w:rsid w:val="00FC0727"/>
    <w:rsid w:val="00FC0958"/>
    <w:rsid w:val="00FC0B37"/>
    <w:rsid w:val="00FC1168"/>
    <w:rsid w:val="00FC18BA"/>
    <w:rsid w:val="00FC3F68"/>
    <w:rsid w:val="00FC4711"/>
    <w:rsid w:val="00FC47DC"/>
    <w:rsid w:val="00FC5641"/>
    <w:rsid w:val="00FC6874"/>
    <w:rsid w:val="00FD14BE"/>
    <w:rsid w:val="00FD1603"/>
    <w:rsid w:val="00FD1899"/>
    <w:rsid w:val="00FD1C69"/>
    <w:rsid w:val="00FD22A1"/>
    <w:rsid w:val="00FD4B2A"/>
    <w:rsid w:val="00FD4E07"/>
    <w:rsid w:val="00FD68E2"/>
    <w:rsid w:val="00FD6FE3"/>
    <w:rsid w:val="00FE04F6"/>
    <w:rsid w:val="00FE0D7C"/>
    <w:rsid w:val="00FE1862"/>
    <w:rsid w:val="00FE19CB"/>
    <w:rsid w:val="00FE1B67"/>
    <w:rsid w:val="00FE24B1"/>
    <w:rsid w:val="00FE2B35"/>
    <w:rsid w:val="00FE2EFE"/>
    <w:rsid w:val="00FE376E"/>
    <w:rsid w:val="00FE3A62"/>
    <w:rsid w:val="00FE461B"/>
    <w:rsid w:val="00FE47E9"/>
    <w:rsid w:val="00FE4A8C"/>
    <w:rsid w:val="00FE6511"/>
    <w:rsid w:val="00FE6B98"/>
    <w:rsid w:val="00FE7434"/>
    <w:rsid w:val="00FE77D3"/>
    <w:rsid w:val="00FF0E75"/>
    <w:rsid w:val="00FF2636"/>
    <w:rsid w:val="00FF2B5F"/>
    <w:rsid w:val="00FF2F77"/>
    <w:rsid w:val="00FF3211"/>
    <w:rsid w:val="00FF3694"/>
    <w:rsid w:val="00FF3DFF"/>
    <w:rsid w:val="00FF446F"/>
    <w:rsid w:val="00FF44BC"/>
    <w:rsid w:val="00FF45AF"/>
    <w:rsid w:val="00FF4822"/>
    <w:rsid w:val="00FF4CE3"/>
    <w:rsid w:val="00FF53C7"/>
    <w:rsid w:val="00FF58DA"/>
    <w:rsid w:val="00FF5DAC"/>
    <w:rsid w:val="00FF65B4"/>
    <w:rsid w:val="00FF676A"/>
    <w:rsid w:val="00FF6A67"/>
    <w:rsid w:val="00FF6D35"/>
    <w:rsid w:val="00FF703E"/>
    <w:rsid w:val="00FF7546"/>
    <w:rsid w:val="00FF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ADBC"/>
  <w15:chartTrackingRefBased/>
  <w15:docId w15:val="{B22A5C16-1A81-47EF-B36E-8FF637AC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3F0"/>
    <w:rPr>
      <w:kern w:val="0"/>
      <w14:ligatures w14:val="none"/>
    </w:rPr>
  </w:style>
  <w:style w:type="paragraph" w:styleId="Heading1">
    <w:name w:val="heading 1"/>
    <w:basedOn w:val="Normal"/>
    <w:next w:val="Normal"/>
    <w:link w:val="Heading1Char"/>
    <w:uiPriority w:val="9"/>
    <w:qFormat/>
    <w:rsid w:val="00192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E7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2E7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2E7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92E7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92E7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E7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E7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E7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E72"/>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192E7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192E72"/>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rsid w:val="00192E72"/>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rsid w:val="00192E72"/>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192E72"/>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192E72"/>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192E72"/>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192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E72"/>
    <w:pPr>
      <w:spacing w:before="160"/>
      <w:jc w:val="center"/>
    </w:pPr>
    <w:rPr>
      <w:i/>
      <w:iCs/>
      <w:color w:val="404040" w:themeColor="text1" w:themeTint="BF"/>
    </w:rPr>
  </w:style>
  <w:style w:type="character" w:customStyle="1" w:styleId="QuoteChar">
    <w:name w:val="Quote Char"/>
    <w:basedOn w:val="DefaultParagraphFont"/>
    <w:link w:val="Quote"/>
    <w:uiPriority w:val="29"/>
    <w:rsid w:val="00192E72"/>
    <w:rPr>
      <w:i/>
      <w:iCs/>
      <w:color w:val="404040" w:themeColor="text1" w:themeTint="BF"/>
    </w:rPr>
  </w:style>
  <w:style w:type="paragraph" w:styleId="ListParagraph">
    <w:name w:val="List Paragraph"/>
    <w:basedOn w:val="Normal"/>
    <w:uiPriority w:val="34"/>
    <w:qFormat/>
    <w:rsid w:val="00192E72"/>
    <w:pPr>
      <w:ind w:left="720"/>
      <w:contextualSpacing/>
    </w:pPr>
  </w:style>
  <w:style w:type="character" w:styleId="IntenseEmphasis">
    <w:name w:val="Intense Emphasis"/>
    <w:basedOn w:val="DefaultParagraphFont"/>
    <w:uiPriority w:val="21"/>
    <w:qFormat/>
    <w:rsid w:val="00192E72"/>
    <w:rPr>
      <w:i/>
      <w:iCs/>
      <w:color w:val="0F4761" w:themeColor="accent1" w:themeShade="BF"/>
    </w:rPr>
  </w:style>
  <w:style w:type="paragraph" w:styleId="IntenseQuote">
    <w:name w:val="Intense Quote"/>
    <w:basedOn w:val="Normal"/>
    <w:next w:val="Normal"/>
    <w:link w:val="IntenseQuoteChar"/>
    <w:uiPriority w:val="30"/>
    <w:qFormat/>
    <w:rsid w:val="00192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E72"/>
    <w:rPr>
      <w:i/>
      <w:iCs/>
      <w:color w:val="0F4761" w:themeColor="accent1" w:themeShade="BF"/>
    </w:rPr>
  </w:style>
  <w:style w:type="character" w:styleId="IntenseReference">
    <w:name w:val="Intense Reference"/>
    <w:basedOn w:val="DefaultParagraphFont"/>
    <w:uiPriority w:val="32"/>
    <w:qFormat/>
    <w:rsid w:val="00192E72"/>
    <w:rPr>
      <w:b/>
      <w:bCs/>
      <w:smallCaps/>
      <w:color w:val="0F4761" w:themeColor="accent1" w:themeShade="BF"/>
      <w:spacing w:val="5"/>
    </w:rPr>
  </w:style>
  <w:style w:type="character" w:styleId="Hyperlink">
    <w:name w:val="Hyperlink"/>
    <w:basedOn w:val="DefaultParagraphFont"/>
    <w:uiPriority w:val="99"/>
    <w:unhideWhenUsed/>
    <w:rsid w:val="00192E72"/>
    <w:rPr>
      <w:color w:val="467886" w:themeColor="hyperlink"/>
      <w:u w:val="single"/>
    </w:rPr>
  </w:style>
  <w:style w:type="paragraph" w:customStyle="1" w:styleId="Question">
    <w:name w:val="Question"/>
    <w:basedOn w:val="Heading1"/>
    <w:link w:val="QuestionChar"/>
    <w:qFormat/>
    <w:rsid w:val="00192E72"/>
    <w:pPr>
      <w:numPr>
        <w:numId w:val="1"/>
      </w:numPr>
    </w:pPr>
  </w:style>
  <w:style w:type="character" w:customStyle="1" w:styleId="QuestionChar">
    <w:name w:val="Question Char"/>
    <w:basedOn w:val="Heading1Char"/>
    <w:link w:val="Question"/>
    <w:rsid w:val="00192E72"/>
    <w:rPr>
      <w:rFonts w:asciiTheme="majorHAnsi" w:eastAsiaTheme="majorEastAsia" w:hAnsiTheme="majorHAnsi" w:cstheme="majorBidi"/>
      <w:color w:val="0F4761" w:themeColor="accent1" w:themeShade="BF"/>
      <w:kern w:val="0"/>
      <w:sz w:val="40"/>
      <w:szCs w:val="40"/>
      <w14:ligatures w14:val="none"/>
    </w:rPr>
  </w:style>
  <w:style w:type="character" w:styleId="UnresolvedMention">
    <w:name w:val="Unresolved Mention"/>
    <w:basedOn w:val="DefaultParagraphFont"/>
    <w:uiPriority w:val="99"/>
    <w:semiHidden/>
    <w:unhideWhenUsed/>
    <w:rsid w:val="00192E72"/>
    <w:rPr>
      <w:color w:val="605E5C"/>
      <w:shd w:val="clear" w:color="auto" w:fill="E1DFDD"/>
    </w:rPr>
  </w:style>
  <w:style w:type="table" w:styleId="TableGrid">
    <w:name w:val="Table Grid"/>
    <w:basedOn w:val="TableNormal"/>
    <w:uiPriority w:val="39"/>
    <w:rsid w:val="0089642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655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557F"/>
    <w:rPr>
      <w:rFonts w:ascii="Consolas" w:hAnsi="Consolas"/>
      <w:kern w:val="0"/>
      <w:sz w:val="20"/>
      <w:szCs w:val="20"/>
      <w:lang w:val="es-ES_tradnl"/>
      <w14:ligatures w14:val="none"/>
    </w:rPr>
  </w:style>
  <w:style w:type="paragraph" w:styleId="NormalWeb">
    <w:name w:val="Normal (Web)"/>
    <w:basedOn w:val="Normal"/>
    <w:uiPriority w:val="99"/>
    <w:semiHidden/>
    <w:unhideWhenUsed/>
    <w:rsid w:val="00E25309"/>
    <w:rPr>
      <w:rFonts w:ascii="Times New Roman" w:hAnsi="Times New Roman" w:cs="Times New Roman"/>
      <w:sz w:val="24"/>
      <w:szCs w:val="24"/>
    </w:rPr>
  </w:style>
  <w:style w:type="paragraph" w:customStyle="1" w:styleId="REVIEW">
    <w:name w:val="REVIEW"/>
    <w:rsid w:val="00AA70B5"/>
    <w:pPr>
      <w:keepNext/>
      <w:keepLines/>
      <w:numPr>
        <w:numId w:val="2"/>
      </w:numPr>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customStyle="1" w:styleId="card-text">
    <w:name w:val="card-text"/>
    <w:basedOn w:val="Normal"/>
    <w:rsid w:val="009A466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multi-choice-item">
    <w:name w:val="multi-choice-item"/>
    <w:basedOn w:val="Normal"/>
    <w:rsid w:val="009A466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ulti-choice-letter">
    <w:name w:val="multi-choice-letter"/>
    <w:basedOn w:val="DefaultParagraphFont"/>
    <w:rsid w:val="009A466E"/>
  </w:style>
  <w:style w:type="character" w:styleId="Strong">
    <w:name w:val="Strong"/>
    <w:basedOn w:val="DefaultParagraphFont"/>
    <w:uiPriority w:val="22"/>
    <w:qFormat/>
    <w:rsid w:val="00F86CBD"/>
    <w:rPr>
      <w:b/>
      <w:bCs/>
    </w:rPr>
  </w:style>
  <w:style w:type="character" w:customStyle="1" w:styleId="1cs5bdp">
    <w:name w:val="___1cs5bdp"/>
    <w:basedOn w:val="DefaultParagraphFont"/>
    <w:rsid w:val="005A3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xamtopics.com/discussions/hashicorp/view/131581-exam-vault-associate-002-topic-1-question-81-discussion/" TargetMode="External"/><Relationship Id="rId21" Type="http://schemas.openxmlformats.org/officeDocument/2006/relationships/hyperlink" Target="https://www.examtopics.com/discussions/hashicorp/view/131215-exam-vault-associate-002-topic-1-question-4-discussion/" TargetMode="External"/><Relationship Id="rId42" Type="http://schemas.openxmlformats.org/officeDocument/2006/relationships/image" Target="media/image19.png"/><Relationship Id="rId63" Type="http://schemas.openxmlformats.org/officeDocument/2006/relationships/image" Target="media/image22.png"/><Relationship Id="rId84" Type="http://schemas.openxmlformats.org/officeDocument/2006/relationships/hyperlink" Target="https://www.examtopics.com/discussions/hashicorp/view/131454-exam-vault-associate-002-topic-1-question-54-discussion/" TargetMode="External"/><Relationship Id="rId16" Type="http://schemas.openxmlformats.org/officeDocument/2006/relationships/hyperlink" Target="https://www.examtopics.com/discussions/hashicorp/view/131218-exam-vault-associate-002-topic-1-question-1-discussion/" TargetMode="External"/><Relationship Id="rId107" Type="http://schemas.openxmlformats.org/officeDocument/2006/relationships/hyperlink" Target="https://www.examtopics.com/discussions/hashicorp/view/132817-exam-vault-associate-002-topic-1-question-71-discussion/" TargetMode="External"/><Relationship Id="rId11" Type="http://schemas.openxmlformats.org/officeDocument/2006/relationships/image" Target="media/image6.png"/><Relationship Id="rId32" Type="http://schemas.openxmlformats.org/officeDocument/2006/relationships/image" Target="media/image15.png"/><Relationship Id="rId37" Type="http://schemas.openxmlformats.org/officeDocument/2006/relationships/hyperlink" Target="https://www.examtopics.com/discussions/hashicorp/view/131342-exam-vault-associate-002-topic-1-question-18-discussion/" TargetMode="External"/><Relationship Id="rId53" Type="http://schemas.openxmlformats.org/officeDocument/2006/relationships/image" Target="media/image20.png"/><Relationship Id="rId58" Type="http://schemas.openxmlformats.org/officeDocument/2006/relationships/hyperlink" Target="https://www.examtopics.com/discussions/hashicorp/view/131418-exam-vault-associate-002-topic-1-question-34-discussion/" TargetMode="External"/><Relationship Id="rId74" Type="http://schemas.openxmlformats.org/officeDocument/2006/relationships/hyperlink" Target="https://www.examtopics.com/discussions/hashicorp/view/131444-exam-vault-associate-002-topic-1-question-45-discussion/" TargetMode="External"/><Relationship Id="rId79" Type="http://schemas.openxmlformats.org/officeDocument/2006/relationships/hyperlink" Target="https://www.examtopics.com/discussions/hashicorp/view/131449-exam-vault-associate-002-topic-1-question-50-discussion/" TargetMode="External"/><Relationship Id="rId102" Type="http://schemas.openxmlformats.org/officeDocument/2006/relationships/hyperlink" Target="https://www.examtopics.com/discussions/hashicorp/view/131563-exam-vault-associate-002-topic-1-question-67-discussion/" TargetMode="External"/><Relationship Id="rId123" Type="http://schemas.openxmlformats.org/officeDocument/2006/relationships/hyperlink" Target="https://www.examtopics.com/discussions/hashicorp/view/131820-exam-vault-associate-002-topic-1-question-86-discussion/" TargetMode="External"/><Relationship Id="rId128" Type="http://schemas.openxmlformats.org/officeDocument/2006/relationships/image" Target="media/image38.png"/><Relationship Id="rId5" Type="http://schemas.openxmlformats.org/officeDocument/2006/relationships/webSettings" Target="webSettings.xml"/><Relationship Id="rId90" Type="http://schemas.openxmlformats.org/officeDocument/2006/relationships/image" Target="media/image28.png"/><Relationship Id="rId95" Type="http://schemas.openxmlformats.org/officeDocument/2006/relationships/image" Target="media/image32.png"/><Relationship Id="rId22" Type="http://schemas.openxmlformats.org/officeDocument/2006/relationships/hyperlink" Target="https://www.examtopics.com/discussions/hashicorp/view/131220-exam-vault-associate-002-topic-1-question-5-discussion/" TargetMode="External"/><Relationship Id="rId27" Type="http://schemas.openxmlformats.org/officeDocument/2006/relationships/hyperlink" Target="https://www.examtopics.com/discussions/hashicorp/view/131319-exam-vault-associate-002-topic-1-question-11-discussion/" TargetMode="External"/><Relationship Id="rId43" Type="http://schemas.openxmlformats.org/officeDocument/2006/relationships/hyperlink" Target="https://www.examtopics.com/discussions/hashicorp/view/131375-exam-vault-associate-002-topic-1-question-20-discussion/" TargetMode="External"/><Relationship Id="rId48" Type="http://schemas.openxmlformats.org/officeDocument/2006/relationships/hyperlink" Target="https://www.examtopics.com/discussions/hashicorp/view/131390-exam-vault-associate-002-topic-1-question-25-discussion/" TargetMode="External"/><Relationship Id="rId64" Type="http://schemas.openxmlformats.org/officeDocument/2006/relationships/hyperlink" Target="https://www.examtopics.com/discussions/hashicorp/view/131430-exam-vault-associate-002-topic-1-question-38-discussion/" TargetMode="External"/><Relationship Id="rId69" Type="http://schemas.openxmlformats.org/officeDocument/2006/relationships/hyperlink" Target="https://www.examtopics.com/discussions/hashicorp/view/131436-exam-vault-associate-002-topic-1-question-41-discussion/" TargetMode="External"/><Relationship Id="rId113" Type="http://schemas.openxmlformats.org/officeDocument/2006/relationships/hyperlink" Target="https://www.examtopics.com/discussions/hashicorp/view/131579-exam-vault-associate-002-topic-1-question-77-discussion/" TargetMode="External"/><Relationship Id="rId118" Type="http://schemas.openxmlformats.org/officeDocument/2006/relationships/hyperlink" Target="https://www.examtopics.com/discussions/hashicorp/view/131582-exam-vault-associate-002-topic-1-question-82-discussion/" TargetMode="External"/><Relationship Id="rId134" Type="http://schemas.openxmlformats.org/officeDocument/2006/relationships/hyperlink" Target="https://www.examtopics.com/discussions/hashicorp/view/131817-exam-vault-associate-002-topic-1-question-92-discussion/" TargetMode="External"/><Relationship Id="rId80" Type="http://schemas.openxmlformats.org/officeDocument/2006/relationships/hyperlink" Target="https://www.examtopics.com/discussions/hashicorp/view/131450-exam-vault-associate-002-topic-1-question-51-discussion/" TargetMode="External"/><Relationship Id="rId85" Type="http://schemas.openxmlformats.org/officeDocument/2006/relationships/hyperlink" Target="https://www.examtopics.com/discussions/hashicorp/view/131455-exam-vault-associate-002-topic-1-question-55-discussion/" TargetMode="External"/><Relationship Id="rId12" Type="http://schemas.openxmlformats.org/officeDocument/2006/relationships/image" Target="media/image7.png"/><Relationship Id="rId17" Type="http://schemas.openxmlformats.org/officeDocument/2006/relationships/hyperlink" Target="https://www.examtopics.com/discussions/hashicorp/view/131219-exam-vault-associate-002-topic-1-question-2-discussion/" TargetMode="External"/><Relationship Id="rId33" Type="http://schemas.openxmlformats.org/officeDocument/2006/relationships/hyperlink" Target="https://www.examtopics.com/discussions/hashicorp/view/131341-exam-vault-associate-002-topic-1-question-14-discussion/" TargetMode="External"/><Relationship Id="rId38" Type="http://schemas.openxmlformats.org/officeDocument/2006/relationships/hyperlink" Target="https://www.examtopics.com/discussions/hashicorp/view/131376-exam-vault-associate-002-topic-1-question-19-discussion/" TargetMode="External"/><Relationship Id="rId59" Type="http://schemas.openxmlformats.org/officeDocument/2006/relationships/image" Target="media/image21.png"/><Relationship Id="rId103" Type="http://schemas.openxmlformats.org/officeDocument/2006/relationships/image" Target="media/image33.png"/><Relationship Id="rId108" Type="http://schemas.openxmlformats.org/officeDocument/2006/relationships/hyperlink" Target="https://www.examtopics.com/discussions/hashicorp/view/131567-exam-vault-associate-002-topic-1-question-72-discussion/" TargetMode="External"/><Relationship Id="rId124" Type="http://schemas.openxmlformats.org/officeDocument/2006/relationships/hyperlink" Target="https://www.examtopics.com/discussions/hashicorp/view/131819-exam-vault-associate-002-topic-1-question-87-discussion/" TargetMode="External"/><Relationship Id="rId129" Type="http://schemas.openxmlformats.org/officeDocument/2006/relationships/image" Target="media/image39.png"/><Relationship Id="rId54" Type="http://schemas.openxmlformats.org/officeDocument/2006/relationships/hyperlink" Target="https://www.examtopics.com/discussions/hashicorp/view/131402-exam-vault-associate-002-topic-1-question-30-discussion/" TargetMode="External"/><Relationship Id="rId70" Type="http://schemas.openxmlformats.org/officeDocument/2006/relationships/hyperlink" Target="https://www.examtopics.com/discussions/hashicorp/view/131824-exam-vault-associate-002-topic-1-question-42-discussion/" TargetMode="External"/><Relationship Id="rId75" Type="http://schemas.openxmlformats.org/officeDocument/2006/relationships/hyperlink" Target="https://www.examtopics.com/discussions/hashicorp/view/132399-exam-vault-associate-002-topic-1-question-46-discussion/" TargetMode="External"/><Relationship Id="rId91" Type="http://schemas.openxmlformats.org/officeDocument/2006/relationships/image" Target="media/image29.png"/><Relationship Id="rId96" Type="http://schemas.openxmlformats.org/officeDocument/2006/relationships/hyperlink" Target="https://www.examtopics.com/discussions/hashicorp/view/131557-exam-vault-associate-002-topic-1-question-61-discussion/"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examtopics.com/discussions/hashicorp/view/131221-exam-vault-associate-002-topic-1-question-6-discussion/" TargetMode="External"/><Relationship Id="rId28" Type="http://schemas.openxmlformats.org/officeDocument/2006/relationships/hyperlink" Target="https://www.examtopics.com/discussions/hashicorp/view/131320-exam-vault-associate-002-topic-1-question-12-discussion/" TargetMode="External"/><Relationship Id="rId49" Type="http://schemas.openxmlformats.org/officeDocument/2006/relationships/hyperlink" Target="https://www.examtopics.com/discussions/hashicorp/view/131829-exam-vault-associate-002-topic-1-question-26-discussion/" TargetMode="External"/><Relationship Id="rId114" Type="http://schemas.openxmlformats.org/officeDocument/2006/relationships/hyperlink" Target="https://www.examtopics.com/discussions/hashicorp/view/131576-exam-vault-associate-002-topic-1-question-78-discussion/" TargetMode="External"/><Relationship Id="rId119" Type="http://schemas.openxmlformats.org/officeDocument/2006/relationships/hyperlink" Target="https://www.examtopics.com/discussions/hashicorp/view/131822-exam-vault-associate-002-topic-1-question-83-discussion/" TargetMode="External"/><Relationship Id="rId44" Type="http://schemas.openxmlformats.org/officeDocument/2006/relationships/hyperlink" Target="https://www.examtopics.com/discussions/hashicorp/view/131380-exam-vault-associate-002-topic-1-question-21-discussion/" TargetMode="External"/><Relationship Id="rId60" Type="http://schemas.openxmlformats.org/officeDocument/2006/relationships/hyperlink" Target="https://www.examtopics.com/discussions/hashicorp/view/131830-exam-vault-associate-002-topic-1-question-35-discussion/" TargetMode="External"/><Relationship Id="rId65" Type="http://schemas.openxmlformats.org/officeDocument/2006/relationships/image" Target="media/image23.png"/><Relationship Id="rId81" Type="http://schemas.openxmlformats.org/officeDocument/2006/relationships/hyperlink" Target="https://www.examtopics.com/discussions/hashicorp/view/131451-exam-vault-associate-002-topic-1-question-52-discussion/" TargetMode="External"/><Relationship Id="rId86" Type="http://schemas.openxmlformats.org/officeDocument/2006/relationships/image" Target="media/image27.png"/><Relationship Id="rId130" Type="http://schemas.openxmlformats.org/officeDocument/2006/relationships/hyperlink" Target="https://www.examtopics.com/discussions/hashicorp/view/131818-exam-vault-associate-002-topic-1-question-88-discussion/" TargetMode="External"/><Relationship Id="rId135" Type="http://schemas.openxmlformats.org/officeDocument/2006/relationships/hyperlink" Target="https://www.examtopics.com/discussions/hashicorp/view/131639-exam-vault-associate-002-topic-1-question-93-discussion/" TargetMode="External"/><Relationship Id="rId13" Type="http://schemas.openxmlformats.org/officeDocument/2006/relationships/image" Target="media/image8.png"/><Relationship Id="rId18" Type="http://schemas.openxmlformats.org/officeDocument/2006/relationships/image" Target="media/image11.png"/><Relationship Id="rId39" Type="http://schemas.openxmlformats.org/officeDocument/2006/relationships/image" Target="media/image16.png"/><Relationship Id="rId109" Type="http://schemas.openxmlformats.org/officeDocument/2006/relationships/hyperlink" Target="https://www.examtopics.com/discussions/hashicorp/view/131568-exam-vault-associate-002-topic-1-question-73-discussion/" TargetMode="External"/><Relationship Id="rId34" Type="http://schemas.openxmlformats.org/officeDocument/2006/relationships/hyperlink" Target="https://www.examtopics.com/discussions/hashicorp/view/131337-exam-vault-associate-002-topic-1-question-15-discussion/" TargetMode="External"/><Relationship Id="rId50" Type="http://schemas.openxmlformats.org/officeDocument/2006/relationships/hyperlink" Target="https://www.examtopics.com/discussions/hashicorp/view/131387-exam-vault-associate-002-topic-1-question-27-discussion/" TargetMode="External"/><Relationship Id="rId55" Type="http://schemas.openxmlformats.org/officeDocument/2006/relationships/hyperlink" Target="https://www.examtopics.com/discussions/hashicorp/view/131399-exam-vault-associate-002-topic-1-question-31-discussion/" TargetMode="External"/><Relationship Id="rId76" Type="http://schemas.openxmlformats.org/officeDocument/2006/relationships/hyperlink" Target="https://www.examtopics.com/discussions/hashicorp/view/129730-exam-vault-associate-002-topic-1-question-47-discussion/" TargetMode="External"/><Relationship Id="rId97" Type="http://schemas.openxmlformats.org/officeDocument/2006/relationships/hyperlink" Target="https://www.examtopics.com/discussions/hashicorp/view/131823-exam-vault-associate-002-topic-1-question-62-discussion/" TargetMode="External"/><Relationship Id="rId104" Type="http://schemas.openxmlformats.org/officeDocument/2006/relationships/hyperlink" Target="https://www.examtopics.com/discussions/hashicorp/view/131564-exam-vault-associate-002-topic-1-question-68-discussion/" TargetMode="External"/><Relationship Id="rId120" Type="http://schemas.openxmlformats.org/officeDocument/2006/relationships/hyperlink" Target="https://www.examtopics.com/discussions/hashicorp/view/131583-exam-vault-associate-002-topic-1-question-84-discussion/" TargetMode="External"/><Relationship Id="rId125" Type="http://schemas.openxmlformats.org/officeDocument/2006/relationships/image" Target="media/image35.png"/><Relationship Id="rId7" Type="http://schemas.openxmlformats.org/officeDocument/2006/relationships/image" Target="media/image2.png"/><Relationship Id="rId71" Type="http://schemas.openxmlformats.org/officeDocument/2006/relationships/image" Target="media/image25.png"/><Relationship Id="rId92"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hyperlink" Target="https://www.examtopics.com/discussions/hashicorp/view/131336-exam-vault-associate-002-topic-1-question-13-discussion/" TargetMode="External"/><Relationship Id="rId24" Type="http://schemas.openxmlformats.org/officeDocument/2006/relationships/hyperlink" Target="https://www.examtopics.com/discussions/hashicorp/view/131222-exam-vault-associate-002-topic-1-question-7-discussion/" TargetMode="External"/><Relationship Id="rId40" Type="http://schemas.openxmlformats.org/officeDocument/2006/relationships/image" Target="media/image17.png"/><Relationship Id="rId45" Type="http://schemas.openxmlformats.org/officeDocument/2006/relationships/hyperlink" Target="https://www.examtopics.com/discussions/hashicorp/view/127827-exam-vault-associate-002-topic-1-question-22-discussion/" TargetMode="External"/><Relationship Id="rId66" Type="http://schemas.openxmlformats.org/officeDocument/2006/relationships/hyperlink" Target="https://www.examtopics.com/discussions/hashicorp/view/131831-exam-vault-associate-002-topic-1-question-39-discussion/" TargetMode="External"/><Relationship Id="rId87" Type="http://schemas.openxmlformats.org/officeDocument/2006/relationships/hyperlink" Target="https://www.examtopics.com/discussions/hashicorp/view/132733-exam-vault-associate-002-topic-1-question-56-discussion/" TargetMode="External"/><Relationship Id="rId110" Type="http://schemas.openxmlformats.org/officeDocument/2006/relationships/hyperlink" Target="https://www.examtopics.com/discussions/hashicorp/view/131570-exam-vault-associate-002-topic-1-question-74-discussion/" TargetMode="External"/><Relationship Id="rId115" Type="http://schemas.openxmlformats.org/officeDocument/2006/relationships/hyperlink" Target="https://www.examtopics.com/discussions/hashicorp/view/132822-exam-vault-associate-002-topic-1-question-79-discussion/" TargetMode="External"/><Relationship Id="rId131" Type="http://schemas.openxmlformats.org/officeDocument/2006/relationships/hyperlink" Target="https://www.examtopics.com/discussions/hashicorp/view/131584-exam-vault-associate-002-topic-1-question-89-discussion/" TargetMode="External"/><Relationship Id="rId136" Type="http://schemas.openxmlformats.org/officeDocument/2006/relationships/fontTable" Target="fontTable.xml"/><Relationship Id="rId61" Type="http://schemas.openxmlformats.org/officeDocument/2006/relationships/hyperlink" Target="https://www.examtopics.com/discussions/hashicorp/view/131424-exam-vault-associate-002-topic-1-question-36-discussion/" TargetMode="External"/><Relationship Id="rId82" Type="http://schemas.openxmlformats.org/officeDocument/2006/relationships/image" Target="media/image26.png"/><Relationship Id="rId19" Type="http://schemas.openxmlformats.org/officeDocument/2006/relationships/image" Target="media/image12.png"/><Relationship Id="rId14" Type="http://schemas.openxmlformats.org/officeDocument/2006/relationships/image" Target="media/image9.png"/><Relationship Id="rId30" Type="http://schemas.openxmlformats.org/officeDocument/2006/relationships/image" Target="media/image13.png"/><Relationship Id="rId35" Type="http://schemas.openxmlformats.org/officeDocument/2006/relationships/hyperlink" Target="https://www.examtopics.com/discussions/hashicorp/view/131339-exam-vault-associate-002-topic-1-question-16-discussion/" TargetMode="External"/><Relationship Id="rId56" Type="http://schemas.openxmlformats.org/officeDocument/2006/relationships/hyperlink" Target="https://www.examtopics.com/discussions/hashicorp/view/131398-exam-vault-associate-002-topic-1-question-32-discussion/" TargetMode="External"/><Relationship Id="rId77" Type="http://schemas.openxmlformats.org/officeDocument/2006/relationships/hyperlink" Target="https://www.examtopics.com/discussions/hashicorp/view/131445-exam-vault-associate-002-topic-1-question-48-discussion/" TargetMode="External"/><Relationship Id="rId100" Type="http://schemas.openxmlformats.org/officeDocument/2006/relationships/hyperlink" Target="https://www.examtopics.com/discussions/hashicorp/view/130406-exam-vault-associate-002-topic-1-question-65-discussion/" TargetMode="External"/><Relationship Id="rId105" Type="http://schemas.openxmlformats.org/officeDocument/2006/relationships/hyperlink" Target="https://www.examtopics.com/discussions/hashicorp/view/131565-exam-vault-associate-002-topic-1-question-69-discussion/" TargetMode="External"/><Relationship Id="rId126" Type="http://schemas.openxmlformats.org/officeDocument/2006/relationships/image" Target="media/image36.png"/><Relationship Id="rId8" Type="http://schemas.openxmlformats.org/officeDocument/2006/relationships/image" Target="media/image3.png"/><Relationship Id="rId51" Type="http://schemas.openxmlformats.org/officeDocument/2006/relationships/hyperlink" Target="https://www.examtopics.com/discussions/hashicorp/view/131384-exam-vault-associate-002-topic-1-question-28-discussion/" TargetMode="External"/><Relationship Id="rId72" Type="http://schemas.openxmlformats.org/officeDocument/2006/relationships/hyperlink" Target="https://www.examtopics.com/discussions/hashicorp/view/131437-exam-vault-associate-002-topic-1-question-43-discussion/" TargetMode="External"/><Relationship Id="rId93" Type="http://schemas.openxmlformats.org/officeDocument/2006/relationships/hyperlink" Target="https://www.examtopics.com/discussions/hashicorp/view/131825-exam-vault-associate-002-topic-1-question-59-discussion/" TargetMode="External"/><Relationship Id="rId98" Type="http://schemas.openxmlformats.org/officeDocument/2006/relationships/hyperlink" Target="https://www.examtopics.com/discussions/hashicorp/view/131559-exam-vault-associate-002-topic-1-question-63-discussion/" TargetMode="External"/><Relationship Id="rId121" Type="http://schemas.openxmlformats.org/officeDocument/2006/relationships/image" Target="media/image34.png"/><Relationship Id="rId3" Type="http://schemas.openxmlformats.org/officeDocument/2006/relationships/styles" Target="styles.xml"/><Relationship Id="rId25" Type="http://schemas.openxmlformats.org/officeDocument/2006/relationships/hyperlink" Target="https://www.examtopics.com/discussions/hashicorp/view/131332-exam-vault-associate-002-topic-1-question-9-discussion/" TargetMode="External"/><Relationship Id="rId46" Type="http://schemas.openxmlformats.org/officeDocument/2006/relationships/hyperlink" Target="https://www.examtopics.com/discussions/hashicorp/view/131389-exam-vault-associate-002-topic-1-question-23-discussion/" TargetMode="External"/><Relationship Id="rId67" Type="http://schemas.openxmlformats.org/officeDocument/2006/relationships/image" Target="media/image24.png"/><Relationship Id="rId116" Type="http://schemas.openxmlformats.org/officeDocument/2006/relationships/hyperlink" Target="https://www.examtopics.com/discussions/hashicorp/view/131574-exam-vault-associate-002-topic-1-question-80-discussion/" TargetMode="External"/><Relationship Id="rId137" Type="http://schemas.openxmlformats.org/officeDocument/2006/relationships/theme" Target="theme/theme1.xml"/><Relationship Id="rId20" Type="http://schemas.openxmlformats.org/officeDocument/2006/relationships/hyperlink" Target="https://www.examtopics.com/discussions/hashicorp/view/131216-exam-vault-associate-002-topic-1-question-3-discussion/" TargetMode="External"/><Relationship Id="rId41" Type="http://schemas.openxmlformats.org/officeDocument/2006/relationships/image" Target="media/image18.png"/><Relationship Id="rId62" Type="http://schemas.openxmlformats.org/officeDocument/2006/relationships/hyperlink" Target="https://www.examtopics.com/discussions/hashicorp/view/131428-exam-vault-associate-002-topic-1-question-37-discussion/" TargetMode="External"/><Relationship Id="rId83" Type="http://schemas.openxmlformats.org/officeDocument/2006/relationships/hyperlink" Target="https://www.examtopics.com/discussions/hashicorp/view/131453-exam-vault-associate-002-topic-1-question-53-discussion/" TargetMode="External"/><Relationship Id="rId88" Type="http://schemas.openxmlformats.org/officeDocument/2006/relationships/hyperlink" Target="https://www.examtopics.com/discussions/hashicorp/view/131456-exam-vault-associate-002-topic-1-question-57-discussion/" TargetMode="External"/><Relationship Id="rId111" Type="http://schemas.openxmlformats.org/officeDocument/2006/relationships/hyperlink" Target="https://www.examtopics.com/discussions/hashicorp/view/131571-exam-vault-associate-002-topic-1-question-75-discussion/" TargetMode="External"/><Relationship Id="rId132" Type="http://schemas.openxmlformats.org/officeDocument/2006/relationships/hyperlink" Target="https://www.examtopics.com/discussions/hashicorp/view/131638-exam-vault-associate-002-topic-1-question-90-discussion/" TargetMode="External"/><Relationship Id="rId15" Type="http://schemas.openxmlformats.org/officeDocument/2006/relationships/image" Target="media/image10.png"/><Relationship Id="rId36" Type="http://schemas.openxmlformats.org/officeDocument/2006/relationships/hyperlink" Target="https://www.examtopics.com/discussions/hashicorp/view/131374-exam-vault-associate-002-topic-1-question-17-discussion/" TargetMode="External"/><Relationship Id="rId57" Type="http://schemas.openxmlformats.org/officeDocument/2006/relationships/hyperlink" Target="https://www.examtopics.com/discussions/hashicorp/view/131416-exam-vault-associate-002-topic-1-question-33-discussion/" TargetMode="External"/><Relationship Id="rId106" Type="http://schemas.openxmlformats.org/officeDocument/2006/relationships/hyperlink" Target="https://www.examtopics.com/discussions/hashicorp/view/131566-exam-vault-associate-002-topic-1-question-70-discussion/" TargetMode="External"/><Relationship Id="rId127" Type="http://schemas.openxmlformats.org/officeDocument/2006/relationships/image" Target="media/image37.png"/><Relationship Id="rId10" Type="http://schemas.openxmlformats.org/officeDocument/2006/relationships/image" Target="media/image5.png"/><Relationship Id="rId31" Type="http://schemas.openxmlformats.org/officeDocument/2006/relationships/image" Target="media/image14.png"/><Relationship Id="rId52" Type="http://schemas.openxmlformats.org/officeDocument/2006/relationships/hyperlink" Target="https://www.examtopics.com/discussions/hashicorp/view/131400-exam-vault-associate-002-topic-1-question-29-discussion/" TargetMode="External"/><Relationship Id="rId73" Type="http://schemas.openxmlformats.org/officeDocument/2006/relationships/hyperlink" Target="https://www.examtopics.com/discussions/hashicorp/view/131438-exam-vault-associate-002-topic-1-question-44-discussion/" TargetMode="External"/><Relationship Id="rId78" Type="http://schemas.openxmlformats.org/officeDocument/2006/relationships/hyperlink" Target="https://www.examtopics.com/discussions/hashicorp/view/131448-exam-vault-associate-002-topic-1-question-49-discussion/" TargetMode="External"/><Relationship Id="rId94" Type="http://schemas.openxmlformats.org/officeDocument/2006/relationships/image" Target="media/image31.png"/><Relationship Id="rId99" Type="http://schemas.openxmlformats.org/officeDocument/2006/relationships/hyperlink" Target="https://www.examtopics.com/discussions/hashicorp/view/131562-exam-vault-associate-002-topic-1-question-64-discussion/" TargetMode="External"/><Relationship Id="rId101" Type="http://schemas.openxmlformats.org/officeDocument/2006/relationships/hyperlink" Target="https://www.examtopics.com/discussions/hashicorp/view/131561-exam-vault-associate-002-topic-1-question-66-discussion/" TargetMode="External"/><Relationship Id="rId122" Type="http://schemas.openxmlformats.org/officeDocument/2006/relationships/hyperlink" Target="https://www.examtopics.com/discussions/hashicorp/view/131821-exam-vault-associate-002-topic-1-question-85-discussion/"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hyperlink" Target="https://www.examtopics.com/discussions/hashicorp/view/131333-exam-vault-associate-002-topic-1-question-10-discussion/" TargetMode="External"/><Relationship Id="rId47" Type="http://schemas.openxmlformats.org/officeDocument/2006/relationships/hyperlink" Target="https://www.examtopics.com/discussions/hashicorp/view/131382-exam-vault-associate-002-topic-1-question-24-discussion/" TargetMode="External"/><Relationship Id="rId68" Type="http://schemas.openxmlformats.org/officeDocument/2006/relationships/hyperlink" Target="https://www.examtopics.com/discussions/hashicorp/view/131435-exam-vault-associate-002-topic-1-question-40-discussion/" TargetMode="External"/><Relationship Id="rId89" Type="http://schemas.openxmlformats.org/officeDocument/2006/relationships/hyperlink" Target="https://www.examtopics.com/discussions/hashicorp/view/131556-exam-vault-associate-002-topic-1-question-58-discussion/" TargetMode="External"/><Relationship Id="rId112" Type="http://schemas.openxmlformats.org/officeDocument/2006/relationships/hyperlink" Target="https://www.examtopics.com/discussions/hashicorp/view/131573-exam-vault-associate-002-topic-1-question-76-discussion/" TargetMode="External"/><Relationship Id="rId133" Type="http://schemas.openxmlformats.org/officeDocument/2006/relationships/hyperlink" Target="https://www.examtopics.com/discussions/hashicorp/view/131585-exam-vault-associate-002-topic-1-question-91-discus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oreno.garcia\OneDrive%20-%20Avanade\Documents\Learning\Examenes\Terraform%20003\Plantilla-Q&amp;A.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77AAE-535A-484A-BF78-BBCBEB159758}">
  <ds:schemaRefs>
    <ds:schemaRef ds:uri="http://schemas.openxmlformats.org/officeDocument/2006/bibliography"/>
  </ds:schemaRefs>
</ds:datastoreItem>
</file>

<file path=docMetadata/LabelInfo.xml><?xml version="1.0" encoding="utf-8"?>
<clbl:labelList xmlns:clbl="http://schemas.microsoft.com/office/2020/mipLabelMetadata">
  <clbl:label id="{aeece3c5-2e6a-4bcf-acf2-6ee49669618d}" enabled="1" method="Privilege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Plantilla-Q&amp;A.v2.0.dotx</Template>
  <TotalTime>58252</TotalTime>
  <Pages>74</Pages>
  <Words>13682</Words>
  <Characters>77991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Moreno García</dc:creator>
  <cp:keywords/>
  <dc:description/>
  <cp:lastModifiedBy>Jesus Angel Señoran Lopez</cp:lastModifiedBy>
  <cp:revision>3127</cp:revision>
  <dcterms:created xsi:type="dcterms:W3CDTF">2026-01-05T13:21:00Z</dcterms:created>
  <dcterms:modified xsi:type="dcterms:W3CDTF">2026-09-28T07:59:00Z</dcterms:modified>
</cp:coreProperties>
</file>